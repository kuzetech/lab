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FB18DC" w14:textId="77777777" w:rsidR="001E3CC6" w:rsidRDefault="001E3CC6" w:rsidP="00A45F41">
      <w:pPr>
        <w:pStyle w:val="aa"/>
      </w:pPr>
    </w:p>
    <w:p w14:paraId="213C69D4" w14:textId="702C54AF" w:rsidR="00757BB3" w:rsidRDefault="005079C1" w:rsidP="00A45F41">
      <w:pPr>
        <w:pStyle w:val="aa"/>
      </w:pPr>
      <w:r w:rsidRPr="00A45F41">
        <w:rPr>
          <w:rFonts w:hint="eastAsia"/>
        </w:rPr>
        <w:t>尚硅谷大数据</w:t>
      </w:r>
      <w:r w:rsidR="00ED3BD2">
        <w:rPr>
          <w:rFonts w:hint="eastAsia"/>
        </w:rPr>
        <w:t>项目</w:t>
      </w:r>
    </w:p>
    <w:p w14:paraId="208B9419" w14:textId="77777777" w:rsidR="00757BB3" w:rsidRDefault="005079C1" w:rsidP="00A45F41">
      <w:pPr>
        <w:pStyle w:val="aa"/>
      </w:pPr>
      <w:r w:rsidRPr="00A45F41">
        <w:rPr>
          <w:rFonts w:hint="eastAsia"/>
        </w:rPr>
        <w:t>之</w:t>
      </w:r>
    </w:p>
    <w:p w14:paraId="28B16F53" w14:textId="77777777" w:rsidR="00522A16" w:rsidRDefault="001E3CC6" w:rsidP="00522A16">
      <w:pPr>
        <w:pStyle w:val="af5"/>
        <w:rPr>
          <w:sz w:val="32"/>
          <w:szCs w:val="24"/>
        </w:rPr>
      </w:pPr>
      <w:r w:rsidRPr="001E3CC6">
        <w:rPr>
          <w:rFonts w:hint="eastAsia"/>
          <w:sz w:val="32"/>
          <w:szCs w:val="24"/>
        </w:rPr>
        <w:t>数据治理考评平台</w:t>
      </w:r>
    </w:p>
    <w:p w14:paraId="6A104BB1" w14:textId="0464C39F" w:rsidR="005079C1" w:rsidRPr="002F6816" w:rsidRDefault="008839A2" w:rsidP="00522A16">
      <w:pPr>
        <w:pStyle w:val="af5"/>
        <w:rPr>
          <w:sz w:val="32"/>
          <w:szCs w:val="24"/>
        </w:rPr>
      </w:pPr>
      <w:r>
        <w:rPr>
          <w:rFonts w:hint="eastAsia"/>
          <w:sz w:val="32"/>
          <w:szCs w:val="24"/>
        </w:rPr>
        <w:t xml:space="preserve"> </w:t>
      </w:r>
      <w:r>
        <w:rPr>
          <w:sz w:val="32"/>
          <w:szCs w:val="24"/>
        </w:rPr>
        <w:t xml:space="preserve">                                                                                                                                                                                                                                                                                                                                                                                                                                                                                                                                                                                                                                                                                                                                                                                                                                                                                                                                                                                                                                                                                                                                                                                                                                                                                                                                                                                                                                                                                                                                                                                                                                                                                                                                                                                                                                                                                                                                                                                                                                                                                                                                                                                                                                                                                                                                                                                                                                                                                                                                                                                                                                                                                                                                                                                 </w:t>
      </w:r>
      <w:r w:rsidR="005079C1" w:rsidRPr="001E3CC6">
        <w:rPr>
          <w:rFonts w:hint="eastAsia"/>
          <w:sz w:val="32"/>
          <w:szCs w:val="24"/>
        </w:rPr>
        <w:t>（作者：尚硅谷</w:t>
      </w:r>
      <w:r w:rsidR="006F4F4F" w:rsidRPr="001E3CC6">
        <w:rPr>
          <w:rFonts w:hint="eastAsia"/>
          <w:sz w:val="32"/>
          <w:szCs w:val="24"/>
        </w:rPr>
        <w:t>研究院</w:t>
      </w:r>
      <w:r w:rsidR="005079C1" w:rsidRPr="001E3CC6">
        <w:rPr>
          <w:rFonts w:hint="eastAsia"/>
          <w:sz w:val="32"/>
          <w:szCs w:val="24"/>
        </w:rPr>
        <w:t>）</w:t>
      </w:r>
    </w:p>
    <w:p w14:paraId="0E34BB8A" w14:textId="59FEEC7B" w:rsidR="005079C1" w:rsidRPr="00A45F41" w:rsidRDefault="005079C1" w:rsidP="00A45F41">
      <w:pPr>
        <w:pStyle w:val="ac"/>
      </w:pPr>
      <w:r w:rsidRPr="00A45F41">
        <w:rPr>
          <w:rFonts w:hint="eastAsia"/>
        </w:rPr>
        <w:t>版本：</w:t>
      </w:r>
      <w:r w:rsidRPr="00A45F41">
        <w:rPr>
          <w:rFonts w:hint="eastAsia"/>
        </w:rPr>
        <w:t>V</w:t>
      </w:r>
      <w:r w:rsidR="00776A9E">
        <w:rPr>
          <w:rFonts w:hint="eastAsia"/>
        </w:rPr>
        <w:t>2.0</w:t>
      </w:r>
    </w:p>
    <w:p w14:paraId="3DBBBA33" w14:textId="6C1F4DF0" w:rsidR="00B8253C" w:rsidRDefault="00F20ED2" w:rsidP="000B12B8">
      <w:pPr>
        <w:pStyle w:val="afd"/>
      </w:pPr>
      <w:r>
        <w:rPr>
          <w:rFonts w:hint="eastAsia"/>
        </w:rPr>
        <w:t xml:space="preserve"> </w:t>
      </w:r>
      <w:r w:rsidR="000E221B">
        <w:rPr>
          <w:rFonts w:hint="eastAsia"/>
        </w:rPr>
        <w:t xml:space="preserve"> </w:t>
      </w:r>
    </w:p>
    <w:p w14:paraId="27034760" w14:textId="3A7C9349" w:rsidR="006724F0" w:rsidRDefault="001E3CC6" w:rsidP="00B65A17">
      <w:pPr>
        <w:pStyle w:val="1"/>
      </w:pPr>
      <w:r>
        <w:rPr>
          <w:rFonts w:hint="eastAsia"/>
        </w:rPr>
        <w:t>数据治理考评平台介绍</w:t>
      </w:r>
    </w:p>
    <w:p w14:paraId="6A0C79DC" w14:textId="094053B8" w:rsidR="00EC5951" w:rsidRPr="00D7312A" w:rsidRDefault="00D7312A" w:rsidP="00D7312A">
      <w:pPr>
        <w:pStyle w:val="2"/>
      </w:pPr>
      <w:r w:rsidRPr="00D7312A">
        <w:rPr>
          <w:rFonts w:hint="eastAsia"/>
        </w:rPr>
        <w:t>为什么要</w:t>
      </w:r>
      <w:r w:rsidR="001E3CC6" w:rsidRPr="00D7312A">
        <w:t>数据治理</w:t>
      </w:r>
    </w:p>
    <w:p w14:paraId="69175A09" w14:textId="4B972C63" w:rsidR="00900D32" w:rsidRDefault="00900D32" w:rsidP="00900D32">
      <w:r>
        <w:rPr>
          <w:rFonts w:hint="eastAsia"/>
        </w:rPr>
        <w:t>随着大数据技术的逐渐普及，越来越多的企业搭建了数据仓库</w:t>
      </w:r>
      <w:r w:rsidR="00D7312A">
        <w:rPr>
          <w:rFonts w:hint="eastAsia"/>
        </w:rPr>
        <w:t>、实时数仓、数据湖等等。但是由于企业各个系统平台数据源复杂，企业的组织结构的复杂，前后时期口径不</w:t>
      </w:r>
      <w:r w:rsidR="00E16E79">
        <w:rPr>
          <w:rFonts w:hint="eastAsia"/>
        </w:rPr>
        <w:t>统</w:t>
      </w:r>
      <w:r w:rsidR="00D7312A">
        <w:rPr>
          <w:rFonts w:hint="eastAsia"/>
        </w:rPr>
        <w:t>一等等原因，最终造成：</w:t>
      </w:r>
    </w:p>
    <w:p w14:paraId="3D0DD8E0" w14:textId="77777777" w:rsidR="00D7312A" w:rsidRDefault="00D7312A" w:rsidP="00AE6133">
      <w:pPr>
        <w:ind w:firstLineChars="0"/>
      </w:pPr>
      <w:r w:rsidRPr="00AE6133">
        <w:rPr>
          <w:b/>
          <w:bCs/>
        </w:rPr>
        <w:t>数据质量低：</w:t>
      </w:r>
      <w:r>
        <w:t>数据错误、不准确或不一致，导致决策依据不可靠，影响企业的运营效率和盈利能力。</w:t>
      </w:r>
    </w:p>
    <w:p w14:paraId="5745DF04" w14:textId="77777777" w:rsidR="00D7312A" w:rsidRDefault="00D7312A" w:rsidP="00AE6133">
      <w:pPr>
        <w:ind w:firstLineChars="0"/>
      </w:pPr>
      <w:r w:rsidRPr="00AE6133">
        <w:rPr>
          <w:b/>
          <w:bCs/>
        </w:rPr>
        <w:t>数据孤岛：</w:t>
      </w:r>
      <w:r>
        <w:t>各部门和系统之间的数据无法有效整合，形成数据孤岛，降低数据的利用价值和沟通效率。</w:t>
      </w:r>
    </w:p>
    <w:p w14:paraId="2E898DE5" w14:textId="77777777" w:rsidR="00D7312A" w:rsidRDefault="00D7312A" w:rsidP="00AE6133">
      <w:pPr>
        <w:ind w:firstLineChars="0"/>
      </w:pPr>
      <w:r w:rsidRPr="00AE6133">
        <w:rPr>
          <w:b/>
          <w:bCs/>
        </w:rPr>
        <w:t>数据安全风险：</w:t>
      </w:r>
      <w:r>
        <w:t>缺乏有效的数据保护措施，可能导致敏感数据泄露，增加企业的法律和财务风险。</w:t>
      </w:r>
    </w:p>
    <w:p w14:paraId="6E15642E" w14:textId="1143BF85" w:rsidR="00D7312A" w:rsidRDefault="00DE1F6B" w:rsidP="00AE6133">
      <w:pPr>
        <w:ind w:firstLineChars="0"/>
      </w:pPr>
      <w:r w:rsidRPr="00AE6133">
        <w:rPr>
          <w:rFonts w:hint="eastAsia"/>
          <w:b/>
          <w:bCs/>
        </w:rPr>
        <w:t>规范</w:t>
      </w:r>
      <w:r w:rsidR="00D7312A" w:rsidRPr="00AE6133">
        <w:rPr>
          <w:b/>
          <w:bCs/>
        </w:rPr>
        <w:t>性问题：</w:t>
      </w:r>
      <w:r w:rsidR="00D7312A">
        <w:t>在数据使用、存储和传输过程中，可能无法满足</w:t>
      </w:r>
      <w:r>
        <w:rPr>
          <w:rFonts w:hint="eastAsia"/>
        </w:rPr>
        <w:t>规范性</w:t>
      </w:r>
      <w:r w:rsidR="00D7312A">
        <w:t>要求，</w:t>
      </w:r>
      <w:r w:rsidR="001D6490">
        <w:rPr>
          <w:rFonts w:hint="eastAsia"/>
        </w:rPr>
        <w:t>增加数据的理解难度，降低使用率。</w:t>
      </w:r>
    </w:p>
    <w:p w14:paraId="35FED2F0" w14:textId="77777777" w:rsidR="00D7312A" w:rsidRDefault="00D7312A" w:rsidP="00AE6133">
      <w:pPr>
        <w:ind w:firstLineChars="0"/>
      </w:pPr>
      <w:r w:rsidRPr="00AE6133">
        <w:rPr>
          <w:b/>
          <w:bCs/>
        </w:rPr>
        <w:t>难以支持创新：</w:t>
      </w:r>
      <w:r>
        <w:t>由于数据质量、一致性和安全性问题，企业难以利用数据驱动创新和提升竞争力。</w:t>
      </w:r>
    </w:p>
    <w:p w14:paraId="0BEF102A" w14:textId="77777777" w:rsidR="00D7312A" w:rsidRDefault="00D7312A" w:rsidP="00AE6133">
      <w:pPr>
        <w:ind w:firstLineChars="0"/>
      </w:pPr>
      <w:r w:rsidRPr="00AE6133">
        <w:rPr>
          <w:b/>
          <w:bCs/>
        </w:rPr>
        <w:t>难以实现数据驱动</w:t>
      </w:r>
      <w:r>
        <w:t>：在没有良好数据治理的情况下，企业难以实现数据驱动的决策、市场营销和产品开发。</w:t>
      </w:r>
    </w:p>
    <w:p w14:paraId="6D4BDFF7" w14:textId="0C83D652" w:rsidR="00D7312A" w:rsidRDefault="00D7312A" w:rsidP="00AE6133">
      <w:pPr>
        <w:pStyle w:val="a1"/>
        <w:numPr>
          <w:ilvl w:val="0"/>
          <w:numId w:val="0"/>
        </w:numPr>
        <w:ind w:left="425"/>
      </w:pPr>
      <w:r w:rsidRPr="00AE6133">
        <w:rPr>
          <w:b/>
          <w:bCs/>
        </w:rPr>
        <w:t>用户体验受损：</w:t>
      </w:r>
      <w:r>
        <w:t>数据问题可能导致客户和员工的不良体验，影响客户满意度和员工士</w:t>
      </w:r>
      <w:r>
        <w:lastRenderedPageBreak/>
        <w:t>气。</w:t>
      </w:r>
    </w:p>
    <w:p w14:paraId="752B0B75" w14:textId="0CED43C2" w:rsidR="00900D32" w:rsidRPr="00D7312A" w:rsidRDefault="00D7312A" w:rsidP="00D7312A">
      <w:pPr>
        <w:pStyle w:val="2"/>
      </w:pPr>
      <w:r w:rsidRPr="00D7312A">
        <w:rPr>
          <w:rFonts w:hint="eastAsia"/>
        </w:rPr>
        <w:t>什么是</w:t>
      </w:r>
      <w:r w:rsidRPr="00D7312A">
        <w:t>数据治理</w:t>
      </w:r>
    </w:p>
    <w:p w14:paraId="456FCC52" w14:textId="77777777" w:rsidR="00D7312A" w:rsidRDefault="00D7312A" w:rsidP="00D7312A">
      <w:r>
        <w:t>数据治理是一种系统化的方法，旨在管理企业中数据的质量、一致性、安全性和完整性。它涉及一系列策略、流程、技术和工具，帮助组织有效地收集、存储、访问和利用数据。数据治理在以下几个方面具有重要意义：</w:t>
      </w:r>
    </w:p>
    <w:p w14:paraId="6CFE3942" w14:textId="77777777" w:rsidR="00D7312A" w:rsidRDefault="00D7312A" w:rsidP="00D7312A">
      <w:pPr>
        <w:ind w:firstLine="422"/>
      </w:pPr>
      <w:r w:rsidRPr="00D12FBE">
        <w:rPr>
          <w:b/>
          <w:bCs/>
        </w:rPr>
        <w:t>数据质量</w:t>
      </w:r>
      <w:r>
        <w:t>：确保数据的准确性、一致性和可用性，降低错误和冗余，为决策提供可靠基础。</w:t>
      </w:r>
    </w:p>
    <w:p w14:paraId="6FE78026" w14:textId="0C0DDE75" w:rsidR="00D7312A" w:rsidRDefault="00D7312A" w:rsidP="00D7312A">
      <w:pPr>
        <w:ind w:firstLine="422"/>
      </w:pPr>
      <w:r w:rsidRPr="00D12FBE">
        <w:rPr>
          <w:b/>
          <w:bCs/>
        </w:rPr>
        <w:t>数据</w:t>
      </w:r>
      <w:r w:rsidR="00D12FBE">
        <w:rPr>
          <w:rFonts w:hint="eastAsia"/>
          <w:b/>
          <w:bCs/>
        </w:rPr>
        <w:t>规范</w:t>
      </w:r>
      <w:r>
        <w:t>：通过标准化和数据整合，使不同部门和系统间的数据具有</w:t>
      </w:r>
      <w:r w:rsidR="001B2DC7">
        <w:rPr>
          <w:rFonts w:hint="eastAsia"/>
        </w:rPr>
        <w:t>统一的标准规范</w:t>
      </w:r>
      <w:r>
        <w:t>，提高沟通效率和数据利用价值。</w:t>
      </w:r>
    </w:p>
    <w:p w14:paraId="1F2C36A8" w14:textId="77777777" w:rsidR="00D7312A" w:rsidRDefault="00D7312A" w:rsidP="00D7312A">
      <w:pPr>
        <w:ind w:firstLine="422"/>
      </w:pPr>
      <w:r w:rsidRPr="001B2DC7">
        <w:rPr>
          <w:b/>
          <w:bCs/>
        </w:rPr>
        <w:t>数据安全</w:t>
      </w:r>
      <w:r>
        <w:t>：保护敏感数据，防止未经授权的访问和泄露，确保合规性和隐私保护。</w:t>
      </w:r>
    </w:p>
    <w:p w14:paraId="7E398074" w14:textId="77777777" w:rsidR="00D7312A" w:rsidRDefault="00D7312A" w:rsidP="00D7312A">
      <w:pPr>
        <w:ind w:firstLine="422"/>
      </w:pPr>
      <w:r w:rsidRPr="00080DD0">
        <w:rPr>
          <w:b/>
          <w:bCs/>
        </w:rPr>
        <w:t>数据完整性</w:t>
      </w:r>
      <w:r>
        <w:t>：维护数据的完整性，确保不受损坏或误操作影响，提高数据恢复能力。</w:t>
      </w:r>
    </w:p>
    <w:p w14:paraId="7F01CF88" w14:textId="77777777" w:rsidR="00D7312A" w:rsidRDefault="00D7312A" w:rsidP="00D7312A">
      <w:pPr>
        <w:ind w:firstLine="422"/>
      </w:pPr>
      <w:r w:rsidRPr="00080DD0">
        <w:rPr>
          <w:b/>
          <w:bCs/>
        </w:rPr>
        <w:t>数据策略和流程</w:t>
      </w:r>
      <w:r>
        <w:t>：制定和执行数据治理政策，明确数据所有权和责任，促进组织内数据的有效管理。</w:t>
      </w:r>
    </w:p>
    <w:p w14:paraId="1C93ABE1" w14:textId="273155B3" w:rsidR="00900D32" w:rsidRPr="00A577DC" w:rsidRDefault="000A748A" w:rsidP="00A577DC">
      <w:pPr>
        <w:pStyle w:val="2"/>
      </w:pPr>
      <w:r w:rsidRPr="00A577DC">
        <w:rPr>
          <w:rFonts w:hint="eastAsia"/>
        </w:rPr>
        <w:t>数据治理</w:t>
      </w:r>
      <w:r w:rsidR="000B12B8">
        <w:rPr>
          <w:rFonts w:hint="eastAsia"/>
        </w:rPr>
        <w:t>方案之</w:t>
      </w:r>
      <w:r w:rsidR="00A577DC">
        <w:rPr>
          <w:rFonts w:hint="eastAsia"/>
        </w:rPr>
        <w:t>数据中台</w:t>
      </w:r>
    </w:p>
    <w:p w14:paraId="162F1619" w14:textId="77777777" w:rsidR="000A748A" w:rsidRDefault="000A748A" w:rsidP="00900D32">
      <w:r>
        <w:rPr>
          <w:rFonts w:hint="eastAsia"/>
        </w:rPr>
        <w:t>数据治理本身是一个理念，必然需要具体的实施策略。</w:t>
      </w:r>
    </w:p>
    <w:p w14:paraId="6DB89B76" w14:textId="1EE6C562" w:rsidR="00900D32" w:rsidRDefault="000A748A" w:rsidP="00900D32">
      <w:r>
        <w:rPr>
          <w:rFonts w:hint="eastAsia"/>
        </w:rPr>
        <w:t>就像许多年前企业从纸质办公过渡到信息化建设，势必就搭建各种</w:t>
      </w:r>
      <w:r>
        <w:rPr>
          <w:rFonts w:hint="eastAsia"/>
        </w:rPr>
        <w:t>OA</w:t>
      </w:r>
      <w:r>
        <w:rPr>
          <w:rFonts w:hint="eastAsia"/>
        </w:rPr>
        <w:t>、</w:t>
      </w:r>
      <w:r>
        <w:rPr>
          <w:rFonts w:hint="eastAsia"/>
        </w:rPr>
        <w:t>CRM</w:t>
      </w:r>
      <w:r>
        <w:rPr>
          <w:rFonts w:hint="eastAsia"/>
        </w:rPr>
        <w:t>、</w:t>
      </w:r>
      <w:r>
        <w:rPr>
          <w:rFonts w:hint="eastAsia"/>
        </w:rPr>
        <w:t>ERP</w:t>
      </w:r>
      <w:r>
        <w:t xml:space="preserve"> </w:t>
      </w:r>
      <w:r>
        <w:rPr>
          <w:rFonts w:hint="eastAsia"/>
        </w:rPr>
        <w:t>等各种企业管理系统，来实现企业的业务流程和管理制度。</w:t>
      </w:r>
    </w:p>
    <w:p w14:paraId="759B3730" w14:textId="053A555E" w:rsidR="000A748A" w:rsidRDefault="000A748A" w:rsidP="00900D32">
      <w:r>
        <w:rPr>
          <w:rFonts w:hint="eastAsia"/>
        </w:rPr>
        <w:t>数据治理本身也是一种管理制度，对应的</w:t>
      </w:r>
      <w:r w:rsidR="002C7B60">
        <w:rPr>
          <w:rFonts w:hint="eastAsia"/>
        </w:rPr>
        <w:t>落地解决方案中最常见的</w:t>
      </w:r>
      <w:r>
        <w:rPr>
          <w:rFonts w:hint="eastAsia"/>
        </w:rPr>
        <w:t>就是</w:t>
      </w:r>
      <w:r w:rsidRPr="002C7B60">
        <w:rPr>
          <w:rFonts w:hint="eastAsia"/>
          <w:b/>
          <w:bCs/>
        </w:rPr>
        <w:t>数据中台</w:t>
      </w:r>
      <w:r w:rsidR="004333A4">
        <w:rPr>
          <w:rFonts w:hint="eastAsia"/>
        </w:rPr>
        <w:t>。</w:t>
      </w:r>
    </w:p>
    <w:p w14:paraId="6E4EA73A" w14:textId="0BE6559D" w:rsidR="002C7B60" w:rsidRDefault="002C7B60" w:rsidP="00900D32">
      <w:r>
        <w:rPr>
          <w:rFonts w:hint="eastAsia"/>
        </w:rPr>
        <w:t>一个完善的数据中台项目，可谓是“一站式”的数据处理与治理平台，包含但不限于如下功能：</w:t>
      </w:r>
    </w:p>
    <w:p w14:paraId="72F331D2" w14:textId="77777777" w:rsidR="002C7B60" w:rsidRDefault="002C7B60" w:rsidP="00AE6133">
      <w:pPr>
        <w:ind w:firstLine="422"/>
      </w:pPr>
      <w:r w:rsidRPr="00AE6133">
        <w:rPr>
          <w:b/>
          <w:bCs/>
        </w:rPr>
        <w:t>数据接入与集成：</w:t>
      </w:r>
      <w:r>
        <w:t>支持多种数据源的接入和集成，包括结构化、非结构化和半结构化</w:t>
      </w:r>
      <w:r w:rsidRPr="00AE6133">
        <w:t>数据，实现数据的统一收集和管理。</w:t>
      </w:r>
    </w:p>
    <w:p w14:paraId="76CB41BE" w14:textId="77777777" w:rsidR="002C7B60" w:rsidRPr="00AE6133" w:rsidRDefault="002C7B60" w:rsidP="00AE6133">
      <w:pPr>
        <w:ind w:firstLine="422"/>
      </w:pPr>
      <w:r w:rsidRPr="00AE6133">
        <w:rPr>
          <w:b/>
          <w:bCs/>
        </w:rPr>
        <w:t>数据清洗与转换：</w:t>
      </w:r>
      <w:r w:rsidRPr="00AE6133">
        <w:t>提供数据清洗、转换和标准化功能，以提高数据质量和一致性，满足不同业务需求。</w:t>
      </w:r>
    </w:p>
    <w:p w14:paraId="6EA60AFC" w14:textId="77777777" w:rsidR="002C7B60" w:rsidRDefault="002C7B60" w:rsidP="00AE6133">
      <w:pPr>
        <w:ind w:firstLine="422"/>
      </w:pPr>
      <w:r w:rsidRPr="00AE6133">
        <w:rPr>
          <w:b/>
          <w:bCs/>
        </w:rPr>
        <w:t>数据存储与管理：</w:t>
      </w:r>
      <w:r>
        <w:t>具备高效、可扩展的数据存储和管理能力，确保数据的完整性和安全性。</w:t>
      </w:r>
    </w:p>
    <w:p w14:paraId="73005437" w14:textId="77777777" w:rsidR="002C7B60" w:rsidRDefault="002C7B60" w:rsidP="00AE6133">
      <w:pPr>
        <w:ind w:firstLine="422"/>
      </w:pPr>
      <w:r w:rsidRPr="00AE6133">
        <w:rPr>
          <w:b/>
          <w:bCs/>
        </w:rPr>
        <w:t>数据质量管理：</w:t>
      </w:r>
      <w:r>
        <w:t>监控和评估数据质量，包括准确性、完整性、一致性、及时性等方面，确保数据可靠性。</w:t>
      </w:r>
    </w:p>
    <w:p w14:paraId="6EABA6C2" w14:textId="0C4EF588" w:rsidR="002C7B60" w:rsidRDefault="002C7B60" w:rsidP="00AE6133">
      <w:pPr>
        <w:ind w:firstLine="422"/>
      </w:pPr>
      <w:r w:rsidRPr="00AE6133">
        <w:rPr>
          <w:b/>
          <w:bCs/>
        </w:rPr>
        <w:t>元数据管理</w:t>
      </w:r>
      <w:r w:rsidR="002F1661" w:rsidRPr="00AE6133">
        <w:rPr>
          <w:rFonts w:hint="eastAsia"/>
          <w:b/>
          <w:bCs/>
        </w:rPr>
        <w:t>与血缘管理</w:t>
      </w:r>
      <w:r w:rsidRPr="00AE6133">
        <w:rPr>
          <w:b/>
          <w:bCs/>
        </w:rPr>
        <w:t>：</w:t>
      </w:r>
      <w:r w:rsidR="00E33B74">
        <w:rPr>
          <w:rFonts w:hint="eastAsia"/>
        </w:rPr>
        <w:t xml:space="preserve"> </w:t>
      </w:r>
      <w:r>
        <w:t>元数据管理</w:t>
      </w:r>
      <w:r w:rsidR="00E33B74">
        <w:rPr>
          <w:rFonts w:hint="eastAsia"/>
        </w:rPr>
        <w:t>以及数据血缘功能</w:t>
      </w:r>
      <w:r>
        <w:t>，方便用户发现、理解和使用</w:t>
      </w:r>
      <w:r>
        <w:lastRenderedPageBreak/>
        <w:t>数据。</w:t>
      </w:r>
    </w:p>
    <w:p w14:paraId="4A294627" w14:textId="77777777" w:rsidR="002C7B60" w:rsidRDefault="002C7B60" w:rsidP="00AE6133">
      <w:pPr>
        <w:ind w:firstLine="422"/>
      </w:pPr>
      <w:r w:rsidRPr="00AE6133">
        <w:rPr>
          <w:b/>
          <w:bCs/>
        </w:rPr>
        <w:t>数据安全与合规：</w:t>
      </w:r>
      <w:r>
        <w:t>提供数据加密、访问控制、审计等功能，确保数据安全，同时满足相关法规和行业标准的合规要求。</w:t>
      </w:r>
    </w:p>
    <w:p w14:paraId="2C7532BE" w14:textId="77777777" w:rsidR="002C7B60" w:rsidRDefault="002C7B60" w:rsidP="00AE6133">
      <w:pPr>
        <w:ind w:firstLine="422"/>
      </w:pPr>
      <w:r w:rsidRPr="00AE6133">
        <w:rPr>
          <w:b/>
          <w:bCs/>
        </w:rPr>
        <w:t>数据分析与可视化：</w:t>
      </w:r>
      <w:r>
        <w:t>支持多维度的数据分析和可视化功能，帮助用户快速洞察数据背后的价值和趋势。</w:t>
      </w:r>
    </w:p>
    <w:p w14:paraId="27285E12" w14:textId="77777777" w:rsidR="002C7B60" w:rsidRDefault="002C7B60" w:rsidP="00AE6133">
      <w:pPr>
        <w:ind w:firstLine="422"/>
      </w:pPr>
      <w:r w:rsidRPr="00AE6133">
        <w:rPr>
          <w:b/>
          <w:bCs/>
        </w:rPr>
        <w:t>数据共享与服务：</w:t>
      </w:r>
      <w:r w:rsidRPr="00AE6133">
        <w:t>提供数据共享和</w:t>
      </w:r>
      <w:r w:rsidRPr="00AE6133">
        <w:t>API</w:t>
      </w:r>
      <w:r w:rsidRPr="00AE6133">
        <w:t>服务功能，便于跨部门和系统间的数据协同和价值创造</w:t>
      </w:r>
      <w:r>
        <w:t>。</w:t>
      </w:r>
    </w:p>
    <w:p w14:paraId="52AD911C" w14:textId="77777777" w:rsidR="002C7B60" w:rsidRDefault="002C7B60" w:rsidP="00AE6133">
      <w:pPr>
        <w:ind w:firstLine="422"/>
      </w:pPr>
      <w:r w:rsidRPr="00AE6133">
        <w:rPr>
          <w:b/>
          <w:bCs/>
        </w:rPr>
        <w:t>数据治理策略与流程：</w:t>
      </w:r>
      <w:r>
        <w:t>制定和实施数据治理策略、流程和规范，明确数据所有权和责任，促进组织内的数据治理。</w:t>
      </w:r>
    </w:p>
    <w:p w14:paraId="67A4BE54" w14:textId="0629A21D" w:rsidR="002C7B60" w:rsidRDefault="00AE6133" w:rsidP="00AE6133">
      <w:pPr>
        <w:ind w:firstLine="422"/>
      </w:pPr>
      <w:r>
        <w:rPr>
          <w:rFonts w:hint="eastAsia"/>
          <w:b/>
          <w:bCs/>
        </w:rPr>
        <w:t>数</w:t>
      </w:r>
      <w:r w:rsidR="002C7B60" w:rsidRPr="00AE6133">
        <w:rPr>
          <w:b/>
          <w:bCs/>
        </w:rPr>
        <w:t>据监控与运维：</w:t>
      </w:r>
      <w:r w:rsidR="002C7B60">
        <w:t>实时监控数据中台的性能和运行状况，确保数据的高可用性和稳定性，及时处理潜在问题。</w:t>
      </w:r>
    </w:p>
    <w:p w14:paraId="36269095" w14:textId="06EC9CC1" w:rsidR="002C7B60" w:rsidRDefault="000353B4" w:rsidP="000353B4">
      <w:pPr>
        <w:ind w:firstLineChars="300" w:firstLine="630"/>
      </w:pPr>
      <w:r>
        <w:rPr>
          <w:rFonts w:hint="eastAsia"/>
        </w:rPr>
        <w:t>总之，</w:t>
      </w:r>
      <w:r w:rsidR="002C7B60">
        <w:t>一个完善的数据中台应具备数据接入与集成、清洗与转换、存储与管理、质量管理、元数据管理</w:t>
      </w:r>
      <w:r w:rsidR="00A66308">
        <w:rPr>
          <w:rFonts w:hint="eastAsia"/>
        </w:rPr>
        <w:t>、血缘管理</w:t>
      </w:r>
      <w:r w:rsidR="002C7B60">
        <w:t>、安全与合规、分析与可视化、共享与服务、治理策略与流程、监控与运维等多种功能，以支持企业实现高效的数据治理和价值创造。</w:t>
      </w:r>
    </w:p>
    <w:p w14:paraId="3D095565" w14:textId="01ECB438" w:rsidR="00667C79" w:rsidRDefault="00D15C0C" w:rsidP="00A577DC">
      <w:pPr>
        <w:pStyle w:val="2"/>
      </w:pPr>
      <w:r>
        <w:rPr>
          <w:rFonts w:hint="eastAsia"/>
        </w:rPr>
        <w:t>数据治理方案之</w:t>
      </w:r>
      <w:r w:rsidR="00667C79">
        <w:rPr>
          <w:rFonts w:hint="eastAsia"/>
        </w:rPr>
        <w:t>考评平台</w:t>
      </w:r>
    </w:p>
    <w:p w14:paraId="082FD5C7" w14:textId="153046C1" w:rsidR="00667C79" w:rsidRDefault="00667C79" w:rsidP="00667C79">
      <w:r>
        <w:rPr>
          <w:rFonts w:hint="eastAsia"/>
        </w:rPr>
        <w:t>相对于大而全的数据中台项目</w:t>
      </w:r>
      <w:r w:rsidR="00417520">
        <w:rPr>
          <w:rFonts w:hint="eastAsia"/>
        </w:rPr>
        <w:t>，本课程中数据治理考评平台是相对更轻量级的平台。</w:t>
      </w:r>
    </w:p>
    <w:p w14:paraId="331A2758" w14:textId="050E3BAB" w:rsidR="009D778A" w:rsidRDefault="009D778A" w:rsidP="00667C79">
      <w:r>
        <w:rPr>
          <w:rFonts w:hint="eastAsia"/>
        </w:rPr>
        <w:t>数据治理考评平台</w:t>
      </w:r>
      <w:r w:rsidR="004060C9">
        <w:rPr>
          <w:rFonts w:hint="eastAsia"/>
        </w:rPr>
        <w:t>致力于</w:t>
      </w:r>
      <w:r>
        <w:rPr>
          <w:rFonts w:hint="eastAsia"/>
        </w:rPr>
        <w:t>从发现数据处理的各种问题入手</w:t>
      </w:r>
      <w:r w:rsidR="0039159A">
        <w:rPr>
          <w:rFonts w:hint="eastAsia"/>
        </w:rPr>
        <w:t>，直击痛点</w:t>
      </w:r>
      <w:r>
        <w:rPr>
          <w:rFonts w:hint="eastAsia"/>
        </w:rPr>
        <w:t>，</w:t>
      </w:r>
      <w:r w:rsidR="006413B1">
        <w:rPr>
          <w:rFonts w:hint="eastAsia"/>
        </w:rPr>
        <w:t>将</w:t>
      </w:r>
      <w:r>
        <w:rPr>
          <w:rFonts w:hint="eastAsia"/>
        </w:rPr>
        <w:t>问题量化，就像扫描电脑健康状态一样，</w:t>
      </w:r>
      <w:r w:rsidR="002B54C2">
        <w:rPr>
          <w:rFonts w:hint="eastAsia"/>
        </w:rPr>
        <w:t>扫描数据处理（目前以离线数仓为主）的全流程，</w:t>
      </w:r>
      <w:r>
        <w:rPr>
          <w:rFonts w:hint="eastAsia"/>
        </w:rPr>
        <w:t>把数据治理作为一张</w:t>
      </w:r>
      <w:r w:rsidR="006413B1">
        <w:rPr>
          <w:rFonts w:hint="eastAsia"/>
        </w:rPr>
        <w:t>答卷，给出一个总评，并列出各个扣分项</w:t>
      </w:r>
      <w:r w:rsidR="00617C82">
        <w:rPr>
          <w:rFonts w:hint="eastAsia"/>
        </w:rPr>
        <w:t>，以便逐步改善。</w:t>
      </w:r>
    </w:p>
    <w:p w14:paraId="56FAD3BB" w14:textId="03971C13" w:rsidR="001C6B28" w:rsidRDefault="001C6B28" w:rsidP="001C6B28">
      <w:pPr>
        <w:pStyle w:val="2"/>
      </w:pPr>
      <w:r>
        <w:rPr>
          <w:rFonts w:hint="eastAsia"/>
        </w:rPr>
        <w:t>数据考评的指标</w:t>
      </w:r>
    </w:p>
    <w:p w14:paraId="07B4E7FD" w14:textId="01F9A3FC" w:rsidR="001C6B28" w:rsidRDefault="001C6B28" w:rsidP="001C6B28">
      <w:r>
        <w:rPr>
          <w:rFonts w:hint="eastAsia"/>
        </w:rPr>
        <w:t>平台把考评的指标</w:t>
      </w:r>
      <w:r w:rsidRPr="002F6816">
        <w:rPr>
          <w:rFonts w:hint="eastAsia"/>
        </w:rPr>
        <w:t>分为</w:t>
      </w:r>
      <w:r>
        <w:rPr>
          <w:rFonts w:hint="eastAsia"/>
        </w:rPr>
        <w:t>5</w:t>
      </w:r>
      <w:r>
        <w:rPr>
          <w:rFonts w:hint="eastAsia"/>
        </w:rPr>
        <w:t>个大类：</w:t>
      </w:r>
    </w:p>
    <w:p w14:paraId="67D21009" w14:textId="676EC8C3" w:rsidR="00276553" w:rsidRDefault="00276553" w:rsidP="00276553">
      <w:pPr>
        <w:ind w:firstLineChars="0" w:firstLine="0"/>
      </w:pPr>
      <w:r>
        <w:rPr>
          <w:b/>
          <w:bCs/>
        </w:rPr>
        <w:t>1</w:t>
      </w:r>
      <w:r>
        <w:rPr>
          <w:rFonts w:hint="eastAsia"/>
          <w:b/>
          <w:bCs/>
        </w:rPr>
        <w:t>）规范</w:t>
      </w:r>
    </w:p>
    <w:p w14:paraId="6D90EE5A" w14:textId="184C5C17" w:rsidR="001C6B28" w:rsidRDefault="001C6B28" w:rsidP="001C6B28">
      <w:r>
        <w:rPr>
          <w:rFonts w:hint="eastAsia"/>
        </w:rPr>
        <w:t>主要是考评数据是否合规、信息是否完整、责任划分是否明确</w:t>
      </w:r>
      <w:r w:rsidR="00F75C49">
        <w:rPr>
          <w:rFonts w:hint="eastAsia"/>
        </w:rPr>
        <w:t>。</w:t>
      </w:r>
    </w:p>
    <w:p w14:paraId="6EB2FB2D" w14:textId="40B73C91" w:rsidR="00F75C49" w:rsidRPr="00276553" w:rsidRDefault="00A47DC7" w:rsidP="00276553">
      <w:pPr>
        <w:ind w:firstLineChars="0" w:firstLine="0"/>
        <w:rPr>
          <w:b/>
          <w:bCs/>
        </w:rPr>
      </w:pPr>
      <w:r w:rsidRPr="00276553">
        <w:rPr>
          <w:rFonts w:hint="eastAsia"/>
          <w:b/>
          <w:bCs/>
        </w:rPr>
        <w:t xml:space="preserve"> </w:t>
      </w:r>
      <w:r w:rsidR="00276553">
        <w:rPr>
          <w:b/>
          <w:bCs/>
        </w:rPr>
        <w:t>2</w:t>
      </w:r>
      <w:r w:rsidR="00276553">
        <w:rPr>
          <w:rFonts w:hint="eastAsia"/>
          <w:b/>
          <w:bCs/>
        </w:rPr>
        <w:t>）</w:t>
      </w:r>
      <w:r w:rsidRPr="00276553">
        <w:rPr>
          <w:rFonts w:hint="eastAsia"/>
          <w:b/>
          <w:bCs/>
        </w:rPr>
        <w:t>存储</w:t>
      </w:r>
    </w:p>
    <w:p w14:paraId="4485531C" w14:textId="4C0F53C1" w:rsidR="00A47DC7" w:rsidRDefault="00A47DC7" w:rsidP="00A47DC7">
      <w:pPr>
        <w:pStyle w:val="aff"/>
        <w:ind w:left="460" w:firstLineChars="0" w:firstLine="0"/>
      </w:pPr>
      <w:r>
        <w:rPr>
          <w:rFonts w:hint="eastAsia"/>
        </w:rPr>
        <w:t>主要考评数据存储规划是否合理。</w:t>
      </w:r>
    </w:p>
    <w:p w14:paraId="39F2E616" w14:textId="76698239" w:rsidR="00A47DC7" w:rsidRPr="00276553" w:rsidRDefault="00276553" w:rsidP="00276553">
      <w:pPr>
        <w:ind w:firstLineChars="0" w:firstLine="0"/>
        <w:rPr>
          <w:b/>
          <w:bCs/>
        </w:rPr>
      </w:pPr>
      <w:r>
        <w:rPr>
          <w:rFonts w:hint="eastAsia"/>
          <w:b/>
          <w:bCs/>
        </w:rPr>
        <w:t>3</w:t>
      </w:r>
      <w:r>
        <w:rPr>
          <w:rFonts w:hint="eastAsia"/>
          <w:b/>
          <w:bCs/>
        </w:rPr>
        <w:t>）</w:t>
      </w:r>
      <w:r w:rsidR="00A47DC7" w:rsidRPr="00276553">
        <w:rPr>
          <w:rFonts w:hint="eastAsia"/>
          <w:b/>
          <w:bCs/>
        </w:rPr>
        <w:t>计算</w:t>
      </w:r>
    </w:p>
    <w:p w14:paraId="11578745" w14:textId="6B278E27" w:rsidR="00A47DC7" w:rsidRDefault="00A47DC7" w:rsidP="00A47DC7">
      <w:pPr>
        <w:pStyle w:val="aff"/>
        <w:ind w:left="460" w:firstLineChars="0" w:firstLine="0"/>
      </w:pPr>
      <w:r>
        <w:rPr>
          <w:rFonts w:hint="eastAsia"/>
        </w:rPr>
        <w:t>主要考评计算逻辑规划是否合理</w:t>
      </w:r>
    </w:p>
    <w:p w14:paraId="229A8E26" w14:textId="00C2EB39" w:rsidR="00A47DC7" w:rsidRPr="00276553" w:rsidRDefault="00276553" w:rsidP="00276553">
      <w:pPr>
        <w:ind w:firstLineChars="0" w:firstLine="0"/>
        <w:rPr>
          <w:b/>
          <w:bCs/>
        </w:rPr>
      </w:pPr>
      <w:r w:rsidRPr="00276553">
        <w:rPr>
          <w:rFonts w:hint="eastAsia"/>
          <w:b/>
          <w:bCs/>
        </w:rPr>
        <w:t>4</w:t>
      </w:r>
      <w:r w:rsidRPr="00276553">
        <w:rPr>
          <w:rFonts w:hint="eastAsia"/>
          <w:b/>
          <w:bCs/>
        </w:rPr>
        <w:t>）</w:t>
      </w:r>
      <w:r w:rsidR="00A47DC7" w:rsidRPr="00276553">
        <w:rPr>
          <w:rFonts w:hint="eastAsia"/>
          <w:b/>
          <w:bCs/>
        </w:rPr>
        <w:t>质量</w:t>
      </w:r>
    </w:p>
    <w:p w14:paraId="0F3E009C" w14:textId="6FAAD0A8" w:rsidR="00A47DC7" w:rsidRDefault="00A47DC7" w:rsidP="00A47DC7">
      <w:pPr>
        <w:pStyle w:val="aff"/>
        <w:ind w:left="460" w:firstLineChars="0" w:firstLine="0"/>
      </w:pPr>
      <w:r>
        <w:rPr>
          <w:rFonts w:hint="eastAsia"/>
        </w:rPr>
        <w:t>主要考评数据产出是否符合预期</w:t>
      </w:r>
    </w:p>
    <w:p w14:paraId="191EF1B1" w14:textId="169DE802" w:rsidR="00A47DC7" w:rsidRPr="00276553" w:rsidRDefault="00276553" w:rsidP="00276553">
      <w:pPr>
        <w:ind w:firstLineChars="0" w:firstLine="0"/>
        <w:rPr>
          <w:b/>
          <w:bCs/>
        </w:rPr>
      </w:pPr>
      <w:r>
        <w:rPr>
          <w:rFonts w:hint="eastAsia"/>
          <w:b/>
          <w:bCs/>
        </w:rPr>
        <w:lastRenderedPageBreak/>
        <w:t>5</w:t>
      </w:r>
      <w:r>
        <w:rPr>
          <w:rFonts w:hint="eastAsia"/>
          <w:b/>
          <w:bCs/>
        </w:rPr>
        <w:t>）</w:t>
      </w:r>
      <w:r w:rsidR="00A47DC7" w:rsidRPr="00276553">
        <w:rPr>
          <w:rFonts w:hint="eastAsia"/>
          <w:b/>
          <w:bCs/>
        </w:rPr>
        <w:t>安全</w:t>
      </w:r>
    </w:p>
    <w:p w14:paraId="7034EB17" w14:textId="387BD316" w:rsidR="00A47DC7" w:rsidRDefault="00A47DC7" w:rsidP="00A47DC7">
      <w:pPr>
        <w:pStyle w:val="aff"/>
        <w:ind w:left="460" w:firstLineChars="0" w:firstLine="0"/>
      </w:pPr>
      <w:r>
        <w:rPr>
          <w:rFonts w:hint="eastAsia"/>
        </w:rPr>
        <w:t>主要考评数据是否安全</w:t>
      </w:r>
    </w:p>
    <w:p w14:paraId="799FB6AB" w14:textId="357ECA4E" w:rsidR="00333302" w:rsidRDefault="00333302" w:rsidP="00333302">
      <w:pPr>
        <w:pStyle w:val="2"/>
      </w:pPr>
      <w:r>
        <w:rPr>
          <w:rFonts w:hint="eastAsia"/>
        </w:rPr>
        <w:t>指标列表</w:t>
      </w:r>
    </w:p>
    <w:tbl>
      <w:tblPr>
        <w:tblStyle w:val="4-30"/>
        <w:tblW w:w="8188" w:type="dxa"/>
        <w:tblLook w:val="04A0" w:firstRow="1" w:lastRow="0" w:firstColumn="1" w:lastColumn="0" w:noHBand="0" w:noVBand="1"/>
      </w:tblPr>
      <w:tblGrid>
        <w:gridCol w:w="1101"/>
        <w:gridCol w:w="2268"/>
        <w:gridCol w:w="4819"/>
      </w:tblGrid>
      <w:tr w:rsidR="008408F6" w14:paraId="6ACB884E" w14:textId="77777777" w:rsidTr="001E2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DE36CCF" w14:textId="77777777" w:rsidR="008408F6" w:rsidRDefault="008408F6" w:rsidP="00127C8B">
            <w:pPr>
              <w:ind w:firstLineChars="0" w:firstLine="0"/>
              <w:jc w:val="left"/>
            </w:pPr>
            <w:r>
              <w:rPr>
                <w:rFonts w:hint="eastAsia"/>
              </w:rPr>
              <w:t>考评板块</w:t>
            </w:r>
          </w:p>
        </w:tc>
        <w:tc>
          <w:tcPr>
            <w:tcW w:w="2268" w:type="dxa"/>
          </w:tcPr>
          <w:p w14:paraId="28D228E7" w14:textId="77777777" w:rsidR="008408F6" w:rsidRDefault="008408F6" w:rsidP="00127C8B">
            <w:pPr>
              <w:ind w:firstLineChars="0" w:firstLine="0"/>
              <w:jc w:val="left"/>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4819" w:type="dxa"/>
          </w:tcPr>
          <w:p w14:paraId="2177E862" w14:textId="77777777" w:rsidR="008408F6" w:rsidRDefault="008408F6" w:rsidP="002F75DE">
            <w:pPr>
              <w:ind w:firstLineChars="0" w:firstLine="0"/>
              <w:jc w:val="left"/>
              <w:cnfStyle w:val="100000000000" w:firstRow="1" w:lastRow="0" w:firstColumn="0" w:lastColumn="0" w:oddVBand="0" w:evenVBand="0" w:oddHBand="0" w:evenHBand="0" w:firstRowFirstColumn="0" w:firstRowLastColumn="0" w:lastRowFirstColumn="0" w:lastRowLastColumn="0"/>
            </w:pPr>
            <w:r>
              <w:rPr>
                <w:rFonts w:hint="eastAsia"/>
              </w:rPr>
              <w:t>考评标准</w:t>
            </w:r>
          </w:p>
        </w:tc>
      </w:tr>
      <w:tr w:rsidR="008408F6" w14:paraId="189A4650" w14:textId="77777777" w:rsidTr="001E2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D390B21" w14:textId="77777777" w:rsidR="008408F6" w:rsidRDefault="008408F6" w:rsidP="00127C8B">
            <w:pPr>
              <w:ind w:firstLineChars="0" w:firstLine="0"/>
              <w:jc w:val="left"/>
            </w:pPr>
            <w:r>
              <w:rPr>
                <w:rFonts w:hint="eastAsia"/>
              </w:rPr>
              <w:t>规范</w:t>
            </w:r>
          </w:p>
        </w:tc>
        <w:tc>
          <w:tcPr>
            <w:tcW w:w="2268" w:type="dxa"/>
          </w:tcPr>
          <w:p w14:paraId="306CAEF5" w14:textId="009FBB50" w:rsidR="008408F6" w:rsidRDefault="00A477C3" w:rsidP="00127C8B">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是否</w:t>
            </w:r>
            <w:r w:rsidR="008408F6">
              <w:rPr>
                <w:rFonts w:hint="eastAsia"/>
              </w:rPr>
              <w:t>有技术</w:t>
            </w:r>
            <w:r w:rsidR="008408F6">
              <w:t>owner</w:t>
            </w:r>
          </w:p>
        </w:tc>
        <w:tc>
          <w:tcPr>
            <w:tcW w:w="4819" w:type="dxa"/>
          </w:tcPr>
          <w:p w14:paraId="5480A8CC" w14:textId="77777777"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有</w:t>
            </w:r>
            <w:r>
              <w:rPr>
                <w:rFonts w:hint="eastAsia"/>
              </w:rPr>
              <w:t xml:space="preserve"> </w:t>
            </w:r>
            <w:r>
              <w:rPr>
                <w:rFonts w:hint="eastAsia"/>
              </w:rPr>
              <w:t>则</w:t>
            </w:r>
            <w:r>
              <w:rPr>
                <w:rFonts w:hint="eastAsia"/>
              </w:rPr>
              <w:t>1</w:t>
            </w:r>
            <w:r>
              <w:t>0</w:t>
            </w:r>
            <w:r>
              <w:rPr>
                <w:rFonts w:hint="eastAsia"/>
              </w:rPr>
              <w:t>分</w:t>
            </w:r>
            <w:r>
              <w:t xml:space="preserve"> </w:t>
            </w:r>
            <w:r>
              <w:rPr>
                <w:rFonts w:hint="eastAsia"/>
              </w:rPr>
              <w:t>，</w:t>
            </w:r>
            <w:r>
              <w:t xml:space="preserve"> </w:t>
            </w:r>
            <w:r>
              <w:rPr>
                <w:rFonts w:hint="eastAsia"/>
              </w:rPr>
              <w:t>无则</w:t>
            </w:r>
            <w:r>
              <w:rPr>
                <w:rFonts w:hint="eastAsia"/>
              </w:rPr>
              <w:t>0</w:t>
            </w:r>
            <w:r>
              <w:rPr>
                <w:rFonts w:hint="eastAsia"/>
              </w:rPr>
              <w:t>分</w:t>
            </w:r>
          </w:p>
        </w:tc>
      </w:tr>
      <w:tr w:rsidR="008408F6" w14:paraId="52DC1ABE" w14:textId="77777777" w:rsidTr="001E2381">
        <w:tc>
          <w:tcPr>
            <w:cnfStyle w:val="001000000000" w:firstRow="0" w:lastRow="0" w:firstColumn="1" w:lastColumn="0" w:oddVBand="0" w:evenVBand="0" w:oddHBand="0" w:evenHBand="0" w:firstRowFirstColumn="0" w:firstRowLastColumn="0" w:lastRowFirstColumn="0" w:lastRowLastColumn="0"/>
            <w:tcW w:w="1101" w:type="dxa"/>
          </w:tcPr>
          <w:p w14:paraId="71883C82" w14:textId="77777777" w:rsidR="008408F6" w:rsidRDefault="008408F6" w:rsidP="00127C8B">
            <w:pPr>
              <w:ind w:firstLineChars="0" w:firstLine="0"/>
              <w:jc w:val="left"/>
            </w:pPr>
          </w:p>
        </w:tc>
        <w:tc>
          <w:tcPr>
            <w:tcW w:w="2268" w:type="dxa"/>
          </w:tcPr>
          <w:p w14:paraId="12863214" w14:textId="0AE1961A" w:rsidR="008408F6" w:rsidRDefault="00A477C3" w:rsidP="00127C8B">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是否</w:t>
            </w:r>
            <w:r w:rsidR="008408F6">
              <w:rPr>
                <w:rFonts w:hint="eastAsia"/>
              </w:rPr>
              <w:t>有业务</w:t>
            </w:r>
            <w:r w:rsidR="008408F6">
              <w:rPr>
                <w:rFonts w:hint="eastAsia"/>
              </w:rPr>
              <w:t xml:space="preserve"> </w:t>
            </w:r>
            <w:r w:rsidR="008408F6">
              <w:t>owner</w:t>
            </w:r>
          </w:p>
        </w:tc>
        <w:tc>
          <w:tcPr>
            <w:tcW w:w="4819" w:type="dxa"/>
          </w:tcPr>
          <w:p w14:paraId="413BDDA4" w14:textId="77777777" w:rsidR="008408F6"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有</w:t>
            </w:r>
            <w:r>
              <w:rPr>
                <w:rFonts w:hint="eastAsia"/>
              </w:rPr>
              <w:t xml:space="preserve"> </w:t>
            </w:r>
            <w:r>
              <w:rPr>
                <w:rFonts w:hint="eastAsia"/>
              </w:rPr>
              <w:t>则</w:t>
            </w:r>
            <w:r>
              <w:rPr>
                <w:rFonts w:hint="eastAsia"/>
              </w:rPr>
              <w:t>1</w:t>
            </w:r>
            <w:r>
              <w:t>0</w:t>
            </w:r>
            <w:r>
              <w:rPr>
                <w:rFonts w:hint="eastAsia"/>
              </w:rPr>
              <w:t>分</w:t>
            </w:r>
            <w:r>
              <w:t xml:space="preserve"> </w:t>
            </w:r>
            <w:r>
              <w:rPr>
                <w:rFonts w:hint="eastAsia"/>
              </w:rPr>
              <w:t>，</w:t>
            </w:r>
            <w:r>
              <w:t xml:space="preserve"> </w:t>
            </w:r>
            <w:r>
              <w:rPr>
                <w:rFonts w:hint="eastAsia"/>
              </w:rPr>
              <w:t>无则</w:t>
            </w:r>
            <w:r>
              <w:rPr>
                <w:rFonts w:hint="eastAsia"/>
              </w:rPr>
              <w:t>0</w:t>
            </w:r>
            <w:r>
              <w:rPr>
                <w:rFonts w:hint="eastAsia"/>
              </w:rPr>
              <w:t>分</w:t>
            </w:r>
          </w:p>
        </w:tc>
      </w:tr>
      <w:tr w:rsidR="008408F6" w14:paraId="2118B6C5" w14:textId="77777777" w:rsidTr="001E2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0FABDBE" w14:textId="77777777" w:rsidR="008408F6" w:rsidRDefault="008408F6" w:rsidP="00127C8B">
            <w:pPr>
              <w:ind w:firstLineChars="0" w:firstLine="0"/>
              <w:jc w:val="left"/>
            </w:pPr>
          </w:p>
        </w:tc>
        <w:tc>
          <w:tcPr>
            <w:tcW w:w="2268" w:type="dxa"/>
          </w:tcPr>
          <w:p w14:paraId="0E4E103F" w14:textId="028D6193" w:rsidR="008408F6" w:rsidRDefault="008408F6" w:rsidP="00127C8B">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表名</w:t>
            </w:r>
            <w:r w:rsidR="004C2426">
              <w:rPr>
                <w:rFonts w:hint="eastAsia"/>
              </w:rPr>
              <w:t>是否</w:t>
            </w:r>
            <w:r>
              <w:rPr>
                <w:rFonts w:hint="eastAsia"/>
              </w:rPr>
              <w:t>合规</w:t>
            </w:r>
          </w:p>
        </w:tc>
        <w:tc>
          <w:tcPr>
            <w:tcW w:w="4819" w:type="dxa"/>
          </w:tcPr>
          <w:p w14:paraId="63D1FBC7" w14:textId="77777777"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参考建数仓表规范</w:t>
            </w:r>
          </w:p>
          <w:p w14:paraId="09B4F8A8" w14:textId="483F1AE1"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O</w:t>
            </w:r>
            <w:r>
              <w:t>DS</w:t>
            </w:r>
            <w:r>
              <w:rPr>
                <w:rFonts w:hint="eastAsia"/>
              </w:rPr>
              <w:t>层</w:t>
            </w:r>
            <w:r>
              <w:rPr>
                <w:rFonts w:hint="eastAsia"/>
              </w:rPr>
              <w:t xml:space="preserve"> </w:t>
            </w:r>
            <w:r>
              <w:rPr>
                <w:rFonts w:hint="eastAsia"/>
              </w:rPr>
              <w:t>：</w:t>
            </w:r>
            <w:r w:rsidR="00485AE6">
              <w:rPr>
                <w:rFonts w:hint="eastAsia"/>
              </w:rPr>
              <w:t xml:space="preserve">  </w:t>
            </w:r>
            <w:r>
              <w:rPr>
                <w:rFonts w:hint="eastAsia"/>
              </w:rPr>
              <w:t>开头</w:t>
            </w:r>
            <w:r>
              <w:rPr>
                <w:rFonts w:hint="eastAsia"/>
              </w:rPr>
              <w:t>:</w:t>
            </w:r>
            <w:r>
              <w:t>ods</w:t>
            </w:r>
            <w:r>
              <w:rPr>
                <w:rFonts w:hint="eastAsia"/>
              </w:rPr>
              <w:t xml:space="preserve"> </w:t>
            </w:r>
            <w:r>
              <w:t xml:space="preserve"> </w:t>
            </w:r>
            <w:r>
              <w:rPr>
                <w:rFonts w:hint="eastAsia"/>
              </w:rPr>
              <w:t>结尾</w:t>
            </w:r>
            <w:r>
              <w:t xml:space="preserve"> :inc/full</w:t>
            </w:r>
            <w:r>
              <w:rPr>
                <w:rFonts w:hint="eastAsia"/>
              </w:rPr>
              <w:t xml:space="preserve"> </w:t>
            </w:r>
            <w:r>
              <w:t xml:space="preserve"> </w:t>
            </w:r>
          </w:p>
          <w:p w14:paraId="7EB40611" w14:textId="77777777" w:rsidR="008408F6" w:rsidRDefault="008408F6" w:rsidP="00485AE6">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o</w:t>
            </w:r>
            <w:r>
              <w:t>ds_xx_( inc|full)</w:t>
            </w:r>
          </w:p>
          <w:p w14:paraId="5B59AD7D" w14:textId="0586C8E9"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t>
            </w:r>
            <w:r>
              <w:t>IM</w:t>
            </w:r>
            <w:r>
              <w:rPr>
                <w:rFonts w:hint="eastAsia"/>
              </w:rPr>
              <w:t>层</w:t>
            </w:r>
            <w:r>
              <w:rPr>
                <w:rFonts w:hint="eastAsia"/>
              </w:rPr>
              <w:t xml:space="preserve"> </w:t>
            </w:r>
            <w:r>
              <w:t xml:space="preserve">:  </w:t>
            </w:r>
            <w:r w:rsidR="00910E53">
              <w:rPr>
                <w:rFonts w:hint="eastAsia"/>
              </w:rPr>
              <w:t xml:space="preserve">   </w:t>
            </w:r>
            <w:r>
              <w:rPr>
                <w:rFonts w:hint="eastAsia"/>
              </w:rPr>
              <w:t>dim</w:t>
            </w:r>
            <w:r>
              <w:rPr>
                <w:rFonts w:hint="eastAsia"/>
              </w:rPr>
              <w:t>开头</w:t>
            </w:r>
            <w:r>
              <w:rPr>
                <w:rFonts w:hint="eastAsia"/>
              </w:rPr>
              <w:t xml:space="preserve"> </w:t>
            </w:r>
            <w:r>
              <w:t xml:space="preserve">    full/zip </w:t>
            </w:r>
            <w:r>
              <w:rPr>
                <w:rFonts w:hint="eastAsia"/>
              </w:rPr>
              <w:t>结尾</w:t>
            </w:r>
            <w:r>
              <w:rPr>
                <w:rFonts w:hint="eastAsia"/>
              </w:rPr>
              <w:t xml:space="preserve"> </w:t>
            </w:r>
          </w:p>
          <w:p w14:paraId="1A61833B" w14:textId="19133AF2" w:rsidR="008408F6" w:rsidRDefault="008408F6" w:rsidP="00910E53">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w:t>
            </w:r>
            <w:r>
              <w:t xml:space="preserve"> </w:t>
            </w:r>
            <w:r w:rsidR="00371A65">
              <w:t>dim</w:t>
            </w:r>
            <w:r>
              <w:t xml:space="preserve">_xx_( </w:t>
            </w:r>
            <w:r w:rsidR="00E02194">
              <w:t>zip</w:t>
            </w:r>
            <w:r>
              <w:t>|full)</w:t>
            </w:r>
          </w:p>
          <w:p w14:paraId="29F43AB6" w14:textId="1ECB33BC"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t>
            </w:r>
            <w:r>
              <w:t>WD</w:t>
            </w:r>
            <w:r>
              <w:rPr>
                <w:rFonts w:hint="eastAsia"/>
              </w:rPr>
              <w:t>层</w:t>
            </w:r>
            <w:r>
              <w:rPr>
                <w:rFonts w:hint="eastAsia"/>
              </w:rPr>
              <w:t>:</w:t>
            </w:r>
            <w:r>
              <w:t xml:space="preserve">  </w:t>
            </w:r>
            <w:r w:rsidR="00910E53">
              <w:rPr>
                <w:rFonts w:hint="eastAsia"/>
              </w:rPr>
              <w:t xml:space="preserve">  </w:t>
            </w:r>
            <w:r>
              <w:t xml:space="preserve">dwd </w:t>
            </w:r>
            <w:r>
              <w:rPr>
                <w:rFonts w:hint="eastAsia"/>
              </w:rPr>
              <w:t>开头</w:t>
            </w:r>
            <w:r>
              <w:rPr>
                <w:rFonts w:hint="eastAsia"/>
              </w:rPr>
              <w:t xml:space="preserve"> </w:t>
            </w:r>
            <w:r>
              <w:t xml:space="preserve"> inc/full </w:t>
            </w:r>
            <w:r>
              <w:rPr>
                <w:rFonts w:hint="eastAsia"/>
              </w:rPr>
              <w:t>结尾</w:t>
            </w:r>
            <w:r>
              <w:t xml:space="preserve"> </w:t>
            </w:r>
            <w:r>
              <w:rPr>
                <w:rFonts w:hint="eastAsia"/>
              </w:rPr>
              <w:t xml:space="preserve"> </w:t>
            </w:r>
          </w:p>
          <w:p w14:paraId="197D2E83" w14:textId="77777777" w:rsidR="008408F6" w:rsidRDefault="008408F6" w:rsidP="00910E53">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 xml:space="preserve"> </w:t>
            </w:r>
            <w:r>
              <w:t>dwd_xx_xx_(inc|full)</w:t>
            </w:r>
          </w:p>
          <w:p w14:paraId="726E1B9F" w14:textId="748C81AB"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DWS</w:t>
            </w:r>
            <w:r>
              <w:rPr>
                <w:rFonts w:hint="eastAsia"/>
              </w:rPr>
              <w:t>层：</w:t>
            </w:r>
            <w:r>
              <w:rPr>
                <w:rFonts w:hint="eastAsia"/>
              </w:rPr>
              <w:t xml:space="preserve"> </w:t>
            </w:r>
            <w:r w:rsidR="00910E53">
              <w:rPr>
                <w:rFonts w:hint="eastAsia"/>
              </w:rPr>
              <w:t xml:space="preserve"> </w:t>
            </w:r>
            <w:r>
              <w:t>dw</w:t>
            </w:r>
            <w:r>
              <w:rPr>
                <w:rFonts w:hint="eastAsia"/>
              </w:rPr>
              <w:t>s</w:t>
            </w:r>
            <w:r>
              <w:rPr>
                <w:rFonts w:hint="eastAsia"/>
              </w:rPr>
              <w:t>开头</w:t>
            </w:r>
            <w:r>
              <w:rPr>
                <w:rFonts w:hint="eastAsia"/>
              </w:rPr>
              <w:t xml:space="preserve"> </w:t>
            </w:r>
            <w:r>
              <w:t xml:space="preserve"> </w:t>
            </w:r>
          </w:p>
          <w:p w14:paraId="0526A045" w14:textId="77777777" w:rsidR="008408F6" w:rsidRDefault="008408F6" w:rsidP="00910E53">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t>dws_xx_xx_xx_</w:t>
            </w:r>
            <w:r>
              <w:rPr>
                <w:rFonts w:hint="eastAsia"/>
              </w:rPr>
              <w:t xml:space="preserve"> </w:t>
            </w:r>
            <w:r>
              <w:t>(</w:t>
            </w:r>
            <w:r w:rsidRPr="0022347C">
              <w:rPr>
                <w:rFonts w:hint="eastAsia"/>
              </w:rPr>
              <w:t>1d/nd/td</w:t>
            </w:r>
            <w:r>
              <w:rPr>
                <w:rFonts w:hint="eastAsia"/>
              </w:rPr>
              <w:t>)</w:t>
            </w:r>
            <w:r>
              <w:t xml:space="preserve"> </w:t>
            </w:r>
          </w:p>
          <w:p w14:paraId="35DF3422" w14:textId="3069EB29"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A</w:t>
            </w:r>
            <w:r>
              <w:t>DS</w:t>
            </w:r>
            <w:r>
              <w:rPr>
                <w:rFonts w:hint="eastAsia"/>
              </w:rPr>
              <w:t>层：</w:t>
            </w:r>
            <w:r>
              <w:rPr>
                <w:rFonts w:hint="eastAsia"/>
              </w:rPr>
              <w:t xml:space="preserve"> </w:t>
            </w:r>
            <w:r w:rsidR="00910E53">
              <w:rPr>
                <w:rFonts w:hint="eastAsia"/>
              </w:rPr>
              <w:t xml:space="preserve">  </w:t>
            </w:r>
            <w:r>
              <w:t xml:space="preserve">ads </w:t>
            </w:r>
            <w:r>
              <w:rPr>
                <w:rFonts w:hint="eastAsia"/>
              </w:rPr>
              <w:t>开头</w:t>
            </w:r>
          </w:p>
          <w:p w14:paraId="4EDFD79D" w14:textId="77777777" w:rsidR="008408F6" w:rsidRDefault="008408F6" w:rsidP="00910E53">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t xml:space="preserve"> ads_xxx</w:t>
            </w:r>
          </w:p>
          <w:p w14:paraId="7C5F8503" w14:textId="56C61FB8"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t>
            </w:r>
            <w:r>
              <w:t>M</w:t>
            </w:r>
            <w:r>
              <w:rPr>
                <w:rFonts w:hint="eastAsia"/>
              </w:rPr>
              <w:t>层：</w:t>
            </w:r>
            <w:r>
              <w:rPr>
                <w:rFonts w:hint="eastAsia"/>
              </w:rPr>
              <w:t xml:space="preserve"> </w:t>
            </w:r>
            <w:r w:rsidR="00910E53">
              <w:rPr>
                <w:rFonts w:hint="eastAsia"/>
              </w:rPr>
              <w:t xml:space="preserve">    </w:t>
            </w:r>
            <w:r>
              <w:t>dm</w:t>
            </w:r>
            <w:r>
              <w:rPr>
                <w:rFonts w:hint="eastAsia"/>
              </w:rPr>
              <w:t>开头</w:t>
            </w:r>
          </w:p>
          <w:p w14:paraId="54EFA669" w14:textId="1120B4AA" w:rsidR="008408F6" w:rsidRDefault="008408F6" w:rsidP="00C02968">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w:t>
            </w:r>
            <w:r>
              <w:t xml:space="preserve"> </w:t>
            </w:r>
            <w:r>
              <w:rPr>
                <w:rFonts w:hint="eastAsia"/>
              </w:rPr>
              <w:t>dm</w:t>
            </w:r>
            <w:r>
              <w:t>_xx</w:t>
            </w:r>
          </w:p>
          <w:p w14:paraId="08CFDFCB" w14:textId="4C184FAF"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t>OTHER</w:t>
            </w:r>
            <w:r>
              <w:rPr>
                <w:rFonts w:hint="eastAsia"/>
              </w:rPr>
              <w:t>：</w:t>
            </w:r>
            <w:r w:rsidR="00C02968">
              <w:rPr>
                <w:rFonts w:hint="eastAsia"/>
              </w:rPr>
              <w:t xml:space="preserve">  </w:t>
            </w:r>
            <w:r w:rsidR="00C02968">
              <w:rPr>
                <w:rFonts w:hint="eastAsia"/>
              </w:rPr>
              <w:t>未纳入分层</w:t>
            </w:r>
          </w:p>
          <w:p w14:paraId="29C91376" w14:textId="350A4BFE" w:rsidR="008408F6" w:rsidRDefault="00C02968"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符合则</w:t>
            </w:r>
            <w:r>
              <w:rPr>
                <w:rFonts w:hint="eastAsia"/>
              </w:rPr>
              <w:t xml:space="preserve"> </w:t>
            </w:r>
            <w:r>
              <w:t>10</w:t>
            </w:r>
            <w:r>
              <w:rPr>
                <w:rFonts w:hint="eastAsia"/>
              </w:rPr>
              <w:t>分，否则</w:t>
            </w:r>
            <w:r>
              <w:rPr>
                <w:rFonts w:hint="eastAsia"/>
              </w:rPr>
              <w:t>0</w:t>
            </w:r>
            <w:r>
              <w:rPr>
                <w:rFonts w:hint="eastAsia"/>
              </w:rPr>
              <w:t>分</w:t>
            </w:r>
            <w:r w:rsidR="008408F6">
              <w:rPr>
                <w:rFonts w:hint="eastAsia"/>
              </w:rPr>
              <w:t>，</w:t>
            </w:r>
            <w:r>
              <w:rPr>
                <w:rFonts w:hint="eastAsia"/>
              </w:rPr>
              <w:t>未纳入分层</w:t>
            </w:r>
            <w:r w:rsidR="008408F6">
              <w:rPr>
                <w:rFonts w:hint="eastAsia"/>
              </w:rPr>
              <w:t>给</w:t>
            </w:r>
            <w:r w:rsidR="008408F6">
              <w:rPr>
                <w:rFonts w:hint="eastAsia"/>
              </w:rPr>
              <w:t>5</w:t>
            </w:r>
            <w:r w:rsidR="008408F6">
              <w:rPr>
                <w:rFonts w:hint="eastAsia"/>
              </w:rPr>
              <w:t>分</w:t>
            </w:r>
          </w:p>
          <w:p w14:paraId="21FC6FDC" w14:textId="77777777"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p>
        </w:tc>
      </w:tr>
      <w:tr w:rsidR="008408F6" w14:paraId="7E5E6377" w14:textId="77777777" w:rsidTr="001E2381">
        <w:tc>
          <w:tcPr>
            <w:cnfStyle w:val="001000000000" w:firstRow="0" w:lastRow="0" w:firstColumn="1" w:lastColumn="0" w:oddVBand="0" w:evenVBand="0" w:oddHBand="0" w:evenHBand="0" w:firstRowFirstColumn="0" w:firstRowLastColumn="0" w:lastRowFirstColumn="0" w:lastRowLastColumn="0"/>
            <w:tcW w:w="1101" w:type="dxa"/>
          </w:tcPr>
          <w:p w14:paraId="4C28729E" w14:textId="77777777" w:rsidR="008408F6" w:rsidRDefault="008408F6" w:rsidP="00127C8B">
            <w:pPr>
              <w:ind w:firstLineChars="0" w:firstLine="0"/>
              <w:jc w:val="left"/>
            </w:pPr>
          </w:p>
        </w:tc>
        <w:tc>
          <w:tcPr>
            <w:tcW w:w="2268" w:type="dxa"/>
          </w:tcPr>
          <w:p w14:paraId="46C1E313" w14:textId="0603EDD1" w:rsidR="008408F6" w:rsidRDefault="00A477C3" w:rsidP="00127C8B">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是否</w:t>
            </w:r>
            <w:r w:rsidR="008408F6">
              <w:rPr>
                <w:rFonts w:hint="eastAsia"/>
              </w:rPr>
              <w:t>有</w:t>
            </w:r>
            <w:r>
              <w:rPr>
                <w:rFonts w:hint="eastAsia"/>
              </w:rPr>
              <w:t>表</w:t>
            </w:r>
            <w:r w:rsidR="008408F6">
              <w:rPr>
                <w:rFonts w:hint="eastAsia"/>
              </w:rPr>
              <w:t>备注</w:t>
            </w:r>
          </w:p>
        </w:tc>
        <w:tc>
          <w:tcPr>
            <w:tcW w:w="4819" w:type="dxa"/>
          </w:tcPr>
          <w:p w14:paraId="17313B47" w14:textId="77777777" w:rsidR="008408F6"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有</w:t>
            </w:r>
            <w:r>
              <w:rPr>
                <w:rFonts w:hint="eastAsia"/>
              </w:rPr>
              <w:t xml:space="preserve"> </w:t>
            </w:r>
            <w:r>
              <w:rPr>
                <w:rFonts w:hint="eastAsia"/>
              </w:rPr>
              <w:t>则</w:t>
            </w:r>
            <w:r>
              <w:rPr>
                <w:rFonts w:hint="eastAsia"/>
              </w:rPr>
              <w:t>1</w:t>
            </w:r>
            <w:r>
              <w:t>0</w:t>
            </w:r>
            <w:r>
              <w:rPr>
                <w:rFonts w:hint="eastAsia"/>
              </w:rPr>
              <w:t>分</w:t>
            </w:r>
            <w:r>
              <w:t xml:space="preserve"> </w:t>
            </w:r>
            <w:r>
              <w:rPr>
                <w:rFonts w:hint="eastAsia"/>
              </w:rPr>
              <w:t>，</w:t>
            </w:r>
            <w:r>
              <w:t xml:space="preserve"> </w:t>
            </w:r>
            <w:r>
              <w:rPr>
                <w:rFonts w:hint="eastAsia"/>
              </w:rPr>
              <w:t>无则</w:t>
            </w:r>
            <w:r>
              <w:rPr>
                <w:rFonts w:hint="eastAsia"/>
              </w:rPr>
              <w:t>0</w:t>
            </w:r>
            <w:r>
              <w:rPr>
                <w:rFonts w:hint="eastAsia"/>
              </w:rPr>
              <w:t>分</w:t>
            </w:r>
          </w:p>
        </w:tc>
      </w:tr>
      <w:tr w:rsidR="008408F6" w14:paraId="5CC6EC67" w14:textId="77777777" w:rsidTr="001E2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061ACBC3" w14:textId="77777777" w:rsidR="008408F6" w:rsidRDefault="008408F6" w:rsidP="00127C8B">
            <w:pPr>
              <w:ind w:firstLineChars="0" w:firstLine="0"/>
              <w:jc w:val="left"/>
            </w:pPr>
          </w:p>
        </w:tc>
        <w:tc>
          <w:tcPr>
            <w:tcW w:w="2268" w:type="dxa"/>
          </w:tcPr>
          <w:p w14:paraId="4D07B14F" w14:textId="37342A15" w:rsidR="008408F6" w:rsidRDefault="009D5E40" w:rsidP="00127C8B">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是否</w:t>
            </w:r>
            <w:r w:rsidR="008408F6">
              <w:rPr>
                <w:rFonts w:hint="eastAsia"/>
              </w:rPr>
              <w:t>有</w:t>
            </w:r>
            <w:r>
              <w:rPr>
                <w:rFonts w:hint="eastAsia"/>
              </w:rPr>
              <w:t>字段</w:t>
            </w:r>
            <w:r w:rsidR="008408F6">
              <w:rPr>
                <w:rFonts w:hint="eastAsia"/>
              </w:rPr>
              <w:t>备注</w:t>
            </w:r>
          </w:p>
        </w:tc>
        <w:tc>
          <w:tcPr>
            <w:tcW w:w="4819" w:type="dxa"/>
          </w:tcPr>
          <w:p w14:paraId="3B2A09C1" w14:textId="77777777"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有备注字段</w:t>
            </w:r>
            <w:r>
              <w:rPr>
                <w:rFonts w:hint="eastAsia"/>
              </w:rPr>
              <w:t>/</w:t>
            </w:r>
            <w:r>
              <w:rPr>
                <w:rFonts w:hint="eastAsia"/>
              </w:rPr>
              <w:t>所有字段</w:t>
            </w:r>
            <w:r>
              <w:rPr>
                <w:rFonts w:hint="eastAsia"/>
              </w:rPr>
              <w:t xml:space="preserve"> </w:t>
            </w:r>
            <w:r>
              <w:t>*10</w:t>
            </w:r>
            <w:r>
              <w:rPr>
                <w:rFonts w:hint="eastAsia"/>
              </w:rPr>
              <w:t>分</w:t>
            </w:r>
          </w:p>
        </w:tc>
      </w:tr>
      <w:tr w:rsidR="008408F6" w14:paraId="7DEB4F52" w14:textId="77777777" w:rsidTr="001E2381">
        <w:tc>
          <w:tcPr>
            <w:cnfStyle w:val="001000000000" w:firstRow="0" w:lastRow="0" w:firstColumn="1" w:lastColumn="0" w:oddVBand="0" w:evenVBand="0" w:oddHBand="0" w:evenHBand="0" w:firstRowFirstColumn="0" w:firstRowLastColumn="0" w:lastRowFirstColumn="0" w:lastRowLastColumn="0"/>
            <w:tcW w:w="1101" w:type="dxa"/>
          </w:tcPr>
          <w:p w14:paraId="56681058" w14:textId="77777777" w:rsidR="008408F6" w:rsidRDefault="008408F6" w:rsidP="00127C8B">
            <w:pPr>
              <w:ind w:firstLineChars="0" w:firstLine="0"/>
              <w:jc w:val="left"/>
            </w:pPr>
            <w:r>
              <w:rPr>
                <w:rFonts w:hint="eastAsia"/>
              </w:rPr>
              <w:t>存储</w:t>
            </w:r>
          </w:p>
        </w:tc>
        <w:tc>
          <w:tcPr>
            <w:tcW w:w="2268" w:type="dxa"/>
          </w:tcPr>
          <w:p w14:paraId="7147F381" w14:textId="34B61CAC" w:rsidR="008408F6" w:rsidRDefault="008408F6" w:rsidP="00127C8B">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生命周期</w:t>
            </w:r>
            <w:r w:rsidR="008C0C5A">
              <w:rPr>
                <w:rFonts w:hint="eastAsia"/>
              </w:rPr>
              <w:t>是否</w:t>
            </w:r>
            <w:r>
              <w:rPr>
                <w:rFonts w:hint="eastAsia"/>
              </w:rPr>
              <w:t>合理</w:t>
            </w:r>
          </w:p>
        </w:tc>
        <w:tc>
          <w:tcPr>
            <w:tcW w:w="4819" w:type="dxa"/>
          </w:tcPr>
          <w:p w14:paraId="70559F82" w14:textId="77777777" w:rsidR="008408F6"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未设定周期类型的</w:t>
            </w:r>
            <w:r>
              <w:rPr>
                <w:rFonts w:hint="eastAsia"/>
              </w:rPr>
              <w:t xml:space="preserve"> </w:t>
            </w:r>
            <w:r>
              <w:rPr>
                <w:rFonts w:hint="eastAsia"/>
              </w:rPr>
              <w:t>给</w:t>
            </w:r>
            <w:r>
              <w:rPr>
                <w:rFonts w:hint="eastAsia"/>
              </w:rPr>
              <w:t xml:space="preserve"> </w:t>
            </w:r>
            <w:r>
              <w:t>0</w:t>
            </w:r>
            <w:r>
              <w:rPr>
                <w:rFonts w:hint="eastAsia"/>
              </w:rPr>
              <w:t>分</w:t>
            </w:r>
          </w:p>
          <w:p w14:paraId="1FD543FA" w14:textId="7276D5D1" w:rsidR="008408F6"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周期类型为永久</w:t>
            </w:r>
            <w:r w:rsidR="00BD10CD">
              <w:rPr>
                <w:rFonts w:hint="eastAsia"/>
              </w:rPr>
              <w:t>、拉链表</w:t>
            </w:r>
            <w:r>
              <w:rPr>
                <w:rFonts w:hint="eastAsia"/>
              </w:rPr>
              <w:t xml:space="preserve"> </w:t>
            </w:r>
            <w:r>
              <w:rPr>
                <w:rFonts w:hint="eastAsia"/>
              </w:rPr>
              <w:t>则给</w:t>
            </w:r>
            <w:r>
              <w:rPr>
                <w:rFonts w:hint="eastAsia"/>
              </w:rPr>
              <w:t>1</w:t>
            </w:r>
            <w:r>
              <w:t>0</w:t>
            </w:r>
            <w:r>
              <w:rPr>
                <w:rFonts w:hint="eastAsia"/>
              </w:rPr>
              <w:t>分</w:t>
            </w:r>
          </w:p>
          <w:p w14:paraId="539D8A23" w14:textId="10DE5B6F" w:rsidR="008408F6"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周期类型为</w:t>
            </w:r>
            <w:r w:rsidR="00072B86">
              <w:rPr>
                <w:rFonts w:hint="eastAsia"/>
              </w:rPr>
              <w:t>日分区</w:t>
            </w:r>
            <w:r>
              <w:rPr>
                <w:rFonts w:hint="eastAsia"/>
              </w:rPr>
              <w:t xml:space="preserve"> </w:t>
            </w:r>
            <w:r>
              <w:t>:</w:t>
            </w:r>
          </w:p>
          <w:p w14:paraId="5DC94305" w14:textId="77777777" w:rsidR="008408F6" w:rsidRDefault="008408F6" w:rsidP="00DA11D9">
            <w:pPr>
              <w:ind w:firstLineChars="300" w:firstLine="630"/>
              <w:cnfStyle w:val="000000000000" w:firstRow="0" w:lastRow="0" w:firstColumn="0" w:lastColumn="0" w:oddVBand="0" w:evenVBand="0" w:oddHBand="0" w:evenHBand="0" w:firstRowFirstColumn="0" w:firstRowLastColumn="0" w:lastRowFirstColumn="0" w:lastRowLastColumn="0"/>
            </w:pPr>
            <w:r>
              <w:rPr>
                <w:rFonts w:hint="eastAsia"/>
              </w:rPr>
              <w:t>无分区信息的给</w:t>
            </w:r>
            <w:r>
              <w:rPr>
                <w:rFonts w:hint="eastAsia"/>
              </w:rPr>
              <w:t>0</w:t>
            </w:r>
            <w:r>
              <w:rPr>
                <w:rFonts w:hint="eastAsia"/>
              </w:rPr>
              <w:t>分</w:t>
            </w:r>
          </w:p>
          <w:p w14:paraId="0D1CFCA6" w14:textId="77777777" w:rsidR="008408F6"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 xml:space="preserve">  </w:t>
            </w:r>
            <w:r>
              <w:t xml:space="preserve">     </w:t>
            </w:r>
            <w:r>
              <w:rPr>
                <w:rFonts w:hint="eastAsia"/>
              </w:rPr>
              <w:t xml:space="preserve"> </w:t>
            </w:r>
            <w:r>
              <w:t xml:space="preserve">    </w:t>
            </w:r>
            <w:r>
              <w:rPr>
                <w:rFonts w:hint="eastAsia"/>
              </w:rPr>
              <w:t>没设生命周期给</w:t>
            </w:r>
            <w:r>
              <w:rPr>
                <w:rFonts w:hint="eastAsia"/>
              </w:rPr>
              <w:t>0</w:t>
            </w:r>
            <w:r>
              <w:rPr>
                <w:rFonts w:hint="eastAsia"/>
              </w:rPr>
              <w:t>分</w:t>
            </w:r>
          </w:p>
          <w:p w14:paraId="2C151A03" w14:textId="621B398D" w:rsidR="008408F6" w:rsidRDefault="008408F6" w:rsidP="00DA11D9">
            <w:pPr>
              <w:ind w:firstLineChars="300" w:firstLine="630"/>
              <w:cnfStyle w:val="000000000000" w:firstRow="0" w:lastRow="0" w:firstColumn="0" w:lastColumn="0" w:oddVBand="0" w:evenVBand="0" w:oddHBand="0" w:evenHBand="0" w:firstRowFirstColumn="0" w:firstRowLastColumn="0" w:lastRowFirstColumn="0" w:lastRowLastColumn="0"/>
            </w:pPr>
            <w:r>
              <w:rPr>
                <w:rFonts w:hint="eastAsia"/>
              </w:rPr>
              <w:t>周期长度超过建议周期天数</w:t>
            </w:r>
            <w:r>
              <w:rPr>
                <w:rFonts w:hint="eastAsia"/>
              </w:rPr>
              <w:t>{</w:t>
            </w:r>
            <w:r>
              <w:t>days}</w:t>
            </w:r>
            <w:r>
              <w:rPr>
                <w:rFonts w:hint="eastAsia"/>
              </w:rPr>
              <w:t>给</w:t>
            </w:r>
            <w:r w:rsidR="007A6CA7">
              <w:t>5</w:t>
            </w:r>
            <w:r>
              <w:rPr>
                <w:rFonts w:hint="eastAsia"/>
              </w:rPr>
              <w:t>分</w:t>
            </w:r>
          </w:p>
        </w:tc>
      </w:tr>
      <w:tr w:rsidR="008408F6" w14:paraId="580FCDEF" w14:textId="77777777" w:rsidTr="001E2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74EFAE5" w14:textId="77777777" w:rsidR="008408F6" w:rsidRDefault="008408F6" w:rsidP="00127C8B">
            <w:pPr>
              <w:ind w:firstLineChars="0" w:firstLine="0"/>
              <w:jc w:val="left"/>
            </w:pPr>
          </w:p>
        </w:tc>
        <w:tc>
          <w:tcPr>
            <w:tcW w:w="2268" w:type="dxa"/>
          </w:tcPr>
          <w:p w14:paraId="3BFBF1A4" w14:textId="77777777" w:rsidR="008408F6" w:rsidRDefault="008408F6" w:rsidP="00127C8B">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是否空表</w:t>
            </w:r>
          </w:p>
        </w:tc>
        <w:tc>
          <w:tcPr>
            <w:tcW w:w="4819" w:type="dxa"/>
          </w:tcPr>
          <w:p w14:paraId="4B72013C" w14:textId="77777777"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空表则</w:t>
            </w:r>
            <w:r>
              <w:rPr>
                <w:rFonts w:hint="eastAsia"/>
              </w:rPr>
              <w:t>0</w:t>
            </w:r>
            <w:r>
              <w:rPr>
                <w:rFonts w:hint="eastAsia"/>
              </w:rPr>
              <w:t>分</w:t>
            </w:r>
            <w:r>
              <w:rPr>
                <w:rFonts w:hint="eastAsia"/>
              </w:rPr>
              <w:t xml:space="preserve"> </w:t>
            </w:r>
            <w:r>
              <w:rPr>
                <w:rFonts w:hint="eastAsia"/>
              </w:rPr>
              <w:t>，有数据则</w:t>
            </w:r>
            <w:r>
              <w:rPr>
                <w:rFonts w:hint="eastAsia"/>
              </w:rPr>
              <w:t>1</w:t>
            </w:r>
            <w:r>
              <w:t>0</w:t>
            </w:r>
            <w:r>
              <w:rPr>
                <w:rFonts w:hint="eastAsia"/>
              </w:rPr>
              <w:t>分</w:t>
            </w:r>
          </w:p>
        </w:tc>
      </w:tr>
      <w:tr w:rsidR="008408F6" w14:paraId="2E1B439E" w14:textId="77777777" w:rsidTr="001E2381">
        <w:tc>
          <w:tcPr>
            <w:cnfStyle w:val="001000000000" w:firstRow="0" w:lastRow="0" w:firstColumn="1" w:lastColumn="0" w:oddVBand="0" w:evenVBand="0" w:oddHBand="0" w:evenHBand="0" w:firstRowFirstColumn="0" w:firstRowLastColumn="0" w:lastRowFirstColumn="0" w:lastRowLastColumn="0"/>
            <w:tcW w:w="1101" w:type="dxa"/>
          </w:tcPr>
          <w:p w14:paraId="715C3A24" w14:textId="77777777" w:rsidR="008408F6" w:rsidRDefault="008408F6" w:rsidP="00127C8B">
            <w:pPr>
              <w:ind w:firstLineChars="0" w:firstLine="0"/>
              <w:jc w:val="left"/>
            </w:pPr>
          </w:p>
        </w:tc>
        <w:tc>
          <w:tcPr>
            <w:tcW w:w="2268" w:type="dxa"/>
          </w:tcPr>
          <w:p w14:paraId="7A2F5BA1" w14:textId="722C5A73" w:rsidR="008408F6" w:rsidRDefault="00131347" w:rsidP="00127C8B">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是否</w:t>
            </w:r>
            <w:r w:rsidR="008408F6">
              <w:rPr>
                <w:rFonts w:hint="eastAsia"/>
              </w:rPr>
              <w:t>存在相似表</w:t>
            </w:r>
          </w:p>
        </w:tc>
        <w:tc>
          <w:tcPr>
            <w:tcW w:w="4819" w:type="dxa"/>
          </w:tcPr>
          <w:p w14:paraId="05DB26B4" w14:textId="77777777" w:rsidR="008408F6"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同层次两个表字段重复超过</w:t>
            </w:r>
            <w:r>
              <w:rPr>
                <w:rFonts w:hint="eastAsia"/>
              </w:rPr>
              <w:t>{</w:t>
            </w:r>
            <w:r>
              <w:t>percent}%</w:t>
            </w:r>
            <w:r>
              <w:rPr>
                <w:rFonts w:hint="eastAsia"/>
              </w:rPr>
              <w:t>，则给</w:t>
            </w:r>
            <w:r>
              <w:rPr>
                <w:rFonts w:hint="eastAsia"/>
              </w:rPr>
              <w:t>0</w:t>
            </w:r>
            <w:r>
              <w:rPr>
                <w:rFonts w:hint="eastAsia"/>
              </w:rPr>
              <w:t>分，其余给</w:t>
            </w:r>
            <w:r>
              <w:rPr>
                <w:rFonts w:hint="eastAsia"/>
              </w:rPr>
              <w:t>1</w:t>
            </w:r>
            <w:r>
              <w:t>0</w:t>
            </w:r>
            <w:r>
              <w:rPr>
                <w:rFonts w:hint="eastAsia"/>
              </w:rPr>
              <w:t>分</w:t>
            </w:r>
          </w:p>
        </w:tc>
      </w:tr>
      <w:tr w:rsidR="008408F6" w14:paraId="702E0FEC" w14:textId="77777777" w:rsidTr="001E2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6FDD11F" w14:textId="77777777" w:rsidR="008408F6" w:rsidRDefault="008408F6" w:rsidP="00127C8B">
            <w:pPr>
              <w:ind w:firstLineChars="0" w:firstLine="0"/>
              <w:jc w:val="left"/>
            </w:pPr>
            <w:r>
              <w:rPr>
                <w:rFonts w:hint="eastAsia"/>
              </w:rPr>
              <w:lastRenderedPageBreak/>
              <w:t>计算</w:t>
            </w:r>
          </w:p>
        </w:tc>
        <w:tc>
          <w:tcPr>
            <w:tcW w:w="2268" w:type="dxa"/>
          </w:tcPr>
          <w:p w14:paraId="324C9277" w14:textId="3DD4713E" w:rsidR="008408F6" w:rsidRDefault="008B0706" w:rsidP="00127C8B">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是否</w:t>
            </w:r>
            <w:r w:rsidR="008408F6">
              <w:rPr>
                <w:rFonts w:hint="eastAsia"/>
              </w:rPr>
              <w:t>长期无产出</w:t>
            </w:r>
          </w:p>
        </w:tc>
        <w:tc>
          <w:tcPr>
            <w:tcW w:w="4819" w:type="dxa"/>
          </w:tcPr>
          <w:p w14:paraId="3E9BB0E7" w14:textId="6E528ED6"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一张表</w:t>
            </w:r>
            <w:r>
              <w:t>{days}</w:t>
            </w:r>
            <w:r>
              <w:rPr>
                <w:rFonts w:hint="eastAsia"/>
              </w:rPr>
              <w:t>天内没有产出数据</w:t>
            </w:r>
            <w:r>
              <w:rPr>
                <w:rFonts w:hint="eastAsia"/>
              </w:rPr>
              <w:t xml:space="preserve"> </w:t>
            </w:r>
            <w:r>
              <w:t xml:space="preserve"> </w:t>
            </w:r>
            <w:r>
              <w:rPr>
                <w:rFonts w:hint="eastAsia"/>
              </w:rPr>
              <w:t>则给</w:t>
            </w:r>
            <w:r>
              <w:rPr>
                <w:rFonts w:hint="eastAsia"/>
              </w:rPr>
              <w:t>0</w:t>
            </w:r>
            <w:r>
              <w:rPr>
                <w:rFonts w:hint="eastAsia"/>
              </w:rPr>
              <w:t>分，其余给</w:t>
            </w:r>
            <w:r>
              <w:rPr>
                <w:rFonts w:hint="eastAsia"/>
              </w:rPr>
              <w:t>1</w:t>
            </w:r>
            <w:r>
              <w:t>0</w:t>
            </w:r>
            <w:r w:rsidR="003A61B3">
              <w:rPr>
                <w:rFonts w:hint="eastAsia"/>
              </w:rPr>
              <w:t>分</w:t>
            </w:r>
          </w:p>
        </w:tc>
      </w:tr>
      <w:tr w:rsidR="008408F6" w14:paraId="03785936" w14:textId="77777777" w:rsidTr="001E2381">
        <w:tc>
          <w:tcPr>
            <w:cnfStyle w:val="001000000000" w:firstRow="0" w:lastRow="0" w:firstColumn="1" w:lastColumn="0" w:oddVBand="0" w:evenVBand="0" w:oddHBand="0" w:evenHBand="0" w:firstRowFirstColumn="0" w:firstRowLastColumn="0" w:lastRowFirstColumn="0" w:lastRowLastColumn="0"/>
            <w:tcW w:w="1101" w:type="dxa"/>
          </w:tcPr>
          <w:p w14:paraId="3225C2DA" w14:textId="77777777" w:rsidR="008408F6" w:rsidRDefault="008408F6" w:rsidP="00127C8B">
            <w:pPr>
              <w:ind w:firstLineChars="0" w:firstLine="0"/>
              <w:jc w:val="left"/>
            </w:pPr>
          </w:p>
        </w:tc>
        <w:tc>
          <w:tcPr>
            <w:tcW w:w="2268" w:type="dxa"/>
          </w:tcPr>
          <w:p w14:paraId="6DB0F13F" w14:textId="1A09260D" w:rsidR="008408F6" w:rsidRDefault="008B0706" w:rsidP="00127C8B">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是否</w:t>
            </w:r>
            <w:r w:rsidR="008408F6">
              <w:rPr>
                <w:rFonts w:hint="eastAsia"/>
              </w:rPr>
              <w:t>长期无访问</w:t>
            </w:r>
          </w:p>
        </w:tc>
        <w:tc>
          <w:tcPr>
            <w:tcW w:w="4819" w:type="dxa"/>
          </w:tcPr>
          <w:p w14:paraId="3823E5BD" w14:textId="703E9DD4" w:rsidR="008408F6"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一张表</w:t>
            </w:r>
            <w:r>
              <w:t>{days}</w:t>
            </w:r>
            <w:r>
              <w:rPr>
                <w:rFonts w:hint="eastAsia"/>
              </w:rPr>
              <w:t>天内没有访问</w:t>
            </w:r>
            <w:r>
              <w:rPr>
                <w:rFonts w:hint="eastAsia"/>
              </w:rPr>
              <w:t xml:space="preserve"> </w:t>
            </w:r>
            <w:r>
              <w:rPr>
                <w:rFonts w:hint="eastAsia"/>
              </w:rPr>
              <w:t>则给</w:t>
            </w:r>
            <w:r>
              <w:rPr>
                <w:rFonts w:hint="eastAsia"/>
              </w:rPr>
              <w:t>0</w:t>
            </w:r>
            <w:r>
              <w:rPr>
                <w:rFonts w:hint="eastAsia"/>
              </w:rPr>
              <w:t>分</w:t>
            </w:r>
            <w:r>
              <w:rPr>
                <w:rFonts w:hint="eastAsia"/>
              </w:rPr>
              <w:t xml:space="preserve"> </w:t>
            </w:r>
            <w:r>
              <w:rPr>
                <w:rFonts w:hint="eastAsia"/>
              </w:rPr>
              <w:t>，</w:t>
            </w:r>
            <w:r>
              <w:rPr>
                <w:rFonts w:hint="eastAsia"/>
              </w:rPr>
              <w:t xml:space="preserve"> </w:t>
            </w:r>
            <w:r>
              <w:rPr>
                <w:rFonts w:hint="eastAsia"/>
              </w:rPr>
              <w:t>其余给</w:t>
            </w:r>
            <w:r>
              <w:rPr>
                <w:rFonts w:hint="eastAsia"/>
              </w:rPr>
              <w:t>1</w:t>
            </w:r>
            <w:r>
              <w:t>0</w:t>
            </w:r>
            <w:r w:rsidR="003A61B3">
              <w:rPr>
                <w:rFonts w:hint="eastAsia"/>
              </w:rPr>
              <w:t>分</w:t>
            </w:r>
          </w:p>
        </w:tc>
      </w:tr>
      <w:tr w:rsidR="008408F6" w14:paraId="761016BD" w14:textId="77777777" w:rsidTr="001E2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B032BEF" w14:textId="77777777" w:rsidR="008408F6" w:rsidRDefault="008408F6" w:rsidP="00127C8B">
            <w:pPr>
              <w:ind w:firstLineChars="0" w:firstLine="0"/>
              <w:jc w:val="left"/>
            </w:pPr>
          </w:p>
        </w:tc>
        <w:tc>
          <w:tcPr>
            <w:tcW w:w="2268" w:type="dxa"/>
          </w:tcPr>
          <w:p w14:paraId="03B935F6" w14:textId="417254F5" w:rsidR="008408F6" w:rsidRDefault="008408F6" w:rsidP="00127C8B">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计算中</w:t>
            </w:r>
            <w:r w:rsidR="00F5402C">
              <w:rPr>
                <w:rFonts w:hint="eastAsia"/>
              </w:rPr>
              <w:t>是否</w:t>
            </w:r>
            <w:r>
              <w:rPr>
                <w:rFonts w:hint="eastAsia"/>
              </w:rPr>
              <w:t>有报错</w:t>
            </w:r>
          </w:p>
        </w:tc>
        <w:tc>
          <w:tcPr>
            <w:tcW w:w="4819" w:type="dxa"/>
          </w:tcPr>
          <w:p w14:paraId="7357D271" w14:textId="77777777"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检查</w:t>
            </w:r>
            <w:r>
              <w:rPr>
                <w:rFonts w:hint="eastAsia"/>
              </w:rPr>
              <w:t>D</w:t>
            </w:r>
            <w:r>
              <w:t xml:space="preserve">S </w:t>
            </w:r>
            <w:r>
              <w:rPr>
                <w:rFonts w:hint="eastAsia"/>
              </w:rPr>
              <w:t>有报错</w:t>
            </w:r>
            <w:r>
              <w:rPr>
                <w:rFonts w:hint="eastAsia"/>
              </w:rPr>
              <w:t xml:space="preserve"> </w:t>
            </w:r>
            <w:r>
              <w:rPr>
                <w:rFonts w:hint="eastAsia"/>
              </w:rPr>
              <w:t>则给</w:t>
            </w:r>
            <w:r>
              <w:rPr>
                <w:rFonts w:hint="eastAsia"/>
              </w:rPr>
              <w:t>0</w:t>
            </w:r>
            <w:r>
              <w:rPr>
                <w:rFonts w:hint="eastAsia"/>
              </w:rPr>
              <w:t>分，其余给</w:t>
            </w:r>
            <w:r>
              <w:rPr>
                <w:rFonts w:hint="eastAsia"/>
              </w:rPr>
              <w:t>1</w:t>
            </w:r>
            <w:r>
              <w:t>0</w:t>
            </w:r>
            <w:r>
              <w:rPr>
                <w:rFonts w:hint="eastAsia"/>
              </w:rPr>
              <w:t>分</w:t>
            </w:r>
          </w:p>
        </w:tc>
      </w:tr>
      <w:tr w:rsidR="008408F6" w14:paraId="68F10626" w14:textId="77777777" w:rsidTr="001E2381">
        <w:tc>
          <w:tcPr>
            <w:cnfStyle w:val="001000000000" w:firstRow="0" w:lastRow="0" w:firstColumn="1" w:lastColumn="0" w:oddVBand="0" w:evenVBand="0" w:oddHBand="0" w:evenHBand="0" w:firstRowFirstColumn="0" w:firstRowLastColumn="0" w:lastRowFirstColumn="0" w:lastRowLastColumn="0"/>
            <w:tcW w:w="1101" w:type="dxa"/>
          </w:tcPr>
          <w:p w14:paraId="7B7CAE2D" w14:textId="77777777" w:rsidR="008408F6" w:rsidRDefault="008408F6" w:rsidP="00127C8B">
            <w:pPr>
              <w:ind w:firstLineChars="0" w:firstLine="0"/>
              <w:jc w:val="left"/>
            </w:pPr>
          </w:p>
        </w:tc>
        <w:tc>
          <w:tcPr>
            <w:tcW w:w="2268" w:type="dxa"/>
          </w:tcPr>
          <w:p w14:paraId="7932ED21" w14:textId="04D758EA" w:rsidR="008408F6" w:rsidRDefault="008408F6" w:rsidP="00127C8B">
            <w:pPr>
              <w:ind w:firstLineChars="0" w:firstLine="0"/>
              <w:jc w:val="left"/>
              <w:cnfStyle w:val="000000000000" w:firstRow="0" w:lastRow="0" w:firstColumn="0" w:lastColumn="0" w:oddVBand="0" w:evenVBand="0" w:oddHBand="0" w:evenHBand="0" w:firstRowFirstColumn="0" w:firstRowLastColumn="0" w:lastRowFirstColumn="0" w:lastRowLastColumn="0"/>
            </w:pPr>
            <w:r>
              <w:t>sql</w:t>
            </w:r>
            <w:r w:rsidR="00CD5849">
              <w:rPr>
                <w:rFonts w:hint="eastAsia"/>
              </w:rPr>
              <w:t>是否</w:t>
            </w:r>
            <w:r>
              <w:rPr>
                <w:rFonts w:hint="eastAsia"/>
              </w:rPr>
              <w:t>包含</w:t>
            </w:r>
            <w:r>
              <w:rPr>
                <w:rFonts w:hint="eastAsia"/>
              </w:rPr>
              <w:t>s</w:t>
            </w:r>
            <w:r>
              <w:t>elect</w:t>
            </w:r>
            <w:r w:rsidR="00145B9F">
              <w:t xml:space="preserve"> </w:t>
            </w:r>
            <w:r>
              <w:t>*</w:t>
            </w:r>
          </w:p>
        </w:tc>
        <w:tc>
          <w:tcPr>
            <w:tcW w:w="4819" w:type="dxa"/>
          </w:tcPr>
          <w:p w14:paraId="31C003B3" w14:textId="6BE48862" w:rsidR="008408F6"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t>sql</w:t>
            </w:r>
            <w:r>
              <w:rPr>
                <w:rFonts w:hint="eastAsia"/>
              </w:rPr>
              <w:t>语句中包含</w:t>
            </w:r>
            <w:r>
              <w:rPr>
                <w:rFonts w:hint="eastAsia"/>
              </w:rPr>
              <w:t>s</w:t>
            </w:r>
            <w:r>
              <w:t>elect</w:t>
            </w:r>
            <w:r w:rsidR="00C37C91">
              <w:t xml:space="preserve"> </w:t>
            </w:r>
            <w:r>
              <w:t>*</w:t>
            </w:r>
            <w:r>
              <w:rPr>
                <w:rFonts w:hint="eastAsia"/>
              </w:rPr>
              <w:t xml:space="preserve"> </w:t>
            </w:r>
            <w:r>
              <w:t xml:space="preserve">  </w:t>
            </w:r>
            <w:r>
              <w:rPr>
                <w:rFonts w:hint="eastAsia"/>
              </w:rPr>
              <w:t>，给</w:t>
            </w:r>
            <w:r>
              <w:rPr>
                <w:rFonts w:hint="eastAsia"/>
              </w:rPr>
              <w:t>0</w:t>
            </w:r>
            <w:r>
              <w:rPr>
                <w:rFonts w:hint="eastAsia"/>
              </w:rPr>
              <w:t>分，其余给</w:t>
            </w:r>
            <w:r>
              <w:rPr>
                <w:rFonts w:hint="eastAsia"/>
              </w:rPr>
              <w:t>1</w:t>
            </w:r>
            <w:r>
              <w:t>0</w:t>
            </w:r>
            <w:r>
              <w:rPr>
                <w:rFonts w:hint="eastAsia"/>
              </w:rPr>
              <w:t>分</w:t>
            </w:r>
          </w:p>
        </w:tc>
      </w:tr>
      <w:tr w:rsidR="008408F6" w14:paraId="5DC899BA" w14:textId="77777777" w:rsidTr="001E2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245562E" w14:textId="77777777" w:rsidR="008408F6" w:rsidRDefault="008408F6" w:rsidP="00127C8B">
            <w:pPr>
              <w:ind w:firstLineChars="0" w:firstLine="0"/>
              <w:jc w:val="left"/>
            </w:pPr>
          </w:p>
        </w:tc>
        <w:tc>
          <w:tcPr>
            <w:tcW w:w="2268" w:type="dxa"/>
          </w:tcPr>
          <w:p w14:paraId="190816ED" w14:textId="7A89E1C0" w:rsidR="008408F6" w:rsidRDefault="00E44D34" w:rsidP="00127C8B">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sql</w:t>
            </w:r>
            <w:r>
              <w:rPr>
                <w:rFonts w:hint="eastAsia"/>
              </w:rPr>
              <w:t>是否</w:t>
            </w:r>
            <w:r w:rsidR="008408F6">
              <w:rPr>
                <w:rFonts w:hint="eastAsia"/>
              </w:rPr>
              <w:t>简单加工</w:t>
            </w:r>
          </w:p>
        </w:tc>
        <w:tc>
          <w:tcPr>
            <w:tcW w:w="4819" w:type="dxa"/>
          </w:tcPr>
          <w:p w14:paraId="6664515F" w14:textId="56D49704"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t>sql</w:t>
            </w:r>
            <w:r>
              <w:rPr>
                <w:rFonts w:hint="eastAsia"/>
              </w:rPr>
              <w:t>语句没有任何</w:t>
            </w:r>
            <w:r>
              <w:rPr>
                <w:rFonts w:hint="eastAsia"/>
              </w:rPr>
              <w:t>j</w:t>
            </w:r>
            <w:r>
              <w:t>oin\groupby</w:t>
            </w:r>
            <w:r>
              <w:rPr>
                <w:rFonts w:hint="eastAsia"/>
              </w:rPr>
              <w:t>\</w:t>
            </w:r>
            <w:r w:rsidR="002A2DF2">
              <w:t>union\</w:t>
            </w:r>
            <w:r w:rsidR="002A2DF2">
              <w:rPr>
                <w:rFonts w:hint="eastAsia"/>
              </w:rPr>
              <w:t>函数</w:t>
            </w:r>
            <w:r w:rsidR="000E5776">
              <w:rPr>
                <w:rFonts w:hint="eastAsia"/>
              </w:rPr>
              <w:t>的复杂计算，</w:t>
            </w:r>
            <w:r w:rsidR="00C37C91">
              <w:t xml:space="preserve"> </w:t>
            </w:r>
            <w:r w:rsidR="00C37C91">
              <w:rPr>
                <w:rFonts w:hint="eastAsia"/>
              </w:rPr>
              <w:t>且</w:t>
            </w:r>
            <w:r w:rsidR="00C37C91">
              <w:rPr>
                <w:rFonts w:hint="eastAsia"/>
              </w:rPr>
              <w:t xml:space="preserve"> </w:t>
            </w:r>
            <w:r>
              <w:t>where</w:t>
            </w:r>
            <w:r>
              <w:rPr>
                <w:rFonts w:hint="eastAsia"/>
              </w:rPr>
              <w:t>过滤</w:t>
            </w:r>
            <w:r w:rsidR="000E5776">
              <w:rPr>
                <w:rFonts w:hint="eastAsia"/>
              </w:rPr>
              <w:t>字段皆为分区字段</w:t>
            </w:r>
            <w:r w:rsidR="0068390D">
              <w:rPr>
                <w:rFonts w:hint="eastAsia"/>
              </w:rPr>
              <w:t>，则视为简单加工</w:t>
            </w:r>
            <w:r w:rsidR="00D010D6">
              <w:rPr>
                <w:rFonts w:hint="eastAsia"/>
              </w:rPr>
              <w:t>，</w:t>
            </w:r>
            <w:r>
              <w:rPr>
                <w:rFonts w:hint="eastAsia"/>
              </w:rPr>
              <w:t>给</w:t>
            </w:r>
            <w:r>
              <w:rPr>
                <w:rFonts w:hint="eastAsia"/>
              </w:rPr>
              <w:t>0</w:t>
            </w:r>
            <w:r>
              <w:rPr>
                <w:rFonts w:hint="eastAsia"/>
              </w:rPr>
              <w:t>分，其余给</w:t>
            </w:r>
            <w:r>
              <w:rPr>
                <w:rFonts w:hint="eastAsia"/>
              </w:rPr>
              <w:t>1</w:t>
            </w:r>
            <w:r>
              <w:t>0</w:t>
            </w:r>
            <w:r>
              <w:rPr>
                <w:rFonts w:hint="eastAsia"/>
              </w:rPr>
              <w:t>分</w:t>
            </w:r>
          </w:p>
        </w:tc>
      </w:tr>
      <w:tr w:rsidR="008408F6" w14:paraId="2EC32433" w14:textId="77777777" w:rsidTr="001E2381">
        <w:tc>
          <w:tcPr>
            <w:cnfStyle w:val="001000000000" w:firstRow="0" w:lastRow="0" w:firstColumn="1" w:lastColumn="0" w:oddVBand="0" w:evenVBand="0" w:oddHBand="0" w:evenHBand="0" w:firstRowFirstColumn="0" w:firstRowLastColumn="0" w:lastRowFirstColumn="0" w:lastRowLastColumn="0"/>
            <w:tcW w:w="1101" w:type="dxa"/>
          </w:tcPr>
          <w:p w14:paraId="718A2C99" w14:textId="77777777" w:rsidR="008408F6" w:rsidRDefault="008408F6" w:rsidP="00127C8B">
            <w:pPr>
              <w:ind w:firstLineChars="0" w:firstLine="0"/>
              <w:jc w:val="left"/>
            </w:pPr>
          </w:p>
        </w:tc>
        <w:tc>
          <w:tcPr>
            <w:tcW w:w="2268" w:type="dxa"/>
          </w:tcPr>
          <w:p w14:paraId="5CDDD687" w14:textId="3B881FFA" w:rsidR="008408F6" w:rsidRDefault="008408F6" w:rsidP="00127C8B">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计算中</w:t>
            </w:r>
            <w:r w:rsidR="00673347">
              <w:rPr>
                <w:rFonts w:hint="eastAsia"/>
              </w:rPr>
              <w:t>是否</w:t>
            </w:r>
            <w:r>
              <w:rPr>
                <w:rFonts w:hint="eastAsia"/>
              </w:rPr>
              <w:t>存在数据倾斜</w:t>
            </w:r>
          </w:p>
        </w:tc>
        <w:tc>
          <w:tcPr>
            <w:tcW w:w="4819" w:type="dxa"/>
          </w:tcPr>
          <w:p w14:paraId="545BA8F5" w14:textId="77777777" w:rsidR="008408F6" w:rsidRPr="00991DBD" w:rsidRDefault="008408F6" w:rsidP="00991DBD">
            <w:pPr>
              <w:ind w:firstLineChars="0" w:firstLine="0"/>
              <w:cnfStyle w:val="000000000000" w:firstRow="0" w:lastRow="0" w:firstColumn="0" w:lastColumn="0" w:oddVBand="0" w:evenVBand="0" w:oddHBand="0" w:evenHBand="0" w:firstRowFirstColumn="0" w:firstRowLastColumn="0" w:lastRowFirstColumn="0" w:lastRowLastColumn="0"/>
            </w:pPr>
            <w:r w:rsidRPr="00991DBD">
              <w:rPr>
                <w:rFonts w:hint="eastAsia"/>
              </w:rPr>
              <w:t>检查是否有数据倾斜，如果某个</w:t>
            </w:r>
            <w:r w:rsidRPr="00991DBD">
              <w:t>stage</w:t>
            </w:r>
            <w:r w:rsidRPr="00991DBD">
              <w:rPr>
                <w:rFonts w:hint="eastAsia"/>
              </w:rPr>
              <w:t>的最大任务耗时超过平均耗时任务耗时的</w:t>
            </w:r>
            <w:r w:rsidRPr="00991DBD">
              <w:t xml:space="preserve">{percent}%, </w:t>
            </w:r>
            <w:r w:rsidRPr="00991DBD">
              <w:rPr>
                <w:rFonts w:hint="eastAsia"/>
              </w:rPr>
              <w:t>只检查耗时超过</w:t>
            </w:r>
            <w:r w:rsidRPr="00991DBD">
              <w:t>{stage_dur_seconds}</w:t>
            </w:r>
            <w:r w:rsidRPr="00991DBD">
              <w:rPr>
                <w:rFonts w:hint="eastAsia"/>
              </w:rPr>
              <w:t>秒的</w:t>
            </w:r>
            <w:r w:rsidRPr="00991DBD">
              <w:t>stage</w:t>
            </w:r>
            <w:r w:rsidRPr="00991DBD">
              <w:rPr>
                <w:rFonts w:hint="eastAsia"/>
              </w:rPr>
              <w:t>。</w:t>
            </w:r>
          </w:p>
          <w:p w14:paraId="457BD714" w14:textId="0454E8A9" w:rsidR="008408F6" w:rsidRPr="00991DBD"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存在倾斜给</w:t>
            </w:r>
            <w:r>
              <w:rPr>
                <w:rFonts w:hint="eastAsia"/>
              </w:rPr>
              <w:t>0</w:t>
            </w:r>
            <w:r>
              <w:rPr>
                <w:rFonts w:hint="eastAsia"/>
              </w:rPr>
              <w:t>分，不存在给</w:t>
            </w:r>
            <w:r>
              <w:rPr>
                <w:rFonts w:hint="eastAsia"/>
              </w:rPr>
              <w:t>1</w:t>
            </w:r>
            <w:r>
              <w:t>0</w:t>
            </w:r>
            <w:r>
              <w:rPr>
                <w:rFonts w:hint="eastAsia"/>
              </w:rPr>
              <w:t>分。</w:t>
            </w:r>
          </w:p>
        </w:tc>
      </w:tr>
      <w:tr w:rsidR="008408F6" w:rsidRPr="006C5DA1" w14:paraId="2299255A" w14:textId="77777777" w:rsidTr="001E2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3BE5AB2" w14:textId="77777777" w:rsidR="008408F6" w:rsidRDefault="008408F6" w:rsidP="00127C8B">
            <w:pPr>
              <w:ind w:firstLineChars="0" w:firstLine="0"/>
              <w:jc w:val="left"/>
            </w:pPr>
            <w:r>
              <w:rPr>
                <w:rFonts w:hint="eastAsia"/>
              </w:rPr>
              <w:t>质量</w:t>
            </w:r>
          </w:p>
        </w:tc>
        <w:tc>
          <w:tcPr>
            <w:tcW w:w="2268" w:type="dxa"/>
          </w:tcPr>
          <w:p w14:paraId="68AA4E9B" w14:textId="77777777" w:rsidR="008408F6" w:rsidRDefault="008408F6" w:rsidP="00127C8B">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表产出时效监控</w:t>
            </w:r>
          </w:p>
        </w:tc>
        <w:tc>
          <w:tcPr>
            <w:tcW w:w="4819" w:type="dxa"/>
          </w:tcPr>
          <w:p w14:paraId="68967888" w14:textId="37743BC1" w:rsidR="008408F6" w:rsidRDefault="00072B8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当日</w:t>
            </w:r>
            <w:r w:rsidR="008408F6">
              <w:rPr>
                <w:rFonts w:hint="eastAsia"/>
              </w:rPr>
              <w:t>产出时效，超过前</w:t>
            </w:r>
            <w:r w:rsidR="007171F6">
              <w:rPr>
                <w:rFonts w:hint="eastAsia"/>
              </w:rPr>
              <w:t>{days}</w:t>
            </w:r>
            <w:r w:rsidR="008408F6">
              <w:rPr>
                <w:rFonts w:hint="eastAsia"/>
              </w:rPr>
              <w:t>天产出时效平均值</w:t>
            </w:r>
            <w:r w:rsidR="007171F6">
              <w:rPr>
                <w:rFonts w:hint="eastAsia"/>
              </w:rPr>
              <w:t>{</w:t>
            </w:r>
            <w:r w:rsidR="007171F6">
              <w:t>percent}</w:t>
            </w:r>
            <w:r w:rsidR="008408F6">
              <w:t>%</w:t>
            </w:r>
          </w:p>
          <w:p w14:paraId="6F9AECA5" w14:textId="77777777"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则给</w:t>
            </w:r>
            <w:r>
              <w:rPr>
                <w:rFonts w:hint="eastAsia"/>
              </w:rPr>
              <w:t>0</w:t>
            </w:r>
            <w:r>
              <w:rPr>
                <w:rFonts w:hint="eastAsia"/>
              </w:rPr>
              <w:t>分，其余</w:t>
            </w:r>
            <w:r>
              <w:rPr>
                <w:rFonts w:hint="eastAsia"/>
              </w:rPr>
              <w:t>1</w:t>
            </w:r>
            <w:r>
              <w:t>0</w:t>
            </w:r>
            <w:r>
              <w:rPr>
                <w:rFonts w:hint="eastAsia"/>
              </w:rPr>
              <w:t>分</w:t>
            </w:r>
          </w:p>
        </w:tc>
      </w:tr>
      <w:tr w:rsidR="008408F6" w:rsidRPr="006C5DA1" w14:paraId="6B395486" w14:textId="77777777" w:rsidTr="001E2381">
        <w:tc>
          <w:tcPr>
            <w:cnfStyle w:val="001000000000" w:firstRow="0" w:lastRow="0" w:firstColumn="1" w:lastColumn="0" w:oddVBand="0" w:evenVBand="0" w:oddHBand="0" w:evenHBand="0" w:firstRowFirstColumn="0" w:firstRowLastColumn="0" w:lastRowFirstColumn="0" w:lastRowLastColumn="0"/>
            <w:tcW w:w="1101" w:type="dxa"/>
          </w:tcPr>
          <w:p w14:paraId="683AA870" w14:textId="77777777" w:rsidR="008408F6" w:rsidRDefault="008408F6" w:rsidP="00127C8B">
            <w:pPr>
              <w:ind w:firstLineChars="0" w:firstLine="0"/>
              <w:jc w:val="left"/>
            </w:pPr>
          </w:p>
        </w:tc>
        <w:tc>
          <w:tcPr>
            <w:tcW w:w="2268" w:type="dxa"/>
          </w:tcPr>
          <w:p w14:paraId="2D5CBA1D" w14:textId="0FF6A502" w:rsidR="008408F6" w:rsidRDefault="008408F6" w:rsidP="00127C8B">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表产出数据量监控</w:t>
            </w:r>
          </w:p>
        </w:tc>
        <w:tc>
          <w:tcPr>
            <w:tcW w:w="4819" w:type="dxa"/>
          </w:tcPr>
          <w:p w14:paraId="546B2520" w14:textId="199D4972" w:rsidR="008408F6"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必须日分区表</w:t>
            </w:r>
          </w:p>
          <w:p w14:paraId="2D7C326A" w14:textId="285BBB3C" w:rsidR="008408F6" w:rsidRDefault="00072B86"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当日</w:t>
            </w:r>
            <w:r w:rsidR="008408F6">
              <w:rPr>
                <w:rFonts w:hint="eastAsia"/>
              </w:rPr>
              <w:t>产出的数据量，超过前</w:t>
            </w:r>
            <w:r w:rsidR="007171F6">
              <w:rPr>
                <w:rFonts w:hint="eastAsia"/>
              </w:rPr>
              <w:t>{</w:t>
            </w:r>
            <w:r w:rsidR="007171F6">
              <w:t>days}</w:t>
            </w:r>
            <w:r w:rsidR="008408F6">
              <w:rPr>
                <w:rFonts w:hint="eastAsia"/>
              </w:rPr>
              <w:t>天平均产出量</w:t>
            </w:r>
            <w:r w:rsidR="008408F6">
              <w:rPr>
                <w:rFonts w:hint="eastAsia"/>
              </w:rPr>
              <w:t>{</w:t>
            </w:r>
            <w:r w:rsidR="008408F6">
              <w:t xml:space="preserve">upper_limit}% </w:t>
            </w:r>
            <w:r w:rsidR="008408F6">
              <w:rPr>
                <w:rFonts w:hint="eastAsia"/>
              </w:rPr>
              <w:t>，或低于</w:t>
            </w:r>
            <w:r w:rsidR="008408F6">
              <w:rPr>
                <w:rFonts w:hint="eastAsia"/>
              </w:rPr>
              <w:t>{</w:t>
            </w:r>
            <w:r w:rsidR="008408F6">
              <w:t xml:space="preserve">lower_limit}%  </w:t>
            </w:r>
            <w:r w:rsidR="008408F6">
              <w:rPr>
                <w:rFonts w:hint="eastAsia"/>
              </w:rPr>
              <w:t>，则给</w:t>
            </w:r>
            <w:r w:rsidR="008408F6">
              <w:rPr>
                <w:rFonts w:hint="eastAsia"/>
              </w:rPr>
              <w:t>0</w:t>
            </w:r>
            <w:r w:rsidR="008408F6">
              <w:rPr>
                <w:rFonts w:hint="eastAsia"/>
              </w:rPr>
              <w:t>分，其余</w:t>
            </w:r>
            <w:r w:rsidR="008408F6">
              <w:rPr>
                <w:rFonts w:hint="eastAsia"/>
              </w:rPr>
              <w:t>1</w:t>
            </w:r>
            <w:r w:rsidR="008408F6">
              <w:t>0</w:t>
            </w:r>
            <w:r w:rsidR="008408F6">
              <w:rPr>
                <w:rFonts w:hint="eastAsia"/>
              </w:rPr>
              <w:t>分</w:t>
            </w:r>
          </w:p>
        </w:tc>
      </w:tr>
      <w:tr w:rsidR="008408F6" w14:paraId="0BB002B1" w14:textId="77777777" w:rsidTr="001E2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16C7F8F" w14:textId="77777777" w:rsidR="008408F6" w:rsidRDefault="008408F6" w:rsidP="00127C8B">
            <w:pPr>
              <w:ind w:firstLineChars="0" w:firstLine="0"/>
              <w:jc w:val="left"/>
            </w:pPr>
            <w:r>
              <w:rPr>
                <w:rFonts w:hint="eastAsia"/>
              </w:rPr>
              <w:t>安全</w:t>
            </w:r>
          </w:p>
        </w:tc>
        <w:tc>
          <w:tcPr>
            <w:tcW w:w="2268" w:type="dxa"/>
          </w:tcPr>
          <w:p w14:paraId="0A665390" w14:textId="227CDC27" w:rsidR="008408F6" w:rsidRDefault="00C86DA9" w:rsidP="00127C8B">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是否</w:t>
            </w:r>
            <w:r w:rsidR="008408F6">
              <w:rPr>
                <w:rFonts w:hint="eastAsia"/>
              </w:rPr>
              <w:t>未明确安全等级</w:t>
            </w:r>
          </w:p>
        </w:tc>
        <w:tc>
          <w:tcPr>
            <w:tcW w:w="4819" w:type="dxa"/>
          </w:tcPr>
          <w:p w14:paraId="12A08126" w14:textId="77777777" w:rsidR="008408F6" w:rsidRDefault="008408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未设置</w:t>
            </w:r>
            <w:r>
              <w:rPr>
                <w:rFonts w:hint="eastAsia"/>
              </w:rPr>
              <w:t xml:space="preserve"> </w:t>
            </w:r>
            <w:r>
              <w:t>0</w:t>
            </w:r>
            <w:r>
              <w:rPr>
                <w:rFonts w:hint="eastAsia"/>
              </w:rPr>
              <w:t>分</w:t>
            </w:r>
            <w:r>
              <w:rPr>
                <w:rFonts w:hint="eastAsia"/>
              </w:rPr>
              <w:t xml:space="preserve"> </w:t>
            </w:r>
            <w:r>
              <w:t xml:space="preserve"> </w:t>
            </w:r>
            <w:r>
              <w:rPr>
                <w:rFonts w:hint="eastAsia"/>
              </w:rPr>
              <w:t>其余</w:t>
            </w:r>
            <w:r>
              <w:rPr>
                <w:rFonts w:hint="eastAsia"/>
              </w:rPr>
              <w:t>1</w:t>
            </w:r>
            <w:r>
              <w:t>0</w:t>
            </w:r>
            <w:r>
              <w:rPr>
                <w:rFonts w:hint="eastAsia"/>
              </w:rPr>
              <w:t>分</w:t>
            </w:r>
          </w:p>
        </w:tc>
      </w:tr>
      <w:tr w:rsidR="008408F6" w14:paraId="784A1822" w14:textId="77777777" w:rsidTr="001E2381">
        <w:tc>
          <w:tcPr>
            <w:cnfStyle w:val="001000000000" w:firstRow="0" w:lastRow="0" w:firstColumn="1" w:lastColumn="0" w:oddVBand="0" w:evenVBand="0" w:oddHBand="0" w:evenHBand="0" w:firstRowFirstColumn="0" w:firstRowLastColumn="0" w:lastRowFirstColumn="0" w:lastRowLastColumn="0"/>
            <w:tcW w:w="1101" w:type="dxa"/>
          </w:tcPr>
          <w:p w14:paraId="7A63F738" w14:textId="77777777" w:rsidR="008408F6" w:rsidRDefault="008408F6" w:rsidP="00127C8B">
            <w:pPr>
              <w:ind w:firstLineChars="0" w:firstLine="0"/>
              <w:jc w:val="left"/>
            </w:pPr>
          </w:p>
        </w:tc>
        <w:tc>
          <w:tcPr>
            <w:tcW w:w="2268" w:type="dxa"/>
          </w:tcPr>
          <w:p w14:paraId="68102504" w14:textId="0A0A827D" w:rsidR="008408F6" w:rsidRDefault="008408F6" w:rsidP="00127C8B">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目录文件数据访问权限</w:t>
            </w:r>
            <w:r w:rsidR="00C860AB">
              <w:rPr>
                <w:rFonts w:hint="eastAsia"/>
              </w:rPr>
              <w:t>是否</w:t>
            </w:r>
            <w:r>
              <w:rPr>
                <w:rFonts w:hint="eastAsia"/>
              </w:rPr>
              <w:t>超过建议值</w:t>
            </w:r>
          </w:p>
        </w:tc>
        <w:tc>
          <w:tcPr>
            <w:tcW w:w="4819" w:type="dxa"/>
          </w:tcPr>
          <w:p w14:paraId="15265DDE" w14:textId="159EB290" w:rsidR="00C15979" w:rsidRPr="00C15979" w:rsidRDefault="00C15979" w:rsidP="00C15979">
            <w:pPr>
              <w:ind w:firstLineChars="0" w:firstLine="0"/>
              <w:cnfStyle w:val="000000000000" w:firstRow="0" w:lastRow="0" w:firstColumn="0" w:lastColumn="0" w:oddVBand="0" w:evenVBand="0" w:oddHBand="0" w:evenHBand="0" w:firstRowFirstColumn="0" w:firstRowLastColumn="0" w:lastRowFirstColumn="0" w:lastRowLastColumn="0"/>
            </w:pPr>
            <w:r w:rsidRPr="00C15979">
              <w:rPr>
                <w:rFonts w:hint="eastAsia"/>
              </w:rPr>
              <w:t>检查该表最高权限的目录或者文件，如果超过文件超过</w:t>
            </w:r>
            <w:r w:rsidRPr="00C15979">
              <w:t>{file_permission}</w:t>
            </w:r>
            <w:r w:rsidRPr="00C15979">
              <w:rPr>
                <w:rFonts w:hint="eastAsia"/>
              </w:rPr>
              <w:t>或者目录超过</w:t>
            </w:r>
            <w:r w:rsidRPr="00C15979">
              <w:t>{dir_permission}</w:t>
            </w:r>
            <w:r w:rsidRPr="00C15979">
              <w:rPr>
                <w:rFonts w:hint="eastAsia"/>
              </w:rPr>
              <w:t>则给</w:t>
            </w:r>
            <w:r w:rsidRPr="00C15979">
              <w:t>0</w:t>
            </w:r>
            <w:r w:rsidRPr="00C15979">
              <w:rPr>
                <w:rFonts w:hint="eastAsia"/>
              </w:rPr>
              <w:t>分</w:t>
            </w:r>
            <w:r w:rsidRPr="00C15979">
              <w:rPr>
                <w:rFonts w:hint="eastAsia"/>
              </w:rPr>
              <w:t xml:space="preserve"> </w:t>
            </w:r>
            <w:r w:rsidRPr="00C15979">
              <w:rPr>
                <w:rFonts w:hint="eastAsia"/>
              </w:rPr>
              <w:t>其余给</w:t>
            </w:r>
            <w:r w:rsidRPr="00C15979">
              <w:t>10</w:t>
            </w:r>
            <w:r w:rsidRPr="00C15979">
              <w:rPr>
                <w:rFonts w:hint="eastAsia"/>
              </w:rPr>
              <w:t>分</w:t>
            </w:r>
          </w:p>
          <w:p w14:paraId="4E68E617" w14:textId="7F5FB16B" w:rsidR="008408F6" w:rsidRPr="00C15979" w:rsidRDefault="008408F6" w:rsidP="00DA11D9">
            <w:pPr>
              <w:ind w:firstLineChars="0" w:firstLine="0"/>
              <w:cnfStyle w:val="000000000000" w:firstRow="0" w:lastRow="0" w:firstColumn="0" w:lastColumn="0" w:oddVBand="0" w:evenVBand="0" w:oddHBand="0" w:evenHBand="0" w:firstRowFirstColumn="0" w:firstRowLastColumn="0" w:lastRowFirstColumn="0" w:lastRowLastColumn="0"/>
            </w:pPr>
          </w:p>
        </w:tc>
      </w:tr>
    </w:tbl>
    <w:p w14:paraId="69DF356F" w14:textId="1870CF03" w:rsidR="007A73BC" w:rsidRDefault="00594B9B" w:rsidP="0075069F">
      <w:pPr>
        <w:pStyle w:val="1"/>
      </w:pPr>
      <w:r>
        <w:rPr>
          <w:rFonts w:hint="eastAsia"/>
        </w:rPr>
        <w:t>数据治理考评平台的技术方案</w:t>
      </w:r>
    </w:p>
    <w:p w14:paraId="0D49EC78" w14:textId="77777777" w:rsidR="00B009CE" w:rsidRDefault="00B009CE" w:rsidP="00A47DC7">
      <w:pPr>
        <w:ind w:firstLineChars="0" w:firstLine="0"/>
      </w:pPr>
      <w:r>
        <w:rPr>
          <w:rFonts w:hint="eastAsia"/>
        </w:rPr>
        <w:t xml:space="preserve"> </w:t>
      </w:r>
      <w:r>
        <w:t xml:space="preserve">           </w:t>
      </w:r>
      <w:r>
        <w:rPr>
          <w:rFonts w:hint="eastAsia"/>
        </w:rPr>
        <w:t>考评平台内部主要由两部分组成。</w:t>
      </w:r>
    </w:p>
    <w:p w14:paraId="1906123C" w14:textId="7C6FDCF9" w:rsidR="00A47DC7" w:rsidRDefault="00B009CE" w:rsidP="00B009CE">
      <w:pPr>
        <w:ind w:firstLineChars="300" w:firstLine="630"/>
      </w:pPr>
      <w:r>
        <w:rPr>
          <w:rFonts w:hint="eastAsia"/>
        </w:rPr>
        <w:t>一部分是最核心的“考评核算引擎”，主要功能是结合考评平台数据考核参数以及各个数据组件的相关信息，比如</w:t>
      </w:r>
      <w:r>
        <w:t>Hive</w:t>
      </w:r>
      <w:r>
        <w:rPr>
          <w:rFonts w:hint="eastAsia"/>
        </w:rPr>
        <w:t>元数据库、</w:t>
      </w:r>
      <w:r>
        <w:t xml:space="preserve">DolphinScheduler </w:t>
      </w:r>
      <w:r>
        <w:rPr>
          <w:rFonts w:hint="eastAsia"/>
        </w:rPr>
        <w:t>中配置的任务信息、任务完成状况、</w:t>
      </w:r>
      <w:r>
        <w:t xml:space="preserve"> HDFS</w:t>
      </w:r>
      <w:r>
        <w:rPr>
          <w:rFonts w:hint="eastAsia"/>
        </w:rPr>
        <w:t>集群的相关信息，进行考评最终核算出分数</w:t>
      </w:r>
      <w:r w:rsidR="00C01C52">
        <w:rPr>
          <w:rFonts w:hint="eastAsia"/>
        </w:rPr>
        <w:t>，并进行保存</w:t>
      </w:r>
      <w:r>
        <w:rPr>
          <w:rFonts w:hint="eastAsia"/>
        </w:rPr>
        <w:t>。</w:t>
      </w:r>
    </w:p>
    <w:p w14:paraId="20A65687" w14:textId="55295867" w:rsidR="00B009CE" w:rsidRDefault="00B009CE" w:rsidP="00B009CE">
      <w:pPr>
        <w:ind w:firstLineChars="300" w:firstLine="630"/>
      </w:pPr>
      <w:r>
        <w:rPr>
          <w:rFonts w:hint="eastAsia"/>
        </w:rPr>
        <w:t>另一部分是服务于外部访问的请求，比如查看考评、维护参数、补充元数据等等。</w:t>
      </w:r>
    </w:p>
    <w:p w14:paraId="39BCD90F" w14:textId="4AE427AF" w:rsidR="00A47DC7" w:rsidRDefault="00064B9D" w:rsidP="00A47DC7">
      <w:pPr>
        <w:ind w:firstLineChars="0" w:firstLine="0"/>
      </w:pPr>
      <w:r>
        <w:rPr>
          <w:noProof/>
        </w:rPr>
        <w:lastRenderedPageBreak/>
        <w:drawing>
          <wp:inline distT="0" distB="0" distL="0" distR="0" wp14:anchorId="2DD33B45" wp14:editId="69599BBE">
            <wp:extent cx="5274310" cy="3812454"/>
            <wp:effectExtent l="19050" t="1905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6297" cy="3813890"/>
                    </a:xfrm>
                    <a:prstGeom prst="rect">
                      <a:avLst/>
                    </a:prstGeom>
                    <a:ln w="6350">
                      <a:solidFill>
                        <a:schemeClr val="tx1"/>
                      </a:solidFill>
                    </a:ln>
                  </pic:spPr>
                </pic:pic>
              </a:graphicData>
            </a:graphic>
          </wp:inline>
        </w:drawing>
      </w:r>
    </w:p>
    <w:p w14:paraId="74F8F9F5" w14:textId="78D7A725" w:rsidR="00064B9D" w:rsidRDefault="005C1EC8" w:rsidP="00A47DC7">
      <w:pPr>
        <w:ind w:firstLineChars="0" w:firstLine="0"/>
      </w:pPr>
      <w:r>
        <w:tab/>
      </w:r>
      <w:r>
        <w:rPr>
          <w:rFonts w:hint="eastAsia"/>
        </w:rPr>
        <w:t>需要掌握技能：</w:t>
      </w:r>
      <w:r>
        <w:rPr>
          <w:rFonts w:hint="eastAsia"/>
        </w:rPr>
        <w:t xml:space="preserve"> </w:t>
      </w:r>
    </w:p>
    <w:p w14:paraId="6393F8EE" w14:textId="7199C716" w:rsidR="005C1EC8" w:rsidRDefault="005C1EC8" w:rsidP="00A47DC7">
      <w:pPr>
        <w:ind w:firstLineChars="0" w:firstLine="0"/>
      </w:pPr>
      <w:r>
        <w:tab/>
      </w:r>
      <w:r w:rsidR="00A04A33">
        <w:t xml:space="preserve"> </w:t>
      </w:r>
      <w:r>
        <w:rPr>
          <w:rFonts w:hint="eastAsia"/>
        </w:rPr>
        <w:t>利用</w:t>
      </w:r>
      <w:r>
        <w:t xml:space="preserve">Springboot </w:t>
      </w:r>
      <w:r>
        <w:rPr>
          <w:rFonts w:hint="eastAsia"/>
        </w:rPr>
        <w:t>搭建</w:t>
      </w:r>
      <w:r w:rsidR="00595FEB">
        <w:rPr>
          <w:rFonts w:hint="eastAsia"/>
        </w:rPr>
        <w:t>w</w:t>
      </w:r>
      <w:r w:rsidR="00595FEB">
        <w:t>eb</w:t>
      </w:r>
      <w:r>
        <w:rPr>
          <w:rFonts w:hint="eastAsia"/>
        </w:rPr>
        <w:t>服务。</w:t>
      </w:r>
    </w:p>
    <w:p w14:paraId="3D183924" w14:textId="5E6F6829" w:rsidR="005C1EC8" w:rsidRDefault="005C1EC8" w:rsidP="00A47DC7">
      <w:pPr>
        <w:ind w:firstLineChars="0" w:firstLine="0"/>
      </w:pPr>
      <w:r>
        <w:tab/>
      </w:r>
      <w:r w:rsidR="00A04A33">
        <w:t xml:space="preserve"> </w:t>
      </w:r>
      <w:r>
        <w:rPr>
          <w:rFonts w:hint="eastAsia"/>
        </w:rPr>
        <w:t>利用</w:t>
      </w:r>
      <w:r w:rsidR="000B1703">
        <w:t>MyBatis</w:t>
      </w:r>
      <w:r>
        <w:rPr>
          <w:rFonts w:hint="eastAsia"/>
        </w:rPr>
        <w:t>及</w:t>
      </w:r>
      <w:r w:rsidR="00146513">
        <w:rPr>
          <w:rFonts w:hint="eastAsia"/>
        </w:rPr>
        <w:t>MyBatis-Plus</w:t>
      </w:r>
      <w:r>
        <w:rPr>
          <w:rFonts w:hint="eastAsia"/>
        </w:rPr>
        <w:t>操作</w:t>
      </w:r>
      <w:r>
        <w:t>MySQL</w:t>
      </w:r>
      <w:r>
        <w:rPr>
          <w:rFonts w:hint="eastAsia"/>
        </w:rPr>
        <w:t>数据库。</w:t>
      </w:r>
    </w:p>
    <w:p w14:paraId="3C22064C" w14:textId="65960AD1" w:rsidR="005C1EC8" w:rsidRDefault="005C1EC8" w:rsidP="00A47DC7">
      <w:pPr>
        <w:ind w:firstLineChars="0" w:firstLine="0"/>
      </w:pPr>
      <w:r>
        <w:rPr>
          <w:rFonts w:hint="eastAsia"/>
        </w:rPr>
        <w:t xml:space="preserve"> </w:t>
      </w:r>
      <w:r>
        <w:t xml:space="preserve">        </w:t>
      </w:r>
      <w:r>
        <w:rPr>
          <w:rFonts w:hint="eastAsia"/>
        </w:rPr>
        <w:t>从</w:t>
      </w:r>
      <w:r>
        <w:rPr>
          <w:rFonts w:hint="eastAsia"/>
        </w:rPr>
        <w:t>Hive</w:t>
      </w:r>
      <w:r>
        <w:rPr>
          <w:rFonts w:hint="eastAsia"/>
        </w:rPr>
        <w:t>中提取需要的元数据。</w:t>
      </w:r>
    </w:p>
    <w:p w14:paraId="4CB80217" w14:textId="5AB9358B" w:rsidR="005C1EC8" w:rsidRDefault="005C1EC8" w:rsidP="00A47DC7">
      <w:pPr>
        <w:ind w:firstLineChars="0" w:firstLine="0"/>
      </w:pPr>
      <w:r>
        <w:rPr>
          <w:rFonts w:hint="eastAsia"/>
        </w:rPr>
        <w:t xml:space="preserve"> </w:t>
      </w:r>
      <w:r>
        <w:t xml:space="preserve">        </w:t>
      </w:r>
      <w:r>
        <w:rPr>
          <w:rFonts w:hint="eastAsia"/>
        </w:rPr>
        <w:t>从</w:t>
      </w:r>
      <w:r>
        <w:rPr>
          <w:rFonts w:hint="eastAsia"/>
        </w:rPr>
        <w:t xml:space="preserve"> HDFS</w:t>
      </w:r>
      <w:r>
        <w:rPr>
          <w:rFonts w:hint="eastAsia"/>
        </w:rPr>
        <w:t>中提取相关信息。</w:t>
      </w:r>
    </w:p>
    <w:p w14:paraId="63472380" w14:textId="5F87BA3E" w:rsidR="005C1EC8" w:rsidRDefault="005C1EC8" w:rsidP="00A47DC7">
      <w:pPr>
        <w:ind w:firstLineChars="0" w:firstLine="0"/>
      </w:pPr>
      <w:r>
        <w:rPr>
          <w:rFonts w:hint="eastAsia"/>
        </w:rPr>
        <w:t xml:space="preserve"> </w:t>
      </w:r>
      <w:r>
        <w:t xml:space="preserve">        </w:t>
      </w:r>
      <w:r>
        <w:rPr>
          <w:rFonts w:hint="eastAsia"/>
        </w:rPr>
        <w:t>从</w:t>
      </w:r>
      <w:r>
        <w:rPr>
          <w:rFonts w:hint="eastAsia"/>
        </w:rPr>
        <w:t>D</w:t>
      </w:r>
      <w:r>
        <w:t xml:space="preserve">olphinScheduler </w:t>
      </w:r>
      <w:r>
        <w:rPr>
          <w:rFonts w:hint="eastAsia"/>
        </w:rPr>
        <w:t>的任务信息中提取相关信息。</w:t>
      </w:r>
    </w:p>
    <w:p w14:paraId="332C7236" w14:textId="2E37AD91" w:rsidR="008E4F11" w:rsidRDefault="008E4F11" w:rsidP="00A47DC7">
      <w:pPr>
        <w:ind w:firstLineChars="0" w:firstLine="0"/>
      </w:pPr>
      <w:r>
        <w:rPr>
          <w:rFonts w:hint="eastAsia"/>
        </w:rPr>
        <w:t xml:space="preserve">         </w:t>
      </w:r>
      <w:r>
        <w:rPr>
          <w:rFonts w:hint="eastAsia"/>
        </w:rPr>
        <w:t>等等。</w:t>
      </w:r>
    </w:p>
    <w:p w14:paraId="44FDCE03" w14:textId="1B518AA1" w:rsidR="00B009CE" w:rsidRDefault="008B7EC7" w:rsidP="008B7EC7">
      <w:pPr>
        <w:pStyle w:val="1"/>
      </w:pPr>
      <w:r>
        <w:t>Springboot</w:t>
      </w:r>
      <w:r>
        <w:rPr>
          <w:rFonts w:hint="eastAsia"/>
        </w:rPr>
        <w:t>入门</w:t>
      </w:r>
    </w:p>
    <w:p w14:paraId="7AB14097" w14:textId="2CFEFAC7" w:rsidR="00D04327" w:rsidRDefault="00D04327" w:rsidP="00D04327">
      <w:pPr>
        <w:pStyle w:val="2"/>
        <w:rPr>
          <w:rFonts w:cs="Times New Roman"/>
        </w:rPr>
      </w:pPr>
      <w:r>
        <w:rPr>
          <w:rFonts w:cs="Times New Roman"/>
          <w:bCs/>
        </w:rPr>
        <w:t>Web</w:t>
      </w:r>
      <w:r>
        <w:rPr>
          <w:rFonts w:cs="Times New Roman" w:hint="eastAsia"/>
          <w:bCs/>
        </w:rPr>
        <w:t>服务</w:t>
      </w:r>
    </w:p>
    <w:p w14:paraId="7D07D3CB" w14:textId="1B3B51B5" w:rsidR="00D04327" w:rsidRPr="007D004F" w:rsidRDefault="00D04327" w:rsidP="007D004F">
      <w:pPr>
        <w:pStyle w:val="3"/>
      </w:pPr>
      <w:r w:rsidRPr="007D004F">
        <w:rPr>
          <w:rFonts w:hint="eastAsia"/>
        </w:rPr>
        <w:t>什么是</w:t>
      </w:r>
      <w:r w:rsidRPr="007D004F">
        <w:rPr>
          <w:rFonts w:hint="eastAsia"/>
        </w:rPr>
        <w:t>W</w:t>
      </w:r>
      <w:r w:rsidRPr="007D004F">
        <w:t>eb</w:t>
      </w:r>
      <w:r w:rsidRPr="007D004F">
        <w:rPr>
          <w:rFonts w:hint="eastAsia"/>
        </w:rPr>
        <w:t>服务</w:t>
      </w:r>
    </w:p>
    <w:p w14:paraId="3055108D" w14:textId="32760021" w:rsidR="00D04327" w:rsidRDefault="00D04327" w:rsidP="00D04327">
      <w:pPr>
        <w:rPr>
          <w:rFonts w:asciiTheme="minorHAnsi" w:hAnsiTheme="minorHAnsi"/>
        </w:rPr>
      </w:pPr>
      <w:r>
        <w:t xml:space="preserve"> Web</w:t>
      </w:r>
      <w:r>
        <w:rPr>
          <w:rFonts w:hint="eastAsia"/>
        </w:rPr>
        <w:t>服务（</w:t>
      </w:r>
      <w:r>
        <w:t>http</w:t>
      </w:r>
      <w:r>
        <w:rPr>
          <w:rFonts w:hint="eastAsia"/>
        </w:rPr>
        <w:t>服务），接收网页或者</w:t>
      </w:r>
      <w:r>
        <w:t>App</w:t>
      </w:r>
      <w:r>
        <w:rPr>
          <w:rFonts w:hint="eastAsia"/>
        </w:rPr>
        <w:t>应用发起的</w:t>
      </w:r>
      <w:r>
        <w:t>http</w:t>
      </w:r>
      <w:r>
        <w:rPr>
          <w:rFonts w:hint="eastAsia"/>
        </w:rPr>
        <w:t>请求，然后通过程序进行处理、计算、查询、存储等，再将结果返回给页面或</w:t>
      </w:r>
      <w:r>
        <w:t>App</w:t>
      </w:r>
      <w:r>
        <w:rPr>
          <w:rFonts w:hint="eastAsia"/>
        </w:rPr>
        <w:t>应用。</w:t>
      </w:r>
    </w:p>
    <w:p w14:paraId="4A68CA2A" w14:textId="2C9E05D2" w:rsidR="00D04327" w:rsidRDefault="00D04327" w:rsidP="00D04327">
      <w:r>
        <w:rPr>
          <w:noProof/>
        </w:rPr>
        <w:lastRenderedPageBreak/>
        <w:drawing>
          <wp:inline distT="0" distB="0" distL="0" distR="0" wp14:anchorId="4E40C382" wp14:editId="70634D6B">
            <wp:extent cx="2713990" cy="3344545"/>
            <wp:effectExtent l="19050" t="19050" r="10160" b="273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9">
                      <a:extLst>
                        <a:ext uri="{28A0092B-C50C-407E-A947-70E740481C1C}">
                          <a14:useLocalDpi xmlns:a14="http://schemas.microsoft.com/office/drawing/2010/main" val="0"/>
                        </a:ext>
                      </a:extLst>
                    </a:blip>
                    <a:srcRect l="6064" t="4996"/>
                    <a:stretch>
                      <a:fillRect/>
                    </a:stretch>
                  </pic:blipFill>
                  <pic:spPr bwMode="auto">
                    <a:xfrm>
                      <a:off x="0" y="0"/>
                      <a:ext cx="2713990" cy="3344545"/>
                    </a:xfrm>
                    <a:prstGeom prst="rect">
                      <a:avLst/>
                    </a:prstGeom>
                    <a:noFill/>
                    <a:ln w="6350" cmpd="sng">
                      <a:solidFill>
                        <a:srgbClr val="000000"/>
                      </a:solidFill>
                      <a:miter lim="800000"/>
                      <a:headEnd/>
                      <a:tailEnd/>
                    </a:ln>
                    <a:effectLst/>
                  </pic:spPr>
                </pic:pic>
              </a:graphicData>
            </a:graphic>
          </wp:inline>
        </w:drawing>
      </w:r>
    </w:p>
    <w:p w14:paraId="730D96BB" w14:textId="2DFE5DD6" w:rsidR="002E6178" w:rsidRDefault="002E6178" w:rsidP="007D004F">
      <w:pPr>
        <w:pStyle w:val="3"/>
      </w:pPr>
      <w:r w:rsidRPr="007B146C">
        <w:rPr>
          <w:rFonts w:hint="eastAsia"/>
        </w:rPr>
        <w:t>传统的</w:t>
      </w:r>
      <w:r w:rsidR="007B146C" w:rsidRPr="007B146C">
        <w:rPr>
          <w:rFonts w:hint="eastAsia"/>
        </w:rPr>
        <w:t>Web</w:t>
      </w:r>
      <w:r w:rsidR="007B146C" w:rsidRPr="007B146C">
        <w:rPr>
          <w:rFonts w:hint="eastAsia"/>
        </w:rPr>
        <w:t>应用框架</w:t>
      </w:r>
    </w:p>
    <w:p w14:paraId="381219CA" w14:textId="6B7BE0C0" w:rsidR="007B146C" w:rsidRDefault="007B146C" w:rsidP="007B146C">
      <w:r>
        <w:rPr>
          <w:rFonts w:hint="eastAsia"/>
        </w:rPr>
        <w:t>为了方便</w:t>
      </w:r>
      <w:r>
        <w:rPr>
          <w:rFonts w:hint="eastAsia"/>
        </w:rPr>
        <w:t>W</w:t>
      </w:r>
      <w:r>
        <w:t>eb</w:t>
      </w:r>
      <w:r>
        <w:rPr>
          <w:rFonts w:hint="eastAsia"/>
        </w:rPr>
        <w:t>应用程序的开发，从上个世纪各种</w:t>
      </w:r>
      <w:r>
        <w:t>Web</w:t>
      </w:r>
      <w:r>
        <w:rPr>
          <w:rFonts w:hint="eastAsia"/>
        </w:rPr>
        <w:t>应用框架层出不穷，不同的语言（</w:t>
      </w:r>
      <w:r>
        <w:rPr>
          <w:rFonts w:hint="eastAsia"/>
        </w:rPr>
        <w:t>j</w:t>
      </w:r>
      <w:r>
        <w:t>ava, perl, asp,php,C#</w:t>
      </w:r>
      <w:r>
        <w:rPr>
          <w:rFonts w:hint="eastAsia"/>
        </w:rPr>
        <w:t>,</w:t>
      </w:r>
      <w:r>
        <w:t>python</w:t>
      </w:r>
      <w:r>
        <w:rPr>
          <w:rFonts w:hint="eastAsia"/>
        </w:rPr>
        <w:t>）</w:t>
      </w:r>
      <w:r>
        <w:rPr>
          <w:rFonts w:hint="eastAsia"/>
        </w:rPr>
        <w:t xml:space="preserve"> </w:t>
      </w:r>
      <w:r>
        <w:rPr>
          <w:rFonts w:hint="eastAsia"/>
        </w:rPr>
        <w:t>，纷纷下场逐鹿，单就目前而言，在</w:t>
      </w:r>
      <w:r>
        <w:t>Web</w:t>
      </w:r>
      <w:r>
        <w:rPr>
          <w:rFonts w:hint="eastAsia"/>
        </w:rPr>
        <w:t>应用开发领域，</w:t>
      </w:r>
      <w:r>
        <w:rPr>
          <w:rFonts w:hint="eastAsia"/>
        </w:rPr>
        <w:t>J</w:t>
      </w:r>
      <w:r>
        <w:t>ava</w:t>
      </w:r>
      <w:r>
        <w:rPr>
          <w:rFonts w:hint="eastAsia"/>
        </w:rPr>
        <w:t>占据了最大的市场份额，而其中的</w:t>
      </w:r>
      <w:r>
        <w:rPr>
          <w:rFonts w:hint="eastAsia"/>
        </w:rPr>
        <w:t>s</w:t>
      </w:r>
      <w:r>
        <w:t>pring</w:t>
      </w:r>
      <w:r>
        <w:rPr>
          <w:rFonts w:hint="eastAsia"/>
        </w:rPr>
        <w:t>家族</w:t>
      </w:r>
      <w:r w:rsidR="006C0E5E">
        <w:rPr>
          <w:rFonts w:hint="eastAsia"/>
        </w:rPr>
        <w:t>又几乎统领了</w:t>
      </w:r>
      <w:r w:rsidR="006C0E5E">
        <w:t>Java</w:t>
      </w:r>
      <w:r w:rsidR="006C0E5E">
        <w:rPr>
          <w:rFonts w:hint="eastAsia"/>
        </w:rPr>
        <w:t>领域的</w:t>
      </w:r>
      <w:r w:rsidR="006C0E5E">
        <w:rPr>
          <w:rFonts w:hint="eastAsia"/>
        </w:rPr>
        <w:t>Web</w:t>
      </w:r>
      <w:r w:rsidR="006C0E5E">
        <w:rPr>
          <w:rFonts w:hint="eastAsia"/>
        </w:rPr>
        <w:t>框架。</w:t>
      </w:r>
    </w:p>
    <w:p w14:paraId="2332E764" w14:textId="31A7297B" w:rsidR="00504B27" w:rsidRDefault="00C13A80" w:rsidP="00504B27">
      <w:r>
        <w:rPr>
          <w:rFonts w:hint="eastAsia"/>
        </w:rPr>
        <w:t>在</w:t>
      </w:r>
      <w:r>
        <w:t>Springboot</w:t>
      </w:r>
      <w:r>
        <w:rPr>
          <w:rFonts w:hint="eastAsia"/>
        </w:rPr>
        <w:t>框架之前，最流行的框架组合就是</w:t>
      </w:r>
      <w:r w:rsidR="006C50BC">
        <w:rPr>
          <w:rFonts w:hint="eastAsia"/>
        </w:rPr>
        <w:t>所谓</w:t>
      </w:r>
      <w:r>
        <w:rPr>
          <w:rFonts w:hint="eastAsia"/>
        </w:rPr>
        <w:t>的“</w:t>
      </w:r>
      <w:r>
        <w:rPr>
          <w:rFonts w:hint="eastAsia"/>
        </w:rPr>
        <w:t>SSM</w:t>
      </w:r>
      <w:r>
        <w:rPr>
          <w:rFonts w:hint="eastAsia"/>
        </w:rPr>
        <w:t>”</w:t>
      </w:r>
      <w:r>
        <w:t>,</w:t>
      </w:r>
      <w:r w:rsidR="006C50BC">
        <w:rPr>
          <w:rFonts w:hint="eastAsia"/>
        </w:rPr>
        <w:t>即</w:t>
      </w:r>
      <w:r w:rsidR="006C50BC">
        <w:rPr>
          <w:rFonts w:hint="eastAsia"/>
        </w:rPr>
        <w:t>S</w:t>
      </w:r>
      <w:r w:rsidR="006C50BC">
        <w:t>pringMVC+Spring+</w:t>
      </w:r>
      <w:r w:rsidR="000B1703">
        <w:t>MyBatis</w:t>
      </w:r>
    </w:p>
    <w:tbl>
      <w:tblPr>
        <w:tblStyle w:val="4-3"/>
        <w:tblW w:w="0" w:type="auto"/>
        <w:tblLook w:val="04A0" w:firstRow="1" w:lastRow="0" w:firstColumn="1" w:lastColumn="0" w:noHBand="0" w:noVBand="1"/>
      </w:tblPr>
      <w:tblGrid>
        <w:gridCol w:w="3114"/>
        <w:gridCol w:w="5182"/>
      </w:tblGrid>
      <w:tr w:rsidR="00504B27" w14:paraId="09EDB62D" w14:textId="77777777" w:rsidTr="00504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C82F62E" w14:textId="77777777" w:rsidR="00504B27" w:rsidRDefault="00504B27" w:rsidP="00504B27">
            <w:pPr>
              <w:ind w:firstLineChars="0" w:firstLine="0"/>
            </w:pPr>
          </w:p>
        </w:tc>
        <w:tc>
          <w:tcPr>
            <w:tcW w:w="5182" w:type="dxa"/>
          </w:tcPr>
          <w:p w14:paraId="372B0F10" w14:textId="77777777" w:rsidR="00504B27" w:rsidRDefault="00504B27" w:rsidP="00504B27">
            <w:pPr>
              <w:ind w:firstLineChars="0" w:firstLine="0"/>
              <w:cnfStyle w:val="100000000000" w:firstRow="1" w:lastRow="0" w:firstColumn="0" w:lastColumn="0" w:oddVBand="0" w:evenVBand="0" w:oddHBand="0" w:evenHBand="0" w:firstRowFirstColumn="0" w:firstRowLastColumn="0" w:lastRowFirstColumn="0" w:lastRowLastColumn="0"/>
            </w:pPr>
          </w:p>
        </w:tc>
      </w:tr>
      <w:tr w:rsidR="00504B27" w14:paraId="6A0BEA64" w14:textId="77777777" w:rsidTr="00504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F729C42" w14:textId="0E1E7DF8" w:rsidR="00504B27" w:rsidRDefault="00504B27" w:rsidP="00504B27">
            <w:pPr>
              <w:ind w:firstLineChars="0" w:firstLine="0"/>
            </w:pPr>
            <w:r>
              <w:rPr>
                <w:rFonts w:hint="eastAsia"/>
              </w:rPr>
              <w:t>S</w:t>
            </w:r>
            <w:r>
              <w:t>pringMVC</w:t>
            </w:r>
          </w:p>
        </w:tc>
        <w:tc>
          <w:tcPr>
            <w:tcW w:w="5182" w:type="dxa"/>
          </w:tcPr>
          <w:p w14:paraId="6AE18DDB" w14:textId="1B9FF932" w:rsidR="00504B27" w:rsidRDefault="00504B27" w:rsidP="00504B27">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负责处理</w:t>
            </w:r>
            <w:r>
              <w:t>Web</w:t>
            </w:r>
            <w:r>
              <w:rPr>
                <w:rFonts w:hint="eastAsia"/>
              </w:rPr>
              <w:t>请求</w:t>
            </w:r>
          </w:p>
        </w:tc>
      </w:tr>
      <w:tr w:rsidR="00504B27" w14:paraId="3109DBB5" w14:textId="77777777" w:rsidTr="00504B27">
        <w:tc>
          <w:tcPr>
            <w:cnfStyle w:val="001000000000" w:firstRow="0" w:lastRow="0" w:firstColumn="1" w:lastColumn="0" w:oddVBand="0" w:evenVBand="0" w:oddHBand="0" w:evenHBand="0" w:firstRowFirstColumn="0" w:firstRowLastColumn="0" w:lastRowFirstColumn="0" w:lastRowLastColumn="0"/>
            <w:tcW w:w="3114" w:type="dxa"/>
          </w:tcPr>
          <w:p w14:paraId="662BE474" w14:textId="41EB0099" w:rsidR="00504B27" w:rsidRDefault="00504B27" w:rsidP="00504B27">
            <w:pPr>
              <w:ind w:firstLineChars="0" w:firstLine="0"/>
            </w:pPr>
            <w:r>
              <w:rPr>
                <w:rFonts w:hint="eastAsia"/>
              </w:rPr>
              <w:t>S</w:t>
            </w:r>
            <w:r>
              <w:t>p</w:t>
            </w:r>
            <w:r w:rsidR="00D34154">
              <w:rPr>
                <w:rFonts w:hint="eastAsia"/>
              </w:rPr>
              <w:t>r</w:t>
            </w:r>
            <w:r>
              <w:t>ing</w:t>
            </w:r>
          </w:p>
        </w:tc>
        <w:tc>
          <w:tcPr>
            <w:tcW w:w="5182" w:type="dxa"/>
          </w:tcPr>
          <w:p w14:paraId="3CE82616" w14:textId="76E04E65" w:rsidR="00504B27" w:rsidRDefault="00C85FDC" w:rsidP="00504B27">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把整个业务处理组件化，控制整个项目的业务处理。</w:t>
            </w:r>
          </w:p>
        </w:tc>
      </w:tr>
      <w:tr w:rsidR="00504B27" w14:paraId="606F8578" w14:textId="77777777" w:rsidTr="00504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23E6DB1" w14:textId="144B1B08" w:rsidR="00504B27" w:rsidRDefault="000B1703" w:rsidP="00504B27">
            <w:pPr>
              <w:ind w:firstLineChars="0" w:firstLine="0"/>
            </w:pPr>
            <w:r>
              <w:t>MyBatis</w:t>
            </w:r>
          </w:p>
        </w:tc>
        <w:tc>
          <w:tcPr>
            <w:tcW w:w="5182" w:type="dxa"/>
          </w:tcPr>
          <w:p w14:paraId="10030F52" w14:textId="1509E044" w:rsidR="00504B27" w:rsidRDefault="00C85FDC" w:rsidP="00504B27">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负责对接数据库</w:t>
            </w:r>
          </w:p>
        </w:tc>
      </w:tr>
    </w:tbl>
    <w:p w14:paraId="7C0B723E" w14:textId="193F52EF" w:rsidR="0027656C" w:rsidRPr="007B146C" w:rsidRDefault="0027656C" w:rsidP="0027656C">
      <w:pPr>
        <w:pStyle w:val="2"/>
      </w:pPr>
      <w:r>
        <w:t>Springboot</w:t>
      </w:r>
      <w:r>
        <w:rPr>
          <w:rFonts w:hint="eastAsia"/>
        </w:rPr>
        <w:t>介绍</w:t>
      </w:r>
    </w:p>
    <w:p w14:paraId="45E6AEC0" w14:textId="2DB898FB" w:rsidR="002E6178" w:rsidRPr="00030C25" w:rsidRDefault="002E6178" w:rsidP="007D004F">
      <w:pPr>
        <w:pStyle w:val="3"/>
      </w:pPr>
      <w:r w:rsidRPr="00030C25">
        <w:t>Springboot</w:t>
      </w:r>
      <w:r w:rsidRPr="00030C25">
        <w:rPr>
          <w:rFonts w:hint="eastAsia"/>
        </w:rPr>
        <w:t>和</w:t>
      </w:r>
      <w:r w:rsidR="004E3911" w:rsidRPr="00030C25">
        <w:t>SSM</w:t>
      </w:r>
      <w:r w:rsidRPr="00030C25">
        <w:rPr>
          <w:rFonts w:hint="eastAsia"/>
        </w:rPr>
        <w:t>的关系</w:t>
      </w:r>
    </w:p>
    <w:p w14:paraId="48967B18" w14:textId="5C12CA40" w:rsidR="004E3911" w:rsidRPr="004E3911" w:rsidRDefault="004E3911" w:rsidP="004E3911">
      <w:r>
        <w:rPr>
          <w:rFonts w:hint="eastAsia"/>
        </w:rPr>
        <w:t>S</w:t>
      </w:r>
      <w:r>
        <w:t>SM</w:t>
      </w:r>
      <w:r>
        <w:rPr>
          <w:rFonts w:hint="eastAsia"/>
        </w:rPr>
        <w:t>虽好，但是通过搭建一个</w:t>
      </w:r>
      <w:r>
        <w:rPr>
          <w:rFonts w:hint="eastAsia"/>
        </w:rPr>
        <w:t>S</w:t>
      </w:r>
      <w:r>
        <w:t>SM</w:t>
      </w:r>
      <w:r>
        <w:rPr>
          <w:rFonts w:hint="eastAsia"/>
        </w:rPr>
        <w:t>项目还是比较繁琐的，需要大量的</w:t>
      </w:r>
      <w:r>
        <w:rPr>
          <w:rFonts w:hint="eastAsia"/>
        </w:rPr>
        <w:t>x</w:t>
      </w:r>
      <w:r>
        <w:t>ml</w:t>
      </w:r>
      <w:r>
        <w:rPr>
          <w:rFonts w:hint="eastAsia"/>
        </w:rPr>
        <w:t>配置文件。</w:t>
      </w:r>
    </w:p>
    <w:p w14:paraId="3DCADE6E" w14:textId="0610C3D4" w:rsidR="002E6178" w:rsidRDefault="002E6178" w:rsidP="002E6178">
      <w:r>
        <w:t>springboot</w:t>
      </w:r>
      <w:r>
        <w:rPr>
          <w:rFonts w:hint="eastAsia"/>
        </w:rPr>
        <w:t>整合了</w:t>
      </w:r>
      <w:r>
        <w:t>springmvc ,</w:t>
      </w:r>
      <w:r w:rsidR="007D5872">
        <w:t xml:space="preserve"> </w:t>
      </w:r>
      <w:r>
        <w:t>spring</w:t>
      </w:r>
      <w:r w:rsidR="007D5872">
        <w:t xml:space="preserve"> </w:t>
      </w:r>
      <w:r>
        <w:t>,</w:t>
      </w:r>
      <w:r w:rsidR="007D5872">
        <w:t xml:space="preserve"> </w:t>
      </w:r>
      <w:r w:rsidR="000B1703">
        <w:t>MyBatis</w:t>
      </w:r>
      <w:r>
        <w:t xml:space="preserve"> </w:t>
      </w:r>
      <w:r>
        <w:rPr>
          <w:rFonts w:hint="eastAsia"/>
        </w:rPr>
        <w:t>等核心功能</w:t>
      </w:r>
      <w:r w:rsidR="007D5872">
        <w:rPr>
          <w:rFonts w:hint="eastAsia"/>
        </w:rPr>
        <w:t>，相当于</w:t>
      </w:r>
      <w:r w:rsidR="007D5872">
        <w:t>springboot</w:t>
      </w:r>
      <w:r w:rsidR="007D5872">
        <w:rPr>
          <w:rFonts w:hint="eastAsia"/>
        </w:rPr>
        <w:t>单独包装了一层。</w:t>
      </w:r>
      <w:r>
        <w:rPr>
          <w:rFonts w:hint="eastAsia"/>
        </w:rPr>
        <w:t>也就是说本质上实现功能的还是原有的</w:t>
      </w:r>
      <w:r>
        <w:t>spring ,springmvc</w:t>
      </w:r>
      <w:r w:rsidR="007D5872">
        <w:rPr>
          <w:rFonts w:hint="eastAsia"/>
        </w:rPr>
        <w:t>，</w:t>
      </w:r>
      <w:r w:rsidR="000B1703">
        <w:rPr>
          <w:rFonts w:hint="eastAsia"/>
        </w:rPr>
        <w:t>MyBatis</w:t>
      </w:r>
      <w:r w:rsidR="007D5872">
        <w:t xml:space="preserve"> </w:t>
      </w:r>
      <w:r w:rsidR="007D5872">
        <w:rPr>
          <w:rFonts w:hint="eastAsia"/>
        </w:rPr>
        <w:t>。</w:t>
      </w:r>
    </w:p>
    <w:p w14:paraId="5CEA14D8" w14:textId="77777777" w:rsidR="00030C25" w:rsidRDefault="00030C25" w:rsidP="002E6178">
      <w:pPr>
        <w:rPr>
          <w:rFonts w:asciiTheme="minorHAnsi" w:hAnsiTheme="minorHAnsi"/>
        </w:rPr>
      </w:pPr>
    </w:p>
    <w:p w14:paraId="693F8BE5" w14:textId="18E3EAE0" w:rsidR="002E6178" w:rsidRPr="002E6178" w:rsidRDefault="00030C25" w:rsidP="007D004F">
      <w:pPr>
        <w:pStyle w:val="3"/>
      </w:pPr>
      <w:r w:rsidRPr="00030C25">
        <w:t xml:space="preserve">Springboot </w:t>
      </w:r>
      <w:r w:rsidRPr="00030C25">
        <w:rPr>
          <w:rFonts w:hint="eastAsia"/>
        </w:rPr>
        <w:t>的优势</w:t>
      </w:r>
      <w:r w:rsidRPr="00030C25">
        <w:t xml:space="preserve"> </w:t>
      </w:r>
    </w:p>
    <w:p w14:paraId="73363DDF" w14:textId="77777777" w:rsidR="0037163F" w:rsidRDefault="0037163F" w:rsidP="0037163F">
      <w:r>
        <w:lastRenderedPageBreak/>
        <w:t xml:space="preserve">Spring Boot </w:t>
      </w:r>
      <w:r>
        <w:rPr>
          <w:rFonts w:hint="eastAsia"/>
        </w:rPr>
        <w:t>是由</w:t>
      </w:r>
      <w:r>
        <w:t xml:space="preserve"> Pivotal </w:t>
      </w:r>
      <w:r>
        <w:rPr>
          <w:rFonts w:hint="eastAsia"/>
        </w:rPr>
        <w:t>团队提供的全新框架，其设计目的是用来简化新</w:t>
      </w:r>
      <w:r>
        <w:t xml:space="preserve"> Spring </w:t>
      </w:r>
      <w:r>
        <w:rPr>
          <w:rFonts w:hint="eastAsia"/>
        </w:rPr>
        <w:t>应用的初始搭建以及开发过程。</w:t>
      </w:r>
      <w:r>
        <w:t xml:space="preserve"> </w:t>
      </w:r>
      <w:r>
        <w:rPr>
          <w:rFonts w:hint="eastAsia"/>
        </w:rPr>
        <w:t>该框架使用了特定的方式来进行配置，从而使开发人员不再需要定义样板化的配置。</w:t>
      </w:r>
    </w:p>
    <w:p w14:paraId="240B6E56" w14:textId="2FD6BF0F" w:rsidR="00D04327" w:rsidRPr="0037163F" w:rsidRDefault="0037163F" w:rsidP="0037163F">
      <w:pPr>
        <w:rPr>
          <w:rFonts w:asciiTheme="minorHAnsi" w:hAnsiTheme="minorHAnsi"/>
        </w:rPr>
      </w:pPr>
      <w:r>
        <w:rPr>
          <w:rFonts w:cs="Times New Roman"/>
          <w:noProof/>
          <w:szCs w:val="28"/>
        </w:rPr>
        <w:drawing>
          <wp:inline distT="0" distB="0" distL="0" distR="0" wp14:anchorId="5A30FCF0" wp14:editId="24647A8D">
            <wp:extent cx="2229485" cy="1066165"/>
            <wp:effectExtent l="0" t="0" r="0" b="635"/>
            <wp:docPr id="21" name="图片 21"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graph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29485" cy="1066165"/>
                    </a:xfrm>
                    <a:prstGeom prst="rect">
                      <a:avLst/>
                    </a:prstGeom>
                    <a:noFill/>
                    <a:ln>
                      <a:noFill/>
                    </a:ln>
                  </pic:spPr>
                </pic:pic>
              </a:graphicData>
            </a:graphic>
          </wp:inline>
        </w:drawing>
      </w:r>
    </w:p>
    <w:p w14:paraId="65948FF0" w14:textId="77777777" w:rsidR="00D04327" w:rsidRDefault="00D04327">
      <w:pPr>
        <w:pStyle w:val="aff"/>
        <w:numPr>
          <w:ilvl w:val="0"/>
          <w:numId w:val="7"/>
        </w:numPr>
        <w:ind w:firstLineChars="0"/>
        <w:rPr>
          <w:rFonts w:asciiTheme="minorHAnsi" w:hAnsiTheme="minorHAnsi"/>
        </w:rPr>
      </w:pPr>
      <w:r>
        <w:rPr>
          <w:rFonts w:hint="eastAsia"/>
        </w:rPr>
        <w:t>不再需要那些千篇一律，繁琐的</w:t>
      </w:r>
      <w:r>
        <w:t>xml</w:t>
      </w:r>
      <w:r>
        <w:rPr>
          <w:rFonts w:hint="eastAsia"/>
        </w:rPr>
        <w:t>文件。</w:t>
      </w:r>
    </w:p>
    <w:p w14:paraId="0F62DAF5" w14:textId="77777777" w:rsidR="00D04327" w:rsidRDefault="00D04327">
      <w:pPr>
        <w:pStyle w:val="aff"/>
        <w:numPr>
          <w:ilvl w:val="0"/>
          <w:numId w:val="7"/>
        </w:numPr>
        <w:ind w:firstLineChars="0"/>
      </w:pPr>
      <w:r>
        <w:rPr>
          <w:rFonts w:hint="eastAsia"/>
        </w:rPr>
        <w:t>内嵌</w:t>
      </w:r>
      <w:r>
        <w:t>Tomcat,</w:t>
      </w:r>
      <w:r>
        <w:rPr>
          <w:rFonts w:hint="eastAsia"/>
        </w:rPr>
        <w:t>不再需要外部的</w:t>
      </w:r>
      <w:r>
        <w:t>Tomcat</w:t>
      </w:r>
    </w:p>
    <w:p w14:paraId="5E76AAA4" w14:textId="77777777" w:rsidR="00D04327" w:rsidRDefault="00D04327">
      <w:pPr>
        <w:pStyle w:val="aff"/>
        <w:numPr>
          <w:ilvl w:val="0"/>
          <w:numId w:val="7"/>
        </w:numPr>
        <w:ind w:firstLineChars="0"/>
      </w:pPr>
      <w:r>
        <w:rPr>
          <w:rFonts w:hint="eastAsia"/>
        </w:rPr>
        <w:t>更方便的和各个第三方工具（</w:t>
      </w:r>
      <w:r>
        <w:t>mysql,redis,elasticsearch,dubbo,kafka</w:t>
      </w:r>
      <w:r>
        <w:rPr>
          <w:rFonts w:hint="eastAsia"/>
        </w:rPr>
        <w:t>等等整合），而只要维护一个配置文件即可。</w:t>
      </w:r>
    </w:p>
    <w:p w14:paraId="05769854" w14:textId="403EFF3B" w:rsidR="00D04327" w:rsidRPr="00030C25" w:rsidRDefault="00D04327" w:rsidP="0027656C">
      <w:pPr>
        <w:pStyle w:val="2"/>
      </w:pPr>
      <w:r w:rsidRPr="00030C25">
        <w:rPr>
          <w:rFonts w:hint="eastAsia"/>
        </w:rPr>
        <w:t>创建模块</w:t>
      </w:r>
    </w:p>
    <w:p w14:paraId="31BE8CDB" w14:textId="6F83E390" w:rsidR="00D04327" w:rsidRDefault="00D04327" w:rsidP="007D004F">
      <w:pPr>
        <w:pStyle w:val="3"/>
        <w:rPr>
          <w:rFonts w:cs="Times New Roman"/>
        </w:rPr>
      </w:pPr>
      <w:r>
        <w:rPr>
          <w:rFonts w:hint="eastAsia"/>
        </w:rPr>
        <w:t>选择增加新模块</w:t>
      </w:r>
    </w:p>
    <w:p w14:paraId="762E8C31" w14:textId="757E8C41" w:rsidR="00D04327" w:rsidRDefault="00446308" w:rsidP="00ED3BD2">
      <w:pPr>
        <w:ind w:firstLineChars="0" w:firstLine="0"/>
      </w:pPr>
      <w:r>
        <w:rPr>
          <w:noProof/>
        </w:rPr>
        <w:drawing>
          <wp:inline distT="0" distB="0" distL="0" distR="0" wp14:anchorId="12D78F07" wp14:editId="17918CB9">
            <wp:extent cx="5274310" cy="3825240"/>
            <wp:effectExtent l="19050" t="19050" r="21590" b="228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825240"/>
                    </a:xfrm>
                    <a:prstGeom prst="rect">
                      <a:avLst/>
                    </a:prstGeom>
                    <a:ln w="6350">
                      <a:solidFill>
                        <a:schemeClr val="tx1"/>
                      </a:solidFill>
                    </a:ln>
                  </pic:spPr>
                </pic:pic>
              </a:graphicData>
            </a:graphic>
          </wp:inline>
        </w:drawing>
      </w:r>
    </w:p>
    <w:p w14:paraId="6DA1FABE" w14:textId="4A8899E9" w:rsidR="00D04327" w:rsidRDefault="00D04327" w:rsidP="007D004F">
      <w:pPr>
        <w:pStyle w:val="3"/>
      </w:pPr>
      <w:r>
        <w:rPr>
          <w:rFonts w:hint="eastAsia"/>
        </w:rPr>
        <w:t>选择依赖</w:t>
      </w:r>
    </w:p>
    <w:p w14:paraId="7A1D2A07" w14:textId="77777777" w:rsidR="00D04327" w:rsidRDefault="00D04327" w:rsidP="00D04327">
      <w:r>
        <w:rPr>
          <w:rFonts w:hint="eastAsia"/>
        </w:rPr>
        <w:t>选择</w:t>
      </w:r>
      <w:r>
        <w:t xml:space="preserve">spring web </w:t>
      </w:r>
      <w:r>
        <w:rPr>
          <w:rFonts w:hint="eastAsia"/>
        </w:rPr>
        <w:t>包括</w:t>
      </w:r>
      <w:r>
        <w:t>web</w:t>
      </w:r>
      <w:r>
        <w:rPr>
          <w:rFonts w:hint="eastAsia"/>
        </w:rPr>
        <w:t>应用的常用注解，以及</w:t>
      </w:r>
      <w:r>
        <w:t>web</w:t>
      </w:r>
      <w:r>
        <w:rPr>
          <w:rFonts w:hint="eastAsia"/>
        </w:rPr>
        <w:t>容器（默认</w:t>
      </w:r>
      <w:r>
        <w:t>tomcat</w:t>
      </w:r>
      <w:r>
        <w:rPr>
          <w:rFonts w:hint="eastAsia"/>
        </w:rPr>
        <w:t>）。</w:t>
      </w:r>
    </w:p>
    <w:p w14:paraId="4BE25B08" w14:textId="77777777" w:rsidR="00D04327" w:rsidRDefault="00D04327" w:rsidP="00D04327">
      <w:r>
        <w:rPr>
          <w:rFonts w:hint="eastAsia"/>
        </w:rPr>
        <w:lastRenderedPageBreak/>
        <w:t>选择</w:t>
      </w:r>
      <w:r>
        <w:t>lombok</w:t>
      </w:r>
      <w:r>
        <w:rPr>
          <w:rFonts w:hint="eastAsia"/>
        </w:rPr>
        <w:t>，修饰实体类的注解插件。</w:t>
      </w:r>
    </w:p>
    <w:p w14:paraId="45CB31ED" w14:textId="77777777" w:rsidR="00D04327" w:rsidRDefault="00D04327" w:rsidP="00D04327">
      <w:r>
        <w:rPr>
          <w:rFonts w:hint="eastAsia"/>
        </w:rPr>
        <w:t>这里不选也可以在之后去</w:t>
      </w:r>
      <w:r>
        <w:t>pom.xml</w:t>
      </w:r>
      <w:r>
        <w:rPr>
          <w:rFonts w:hint="eastAsia"/>
        </w:rPr>
        <w:t>里添加依赖。</w:t>
      </w:r>
    </w:p>
    <w:p w14:paraId="1F4719C8" w14:textId="6DA69BFC" w:rsidR="00D04327" w:rsidRDefault="00D04327" w:rsidP="00D04327">
      <w:r>
        <w:rPr>
          <w:noProof/>
        </w:rPr>
        <w:drawing>
          <wp:inline distT="0" distB="0" distL="0" distR="0" wp14:anchorId="5518AE37" wp14:editId="7FC96EA5">
            <wp:extent cx="4322445" cy="1085850"/>
            <wp:effectExtent l="19050" t="19050" r="20955" b="190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2445" cy="1085850"/>
                    </a:xfrm>
                    <a:prstGeom prst="rect">
                      <a:avLst/>
                    </a:prstGeom>
                    <a:noFill/>
                    <a:ln w="6350" cmpd="sng">
                      <a:solidFill>
                        <a:srgbClr val="000000"/>
                      </a:solidFill>
                      <a:miter lim="800000"/>
                      <a:headEnd/>
                      <a:tailEnd/>
                    </a:ln>
                    <a:effectLst>
                      <a:outerShdw algn="tl" rotWithShape="0">
                        <a:srgbClr val="000000">
                          <a:alpha val="70000"/>
                        </a:srgbClr>
                      </a:outerShdw>
                    </a:effectLst>
                  </pic:spPr>
                </pic:pic>
              </a:graphicData>
            </a:graphic>
          </wp:inline>
        </w:drawing>
      </w:r>
    </w:p>
    <w:p w14:paraId="407A2F2B" w14:textId="697C8837" w:rsidR="00374C7C" w:rsidRDefault="003F29B2" w:rsidP="00D04327">
      <w:r>
        <w:rPr>
          <w:rFonts w:hint="eastAsia"/>
        </w:rPr>
        <w:t>p</w:t>
      </w:r>
      <w:r>
        <w:t xml:space="preserve">om.xml </w:t>
      </w:r>
      <w:r>
        <w:rPr>
          <w:rFonts w:hint="eastAsia"/>
        </w:rPr>
        <w:t>中的依赖</w:t>
      </w:r>
    </w:p>
    <w:p w14:paraId="3B4EE4EB" w14:textId="77777777" w:rsidR="00374C7C" w:rsidRPr="0023641D" w:rsidRDefault="00374C7C" w:rsidP="003D1BDE">
      <w:pPr>
        <w:pStyle w:val="aff3"/>
        <w:topLinePunct/>
        <w:adjustRightInd w:val="0"/>
        <w:rPr>
          <w:color w:val="080808"/>
        </w:rPr>
      </w:pPr>
      <w:r w:rsidRPr="0023641D">
        <w:rPr>
          <w:color w:val="080808"/>
        </w:rPr>
        <w:t>&lt;dependencies&gt;</w:t>
      </w:r>
      <w:r w:rsidRPr="0023641D">
        <w:rPr>
          <w:color w:val="080808"/>
        </w:rPr>
        <w:br/>
        <w:t xml:space="preserve">    &lt;dependency&gt;</w:t>
      </w:r>
      <w:r w:rsidRPr="0023641D">
        <w:rPr>
          <w:color w:val="080808"/>
        </w:rPr>
        <w:br/>
        <w:t xml:space="preserve">        &lt;groupId&gt;org.springframework.boot&lt;/groupId&gt;</w:t>
      </w:r>
      <w:r w:rsidRPr="0023641D">
        <w:rPr>
          <w:color w:val="080808"/>
        </w:rPr>
        <w:br/>
        <w:t xml:space="preserve">        &lt;artifactId&gt;spring-boot-starter-web&lt;/artifactId&gt;</w:t>
      </w:r>
      <w:r w:rsidRPr="0023641D">
        <w:rPr>
          <w:color w:val="080808"/>
        </w:rPr>
        <w:br/>
        <w:t xml:space="preserve">    &lt;/dependency&gt;</w:t>
      </w:r>
      <w:r w:rsidRPr="0023641D">
        <w:rPr>
          <w:color w:val="080808"/>
        </w:rPr>
        <w:br/>
        <w:t xml:space="preserve">    &lt;dependency&gt;</w:t>
      </w:r>
      <w:r w:rsidRPr="0023641D">
        <w:rPr>
          <w:color w:val="080808"/>
        </w:rPr>
        <w:br/>
        <w:t xml:space="preserve">        &lt;groupId&gt;org.projectlombok&lt;/groupId&gt;</w:t>
      </w:r>
      <w:r w:rsidRPr="0023641D">
        <w:rPr>
          <w:color w:val="080808"/>
        </w:rPr>
        <w:br/>
        <w:t xml:space="preserve">        &lt;artifactId&gt;lombok&lt;/artifactId&gt;</w:t>
      </w:r>
      <w:r w:rsidRPr="0023641D">
        <w:rPr>
          <w:color w:val="080808"/>
        </w:rPr>
        <w:br/>
        <w:t xml:space="preserve">        &lt;optional&gt;true&lt;/optional&gt;</w:t>
      </w:r>
      <w:r w:rsidRPr="0023641D">
        <w:rPr>
          <w:color w:val="080808"/>
        </w:rPr>
        <w:br/>
        <w:t xml:space="preserve">    &lt;/dependency&gt;</w:t>
      </w:r>
    </w:p>
    <w:p w14:paraId="525DFEE0" w14:textId="7176D907" w:rsidR="00374C7C" w:rsidRPr="0023641D" w:rsidRDefault="00374C7C" w:rsidP="003D1BDE">
      <w:pPr>
        <w:pStyle w:val="aff3"/>
        <w:topLinePunct/>
        <w:adjustRightInd w:val="0"/>
        <w:rPr>
          <w:color w:val="080808"/>
        </w:rPr>
      </w:pPr>
      <w:r w:rsidRPr="0023641D">
        <w:rPr>
          <w:color w:val="080808"/>
        </w:rPr>
        <w:t>&lt;/dependencies&gt;</w:t>
      </w:r>
    </w:p>
    <w:p w14:paraId="3CA8D3DB" w14:textId="3B504B41" w:rsidR="00D04327" w:rsidRDefault="00D04327" w:rsidP="007D004F">
      <w:pPr>
        <w:pStyle w:val="3"/>
      </w:pPr>
      <w:r>
        <w:rPr>
          <w:rFonts w:hint="eastAsia"/>
        </w:rPr>
        <w:t>自动产生的文件</w:t>
      </w:r>
    </w:p>
    <w:p w14:paraId="33D44523" w14:textId="77777777" w:rsidR="00D04327" w:rsidRDefault="00D04327" w:rsidP="00D04327">
      <w:r>
        <w:rPr>
          <w:rFonts w:hint="eastAsia"/>
        </w:rPr>
        <w:t>创建好后的，</w:t>
      </w:r>
      <w:r>
        <w:t>springboot</w:t>
      </w:r>
      <w:r>
        <w:rPr>
          <w:rFonts w:hint="eastAsia"/>
        </w:rPr>
        <w:t>的工程比</w:t>
      </w:r>
      <w:r>
        <w:t>maven</w:t>
      </w:r>
      <w:r>
        <w:rPr>
          <w:rFonts w:hint="eastAsia"/>
        </w:rPr>
        <w:t>的工程多了两个文件。其中：</w:t>
      </w:r>
    </w:p>
    <w:p w14:paraId="716D1B9D" w14:textId="77777777" w:rsidR="00D04327" w:rsidRDefault="00D04327" w:rsidP="00D04327">
      <w:r>
        <w:t xml:space="preserve">DemoCustomerApplication  </w:t>
      </w:r>
      <w:r>
        <w:rPr>
          <w:rFonts w:hint="eastAsia"/>
        </w:rPr>
        <w:t>是整个程序的启动类。</w:t>
      </w:r>
    </w:p>
    <w:p w14:paraId="01C95651" w14:textId="77777777" w:rsidR="00D04327" w:rsidRDefault="00D04327" w:rsidP="00D04327">
      <w:r>
        <w:t xml:space="preserve">application.properties </w:t>
      </w:r>
      <w:r>
        <w:rPr>
          <w:rFonts w:hint="eastAsia"/>
        </w:rPr>
        <w:t>是整个工程的配置文件。</w:t>
      </w:r>
    </w:p>
    <w:p w14:paraId="240113B4" w14:textId="3D24A50C" w:rsidR="00D04327" w:rsidRDefault="00D04327" w:rsidP="00D04327">
      <w:r>
        <w:rPr>
          <w:noProof/>
        </w:rPr>
        <w:drawing>
          <wp:inline distT="0" distB="0" distL="0" distR="0" wp14:anchorId="6EF678DF" wp14:editId="723D8502">
            <wp:extent cx="3324860" cy="2352040"/>
            <wp:effectExtent l="19050" t="19050" r="2794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4860" cy="2352040"/>
                    </a:xfrm>
                    <a:prstGeom prst="rect">
                      <a:avLst/>
                    </a:prstGeom>
                    <a:noFill/>
                    <a:ln w="6350" cmpd="sng">
                      <a:solidFill>
                        <a:srgbClr val="000000"/>
                      </a:solidFill>
                      <a:miter lim="800000"/>
                      <a:headEnd/>
                      <a:tailEnd/>
                    </a:ln>
                    <a:effectLst>
                      <a:outerShdw algn="tl" rotWithShape="0">
                        <a:srgbClr val="000000">
                          <a:alpha val="70000"/>
                        </a:srgbClr>
                      </a:outerShdw>
                    </a:effectLst>
                  </pic:spPr>
                </pic:pic>
              </a:graphicData>
            </a:graphic>
          </wp:inline>
        </w:drawing>
      </w:r>
    </w:p>
    <w:p w14:paraId="2486D594" w14:textId="636A7899" w:rsidR="0027656C" w:rsidRDefault="0027656C" w:rsidP="0027656C">
      <w:pPr>
        <w:pStyle w:val="2"/>
      </w:pPr>
      <w:r>
        <w:rPr>
          <w:rFonts w:hint="eastAsia"/>
        </w:rPr>
        <w:t>S</w:t>
      </w:r>
      <w:r>
        <w:t>pringboot</w:t>
      </w:r>
      <w:r>
        <w:rPr>
          <w:rFonts w:hint="eastAsia"/>
        </w:rPr>
        <w:t>应用开发</w:t>
      </w:r>
    </w:p>
    <w:p w14:paraId="4A63C91D" w14:textId="18A64619" w:rsidR="00CB145F" w:rsidRPr="00CB145F" w:rsidRDefault="00D04327" w:rsidP="00144742">
      <w:pPr>
        <w:pStyle w:val="3"/>
      </w:pPr>
      <w:r>
        <w:rPr>
          <w:rFonts w:hint="eastAsia"/>
        </w:rPr>
        <w:t>应用开发的分层</w:t>
      </w:r>
    </w:p>
    <w:p w14:paraId="1E0EFA00" w14:textId="0F20629A" w:rsidR="00D04327" w:rsidRDefault="00D04327" w:rsidP="00D04327">
      <w:r>
        <w:t>web</w:t>
      </w:r>
      <w:r>
        <w:rPr>
          <w:rFonts w:hint="eastAsia"/>
        </w:rPr>
        <w:t>的应用开发，经历了数十年发展至今已经有一套比较成熟的分层结构，目的就是让程序更加的清晰，各层之间各司其职。任何一个</w:t>
      </w:r>
      <w:r>
        <w:t>web</w:t>
      </w:r>
      <w:r>
        <w:rPr>
          <w:rFonts w:hint="eastAsia"/>
        </w:rPr>
        <w:t>应用开发程序员接手一个新项目都</w:t>
      </w:r>
      <w:r>
        <w:rPr>
          <w:rFonts w:hint="eastAsia"/>
        </w:rPr>
        <w:lastRenderedPageBreak/>
        <w:t>可以很快上手，就是因为大家都在履行这种分层约定。</w:t>
      </w:r>
    </w:p>
    <w:p w14:paraId="19A73C9A" w14:textId="7DE73858" w:rsidR="00CB145F" w:rsidRDefault="00CB145F" w:rsidP="00D04327">
      <w:pPr>
        <w:rPr>
          <w:rFonts w:asciiTheme="minorHAnsi" w:hAnsiTheme="minorHAnsi"/>
        </w:rPr>
      </w:pPr>
      <w:r>
        <w:rPr>
          <w:noProof/>
        </w:rPr>
        <w:drawing>
          <wp:inline distT="0" distB="0" distL="0" distR="0" wp14:anchorId="2A698746" wp14:editId="2D775349">
            <wp:extent cx="2220496" cy="3224669"/>
            <wp:effectExtent l="19050" t="19050" r="27940" b="139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25557" cy="3232019"/>
                    </a:xfrm>
                    <a:prstGeom prst="rect">
                      <a:avLst/>
                    </a:prstGeom>
                    <a:ln w="6350">
                      <a:solidFill>
                        <a:schemeClr val="tx1"/>
                      </a:solidFill>
                    </a:ln>
                  </pic:spPr>
                </pic:pic>
              </a:graphicData>
            </a:graphic>
          </wp:inline>
        </w:drawing>
      </w:r>
    </w:p>
    <w:p w14:paraId="44A636B1" w14:textId="2DF4389B" w:rsidR="00CB145F" w:rsidRDefault="00CB145F" w:rsidP="00D04327">
      <w:pPr>
        <w:rPr>
          <w:rFonts w:asciiTheme="minorHAnsi" w:hAnsiTheme="minorHAnsi"/>
        </w:rPr>
      </w:pPr>
      <w:r>
        <w:rPr>
          <w:rFonts w:asciiTheme="minorHAnsi" w:hAnsiTheme="minorHAnsi" w:hint="eastAsia"/>
        </w:rPr>
        <w:t>分层及各层职责</w:t>
      </w:r>
    </w:p>
    <w:tbl>
      <w:tblPr>
        <w:tblStyle w:val="4-1"/>
        <w:tblW w:w="0" w:type="auto"/>
        <w:tblInd w:w="0" w:type="dxa"/>
        <w:tblLook w:val="04A0" w:firstRow="1" w:lastRow="0" w:firstColumn="1" w:lastColumn="0" w:noHBand="0" w:noVBand="1"/>
      </w:tblPr>
      <w:tblGrid>
        <w:gridCol w:w="1526"/>
        <w:gridCol w:w="1781"/>
        <w:gridCol w:w="2080"/>
        <w:gridCol w:w="2909"/>
      </w:tblGrid>
      <w:tr w:rsidR="00D04327" w14:paraId="37A1A654" w14:textId="77777777" w:rsidTr="00D04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3F99912A" w14:textId="77777777" w:rsidR="00D04327" w:rsidRDefault="00D04327">
            <w:pPr>
              <w:ind w:firstLine="422"/>
            </w:pPr>
            <w:r>
              <w:rPr>
                <w:rFonts w:ascii="宋体" w:hAnsi="宋体" w:cs="宋体" w:hint="eastAsia"/>
              </w:rPr>
              <w:t>分</w:t>
            </w:r>
            <w:r>
              <w:rPr>
                <w:rFonts w:hint="eastAsia"/>
              </w:rPr>
              <w:t>层</w:t>
            </w:r>
          </w:p>
        </w:tc>
        <w:tc>
          <w:tcPr>
            <w:tcW w:w="1781" w:type="dxa"/>
            <w:hideMark/>
          </w:tcPr>
          <w:p w14:paraId="0162D6D2" w14:textId="77777777" w:rsidR="00D04327" w:rsidRDefault="00D04327">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名</w:t>
            </w:r>
            <w:r>
              <w:rPr>
                <w:rFonts w:hint="eastAsia"/>
              </w:rPr>
              <w:t>称</w:t>
            </w:r>
          </w:p>
        </w:tc>
        <w:tc>
          <w:tcPr>
            <w:tcW w:w="2080" w:type="dxa"/>
            <w:hideMark/>
          </w:tcPr>
          <w:p w14:paraId="47D7F29B" w14:textId="77777777" w:rsidR="00D04327" w:rsidRDefault="00D04327">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职</w:t>
            </w:r>
            <w:r>
              <w:rPr>
                <w:rFonts w:hint="eastAsia"/>
              </w:rPr>
              <w:t>责</w:t>
            </w:r>
          </w:p>
        </w:tc>
        <w:tc>
          <w:tcPr>
            <w:tcW w:w="2909" w:type="dxa"/>
            <w:hideMark/>
          </w:tcPr>
          <w:p w14:paraId="4283069E" w14:textId="77777777" w:rsidR="00D04327" w:rsidRDefault="00D04327">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涉及的标</w:t>
            </w:r>
            <w:r>
              <w:rPr>
                <w:rFonts w:hint="eastAsia"/>
              </w:rPr>
              <w:t>签</w:t>
            </w:r>
          </w:p>
        </w:tc>
      </w:tr>
      <w:tr w:rsidR="00D04327" w14:paraId="71EE2F00" w14:textId="77777777" w:rsidTr="00D04327">
        <w:trPr>
          <w:cnfStyle w:val="000000100000" w:firstRow="0" w:lastRow="0" w:firstColumn="0" w:lastColumn="0" w:oddVBand="0" w:evenVBand="0" w:oddHBand="1"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F76B091" w14:textId="77777777" w:rsidR="00D04327" w:rsidRDefault="00D04327">
            <w:pPr>
              <w:ind w:firstLine="422"/>
            </w:pPr>
            <w:r>
              <w:t>controller</w:t>
            </w:r>
          </w:p>
        </w:tc>
        <w:tc>
          <w:tcPr>
            <w:tcW w:w="178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7609287" w14:textId="21A93AD8" w:rsidR="00D04327" w:rsidRDefault="00892A67">
            <w:pPr>
              <w:cnfStyle w:val="000000100000" w:firstRow="0" w:lastRow="0" w:firstColumn="0" w:lastColumn="0" w:oddVBand="0" w:evenVBand="0" w:oddHBand="1" w:evenHBand="0" w:firstRowFirstColumn="0" w:firstRowLastColumn="0" w:lastRowFirstColumn="0" w:lastRowLastColumn="0"/>
            </w:pPr>
            <w:r>
              <w:rPr>
                <w:rFonts w:hint="eastAsia"/>
              </w:rPr>
              <w:t>控制层</w:t>
            </w:r>
          </w:p>
        </w:tc>
        <w:tc>
          <w:tcPr>
            <w:tcW w:w="208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EE21570" w14:textId="77777777" w:rsidR="00D04327" w:rsidRDefault="00D04327">
            <w:pPr>
              <w:cnfStyle w:val="000000100000" w:firstRow="0" w:lastRow="0" w:firstColumn="0" w:lastColumn="0" w:oddVBand="0" w:evenVBand="0" w:oddHBand="1" w:evenHBand="0" w:firstRowFirstColumn="0" w:firstRowLastColumn="0" w:lastRowFirstColumn="0" w:lastRowLastColumn="0"/>
            </w:pPr>
            <w:r>
              <w:t>1</w:t>
            </w:r>
            <w:r>
              <w:rPr>
                <w:rFonts w:ascii="宋体" w:hAnsi="宋体" w:cs="宋体" w:hint="eastAsia"/>
              </w:rPr>
              <w:t>接收请求和参</w:t>
            </w:r>
            <w:r>
              <w:rPr>
                <w:rFonts w:hint="eastAsia"/>
              </w:rPr>
              <w:t>数</w:t>
            </w:r>
          </w:p>
          <w:p w14:paraId="725D6611" w14:textId="77777777" w:rsidR="00D04327" w:rsidRDefault="00D04327">
            <w:pPr>
              <w:cnfStyle w:val="000000100000" w:firstRow="0" w:lastRow="0" w:firstColumn="0" w:lastColumn="0" w:oddVBand="0" w:evenVBand="0" w:oddHBand="1" w:evenHBand="0" w:firstRowFirstColumn="0" w:firstRowLastColumn="0" w:lastRowFirstColumn="0" w:lastRowLastColumn="0"/>
            </w:pPr>
            <w:r>
              <w:t>2</w:t>
            </w:r>
            <w:r>
              <w:rPr>
                <w:rFonts w:ascii="宋体" w:hAnsi="宋体" w:cs="宋体" w:hint="eastAsia"/>
              </w:rPr>
              <w:t>调用服务层</w:t>
            </w:r>
            <w:r>
              <w:t xml:space="preserve"> </w:t>
            </w:r>
          </w:p>
          <w:p w14:paraId="04218819" w14:textId="77777777" w:rsidR="00D04327" w:rsidRDefault="00D04327">
            <w:pPr>
              <w:cnfStyle w:val="000000100000" w:firstRow="0" w:lastRow="0" w:firstColumn="0" w:lastColumn="0" w:oddVBand="0" w:evenVBand="0" w:oddHBand="1" w:evenHBand="0" w:firstRowFirstColumn="0" w:firstRowLastColumn="0" w:lastRowFirstColumn="0" w:lastRowLastColumn="0"/>
            </w:pPr>
            <w:r>
              <w:t xml:space="preserve">3 </w:t>
            </w:r>
            <w:r>
              <w:rPr>
                <w:rFonts w:ascii="宋体" w:hAnsi="宋体" w:cs="宋体" w:hint="eastAsia"/>
              </w:rPr>
              <w:t>返回响应和结</w:t>
            </w:r>
            <w:r>
              <w:rPr>
                <w:rFonts w:hint="eastAsia"/>
              </w:rPr>
              <w:t>果</w:t>
            </w:r>
          </w:p>
        </w:tc>
        <w:tc>
          <w:tcPr>
            <w:tcW w:w="290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56EEC8B" w14:textId="77777777" w:rsidR="00D04327" w:rsidRDefault="00D04327">
            <w:pPr>
              <w:cnfStyle w:val="000000100000" w:firstRow="0" w:lastRow="0" w:firstColumn="0" w:lastColumn="0" w:oddVBand="0" w:evenVBand="0" w:oddHBand="1" w:evenHBand="0" w:firstRowFirstColumn="0" w:firstRowLastColumn="0" w:lastRowFirstColumn="0" w:lastRowLastColumn="0"/>
            </w:pPr>
            <w:r>
              <w:t>@RestController</w:t>
            </w:r>
          </w:p>
          <w:p w14:paraId="5B755295" w14:textId="77777777" w:rsidR="00D04327" w:rsidRDefault="00D04327">
            <w:pPr>
              <w:cnfStyle w:val="000000100000" w:firstRow="0" w:lastRow="0" w:firstColumn="0" w:lastColumn="0" w:oddVBand="0" w:evenVBand="0" w:oddHBand="1" w:evenHBand="0" w:firstRowFirstColumn="0" w:firstRowLastColumn="0" w:lastRowFirstColumn="0" w:lastRowLastColumn="0"/>
            </w:pPr>
            <w:r>
              <w:t>@RequestMapping</w:t>
            </w:r>
          </w:p>
          <w:p w14:paraId="3EEDFFE9" w14:textId="77777777" w:rsidR="00D04327" w:rsidRDefault="00D04327">
            <w:pPr>
              <w:cnfStyle w:val="000000100000" w:firstRow="0" w:lastRow="0" w:firstColumn="0" w:lastColumn="0" w:oddVBand="0" w:evenVBand="0" w:oddHBand="1" w:evenHBand="0" w:firstRowFirstColumn="0" w:firstRowLastColumn="0" w:lastRowFirstColumn="0" w:lastRowLastColumn="0"/>
            </w:pPr>
            <w:r>
              <w:t>@RequestParam</w:t>
            </w:r>
          </w:p>
          <w:p w14:paraId="55CCE5C3" w14:textId="77777777" w:rsidR="00D04327" w:rsidRDefault="00D04327">
            <w:pPr>
              <w:cnfStyle w:val="000000100000" w:firstRow="0" w:lastRow="0" w:firstColumn="0" w:lastColumn="0" w:oddVBand="0" w:evenVBand="0" w:oddHBand="1" w:evenHBand="0" w:firstRowFirstColumn="0" w:firstRowLastColumn="0" w:lastRowFirstColumn="0" w:lastRowLastColumn="0"/>
            </w:pPr>
            <w:r>
              <w:t>@RequestBody</w:t>
            </w:r>
          </w:p>
          <w:p w14:paraId="02C32B86" w14:textId="77777777" w:rsidR="00FA787E" w:rsidRDefault="00FA787E" w:rsidP="00FA787E">
            <w:pPr>
              <w:cnfStyle w:val="000000100000" w:firstRow="0" w:lastRow="0" w:firstColumn="0" w:lastColumn="0" w:oddVBand="0" w:evenVBand="0" w:oddHBand="1" w:evenHBand="0" w:firstRowFirstColumn="0" w:firstRowLastColumn="0" w:lastRowFirstColumn="0" w:lastRowLastColumn="0"/>
            </w:pPr>
            <w:r>
              <w:t>@PathVariable</w:t>
            </w:r>
          </w:p>
          <w:p w14:paraId="1469765E" w14:textId="77777777" w:rsidR="00FA787E" w:rsidRDefault="00FA787E" w:rsidP="00FA787E">
            <w:pPr>
              <w:cnfStyle w:val="000000100000" w:firstRow="0" w:lastRow="0" w:firstColumn="0" w:lastColumn="0" w:oddVBand="0" w:evenVBand="0" w:oddHBand="1" w:evenHBand="0" w:firstRowFirstColumn="0" w:firstRowLastColumn="0" w:lastRowFirstColumn="0" w:lastRowLastColumn="0"/>
            </w:pPr>
            <w:r>
              <w:t>@GetMapping</w:t>
            </w:r>
          </w:p>
          <w:p w14:paraId="4B7F690F" w14:textId="2CEEC0F4" w:rsidR="00FA787E" w:rsidRDefault="00FA787E" w:rsidP="00FA787E">
            <w:pPr>
              <w:cnfStyle w:val="000000100000" w:firstRow="0" w:lastRow="0" w:firstColumn="0" w:lastColumn="0" w:oddVBand="0" w:evenVBand="0" w:oddHBand="1" w:evenHBand="0" w:firstRowFirstColumn="0" w:firstRowLastColumn="0" w:lastRowFirstColumn="0" w:lastRowLastColumn="0"/>
            </w:pPr>
            <w:r>
              <w:t>@PostMapping</w:t>
            </w:r>
          </w:p>
        </w:tc>
      </w:tr>
      <w:tr w:rsidR="00D04327" w14:paraId="434AC284" w14:textId="77777777" w:rsidTr="00D04327">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98E08F0" w14:textId="77777777" w:rsidR="00D04327" w:rsidRDefault="00D04327">
            <w:pPr>
              <w:ind w:firstLine="422"/>
            </w:pPr>
            <w:r>
              <w:t>service</w:t>
            </w:r>
          </w:p>
        </w:tc>
        <w:tc>
          <w:tcPr>
            <w:tcW w:w="178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C67F6C5" w14:textId="77777777" w:rsidR="00886284" w:rsidRDefault="00D04327">
            <w:pPr>
              <w:cnfStyle w:val="000000000000" w:firstRow="0" w:lastRow="0" w:firstColumn="0" w:lastColumn="0" w:oddVBand="0" w:evenVBand="0" w:oddHBand="0" w:evenHBand="0" w:firstRowFirstColumn="0" w:firstRowLastColumn="0" w:lastRowFirstColumn="0" w:lastRowLastColumn="0"/>
              <w:rPr>
                <w:rFonts w:ascii="宋体" w:hAnsi="宋体" w:cs="宋体"/>
              </w:rPr>
            </w:pPr>
            <w:r>
              <w:rPr>
                <w:rFonts w:ascii="宋体" w:hAnsi="宋体" w:cs="宋体" w:hint="eastAsia"/>
              </w:rPr>
              <w:t>服务层</w:t>
            </w:r>
          </w:p>
          <w:p w14:paraId="38F9B56E" w14:textId="3D6E52B6" w:rsidR="00D04327" w:rsidRDefault="00D04327" w:rsidP="00886284">
            <w:pPr>
              <w:ind w:firstLineChars="100" w:firstLine="210"/>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（业务层</w:t>
            </w:r>
            <w:r>
              <w:rPr>
                <w:rFonts w:hint="eastAsia"/>
              </w:rPr>
              <w:t>）</w:t>
            </w:r>
          </w:p>
        </w:tc>
        <w:tc>
          <w:tcPr>
            <w:tcW w:w="208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EB2196C" w14:textId="77777777" w:rsidR="00D04327" w:rsidRDefault="00D04327">
            <w:pPr>
              <w:cnfStyle w:val="000000000000" w:firstRow="0" w:lastRow="0" w:firstColumn="0" w:lastColumn="0" w:oddVBand="0" w:evenVBand="0" w:oddHBand="0" w:evenHBand="0" w:firstRowFirstColumn="0" w:firstRowLastColumn="0" w:lastRowFirstColumn="0" w:lastRowLastColumn="0"/>
            </w:pPr>
            <w:r>
              <w:t>1</w:t>
            </w:r>
            <w:r>
              <w:rPr>
                <w:rFonts w:ascii="宋体" w:hAnsi="宋体" w:cs="宋体" w:hint="eastAsia"/>
              </w:rPr>
              <w:t>接收控制层调</w:t>
            </w:r>
            <w:r>
              <w:rPr>
                <w:rFonts w:hint="eastAsia"/>
              </w:rPr>
              <w:t>用</w:t>
            </w:r>
          </w:p>
          <w:p w14:paraId="7186239E" w14:textId="77777777" w:rsidR="00D04327" w:rsidRDefault="00D04327">
            <w:pPr>
              <w:cnfStyle w:val="000000000000" w:firstRow="0" w:lastRow="0" w:firstColumn="0" w:lastColumn="0" w:oddVBand="0" w:evenVBand="0" w:oddHBand="0" w:evenHBand="0" w:firstRowFirstColumn="0" w:firstRowLastColumn="0" w:lastRowFirstColumn="0" w:lastRowLastColumn="0"/>
            </w:pPr>
            <w:r>
              <w:t xml:space="preserve">2 </w:t>
            </w:r>
            <w:r>
              <w:rPr>
                <w:rFonts w:ascii="宋体" w:hAnsi="宋体" w:cs="宋体" w:hint="eastAsia"/>
              </w:rPr>
              <w:t>处理业</w:t>
            </w:r>
            <w:r>
              <w:rPr>
                <w:rFonts w:hint="eastAsia"/>
              </w:rPr>
              <w:t>务</w:t>
            </w:r>
          </w:p>
          <w:p w14:paraId="489DE1B9" w14:textId="22F3DE48" w:rsidR="00480738" w:rsidRDefault="00480738">
            <w:pPr>
              <w:cnfStyle w:val="000000000000" w:firstRow="0" w:lastRow="0" w:firstColumn="0" w:lastColumn="0" w:oddVBand="0" w:evenVBand="0" w:oddHBand="0" w:evenHBand="0" w:firstRowFirstColumn="0" w:firstRowLastColumn="0" w:lastRowFirstColumn="0" w:lastRowLastColumn="0"/>
            </w:pPr>
            <w:r>
              <w:rPr>
                <w:rFonts w:hint="eastAsia"/>
              </w:rPr>
              <w:t xml:space="preserve">3 </w:t>
            </w:r>
            <w:r>
              <w:rPr>
                <w:rFonts w:hint="eastAsia"/>
              </w:rPr>
              <w:t>调用数据层</w:t>
            </w:r>
          </w:p>
          <w:p w14:paraId="42114701" w14:textId="5C6074DE" w:rsidR="00D04327" w:rsidRDefault="00480738">
            <w:pPr>
              <w:cnfStyle w:val="000000000000" w:firstRow="0" w:lastRow="0" w:firstColumn="0" w:lastColumn="0" w:oddVBand="0" w:evenVBand="0" w:oddHBand="0" w:evenHBand="0" w:firstRowFirstColumn="0" w:firstRowLastColumn="0" w:lastRowFirstColumn="0" w:lastRowLastColumn="0"/>
            </w:pPr>
            <w:r>
              <w:rPr>
                <w:rFonts w:hint="eastAsia"/>
              </w:rPr>
              <w:t>4</w:t>
            </w:r>
            <w:r w:rsidR="00D04327">
              <w:t xml:space="preserve"> </w:t>
            </w:r>
            <w:r w:rsidR="00D04327">
              <w:rPr>
                <w:rFonts w:ascii="宋体" w:hAnsi="宋体" w:cs="宋体" w:hint="eastAsia"/>
              </w:rPr>
              <w:t>返回结</w:t>
            </w:r>
            <w:r w:rsidR="00D04327">
              <w:rPr>
                <w:rFonts w:hint="eastAsia"/>
              </w:rPr>
              <w:t>果</w:t>
            </w:r>
          </w:p>
        </w:tc>
        <w:tc>
          <w:tcPr>
            <w:tcW w:w="290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BDDCCB4" w14:textId="77777777" w:rsidR="00D04327" w:rsidRDefault="00D04327">
            <w:pPr>
              <w:cnfStyle w:val="000000000000" w:firstRow="0" w:lastRow="0" w:firstColumn="0" w:lastColumn="0" w:oddVBand="0" w:evenVBand="0" w:oddHBand="0" w:evenHBand="0" w:firstRowFirstColumn="0" w:firstRowLastColumn="0" w:lastRowFirstColumn="0" w:lastRowLastColumn="0"/>
            </w:pPr>
            <w:r>
              <w:t>@Service</w:t>
            </w:r>
          </w:p>
          <w:p w14:paraId="7702D8F9" w14:textId="77777777" w:rsidR="00D04327" w:rsidRDefault="00D04327">
            <w:pPr>
              <w:cnfStyle w:val="000000000000" w:firstRow="0" w:lastRow="0" w:firstColumn="0" w:lastColumn="0" w:oddVBand="0" w:evenVBand="0" w:oddHBand="0" w:evenHBand="0" w:firstRowFirstColumn="0" w:firstRowLastColumn="0" w:lastRowFirstColumn="0" w:lastRowLastColumn="0"/>
            </w:pPr>
            <w:r>
              <w:t>@Autowired</w:t>
            </w:r>
          </w:p>
        </w:tc>
      </w:tr>
      <w:tr w:rsidR="00D04327" w14:paraId="4BBF0E02" w14:textId="77777777" w:rsidTr="00D04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61517BF" w14:textId="77777777" w:rsidR="00D04327" w:rsidRDefault="00D04327">
            <w:pPr>
              <w:ind w:firstLine="422"/>
            </w:pPr>
            <w:r>
              <w:t>mapper</w:t>
            </w:r>
          </w:p>
        </w:tc>
        <w:tc>
          <w:tcPr>
            <w:tcW w:w="178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23CD368"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数据</w:t>
            </w:r>
            <w:r>
              <w:rPr>
                <w:rFonts w:hint="eastAsia"/>
              </w:rPr>
              <w:t>层</w:t>
            </w:r>
          </w:p>
        </w:tc>
        <w:tc>
          <w:tcPr>
            <w:tcW w:w="208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286E82A" w14:textId="77777777" w:rsidR="00D04327" w:rsidRDefault="00D04327">
            <w:pPr>
              <w:cnfStyle w:val="000000100000" w:firstRow="0" w:lastRow="0" w:firstColumn="0" w:lastColumn="0" w:oddVBand="0" w:evenVBand="0" w:oddHBand="1" w:evenHBand="0" w:firstRowFirstColumn="0" w:firstRowLastColumn="0" w:lastRowFirstColumn="0" w:lastRowLastColumn="0"/>
            </w:pPr>
            <w:r>
              <w:t>1</w:t>
            </w:r>
            <w:r>
              <w:rPr>
                <w:rFonts w:ascii="宋体" w:hAnsi="宋体" w:cs="宋体" w:hint="eastAsia"/>
              </w:rPr>
              <w:t>接收服务层调</w:t>
            </w:r>
            <w:r>
              <w:rPr>
                <w:rFonts w:hint="eastAsia"/>
              </w:rPr>
              <w:t>用</w:t>
            </w:r>
          </w:p>
          <w:p w14:paraId="4C85739D" w14:textId="77777777" w:rsidR="00D04327" w:rsidRDefault="00D04327">
            <w:pPr>
              <w:cnfStyle w:val="000000100000" w:firstRow="0" w:lastRow="0" w:firstColumn="0" w:lastColumn="0" w:oddVBand="0" w:evenVBand="0" w:oddHBand="1" w:evenHBand="0" w:firstRowFirstColumn="0" w:firstRowLastColumn="0" w:lastRowFirstColumn="0" w:lastRowLastColumn="0"/>
            </w:pPr>
            <w:r>
              <w:t>2</w:t>
            </w:r>
            <w:r>
              <w:rPr>
                <w:rFonts w:ascii="宋体" w:hAnsi="宋体" w:cs="宋体" w:hint="eastAsia"/>
              </w:rPr>
              <w:t>数据库的操作</w:t>
            </w:r>
            <w:r>
              <w:t xml:space="preserve"> </w:t>
            </w:r>
            <w:r>
              <w:rPr>
                <w:rFonts w:ascii="宋体" w:hAnsi="宋体" w:cs="宋体" w:hint="eastAsia"/>
              </w:rPr>
              <w:t>（</w:t>
            </w:r>
            <w:r>
              <w:t>SQL</w:t>
            </w:r>
            <w:r>
              <w:rPr>
                <w:rFonts w:hint="eastAsia"/>
              </w:rPr>
              <w:t>）</w:t>
            </w:r>
          </w:p>
          <w:p w14:paraId="36B13E81" w14:textId="77777777" w:rsidR="00D04327" w:rsidRDefault="00D04327">
            <w:pPr>
              <w:cnfStyle w:val="000000100000" w:firstRow="0" w:lastRow="0" w:firstColumn="0" w:lastColumn="0" w:oddVBand="0" w:evenVBand="0" w:oddHBand="1" w:evenHBand="0" w:firstRowFirstColumn="0" w:firstRowLastColumn="0" w:lastRowFirstColumn="0" w:lastRowLastColumn="0"/>
            </w:pPr>
            <w:r>
              <w:t xml:space="preserve">3 </w:t>
            </w:r>
            <w:r>
              <w:rPr>
                <w:rFonts w:ascii="宋体" w:hAnsi="宋体" w:cs="宋体" w:hint="eastAsia"/>
              </w:rPr>
              <w:t>返回结</w:t>
            </w:r>
            <w:r>
              <w:rPr>
                <w:rFonts w:hint="eastAsia"/>
              </w:rPr>
              <w:t>果</w:t>
            </w:r>
          </w:p>
          <w:p w14:paraId="48B7A6FD" w14:textId="77777777" w:rsidR="00D04327" w:rsidRDefault="00D04327">
            <w:pPr>
              <w:cnfStyle w:val="000000100000" w:firstRow="0" w:lastRow="0" w:firstColumn="0" w:lastColumn="0" w:oddVBand="0" w:evenVBand="0" w:oddHBand="1" w:evenHBand="0" w:firstRowFirstColumn="0" w:firstRowLastColumn="0" w:lastRowFirstColumn="0" w:lastRowLastColumn="0"/>
            </w:pPr>
          </w:p>
        </w:tc>
        <w:tc>
          <w:tcPr>
            <w:tcW w:w="290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88E26BB" w14:textId="77777777" w:rsidR="00D04327" w:rsidRDefault="00D04327">
            <w:pPr>
              <w:cnfStyle w:val="000000100000" w:firstRow="0" w:lastRow="0" w:firstColumn="0" w:lastColumn="0" w:oddVBand="0" w:evenVBand="0" w:oddHBand="1" w:evenHBand="0" w:firstRowFirstColumn="0" w:firstRowLastColumn="0" w:lastRowFirstColumn="0" w:lastRowLastColumn="0"/>
            </w:pPr>
            <w:r>
              <w:t>@Select</w:t>
            </w:r>
          </w:p>
          <w:p w14:paraId="0E6D0E28" w14:textId="77777777" w:rsidR="00D04327" w:rsidRDefault="00D04327">
            <w:pPr>
              <w:cnfStyle w:val="000000100000" w:firstRow="0" w:lastRow="0" w:firstColumn="0" w:lastColumn="0" w:oddVBand="0" w:evenVBand="0" w:oddHBand="1" w:evenHBand="0" w:firstRowFirstColumn="0" w:firstRowLastColumn="0" w:lastRowFirstColumn="0" w:lastRowLastColumn="0"/>
            </w:pPr>
            <w:r>
              <w:t>@Insert</w:t>
            </w:r>
          </w:p>
          <w:p w14:paraId="0C932E0B" w14:textId="77777777" w:rsidR="00CD482B" w:rsidRDefault="00CD482B">
            <w:pPr>
              <w:cnfStyle w:val="000000100000" w:firstRow="0" w:lastRow="0" w:firstColumn="0" w:lastColumn="0" w:oddVBand="0" w:evenVBand="0" w:oddHBand="1" w:evenHBand="0" w:firstRowFirstColumn="0" w:firstRowLastColumn="0" w:lastRowFirstColumn="0" w:lastRowLastColumn="0"/>
            </w:pPr>
            <w:r>
              <w:rPr>
                <w:rFonts w:hint="eastAsia"/>
              </w:rPr>
              <w:t>@</w:t>
            </w:r>
            <w:r>
              <w:t>Delete</w:t>
            </w:r>
          </w:p>
          <w:p w14:paraId="1D4EA121" w14:textId="77777777" w:rsidR="00CD482B" w:rsidRDefault="00CD482B">
            <w:pPr>
              <w:cnfStyle w:val="000000100000" w:firstRow="0" w:lastRow="0" w:firstColumn="0" w:lastColumn="0" w:oddVBand="0" w:evenVBand="0" w:oddHBand="1" w:evenHBand="0" w:firstRowFirstColumn="0" w:firstRowLastColumn="0" w:lastRowFirstColumn="0" w:lastRowLastColumn="0"/>
            </w:pPr>
            <w:r>
              <w:rPr>
                <w:rFonts w:hint="eastAsia"/>
              </w:rPr>
              <w:t>@</w:t>
            </w:r>
            <w:r>
              <w:t>Update</w:t>
            </w:r>
          </w:p>
          <w:p w14:paraId="1070A037" w14:textId="29D3028E" w:rsidR="00CD482B" w:rsidRDefault="00CD482B">
            <w:pPr>
              <w:cnfStyle w:val="000000100000" w:firstRow="0" w:lastRow="0" w:firstColumn="0" w:lastColumn="0" w:oddVBand="0" w:evenVBand="0" w:oddHBand="1" w:evenHBand="0" w:firstRowFirstColumn="0" w:firstRowLastColumn="0" w:lastRowFirstColumn="0" w:lastRowLastColumn="0"/>
            </w:pPr>
            <w:r>
              <w:rPr>
                <w:rFonts w:hint="eastAsia"/>
              </w:rPr>
              <w:t>@</w:t>
            </w:r>
            <w:r>
              <w:t>Param</w:t>
            </w:r>
          </w:p>
        </w:tc>
      </w:tr>
    </w:tbl>
    <w:p w14:paraId="7B894D1F" w14:textId="59A7A344" w:rsidR="00D04327" w:rsidRDefault="00C54057" w:rsidP="007D004F">
      <w:pPr>
        <w:pStyle w:val="3"/>
      </w:pPr>
      <w:r>
        <w:rPr>
          <w:rFonts w:hint="eastAsia"/>
        </w:rPr>
        <w:lastRenderedPageBreak/>
        <w:t>控制</w:t>
      </w:r>
      <w:r w:rsidR="00D04327">
        <w:rPr>
          <w:rFonts w:hint="eastAsia"/>
        </w:rPr>
        <w:t>层</w:t>
      </w:r>
      <w:r>
        <w:rPr>
          <w:rFonts w:hint="eastAsia"/>
        </w:rPr>
        <w:t>(</w:t>
      </w:r>
      <w:r>
        <w:t>controller)</w:t>
      </w:r>
    </w:p>
    <w:p w14:paraId="5D609BC4" w14:textId="5A9F44AA" w:rsidR="00D04327" w:rsidRDefault="00D04327" w:rsidP="007D004F">
      <w:pPr>
        <w:pStyle w:val="4"/>
        <w:rPr>
          <w:rFonts w:cs="Times New Roman"/>
        </w:rPr>
      </w:pPr>
      <w:r>
        <w:rPr>
          <w:rFonts w:hint="eastAsia"/>
        </w:rPr>
        <w:t>职责</w:t>
      </w:r>
    </w:p>
    <w:p w14:paraId="5E4491A2" w14:textId="77777777" w:rsidR="00D04327" w:rsidRDefault="00D04327" w:rsidP="00D04327">
      <w:r>
        <w:rPr>
          <w:rFonts w:hint="eastAsia"/>
        </w:rPr>
        <w:t>（</w:t>
      </w:r>
      <w:r>
        <w:t>1</w:t>
      </w:r>
      <w:r>
        <w:rPr>
          <w:rFonts w:hint="eastAsia"/>
        </w:rPr>
        <w:t>）接收请求和参数</w:t>
      </w:r>
    </w:p>
    <w:p w14:paraId="0793CF1E" w14:textId="77777777" w:rsidR="00D04327" w:rsidRDefault="00D04327" w:rsidP="00D04327">
      <w:r>
        <w:rPr>
          <w:rFonts w:hint="eastAsia"/>
        </w:rPr>
        <w:t>（</w:t>
      </w:r>
      <w:r>
        <w:t>2</w:t>
      </w:r>
      <w:r>
        <w:rPr>
          <w:rFonts w:hint="eastAsia"/>
        </w:rPr>
        <w:t>）调用服务层</w:t>
      </w:r>
      <w:r>
        <w:t xml:space="preserve"> </w:t>
      </w:r>
    </w:p>
    <w:p w14:paraId="4C7D6E84" w14:textId="77777777" w:rsidR="00D04327" w:rsidRDefault="00D04327" w:rsidP="00D04327">
      <w:r>
        <w:rPr>
          <w:rFonts w:hint="eastAsia"/>
        </w:rPr>
        <w:t>（</w:t>
      </w:r>
      <w:r>
        <w:t>3</w:t>
      </w:r>
      <w:r>
        <w:rPr>
          <w:rFonts w:hint="eastAsia"/>
        </w:rPr>
        <w:t>）返回响应和结果</w:t>
      </w:r>
      <w:r>
        <w:t xml:space="preserve">  </w:t>
      </w:r>
    </w:p>
    <w:p w14:paraId="030595C6" w14:textId="59B6CF84" w:rsidR="00D04327" w:rsidRDefault="00D04327" w:rsidP="007D004F">
      <w:pPr>
        <w:pStyle w:val="4"/>
      </w:pPr>
      <w:r>
        <w:rPr>
          <w:rFonts w:hint="eastAsia"/>
        </w:rPr>
        <w:t>注解说明</w:t>
      </w:r>
    </w:p>
    <w:tbl>
      <w:tblPr>
        <w:tblStyle w:val="4-1"/>
        <w:tblW w:w="0" w:type="auto"/>
        <w:tblInd w:w="0" w:type="dxa"/>
        <w:tblLook w:val="04A0" w:firstRow="1" w:lastRow="0" w:firstColumn="1" w:lastColumn="0" w:noHBand="0" w:noVBand="1"/>
      </w:tblPr>
      <w:tblGrid>
        <w:gridCol w:w="2518"/>
        <w:gridCol w:w="1418"/>
        <w:gridCol w:w="4360"/>
      </w:tblGrid>
      <w:tr w:rsidR="00D04327" w14:paraId="0F534DE7" w14:textId="77777777" w:rsidTr="00FA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084F7BEA" w14:textId="77777777" w:rsidR="00D04327" w:rsidRDefault="00D04327">
            <w:pPr>
              <w:ind w:firstLine="422"/>
            </w:pPr>
            <w:r>
              <w:rPr>
                <w:rFonts w:ascii="宋体" w:hAnsi="宋体" w:cs="宋体" w:hint="eastAsia"/>
              </w:rPr>
              <w:t>注</w:t>
            </w:r>
            <w:r>
              <w:rPr>
                <w:rFonts w:hint="eastAsia"/>
              </w:rPr>
              <w:t>解</w:t>
            </w:r>
          </w:p>
        </w:tc>
        <w:tc>
          <w:tcPr>
            <w:tcW w:w="1418" w:type="dxa"/>
            <w:hideMark/>
          </w:tcPr>
          <w:p w14:paraId="6C516F36" w14:textId="77777777" w:rsidR="00D04327" w:rsidRDefault="00D04327">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位</w:t>
            </w:r>
            <w:r>
              <w:rPr>
                <w:rFonts w:hint="eastAsia"/>
              </w:rPr>
              <w:t>置</w:t>
            </w:r>
          </w:p>
        </w:tc>
        <w:tc>
          <w:tcPr>
            <w:tcW w:w="4360" w:type="dxa"/>
          </w:tcPr>
          <w:p w14:paraId="0B246C16" w14:textId="77777777" w:rsidR="00D04327" w:rsidRDefault="00D04327">
            <w:pPr>
              <w:ind w:firstLine="422"/>
              <w:cnfStyle w:val="100000000000" w:firstRow="1" w:lastRow="0" w:firstColumn="0" w:lastColumn="0" w:oddVBand="0" w:evenVBand="0" w:oddHBand="0" w:evenHBand="0" w:firstRowFirstColumn="0" w:firstRowLastColumn="0" w:lastRowFirstColumn="0" w:lastRowLastColumn="0"/>
            </w:pPr>
          </w:p>
        </w:tc>
      </w:tr>
      <w:tr w:rsidR="00D04327" w14:paraId="69C41896" w14:textId="77777777" w:rsidTr="00FA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9E05C74" w14:textId="77777777" w:rsidR="00D04327" w:rsidRDefault="00D04327">
            <w:pPr>
              <w:ind w:firstLine="462"/>
            </w:pPr>
            <w:r>
              <w:rPr>
                <w:rFonts w:ascii="宋体" w:hAnsi="宋体" w:cs="宋体" w:hint="eastAsia"/>
                <w:color w:val="808000"/>
                <w:kern w:val="0"/>
                <w:sz w:val="23"/>
                <w:szCs w:val="23"/>
              </w:rPr>
              <w:t>@RestController</w:t>
            </w: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F479731"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hint="eastAsia"/>
              </w:rPr>
              <w:t>类</w:t>
            </w:r>
          </w:p>
        </w:tc>
        <w:tc>
          <w:tcPr>
            <w:tcW w:w="43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88036D2"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标识入口</w:t>
            </w:r>
            <w:r>
              <w:rPr>
                <w:rFonts w:hint="eastAsia"/>
              </w:rPr>
              <w:t>类</w:t>
            </w:r>
          </w:p>
        </w:tc>
      </w:tr>
      <w:tr w:rsidR="00D04327" w14:paraId="7A1B3C2C" w14:textId="77777777" w:rsidTr="00FA787E">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2F02DE7" w14:textId="77777777" w:rsidR="00D04327" w:rsidRDefault="00D04327">
            <w:pPr>
              <w:ind w:firstLine="462"/>
            </w:pPr>
            <w:r>
              <w:rPr>
                <w:rFonts w:ascii="宋体" w:hAnsi="宋体" w:cs="宋体" w:hint="eastAsia"/>
                <w:color w:val="808000"/>
                <w:kern w:val="0"/>
                <w:sz w:val="23"/>
                <w:szCs w:val="23"/>
              </w:rPr>
              <w:t>@RequestMapping</w:t>
            </w: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1DB09C" w14:textId="77777777" w:rsidR="00D04327" w:rsidRDefault="00D04327">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方</w:t>
            </w:r>
            <w:r>
              <w:rPr>
                <w:rFonts w:hint="eastAsia"/>
              </w:rPr>
              <w:t>法</w:t>
            </w:r>
          </w:p>
        </w:tc>
        <w:tc>
          <w:tcPr>
            <w:tcW w:w="43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50D4BA1" w14:textId="77777777" w:rsidR="00D04327" w:rsidRDefault="00D04327">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标识入口方</w:t>
            </w:r>
            <w:r>
              <w:rPr>
                <w:rFonts w:hint="eastAsia"/>
              </w:rPr>
              <w:t>法</w:t>
            </w:r>
          </w:p>
        </w:tc>
      </w:tr>
      <w:tr w:rsidR="00D04327" w14:paraId="74FEF74C" w14:textId="77777777" w:rsidTr="00FA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1E05847" w14:textId="77777777" w:rsidR="00D04327" w:rsidRDefault="00D04327">
            <w:pPr>
              <w:ind w:firstLine="462"/>
            </w:pPr>
            <w:r>
              <w:rPr>
                <w:rFonts w:ascii="宋体" w:hAnsi="宋体" w:cs="宋体" w:hint="eastAsia"/>
                <w:color w:val="808000"/>
                <w:kern w:val="0"/>
                <w:sz w:val="23"/>
                <w:szCs w:val="23"/>
              </w:rPr>
              <w:t>@GetMapping</w:t>
            </w: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6A74BAD"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方</w:t>
            </w:r>
            <w:r>
              <w:rPr>
                <w:rFonts w:hint="eastAsia"/>
              </w:rPr>
              <w:t>法</w:t>
            </w:r>
          </w:p>
        </w:tc>
        <w:tc>
          <w:tcPr>
            <w:tcW w:w="43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B0EE1F3"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标识入口方法</w:t>
            </w:r>
            <w:r>
              <w:t>GET</w:t>
            </w:r>
            <w:r>
              <w:rPr>
                <w:rFonts w:ascii="宋体" w:hAnsi="宋体" w:cs="宋体" w:hint="eastAsia"/>
              </w:rPr>
              <w:t>请求专</w:t>
            </w:r>
            <w:r>
              <w:rPr>
                <w:rFonts w:hint="eastAsia"/>
              </w:rPr>
              <w:t>用</w:t>
            </w:r>
          </w:p>
        </w:tc>
      </w:tr>
      <w:tr w:rsidR="00D04327" w14:paraId="4AB25EB0" w14:textId="77777777" w:rsidTr="00FA787E">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4621E82" w14:textId="77777777" w:rsidR="00D04327" w:rsidRDefault="00D04327">
            <w:pPr>
              <w:ind w:firstLine="462"/>
            </w:pPr>
            <w:r>
              <w:rPr>
                <w:rFonts w:ascii="宋体" w:hAnsi="宋体" w:cs="宋体" w:hint="eastAsia"/>
                <w:color w:val="808000"/>
                <w:kern w:val="0"/>
                <w:sz w:val="23"/>
                <w:szCs w:val="23"/>
              </w:rPr>
              <w:t>@PostMapping</w:t>
            </w: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3963D3" w14:textId="77777777" w:rsidR="00D04327" w:rsidRDefault="00D04327">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方</w:t>
            </w:r>
            <w:r>
              <w:rPr>
                <w:rFonts w:hint="eastAsia"/>
              </w:rPr>
              <w:t>法</w:t>
            </w:r>
          </w:p>
        </w:tc>
        <w:tc>
          <w:tcPr>
            <w:tcW w:w="43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BB78691" w14:textId="77777777" w:rsidR="00D04327" w:rsidRDefault="00D04327">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标识入口方法</w:t>
            </w:r>
            <w:r>
              <w:t>POST</w:t>
            </w:r>
            <w:r>
              <w:rPr>
                <w:rFonts w:ascii="宋体" w:hAnsi="宋体" w:cs="宋体" w:hint="eastAsia"/>
              </w:rPr>
              <w:t>请求专</w:t>
            </w:r>
            <w:r>
              <w:rPr>
                <w:rFonts w:hint="eastAsia"/>
              </w:rPr>
              <w:t>用</w:t>
            </w:r>
          </w:p>
        </w:tc>
      </w:tr>
      <w:tr w:rsidR="00D04327" w14:paraId="03C79567" w14:textId="77777777" w:rsidTr="00FA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7E76313" w14:textId="77777777" w:rsidR="00D04327" w:rsidRDefault="00D04327">
            <w:pPr>
              <w:ind w:firstLine="462"/>
              <w:rPr>
                <w:rFonts w:ascii="宋体" w:hAnsi="宋体" w:cs="宋体"/>
                <w:color w:val="808000"/>
                <w:kern w:val="0"/>
                <w:sz w:val="23"/>
                <w:szCs w:val="23"/>
              </w:rPr>
            </w:pPr>
            <w:r>
              <w:rPr>
                <w:rFonts w:ascii="宋体" w:hAnsi="宋体" w:cs="宋体" w:hint="eastAsia"/>
                <w:color w:val="808000"/>
                <w:kern w:val="0"/>
                <w:sz w:val="23"/>
                <w:szCs w:val="23"/>
              </w:rPr>
              <w:t>@RequestParam</w:t>
            </w: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2D0A146" w14:textId="77777777" w:rsidR="00D04327" w:rsidRDefault="00D0432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rPr>
            </w:pPr>
            <w:r>
              <w:rPr>
                <w:rFonts w:ascii="宋体" w:hAnsi="宋体" w:cs="宋体" w:hint="eastAsia"/>
              </w:rPr>
              <w:t>参</w:t>
            </w:r>
            <w:r>
              <w:rPr>
                <w:rFonts w:hint="eastAsia"/>
              </w:rPr>
              <w:t>数</w:t>
            </w:r>
          </w:p>
        </w:tc>
        <w:tc>
          <w:tcPr>
            <w:tcW w:w="43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8C7DE4F" w14:textId="77777777" w:rsidR="00D04327" w:rsidRDefault="00D04327">
            <w:pPr>
              <w:ind w:firstLine="460"/>
              <w:cnfStyle w:val="000000100000" w:firstRow="0" w:lastRow="0" w:firstColumn="0" w:lastColumn="0" w:oddVBand="0" w:evenVBand="0" w:oddHBand="1" w:evenHBand="0" w:firstRowFirstColumn="0" w:firstRowLastColumn="0" w:lastRowFirstColumn="0" w:lastRowLastColumn="0"/>
              <w:rPr>
                <w:rFonts w:ascii="宋体" w:hAnsi="宋体" w:cs="宋体"/>
                <w:kern w:val="0"/>
                <w:sz w:val="23"/>
                <w:szCs w:val="23"/>
              </w:rPr>
            </w:pPr>
            <w:r>
              <w:rPr>
                <w:rFonts w:ascii="宋体" w:hAnsi="宋体" w:cs="宋体" w:hint="eastAsia"/>
                <w:kern w:val="0"/>
                <w:sz w:val="23"/>
                <w:szCs w:val="23"/>
              </w:rPr>
              <w:t xml:space="preserve">接收路径上的键值对参数 </w:t>
            </w:r>
          </w:p>
          <w:p w14:paraId="06A85B6A" w14:textId="77777777" w:rsidR="00D04327" w:rsidRDefault="00D0432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rPr>
            </w:pPr>
            <w:r>
              <w:t>http://xxxxx/xx?</w:t>
            </w:r>
            <w:r>
              <w:rPr>
                <w:color w:val="ED7D31" w:themeColor="accent2"/>
              </w:rPr>
              <w:t>name</w:t>
            </w:r>
            <w:r>
              <w:t>=xxx&amp;</w:t>
            </w:r>
            <w:r>
              <w:rPr>
                <w:color w:val="ED7D31" w:themeColor="accent2"/>
              </w:rPr>
              <w:t>age</w:t>
            </w:r>
            <w:r>
              <w:t>=xxx</w:t>
            </w:r>
          </w:p>
        </w:tc>
      </w:tr>
      <w:tr w:rsidR="00D04327" w14:paraId="468A65D6" w14:textId="77777777" w:rsidTr="00FA787E">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ABB441F" w14:textId="77777777" w:rsidR="00D04327" w:rsidRDefault="00D04327">
            <w:pPr>
              <w:ind w:firstLine="462"/>
              <w:rPr>
                <w:rFonts w:ascii="宋体" w:hAnsi="宋体" w:cs="宋体"/>
                <w:color w:val="808000"/>
                <w:kern w:val="0"/>
                <w:sz w:val="23"/>
                <w:szCs w:val="23"/>
              </w:rPr>
            </w:pPr>
            <w:r>
              <w:rPr>
                <w:rFonts w:ascii="宋体" w:hAnsi="宋体" w:cs="宋体" w:hint="eastAsia"/>
                <w:color w:val="808000"/>
                <w:kern w:val="0"/>
                <w:sz w:val="23"/>
                <w:szCs w:val="23"/>
              </w:rPr>
              <w:t>@PathVariable</w:t>
            </w: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D31197A" w14:textId="77777777" w:rsidR="00D04327" w:rsidRDefault="00D043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rPr>
            </w:pPr>
            <w:r>
              <w:rPr>
                <w:rFonts w:ascii="宋体" w:hAnsi="宋体" w:cs="宋体" w:hint="eastAsia"/>
              </w:rPr>
              <w:t>参</w:t>
            </w:r>
            <w:r>
              <w:rPr>
                <w:rFonts w:hint="eastAsia"/>
              </w:rPr>
              <w:t>数</w:t>
            </w:r>
          </w:p>
        </w:tc>
        <w:tc>
          <w:tcPr>
            <w:tcW w:w="43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FAB2A58" w14:textId="77777777" w:rsidR="00D04327" w:rsidRDefault="00D04327">
            <w:pPr>
              <w:ind w:firstLine="460"/>
              <w:cnfStyle w:val="000000000000" w:firstRow="0" w:lastRow="0" w:firstColumn="0" w:lastColumn="0" w:oddVBand="0" w:evenVBand="0" w:oddHBand="0" w:evenHBand="0" w:firstRowFirstColumn="0" w:firstRowLastColumn="0" w:lastRowFirstColumn="0" w:lastRowLastColumn="0"/>
              <w:rPr>
                <w:rFonts w:ascii="宋体" w:hAnsi="宋体" w:cs="宋体"/>
                <w:kern w:val="0"/>
                <w:sz w:val="23"/>
                <w:szCs w:val="23"/>
              </w:rPr>
            </w:pPr>
            <w:r>
              <w:rPr>
                <w:rFonts w:ascii="宋体" w:hAnsi="宋体" w:cs="宋体" w:hint="eastAsia"/>
                <w:kern w:val="0"/>
                <w:sz w:val="23"/>
                <w:szCs w:val="23"/>
              </w:rPr>
              <w:t>接收路径上的值</w:t>
            </w:r>
          </w:p>
          <w:p w14:paraId="648467AE" w14:textId="77777777" w:rsidR="00D04327" w:rsidRDefault="00D04327">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rPr>
            </w:pPr>
            <w:r>
              <w:t>http://xxxxx/customer/</w:t>
            </w:r>
            <w:r>
              <w:rPr>
                <w:color w:val="ED7D31" w:themeColor="accent2"/>
              </w:rPr>
              <w:t>123</w:t>
            </w:r>
          </w:p>
        </w:tc>
      </w:tr>
      <w:tr w:rsidR="00D04327" w14:paraId="646E3834" w14:textId="77777777" w:rsidTr="00FA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671A499" w14:textId="77777777" w:rsidR="00D04327" w:rsidRDefault="00D04327">
            <w:pPr>
              <w:ind w:firstLine="462"/>
              <w:rPr>
                <w:rFonts w:ascii="宋体" w:hAnsi="宋体" w:cs="宋体"/>
                <w:color w:val="808000"/>
                <w:kern w:val="0"/>
                <w:sz w:val="23"/>
                <w:szCs w:val="23"/>
              </w:rPr>
            </w:pPr>
            <w:r>
              <w:rPr>
                <w:rFonts w:ascii="宋体" w:hAnsi="宋体" w:cs="宋体" w:hint="eastAsia"/>
                <w:color w:val="808000"/>
                <w:kern w:val="0"/>
                <w:sz w:val="23"/>
                <w:szCs w:val="23"/>
              </w:rPr>
              <w:t>@RequestBody</w:t>
            </w: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0C463F7" w14:textId="77777777" w:rsidR="00D04327" w:rsidRDefault="00D04327">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rPr>
            </w:pPr>
            <w:r>
              <w:rPr>
                <w:rFonts w:ascii="宋体" w:hAnsi="宋体" w:cs="宋体" w:hint="eastAsia"/>
              </w:rPr>
              <w:t>参</w:t>
            </w:r>
            <w:r>
              <w:rPr>
                <w:rFonts w:hint="eastAsia"/>
              </w:rPr>
              <w:t>数</w:t>
            </w:r>
          </w:p>
        </w:tc>
        <w:tc>
          <w:tcPr>
            <w:tcW w:w="43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93BC129"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接收请求体</w:t>
            </w:r>
            <w:r>
              <w:t xml:space="preserve">(payload) </w:t>
            </w:r>
            <w:r>
              <w:rPr>
                <w:rFonts w:ascii="宋体" w:hAnsi="宋体" w:cs="宋体" w:hint="eastAsia"/>
              </w:rPr>
              <w:t>中的参</w:t>
            </w:r>
            <w:r>
              <w:rPr>
                <w:rFonts w:hint="eastAsia"/>
              </w:rPr>
              <w:t>数</w:t>
            </w:r>
          </w:p>
        </w:tc>
      </w:tr>
    </w:tbl>
    <w:p w14:paraId="7DD4AE8C" w14:textId="18ABB106" w:rsidR="00614368" w:rsidRPr="003E17D2" w:rsidRDefault="003E17D2" w:rsidP="003E17D2">
      <w:pPr>
        <w:pStyle w:val="aff2"/>
        <w:adjustRightInd/>
        <w:snapToGrid/>
      </w:pPr>
      <w:r>
        <w:t>3</w:t>
      </w:r>
      <w:r w:rsidR="00614368">
        <w:t>.</w:t>
      </w:r>
      <w:r>
        <w:t>4</w:t>
      </w:r>
      <w:r w:rsidR="00614368">
        <w:t>.</w:t>
      </w:r>
      <w:r>
        <w:t>2</w:t>
      </w:r>
      <w:r w:rsidR="00614368">
        <w:t>.</w:t>
      </w:r>
      <w:r w:rsidR="00614368" w:rsidRPr="008C13A8">
        <w:t xml:space="preserve">3 </w:t>
      </w:r>
      <w:r w:rsidR="00614368" w:rsidRPr="008C13A8">
        <w:rPr>
          <w:rFonts w:hint="eastAsia"/>
        </w:rPr>
        <w:t>HelloWorld</w:t>
      </w:r>
    </w:p>
    <w:p w14:paraId="3069DAF3" w14:textId="3887A65C" w:rsidR="00614368" w:rsidRPr="008F6585" w:rsidRDefault="00614368" w:rsidP="008F6585">
      <w:pPr>
        <w:ind w:firstLineChars="0" w:firstLine="0"/>
        <w:rPr>
          <w:b/>
          <w:bCs/>
        </w:rPr>
      </w:pPr>
      <w:r w:rsidRPr="00D630C9">
        <w:rPr>
          <w:rFonts w:hint="eastAsia"/>
          <w:b/>
          <w:bCs/>
        </w:rPr>
        <w:t>1</w:t>
      </w:r>
      <w:r w:rsidRPr="00D630C9">
        <w:rPr>
          <w:rFonts w:hint="eastAsia"/>
          <w:b/>
          <w:bCs/>
        </w:rPr>
        <w:t>）请求打通</w:t>
      </w:r>
    </w:p>
    <w:p w14:paraId="68015A04" w14:textId="77777777" w:rsidR="00614368" w:rsidRPr="00D7520F" w:rsidRDefault="00614368" w:rsidP="00614368">
      <w:pPr>
        <w:pStyle w:val="aff3"/>
        <w:topLinePunct/>
        <w:adjustRightInd w:val="0"/>
        <w:rPr>
          <w:color w:val="080808"/>
        </w:rPr>
      </w:pPr>
      <w:r w:rsidRPr="00D7520F">
        <w:rPr>
          <w:color w:val="080808"/>
        </w:rPr>
        <w:t>/**</w:t>
      </w:r>
    </w:p>
    <w:p w14:paraId="16E73F12" w14:textId="77777777" w:rsidR="00614368" w:rsidRPr="00D7520F" w:rsidRDefault="00614368" w:rsidP="00614368">
      <w:pPr>
        <w:pStyle w:val="aff3"/>
        <w:topLinePunct/>
        <w:adjustRightInd w:val="0"/>
        <w:rPr>
          <w:color w:val="080808"/>
        </w:rPr>
      </w:pPr>
      <w:r w:rsidRPr="00D7520F">
        <w:rPr>
          <w:rFonts w:hint="eastAsia"/>
          <w:color w:val="080808"/>
        </w:rPr>
        <w:t xml:space="preserve"> * @RestController</w:t>
      </w:r>
      <w:r w:rsidRPr="00D7520F">
        <w:rPr>
          <w:rFonts w:hint="eastAsia"/>
          <w:color w:val="080808"/>
        </w:rPr>
        <w:t>将类标识为</w:t>
      </w:r>
      <w:r w:rsidRPr="00D7520F">
        <w:rPr>
          <w:rFonts w:hint="eastAsia"/>
          <w:color w:val="080808"/>
        </w:rPr>
        <w:t xml:space="preserve">Controller </w:t>
      </w:r>
      <w:r w:rsidRPr="00D7520F">
        <w:rPr>
          <w:rFonts w:hint="eastAsia"/>
          <w:color w:val="080808"/>
        </w:rPr>
        <w:t>，</w:t>
      </w:r>
      <w:r w:rsidRPr="00D7520F">
        <w:rPr>
          <w:rFonts w:hint="eastAsia"/>
          <w:color w:val="080808"/>
        </w:rPr>
        <w:t xml:space="preserve"> </w:t>
      </w:r>
      <w:r w:rsidRPr="00D7520F">
        <w:rPr>
          <w:rFonts w:hint="eastAsia"/>
          <w:color w:val="080808"/>
        </w:rPr>
        <w:t>作为请求的入口类。</w:t>
      </w:r>
    </w:p>
    <w:p w14:paraId="406B536E" w14:textId="77777777" w:rsidR="00614368" w:rsidRPr="00D7520F" w:rsidRDefault="00614368" w:rsidP="00614368">
      <w:pPr>
        <w:pStyle w:val="aff3"/>
        <w:topLinePunct/>
        <w:adjustRightInd w:val="0"/>
        <w:rPr>
          <w:color w:val="080808"/>
        </w:rPr>
      </w:pPr>
      <w:r w:rsidRPr="00D7520F">
        <w:rPr>
          <w:color w:val="080808"/>
        </w:rPr>
        <w:t xml:space="preserve"> */</w:t>
      </w:r>
    </w:p>
    <w:p w14:paraId="706C7E25" w14:textId="77777777" w:rsidR="00614368" w:rsidRPr="00D7520F" w:rsidRDefault="00614368" w:rsidP="00614368">
      <w:pPr>
        <w:pStyle w:val="aff3"/>
        <w:topLinePunct/>
        <w:adjustRightInd w:val="0"/>
        <w:rPr>
          <w:color w:val="080808"/>
        </w:rPr>
      </w:pPr>
      <w:r w:rsidRPr="00D7520F">
        <w:rPr>
          <w:color w:val="080808"/>
        </w:rPr>
        <w:t>@RestController</w:t>
      </w:r>
    </w:p>
    <w:p w14:paraId="0D3053D2" w14:textId="77777777" w:rsidR="00614368" w:rsidRPr="00D7520F" w:rsidRDefault="00614368" w:rsidP="00614368">
      <w:pPr>
        <w:pStyle w:val="aff3"/>
        <w:topLinePunct/>
        <w:adjustRightInd w:val="0"/>
        <w:rPr>
          <w:color w:val="080808"/>
        </w:rPr>
      </w:pPr>
      <w:r w:rsidRPr="00D7520F">
        <w:rPr>
          <w:color w:val="080808"/>
        </w:rPr>
        <w:t>public class CustomerController {</w:t>
      </w:r>
    </w:p>
    <w:p w14:paraId="120C54DE" w14:textId="77777777" w:rsidR="00614368" w:rsidRPr="00D7520F" w:rsidRDefault="00614368" w:rsidP="00614368">
      <w:pPr>
        <w:pStyle w:val="aff3"/>
        <w:topLinePunct/>
        <w:adjustRightInd w:val="0"/>
        <w:rPr>
          <w:color w:val="080808"/>
        </w:rPr>
      </w:pPr>
      <w:r w:rsidRPr="00D7520F">
        <w:rPr>
          <w:color w:val="080808"/>
        </w:rPr>
        <w:t xml:space="preserve">    /**</w:t>
      </w:r>
    </w:p>
    <w:p w14:paraId="7E207740" w14:textId="77777777" w:rsidR="00614368" w:rsidRPr="00D7520F" w:rsidRDefault="00614368" w:rsidP="00614368">
      <w:pPr>
        <w:pStyle w:val="aff3"/>
        <w:topLinePunct/>
        <w:adjustRightInd w:val="0"/>
        <w:rPr>
          <w:color w:val="080808"/>
        </w:rPr>
      </w:pPr>
      <w:r w:rsidRPr="00D7520F">
        <w:rPr>
          <w:rFonts w:hint="eastAsia"/>
          <w:color w:val="080808"/>
        </w:rPr>
        <w:t xml:space="preserve">     * </w:t>
      </w:r>
      <w:r w:rsidRPr="00D7520F">
        <w:rPr>
          <w:rFonts w:hint="eastAsia"/>
          <w:color w:val="080808"/>
        </w:rPr>
        <w:t>请求处理方法</w:t>
      </w:r>
    </w:p>
    <w:p w14:paraId="3E8BD1B4" w14:textId="77777777" w:rsidR="00614368" w:rsidRPr="00D7520F" w:rsidRDefault="00614368" w:rsidP="00614368">
      <w:pPr>
        <w:pStyle w:val="aff3"/>
        <w:topLinePunct/>
        <w:adjustRightInd w:val="0"/>
        <w:rPr>
          <w:color w:val="080808"/>
        </w:rPr>
      </w:pPr>
      <w:r w:rsidRPr="00D7520F">
        <w:rPr>
          <w:rFonts w:hint="eastAsia"/>
          <w:color w:val="080808"/>
        </w:rPr>
        <w:t xml:space="preserve">     * </w:t>
      </w:r>
      <w:r w:rsidRPr="00D7520F">
        <w:rPr>
          <w:rFonts w:hint="eastAsia"/>
          <w:color w:val="080808"/>
        </w:rPr>
        <w:t>通过</w:t>
      </w:r>
      <w:r w:rsidRPr="00D7520F">
        <w:rPr>
          <w:rFonts w:hint="eastAsia"/>
          <w:color w:val="080808"/>
        </w:rPr>
        <w:t>@RequestMapping</w:t>
      </w:r>
      <w:r w:rsidRPr="00D7520F">
        <w:rPr>
          <w:rFonts w:hint="eastAsia"/>
          <w:color w:val="080808"/>
        </w:rPr>
        <w:t>将请求与方法进行映射</w:t>
      </w:r>
    </w:p>
    <w:p w14:paraId="14F8BF2F" w14:textId="77777777" w:rsidR="00614368" w:rsidRPr="00D7520F" w:rsidRDefault="00614368" w:rsidP="00614368">
      <w:pPr>
        <w:pStyle w:val="aff3"/>
        <w:topLinePunct/>
        <w:adjustRightInd w:val="0"/>
        <w:rPr>
          <w:color w:val="080808"/>
        </w:rPr>
      </w:pPr>
      <w:r w:rsidRPr="00D7520F">
        <w:rPr>
          <w:color w:val="080808"/>
        </w:rPr>
        <w:t xml:space="preserve">     */</w:t>
      </w:r>
    </w:p>
    <w:p w14:paraId="25CB2AEB" w14:textId="77777777" w:rsidR="00614368" w:rsidRPr="00D7520F" w:rsidRDefault="00614368" w:rsidP="00614368">
      <w:pPr>
        <w:pStyle w:val="aff3"/>
        <w:topLinePunct/>
        <w:adjustRightInd w:val="0"/>
        <w:rPr>
          <w:color w:val="080808"/>
        </w:rPr>
      </w:pPr>
      <w:r w:rsidRPr="00D7520F">
        <w:rPr>
          <w:color w:val="080808"/>
        </w:rPr>
        <w:t xml:space="preserve">    @RequestMapping("/hello")</w:t>
      </w:r>
    </w:p>
    <w:p w14:paraId="7E3A3FBA" w14:textId="77777777" w:rsidR="00614368" w:rsidRPr="00D7520F" w:rsidRDefault="00614368" w:rsidP="00614368">
      <w:pPr>
        <w:pStyle w:val="aff3"/>
        <w:topLinePunct/>
        <w:adjustRightInd w:val="0"/>
        <w:rPr>
          <w:color w:val="080808"/>
        </w:rPr>
      </w:pPr>
      <w:r w:rsidRPr="00D7520F">
        <w:rPr>
          <w:color w:val="080808"/>
        </w:rPr>
        <w:t xml:space="preserve">    public String helloController(){</w:t>
      </w:r>
    </w:p>
    <w:p w14:paraId="1BABB1EB" w14:textId="77777777" w:rsidR="00614368" w:rsidRPr="00D7520F" w:rsidRDefault="00614368" w:rsidP="00614368">
      <w:pPr>
        <w:pStyle w:val="aff3"/>
        <w:topLinePunct/>
        <w:adjustRightInd w:val="0"/>
        <w:rPr>
          <w:color w:val="080808"/>
        </w:rPr>
      </w:pPr>
      <w:r w:rsidRPr="00D7520F">
        <w:rPr>
          <w:color w:val="080808"/>
        </w:rPr>
        <w:t xml:space="preserve">        return "hello world" ;</w:t>
      </w:r>
    </w:p>
    <w:p w14:paraId="24D534DA" w14:textId="77777777" w:rsidR="00614368" w:rsidRPr="00D7520F" w:rsidRDefault="00614368" w:rsidP="00614368">
      <w:pPr>
        <w:pStyle w:val="aff3"/>
        <w:topLinePunct/>
        <w:adjustRightInd w:val="0"/>
        <w:rPr>
          <w:color w:val="080808"/>
        </w:rPr>
      </w:pPr>
      <w:r w:rsidRPr="00D7520F">
        <w:rPr>
          <w:color w:val="080808"/>
        </w:rPr>
        <w:t xml:space="preserve">    }</w:t>
      </w:r>
    </w:p>
    <w:p w14:paraId="225956AE" w14:textId="77777777" w:rsidR="00614368" w:rsidRPr="00D7520F" w:rsidRDefault="00614368" w:rsidP="00614368">
      <w:pPr>
        <w:pStyle w:val="aff3"/>
        <w:topLinePunct/>
        <w:adjustRightInd w:val="0"/>
        <w:rPr>
          <w:color w:val="080808"/>
        </w:rPr>
      </w:pPr>
      <w:r w:rsidRPr="00D7520F">
        <w:rPr>
          <w:color w:val="080808"/>
        </w:rPr>
        <w:t>}</w:t>
      </w:r>
    </w:p>
    <w:p w14:paraId="585F0FA0" w14:textId="77777777" w:rsidR="00614368" w:rsidRDefault="00614368" w:rsidP="003E17D2">
      <w:pPr>
        <w:ind w:firstLineChars="0" w:firstLine="0"/>
        <w:rPr>
          <w:b/>
          <w:bCs/>
        </w:rPr>
      </w:pPr>
      <w:r>
        <w:rPr>
          <w:rFonts w:hint="eastAsia"/>
          <w:b/>
          <w:bCs/>
        </w:rPr>
        <w:t>2</w:t>
      </w:r>
      <w:r>
        <w:rPr>
          <w:rFonts w:hint="eastAsia"/>
          <w:b/>
          <w:bCs/>
        </w:rPr>
        <w:t>）</w:t>
      </w:r>
      <w:r w:rsidRPr="00D630C9">
        <w:rPr>
          <w:rFonts w:hint="eastAsia"/>
          <w:b/>
          <w:bCs/>
        </w:rPr>
        <w:t>浏览器地址栏输入</w:t>
      </w:r>
      <w:r w:rsidRPr="00D630C9">
        <w:rPr>
          <w:b/>
          <w:bCs/>
        </w:rPr>
        <w:t xml:space="preserve"> 127.0.0.1:8080/hello </w:t>
      </w:r>
      <w:r w:rsidRPr="00D630C9">
        <w:rPr>
          <w:rFonts w:hint="eastAsia"/>
          <w:b/>
          <w:bCs/>
        </w:rPr>
        <w:t>进行访问</w:t>
      </w:r>
    </w:p>
    <w:p w14:paraId="736F1BD2" w14:textId="72AA48CA" w:rsidR="00D04327" w:rsidRDefault="003E17D2" w:rsidP="003E17D2">
      <w:pPr>
        <w:ind w:firstLineChars="0" w:firstLine="0"/>
        <w:rPr>
          <w:rFonts w:asciiTheme="minorHAnsi" w:eastAsiaTheme="minorEastAsia" w:hAnsiTheme="minorHAnsi"/>
        </w:rPr>
      </w:pPr>
      <w:r>
        <w:rPr>
          <w:noProof/>
        </w:rPr>
        <w:lastRenderedPageBreak/>
        <w:drawing>
          <wp:inline distT="0" distB="0" distL="0" distR="0" wp14:anchorId="09B752D7" wp14:editId="4F4DE1AF">
            <wp:extent cx="5274310" cy="2823845"/>
            <wp:effectExtent l="19050" t="1905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823845"/>
                    </a:xfrm>
                    <a:prstGeom prst="rect">
                      <a:avLst/>
                    </a:prstGeom>
                    <a:ln w="6350">
                      <a:solidFill>
                        <a:schemeClr val="tx1"/>
                      </a:solidFill>
                    </a:ln>
                  </pic:spPr>
                </pic:pic>
              </a:graphicData>
            </a:graphic>
          </wp:inline>
        </w:drawing>
      </w:r>
    </w:p>
    <w:p w14:paraId="6AAB9598" w14:textId="2B65873E" w:rsidR="003E17D2" w:rsidRDefault="003E17D2" w:rsidP="003E17D2">
      <w:pPr>
        <w:pStyle w:val="aff2"/>
        <w:adjustRightInd/>
        <w:snapToGrid/>
      </w:pPr>
      <w:r>
        <w:t xml:space="preserve">3.4.2.4 </w:t>
      </w:r>
      <w:r>
        <w:rPr>
          <w:rFonts w:hint="eastAsia"/>
        </w:rPr>
        <w:t>请求参数</w:t>
      </w:r>
    </w:p>
    <w:p w14:paraId="5396CAF9" w14:textId="77777777" w:rsidR="003E17D2" w:rsidRPr="00D630C9" w:rsidRDefault="003E17D2" w:rsidP="003E17D2">
      <w:pPr>
        <w:ind w:firstLineChars="0" w:firstLine="0"/>
        <w:rPr>
          <w:b/>
          <w:bCs/>
        </w:rPr>
      </w:pPr>
      <w:r w:rsidRPr="00D630C9">
        <w:rPr>
          <w:rFonts w:hint="eastAsia"/>
          <w:b/>
          <w:bCs/>
        </w:rPr>
        <w:t>1</w:t>
      </w:r>
      <w:r w:rsidRPr="00D630C9">
        <w:rPr>
          <w:rFonts w:hint="eastAsia"/>
          <w:b/>
          <w:bCs/>
        </w:rPr>
        <w:t>）请求路径中的键值对参数</w:t>
      </w:r>
    </w:p>
    <w:p w14:paraId="5AF59BBB" w14:textId="77777777" w:rsidR="003E17D2" w:rsidRDefault="003E17D2" w:rsidP="003E17D2">
      <w:r>
        <w:rPr>
          <w:rFonts w:hint="eastAsia"/>
        </w:rPr>
        <w:t>例如</w:t>
      </w:r>
      <w:r>
        <w:rPr>
          <w:rFonts w:hint="eastAsia"/>
        </w:rPr>
        <w:t>:</w:t>
      </w:r>
      <w:r>
        <w:t xml:space="preserve"> </w:t>
      </w:r>
      <w:hyperlink r:id="rId16" w:history="1">
        <w:r w:rsidRPr="00FC4642">
          <w:rPr>
            <w:rStyle w:val="af2"/>
          </w:rPr>
          <w:t>http://127.0.0.1:8080/hello?name=zs&amp;age=22</w:t>
        </w:r>
      </w:hyperlink>
    </w:p>
    <w:p w14:paraId="1B6436A5" w14:textId="77777777" w:rsidR="003E17D2" w:rsidRPr="00D7520F" w:rsidRDefault="003E17D2" w:rsidP="00D7520F">
      <w:pPr>
        <w:pStyle w:val="aff3"/>
        <w:topLinePunct/>
        <w:adjustRightInd w:val="0"/>
        <w:rPr>
          <w:color w:val="080808"/>
        </w:rPr>
      </w:pPr>
      <w:r w:rsidRPr="00D7520F">
        <w:rPr>
          <w:color w:val="080808"/>
        </w:rPr>
        <w:t>/**</w:t>
      </w:r>
    </w:p>
    <w:p w14:paraId="6E910605" w14:textId="77777777" w:rsidR="003E17D2" w:rsidRPr="00D7520F" w:rsidRDefault="003E17D2" w:rsidP="00D7520F">
      <w:pPr>
        <w:pStyle w:val="aff3"/>
        <w:topLinePunct/>
        <w:adjustRightInd w:val="0"/>
        <w:rPr>
          <w:color w:val="080808"/>
        </w:rPr>
      </w:pPr>
      <w:r w:rsidRPr="00D7520F">
        <w:rPr>
          <w:rFonts w:hint="eastAsia"/>
          <w:color w:val="080808"/>
        </w:rPr>
        <w:t xml:space="preserve"> * </w:t>
      </w:r>
      <w:r w:rsidRPr="00D7520F">
        <w:rPr>
          <w:rFonts w:hint="eastAsia"/>
          <w:color w:val="080808"/>
        </w:rPr>
        <w:t>请求处理方法</w:t>
      </w:r>
    </w:p>
    <w:p w14:paraId="4CA0E2DB" w14:textId="77777777" w:rsidR="003E17D2" w:rsidRPr="00D7520F" w:rsidRDefault="003E17D2" w:rsidP="00D7520F">
      <w:pPr>
        <w:pStyle w:val="aff3"/>
        <w:topLinePunct/>
        <w:adjustRightInd w:val="0"/>
        <w:rPr>
          <w:color w:val="080808"/>
        </w:rPr>
      </w:pPr>
      <w:r w:rsidRPr="00D7520F">
        <w:rPr>
          <w:color w:val="080808"/>
        </w:rPr>
        <w:t xml:space="preserve"> *</w:t>
      </w:r>
    </w:p>
    <w:p w14:paraId="532BBAE8" w14:textId="77777777" w:rsidR="003E17D2" w:rsidRPr="00D7520F" w:rsidRDefault="003E17D2" w:rsidP="00D7520F">
      <w:pPr>
        <w:pStyle w:val="aff3"/>
        <w:topLinePunct/>
        <w:adjustRightInd w:val="0"/>
        <w:rPr>
          <w:color w:val="080808"/>
        </w:rPr>
      </w:pPr>
      <w:r w:rsidRPr="00D7520F">
        <w:rPr>
          <w:rFonts w:hint="eastAsia"/>
          <w:color w:val="080808"/>
        </w:rPr>
        <w:t xml:space="preserve"> * @RequestParam </w:t>
      </w:r>
      <w:r w:rsidRPr="00D7520F">
        <w:rPr>
          <w:rFonts w:hint="eastAsia"/>
          <w:color w:val="080808"/>
        </w:rPr>
        <w:t>用来将请求路径中的键值对参数映射到方法的形参上</w:t>
      </w:r>
    </w:p>
    <w:p w14:paraId="4FAE3DD5" w14:textId="77777777" w:rsidR="003E17D2" w:rsidRPr="00D7520F" w:rsidRDefault="003E17D2" w:rsidP="00D7520F">
      <w:pPr>
        <w:pStyle w:val="aff3"/>
        <w:topLinePunct/>
        <w:adjustRightInd w:val="0"/>
        <w:rPr>
          <w:color w:val="080808"/>
        </w:rPr>
      </w:pPr>
      <w:r w:rsidRPr="00D7520F">
        <w:rPr>
          <w:color w:val="080808"/>
        </w:rPr>
        <w:t xml:space="preserve"> */</w:t>
      </w:r>
    </w:p>
    <w:p w14:paraId="6A86EF44" w14:textId="77777777" w:rsidR="003E17D2" w:rsidRPr="00D7520F" w:rsidRDefault="003E17D2" w:rsidP="00D7520F">
      <w:pPr>
        <w:pStyle w:val="aff3"/>
        <w:topLinePunct/>
        <w:adjustRightInd w:val="0"/>
        <w:rPr>
          <w:color w:val="080808"/>
        </w:rPr>
      </w:pPr>
      <w:r w:rsidRPr="00D7520F">
        <w:rPr>
          <w:color w:val="080808"/>
        </w:rPr>
        <w:t>@RequestMapping("/hello")</w:t>
      </w:r>
    </w:p>
    <w:p w14:paraId="5595EA34" w14:textId="77777777" w:rsidR="003E17D2" w:rsidRPr="00D7520F" w:rsidRDefault="003E17D2" w:rsidP="00D7520F">
      <w:pPr>
        <w:pStyle w:val="aff3"/>
        <w:topLinePunct/>
        <w:adjustRightInd w:val="0"/>
        <w:rPr>
          <w:color w:val="080808"/>
        </w:rPr>
      </w:pPr>
      <w:r w:rsidRPr="00D7520F">
        <w:rPr>
          <w:color w:val="080808"/>
        </w:rPr>
        <w:t>public String helloController(@RequestParam("name") String name , @RequestParam("age") Integer age ){</w:t>
      </w:r>
    </w:p>
    <w:p w14:paraId="7346B94F" w14:textId="77777777" w:rsidR="003E17D2" w:rsidRPr="00D7520F" w:rsidRDefault="003E17D2" w:rsidP="00D7520F">
      <w:pPr>
        <w:pStyle w:val="aff3"/>
        <w:topLinePunct/>
        <w:adjustRightInd w:val="0"/>
        <w:rPr>
          <w:color w:val="080808"/>
        </w:rPr>
      </w:pPr>
      <w:r w:rsidRPr="00D7520F">
        <w:rPr>
          <w:color w:val="080808"/>
        </w:rPr>
        <w:tab/>
        <w:t>return "hello world  , name = " + name + " , age = "+ age  ;</w:t>
      </w:r>
    </w:p>
    <w:p w14:paraId="7B400588" w14:textId="77777777" w:rsidR="003E17D2" w:rsidRPr="00D7520F" w:rsidRDefault="003E17D2" w:rsidP="00D7520F">
      <w:pPr>
        <w:pStyle w:val="aff3"/>
        <w:topLinePunct/>
        <w:adjustRightInd w:val="0"/>
        <w:rPr>
          <w:color w:val="080808"/>
        </w:rPr>
      </w:pPr>
      <w:r w:rsidRPr="00D7520F">
        <w:rPr>
          <w:color w:val="080808"/>
        </w:rPr>
        <w:t>}</w:t>
      </w:r>
    </w:p>
    <w:p w14:paraId="622119BB" w14:textId="77777777" w:rsidR="003E17D2" w:rsidRPr="00D1506C" w:rsidRDefault="003E17D2" w:rsidP="003E17D2">
      <w:pPr>
        <w:ind w:firstLineChars="0" w:firstLine="0"/>
        <w:rPr>
          <w:b/>
          <w:bCs/>
        </w:rPr>
      </w:pPr>
      <w:r>
        <w:rPr>
          <w:b/>
          <w:bCs/>
        </w:rPr>
        <w:t>2</w:t>
      </w:r>
      <w:r>
        <w:rPr>
          <w:rFonts w:hint="eastAsia"/>
          <w:b/>
          <w:bCs/>
        </w:rPr>
        <w:t>）</w:t>
      </w:r>
      <w:r w:rsidRPr="00D1506C">
        <w:rPr>
          <w:rFonts w:hint="eastAsia"/>
          <w:b/>
          <w:bCs/>
        </w:rPr>
        <w:t>请求路径中嵌入的参数</w:t>
      </w:r>
    </w:p>
    <w:p w14:paraId="2AE5075B" w14:textId="77777777" w:rsidR="003E17D2" w:rsidRDefault="003E17D2" w:rsidP="00337626">
      <w:r>
        <w:rPr>
          <w:rFonts w:hint="eastAsia"/>
        </w:rPr>
        <w:t>例如</w:t>
      </w:r>
      <w:r>
        <w:rPr>
          <w:rFonts w:hint="eastAsia"/>
        </w:rPr>
        <w:t>:</w:t>
      </w:r>
      <w:r>
        <w:t xml:space="preserve"> </w:t>
      </w:r>
      <w:hyperlink r:id="rId17" w:history="1">
        <w:r w:rsidRPr="00FC4642">
          <w:rPr>
            <w:rStyle w:val="af2"/>
          </w:rPr>
          <w:t>http://127.0.0.1:8080/hello/lisi/33</w:t>
        </w:r>
      </w:hyperlink>
    </w:p>
    <w:p w14:paraId="2F580188" w14:textId="77777777" w:rsidR="003E17D2" w:rsidRPr="00D7520F" w:rsidRDefault="003E17D2" w:rsidP="00D7520F">
      <w:pPr>
        <w:pStyle w:val="aff3"/>
        <w:topLinePunct/>
        <w:adjustRightInd w:val="0"/>
        <w:rPr>
          <w:color w:val="080808"/>
        </w:rPr>
      </w:pPr>
      <w:r w:rsidRPr="00D7520F">
        <w:rPr>
          <w:color w:val="080808"/>
        </w:rPr>
        <w:t>/**</w:t>
      </w:r>
    </w:p>
    <w:p w14:paraId="5E3F7F38" w14:textId="77777777" w:rsidR="003E17D2" w:rsidRPr="00D7520F" w:rsidRDefault="003E17D2" w:rsidP="00D7520F">
      <w:pPr>
        <w:pStyle w:val="aff3"/>
        <w:topLinePunct/>
        <w:adjustRightInd w:val="0"/>
        <w:rPr>
          <w:color w:val="080808"/>
        </w:rPr>
      </w:pPr>
      <w:r w:rsidRPr="00D7520F">
        <w:rPr>
          <w:rFonts w:hint="eastAsia"/>
          <w:color w:val="080808"/>
        </w:rPr>
        <w:t xml:space="preserve"> * </w:t>
      </w:r>
      <w:r w:rsidRPr="00D7520F">
        <w:rPr>
          <w:rFonts w:hint="eastAsia"/>
          <w:color w:val="080808"/>
        </w:rPr>
        <w:t>请求处理方法</w:t>
      </w:r>
    </w:p>
    <w:p w14:paraId="450065C1" w14:textId="77777777" w:rsidR="003E17D2" w:rsidRPr="00D7520F" w:rsidRDefault="003E17D2" w:rsidP="00D7520F">
      <w:pPr>
        <w:pStyle w:val="aff3"/>
        <w:topLinePunct/>
        <w:adjustRightInd w:val="0"/>
        <w:rPr>
          <w:color w:val="080808"/>
        </w:rPr>
      </w:pPr>
      <w:r w:rsidRPr="00D7520F">
        <w:rPr>
          <w:color w:val="080808"/>
        </w:rPr>
        <w:t xml:space="preserve"> *</w:t>
      </w:r>
    </w:p>
    <w:p w14:paraId="3B4C71DC" w14:textId="77777777" w:rsidR="003E17D2" w:rsidRPr="00D7520F" w:rsidRDefault="003E17D2" w:rsidP="00D7520F">
      <w:pPr>
        <w:pStyle w:val="aff3"/>
        <w:topLinePunct/>
        <w:adjustRightInd w:val="0"/>
        <w:rPr>
          <w:color w:val="080808"/>
        </w:rPr>
      </w:pPr>
      <w:r w:rsidRPr="00D7520F">
        <w:rPr>
          <w:rFonts w:hint="eastAsia"/>
          <w:color w:val="080808"/>
        </w:rPr>
        <w:t xml:space="preserve"> * @PathVariable </w:t>
      </w:r>
      <w:r w:rsidRPr="00D7520F">
        <w:rPr>
          <w:rFonts w:hint="eastAsia"/>
          <w:color w:val="080808"/>
        </w:rPr>
        <w:t>用来将请求路径中嵌入的参数映射到方法的形参上</w:t>
      </w:r>
    </w:p>
    <w:p w14:paraId="7EB8C91A" w14:textId="77777777" w:rsidR="003E17D2" w:rsidRPr="00D7520F" w:rsidRDefault="003E17D2" w:rsidP="00D7520F">
      <w:pPr>
        <w:pStyle w:val="aff3"/>
        <w:topLinePunct/>
        <w:adjustRightInd w:val="0"/>
        <w:rPr>
          <w:color w:val="080808"/>
        </w:rPr>
      </w:pPr>
      <w:r w:rsidRPr="00D7520F">
        <w:rPr>
          <w:color w:val="080808"/>
        </w:rPr>
        <w:t xml:space="preserve"> */</w:t>
      </w:r>
    </w:p>
    <w:p w14:paraId="1207F5E4" w14:textId="77777777" w:rsidR="003E17D2" w:rsidRPr="00D7520F" w:rsidRDefault="003E17D2" w:rsidP="00D7520F">
      <w:pPr>
        <w:pStyle w:val="aff3"/>
        <w:topLinePunct/>
        <w:adjustRightInd w:val="0"/>
        <w:rPr>
          <w:color w:val="080808"/>
        </w:rPr>
      </w:pPr>
    </w:p>
    <w:p w14:paraId="5670E0A7" w14:textId="77777777" w:rsidR="003E17D2" w:rsidRPr="00D7520F" w:rsidRDefault="003E17D2" w:rsidP="00D7520F">
      <w:pPr>
        <w:pStyle w:val="aff3"/>
        <w:topLinePunct/>
        <w:adjustRightInd w:val="0"/>
        <w:rPr>
          <w:color w:val="080808"/>
        </w:rPr>
      </w:pPr>
      <w:r w:rsidRPr="00D7520F">
        <w:rPr>
          <w:color w:val="080808"/>
        </w:rPr>
        <w:t xml:space="preserve"> @RequestMapping("/hello/{name}/{age}")</w:t>
      </w:r>
    </w:p>
    <w:p w14:paraId="436742AE" w14:textId="77777777" w:rsidR="003E17D2" w:rsidRPr="00D7520F" w:rsidRDefault="003E17D2" w:rsidP="00D7520F">
      <w:pPr>
        <w:pStyle w:val="aff3"/>
        <w:topLinePunct/>
        <w:adjustRightInd w:val="0"/>
        <w:rPr>
          <w:color w:val="080808"/>
        </w:rPr>
      </w:pPr>
      <w:r w:rsidRPr="00D7520F">
        <w:rPr>
          <w:color w:val="080808"/>
        </w:rPr>
        <w:t xml:space="preserve"> public String helloController(@PathVariable("name") String name , @PathVariable("age") Integer age ){</w:t>
      </w:r>
    </w:p>
    <w:p w14:paraId="6B75E925" w14:textId="77777777" w:rsidR="003E17D2" w:rsidRPr="00D7520F" w:rsidRDefault="003E17D2" w:rsidP="00D7520F">
      <w:pPr>
        <w:pStyle w:val="aff3"/>
        <w:topLinePunct/>
        <w:adjustRightInd w:val="0"/>
        <w:rPr>
          <w:color w:val="080808"/>
        </w:rPr>
      </w:pPr>
      <w:r w:rsidRPr="00D7520F">
        <w:rPr>
          <w:color w:val="080808"/>
        </w:rPr>
        <w:t xml:space="preserve"> return "hello world  , name = " + name + " , age = "+ age  ;</w:t>
      </w:r>
    </w:p>
    <w:p w14:paraId="257E2BC6" w14:textId="77777777" w:rsidR="003E17D2" w:rsidRPr="00D7520F" w:rsidRDefault="003E17D2" w:rsidP="00D7520F">
      <w:pPr>
        <w:pStyle w:val="aff3"/>
        <w:topLinePunct/>
        <w:adjustRightInd w:val="0"/>
        <w:rPr>
          <w:color w:val="080808"/>
        </w:rPr>
      </w:pPr>
      <w:r w:rsidRPr="00D7520F">
        <w:rPr>
          <w:color w:val="080808"/>
        </w:rPr>
        <w:t xml:space="preserve"> }</w:t>
      </w:r>
    </w:p>
    <w:p w14:paraId="7462242B" w14:textId="77777777" w:rsidR="003E17D2" w:rsidRPr="00D1506C" w:rsidRDefault="003E17D2" w:rsidP="003E17D2">
      <w:pPr>
        <w:ind w:firstLineChars="0" w:firstLine="0"/>
        <w:rPr>
          <w:b/>
          <w:bCs/>
        </w:rPr>
      </w:pPr>
      <w:r>
        <w:rPr>
          <w:rFonts w:hint="eastAsia"/>
          <w:b/>
          <w:bCs/>
        </w:rPr>
        <w:t>3</w:t>
      </w:r>
      <w:r>
        <w:rPr>
          <w:rFonts w:hint="eastAsia"/>
          <w:b/>
          <w:bCs/>
        </w:rPr>
        <w:t>）</w:t>
      </w:r>
      <w:r w:rsidRPr="00D1506C">
        <w:rPr>
          <w:rFonts w:hint="eastAsia"/>
          <w:b/>
          <w:bCs/>
        </w:rPr>
        <w:t>请求体中的参数</w:t>
      </w:r>
      <w:r>
        <w:rPr>
          <w:rFonts w:hint="eastAsia"/>
          <w:b/>
          <w:bCs/>
        </w:rPr>
        <w:t>，</w:t>
      </w:r>
      <w:r w:rsidRPr="00D1506C">
        <w:rPr>
          <w:rFonts w:hint="eastAsia"/>
          <w:b/>
          <w:bCs/>
        </w:rPr>
        <w:t>参数直接映射到</w:t>
      </w:r>
      <w:r w:rsidRPr="00D1506C">
        <w:rPr>
          <w:rFonts w:hint="eastAsia"/>
          <w:b/>
          <w:bCs/>
        </w:rPr>
        <w:t>bean</w:t>
      </w:r>
    </w:p>
    <w:p w14:paraId="74126C45" w14:textId="77777777" w:rsidR="003E17D2" w:rsidRPr="00D7520F" w:rsidRDefault="003E17D2" w:rsidP="00D7520F">
      <w:pPr>
        <w:pStyle w:val="aff3"/>
        <w:topLinePunct/>
        <w:adjustRightInd w:val="0"/>
        <w:rPr>
          <w:color w:val="080808"/>
        </w:rPr>
      </w:pPr>
      <w:r w:rsidRPr="00D7520F">
        <w:rPr>
          <w:color w:val="080808"/>
        </w:rPr>
        <w:t xml:space="preserve">    /**</w:t>
      </w:r>
    </w:p>
    <w:p w14:paraId="01D08D94" w14:textId="77777777" w:rsidR="003E17D2" w:rsidRPr="00D7520F" w:rsidRDefault="003E17D2" w:rsidP="00D7520F">
      <w:pPr>
        <w:pStyle w:val="aff3"/>
        <w:topLinePunct/>
        <w:adjustRightInd w:val="0"/>
        <w:rPr>
          <w:color w:val="080808"/>
        </w:rPr>
      </w:pPr>
      <w:r w:rsidRPr="00D7520F">
        <w:rPr>
          <w:rFonts w:hint="eastAsia"/>
          <w:color w:val="080808"/>
        </w:rPr>
        <w:t xml:space="preserve">     * </w:t>
      </w:r>
      <w:r w:rsidRPr="00D7520F">
        <w:rPr>
          <w:rFonts w:hint="eastAsia"/>
          <w:color w:val="080808"/>
        </w:rPr>
        <w:t>请求处理方法</w:t>
      </w:r>
    </w:p>
    <w:p w14:paraId="38D419A5" w14:textId="77777777" w:rsidR="003E17D2" w:rsidRPr="00D7520F" w:rsidRDefault="003E17D2" w:rsidP="00D7520F">
      <w:pPr>
        <w:pStyle w:val="aff3"/>
        <w:topLinePunct/>
        <w:adjustRightInd w:val="0"/>
        <w:rPr>
          <w:color w:val="080808"/>
        </w:rPr>
      </w:pPr>
      <w:r w:rsidRPr="00D7520F">
        <w:rPr>
          <w:rFonts w:hint="eastAsia"/>
          <w:color w:val="080808"/>
        </w:rPr>
        <w:t xml:space="preserve">     * @RequestBody  </w:t>
      </w:r>
      <w:r w:rsidRPr="00D7520F">
        <w:rPr>
          <w:rFonts w:hint="eastAsia"/>
          <w:color w:val="080808"/>
        </w:rPr>
        <w:t>用来将请求体中的请求参数映射到</w:t>
      </w:r>
      <w:r w:rsidRPr="00D7520F">
        <w:rPr>
          <w:rFonts w:hint="eastAsia"/>
          <w:color w:val="080808"/>
        </w:rPr>
        <w:t>Bean</w:t>
      </w:r>
      <w:r w:rsidRPr="00D7520F">
        <w:rPr>
          <w:rFonts w:hint="eastAsia"/>
          <w:color w:val="080808"/>
        </w:rPr>
        <w:t>类中对应的属性上</w:t>
      </w:r>
    </w:p>
    <w:p w14:paraId="3BE88F3C" w14:textId="77777777" w:rsidR="003E17D2" w:rsidRPr="00D7520F" w:rsidRDefault="003E17D2" w:rsidP="00D7520F">
      <w:pPr>
        <w:pStyle w:val="aff3"/>
        <w:topLinePunct/>
        <w:adjustRightInd w:val="0"/>
        <w:rPr>
          <w:color w:val="080808"/>
        </w:rPr>
      </w:pPr>
      <w:r w:rsidRPr="00D7520F">
        <w:rPr>
          <w:color w:val="080808"/>
        </w:rPr>
        <w:t xml:space="preserve">     */</w:t>
      </w:r>
    </w:p>
    <w:p w14:paraId="63CBB56E" w14:textId="77777777" w:rsidR="003E17D2" w:rsidRPr="00D7520F" w:rsidRDefault="003E17D2" w:rsidP="00D7520F">
      <w:pPr>
        <w:pStyle w:val="aff3"/>
        <w:topLinePunct/>
        <w:adjustRightInd w:val="0"/>
        <w:rPr>
          <w:color w:val="080808"/>
        </w:rPr>
      </w:pPr>
      <w:r w:rsidRPr="00D7520F">
        <w:rPr>
          <w:color w:val="080808"/>
        </w:rPr>
        <w:t xml:space="preserve">     @PostMapping("/hello")</w:t>
      </w:r>
    </w:p>
    <w:p w14:paraId="18FC257D" w14:textId="77777777" w:rsidR="003E17D2" w:rsidRPr="00D7520F" w:rsidRDefault="003E17D2" w:rsidP="00D7520F">
      <w:pPr>
        <w:pStyle w:val="aff3"/>
        <w:topLinePunct/>
        <w:adjustRightInd w:val="0"/>
        <w:rPr>
          <w:color w:val="080808"/>
        </w:rPr>
      </w:pPr>
      <w:r w:rsidRPr="00D7520F">
        <w:rPr>
          <w:color w:val="080808"/>
        </w:rPr>
        <w:t xml:space="preserve">     public String helloController(@RequestBody  Customer customer){</w:t>
      </w:r>
    </w:p>
    <w:p w14:paraId="1C36EECD" w14:textId="77777777" w:rsidR="003E17D2" w:rsidRPr="00D7520F" w:rsidRDefault="003E17D2" w:rsidP="00D7520F">
      <w:pPr>
        <w:pStyle w:val="aff3"/>
        <w:topLinePunct/>
        <w:adjustRightInd w:val="0"/>
        <w:rPr>
          <w:color w:val="080808"/>
        </w:rPr>
      </w:pPr>
      <w:r w:rsidRPr="00D7520F">
        <w:rPr>
          <w:color w:val="080808"/>
        </w:rPr>
        <w:t xml:space="preserve">         return "hello world  , name = " + customer.getName() + " , age = "+ customer.getAge()  ;</w:t>
      </w:r>
    </w:p>
    <w:p w14:paraId="0273DF68" w14:textId="77777777" w:rsidR="003E17D2" w:rsidRPr="00D7520F" w:rsidRDefault="003E17D2" w:rsidP="00D7520F">
      <w:pPr>
        <w:pStyle w:val="aff3"/>
        <w:topLinePunct/>
        <w:adjustRightInd w:val="0"/>
        <w:rPr>
          <w:color w:val="080808"/>
        </w:rPr>
      </w:pPr>
      <w:r w:rsidRPr="00D7520F">
        <w:rPr>
          <w:color w:val="080808"/>
        </w:rPr>
        <w:lastRenderedPageBreak/>
        <w:t xml:space="preserve">     }</w:t>
      </w:r>
    </w:p>
    <w:p w14:paraId="23FAE18D" w14:textId="77777777" w:rsidR="003E17D2" w:rsidRPr="00614368" w:rsidRDefault="003E17D2" w:rsidP="003E17D2">
      <w:pPr>
        <w:ind w:firstLineChars="0" w:firstLine="0"/>
        <w:rPr>
          <w:rFonts w:asciiTheme="minorHAnsi" w:eastAsiaTheme="minorEastAsia" w:hAnsiTheme="minorHAnsi"/>
        </w:rPr>
      </w:pPr>
    </w:p>
    <w:p w14:paraId="1150CC16" w14:textId="71539367" w:rsidR="00D04327" w:rsidRPr="00ED3BD2" w:rsidRDefault="00D04327" w:rsidP="007D004F">
      <w:pPr>
        <w:pStyle w:val="3"/>
      </w:pPr>
      <w:r w:rsidRPr="00ED3BD2">
        <w:rPr>
          <w:rFonts w:hint="eastAsia"/>
        </w:rPr>
        <w:t>实体类</w:t>
      </w:r>
      <w:r w:rsidR="00A047B5" w:rsidRPr="00ED3BD2">
        <w:rPr>
          <w:rFonts w:hint="eastAsia"/>
        </w:rPr>
        <w:t>（</w:t>
      </w:r>
      <w:r w:rsidR="00A047B5" w:rsidRPr="00ED3BD2">
        <w:t>bean</w:t>
      </w:r>
      <w:r w:rsidR="00A047B5" w:rsidRPr="00ED3BD2">
        <w:rPr>
          <w:rFonts w:hint="eastAsia"/>
        </w:rPr>
        <w:t>层）</w:t>
      </w:r>
    </w:p>
    <w:p w14:paraId="63B22BBA" w14:textId="4430B093" w:rsidR="00D04327" w:rsidRPr="008E5232" w:rsidRDefault="008E5232" w:rsidP="008E5232">
      <w:pPr>
        <w:ind w:firstLineChars="0" w:firstLine="0"/>
        <w:rPr>
          <w:b/>
          <w:bCs/>
        </w:rPr>
      </w:pPr>
      <w:r w:rsidRPr="00F82C19">
        <w:rPr>
          <w:b/>
          <w:bCs/>
        </w:rPr>
        <w:t>1</w:t>
      </w:r>
      <w:r w:rsidRPr="00F82C19">
        <w:rPr>
          <w:rFonts w:hint="eastAsia"/>
          <w:b/>
          <w:bCs/>
        </w:rPr>
        <w:t>）</w:t>
      </w:r>
      <w:r w:rsidRPr="00F82C19">
        <w:rPr>
          <w:rFonts w:hint="eastAsia"/>
          <w:b/>
          <w:bCs/>
        </w:rPr>
        <w:t>L</w:t>
      </w:r>
      <w:r w:rsidRPr="00F82C19">
        <w:rPr>
          <w:b/>
          <w:bCs/>
        </w:rPr>
        <w:t>ombok</w:t>
      </w:r>
      <w:r w:rsidRPr="00F82C19">
        <w:rPr>
          <w:rFonts w:hint="eastAsia"/>
          <w:b/>
          <w:bCs/>
        </w:rPr>
        <w:t>注解</w:t>
      </w:r>
    </w:p>
    <w:tbl>
      <w:tblPr>
        <w:tblStyle w:val="4-1"/>
        <w:tblW w:w="0" w:type="auto"/>
        <w:tblInd w:w="108" w:type="dxa"/>
        <w:tblLook w:val="04A0" w:firstRow="1" w:lastRow="0" w:firstColumn="1" w:lastColumn="0" w:noHBand="0" w:noVBand="1"/>
      </w:tblPr>
      <w:tblGrid>
        <w:gridCol w:w="2977"/>
        <w:gridCol w:w="1305"/>
        <w:gridCol w:w="3906"/>
      </w:tblGrid>
      <w:tr w:rsidR="00D04327" w14:paraId="372092D0" w14:textId="77777777" w:rsidTr="008E5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hideMark/>
          </w:tcPr>
          <w:p w14:paraId="45446034" w14:textId="77777777" w:rsidR="00D04327" w:rsidRDefault="00D04327">
            <w:pPr>
              <w:ind w:firstLine="422"/>
            </w:pPr>
            <w:r>
              <w:rPr>
                <w:rFonts w:ascii="宋体" w:hAnsi="宋体" w:cs="宋体" w:hint="eastAsia"/>
              </w:rPr>
              <w:t>注</w:t>
            </w:r>
            <w:r>
              <w:rPr>
                <w:rFonts w:hint="eastAsia"/>
              </w:rPr>
              <w:t>解</w:t>
            </w:r>
          </w:p>
        </w:tc>
        <w:tc>
          <w:tcPr>
            <w:tcW w:w="1305" w:type="dxa"/>
            <w:hideMark/>
          </w:tcPr>
          <w:p w14:paraId="6B2B785D" w14:textId="77777777" w:rsidR="00D04327" w:rsidRDefault="00D04327">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位</w:t>
            </w:r>
            <w:r>
              <w:rPr>
                <w:rFonts w:hint="eastAsia"/>
              </w:rPr>
              <w:t>置</w:t>
            </w:r>
          </w:p>
        </w:tc>
        <w:tc>
          <w:tcPr>
            <w:tcW w:w="3906" w:type="dxa"/>
            <w:hideMark/>
          </w:tcPr>
          <w:p w14:paraId="7DB580F1" w14:textId="77777777" w:rsidR="00D04327" w:rsidRDefault="00D04327">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说</w:t>
            </w:r>
            <w:r>
              <w:rPr>
                <w:rFonts w:hint="eastAsia"/>
              </w:rPr>
              <w:t>明</w:t>
            </w:r>
          </w:p>
        </w:tc>
      </w:tr>
      <w:tr w:rsidR="00D04327" w14:paraId="2D9F3C98" w14:textId="77777777" w:rsidTr="008E5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7AD19BD" w14:textId="77777777" w:rsidR="00D04327" w:rsidRDefault="00D04327">
            <w:pPr>
              <w:ind w:firstLine="462"/>
            </w:pPr>
            <w:r>
              <w:rPr>
                <w:rFonts w:ascii="宋体" w:hAnsi="宋体" w:cs="宋体" w:hint="eastAsia"/>
                <w:color w:val="808000"/>
                <w:kern w:val="0"/>
                <w:sz w:val="23"/>
                <w:szCs w:val="23"/>
              </w:rPr>
              <w:t>@NoArgsConstructor</w:t>
            </w:r>
          </w:p>
        </w:tc>
        <w:tc>
          <w:tcPr>
            <w:tcW w:w="13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6C1623E"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hint="eastAsia"/>
              </w:rPr>
              <w:t>类</w:t>
            </w:r>
          </w:p>
        </w:tc>
        <w:tc>
          <w:tcPr>
            <w:tcW w:w="390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3E2C4A9"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增加无参构造函</w:t>
            </w:r>
            <w:r>
              <w:rPr>
                <w:rFonts w:hint="eastAsia"/>
              </w:rPr>
              <w:t>数</w:t>
            </w:r>
          </w:p>
        </w:tc>
      </w:tr>
      <w:tr w:rsidR="00D04327" w14:paraId="3BD6713E" w14:textId="77777777" w:rsidTr="008E5232">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0E46BB5" w14:textId="77777777" w:rsidR="00D04327" w:rsidRDefault="00D04327">
            <w:pPr>
              <w:ind w:firstLine="462"/>
            </w:pPr>
            <w:r>
              <w:rPr>
                <w:rFonts w:ascii="宋体" w:hAnsi="宋体" w:cs="宋体" w:hint="eastAsia"/>
                <w:color w:val="808000"/>
                <w:kern w:val="0"/>
                <w:sz w:val="23"/>
                <w:szCs w:val="23"/>
              </w:rPr>
              <w:t>@AllArgsConstructor</w:t>
            </w:r>
          </w:p>
        </w:tc>
        <w:tc>
          <w:tcPr>
            <w:tcW w:w="13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604EC72" w14:textId="77777777" w:rsidR="00D04327" w:rsidRDefault="00D04327">
            <w:pPr>
              <w:cnfStyle w:val="000000000000" w:firstRow="0" w:lastRow="0" w:firstColumn="0" w:lastColumn="0" w:oddVBand="0" w:evenVBand="0" w:oddHBand="0" w:evenHBand="0" w:firstRowFirstColumn="0" w:firstRowLastColumn="0" w:lastRowFirstColumn="0" w:lastRowLastColumn="0"/>
            </w:pPr>
            <w:r>
              <w:rPr>
                <w:rFonts w:hint="eastAsia"/>
              </w:rPr>
              <w:t>类</w:t>
            </w:r>
          </w:p>
        </w:tc>
        <w:tc>
          <w:tcPr>
            <w:tcW w:w="390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5EFCE9E" w14:textId="77777777" w:rsidR="00D04327" w:rsidRDefault="00D04327">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增加全参构造函</w:t>
            </w:r>
            <w:r>
              <w:rPr>
                <w:rFonts w:hint="eastAsia"/>
              </w:rPr>
              <w:t>数</w:t>
            </w:r>
          </w:p>
        </w:tc>
      </w:tr>
      <w:tr w:rsidR="00D04327" w14:paraId="21BA9806" w14:textId="77777777" w:rsidTr="008E5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CC33C4E" w14:textId="77777777" w:rsidR="00D04327" w:rsidRDefault="00D04327">
            <w:pPr>
              <w:ind w:firstLine="462"/>
            </w:pPr>
            <w:r>
              <w:rPr>
                <w:rFonts w:ascii="宋体" w:hAnsi="宋体" w:cs="宋体" w:hint="eastAsia"/>
                <w:color w:val="808000"/>
                <w:kern w:val="0"/>
                <w:sz w:val="23"/>
                <w:szCs w:val="23"/>
              </w:rPr>
              <w:t>@Data</w:t>
            </w:r>
          </w:p>
        </w:tc>
        <w:tc>
          <w:tcPr>
            <w:tcW w:w="13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8ED3B93"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hint="eastAsia"/>
              </w:rPr>
              <w:t>类</w:t>
            </w:r>
          </w:p>
        </w:tc>
        <w:tc>
          <w:tcPr>
            <w:tcW w:w="390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0135BEF"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增加</w:t>
            </w:r>
            <w:r>
              <w:t>getter setter</w:t>
            </w:r>
            <w:r>
              <w:rPr>
                <w:rFonts w:ascii="宋体" w:hAnsi="宋体" w:cs="宋体" w:hint="eastAsia"/>
              </w:rPr>
              <w:t>方</w:t>
            </w:r>
            <w:r>
              <w:rPr>
                <w:rFonts w:hint="eastAsia"/>
              </w:rPr>
              <w:t>法</w:t>
            </w:r>
          </w:p>
        </w:tc>
      </w:tr>
    </w:tbl>
    <w:p w14:paraId="74E73047" w14:textId="20C42110" w:rsidR="008E5232" w:rsidRPr="00AE4C87" w:rsidRDefault="008E5232" w:rsidP="00AE4C87">
      <w:pPr>
        <w:ind w:firstLineChars="0" w:firstLine="0"/>
        <w:rPr>
          <w:b/>
          <w:bCs/>
        </w:rPr>
      </w:pPr>
      <w:r>
        <w:rPr>
          <w:rFonts w:hint="eastAsia"/>
          <w:b/>
          <w:bCs/>
        </w:rPr>
        <w:t>2</w:t>
      </w:r>
      <w:r>
        <w:rPr>
          <w:rFonts w:hint="eastAsia"/>
          <w:b/>
          <w:bCs/>
        </w:rPr>
        <w:t>）实体类</w:t>
      </w:r>
    </w:p>
    <w:p w14:paraId="643406CE" w14:textId="77777777" w:rsidR="008E5232" w:rsidRPr="00AE4C87" w:rsidRDefault="008E5232" w:rsidP="00AE4C87">
      <w:pPr>
        <w:pStyle w:val="aff3"/>
        <w:topLinePunct/>
        <w:adjustRightInd w:val="0"/>
        <w:rPr>
          <w:color w:val="080808"/>
        </w:rPr>
      </w:pPr>
      <w:r w:rsidRPr="00AE4C87">
        <w:rPr>
          <w:color w:val="080808"/>
        </w:rPr>
        <w:t>@Data</w:t>
      </w:r>
    </w:p>
    <w:p w14:paraId="3AF60625" w14:textId="77777777" w:rsidR="008E5232" w:rsidRPr="00AE4C87" w:rsidRDefault="008E5232" w:rsidP="00AE4C87">
      <w:pPr>
        <w:pStyle w:val="aff3"/>
        <w:topLinePunct/>
        <w:adjustRightInd w:val="0"/>
        <w:rPr>
          <w:color w:val="080808"/>
        </w:rPr>
      </w:pPr>
      <w:r w:rsidRPr="00AE4C87">
        <w:rPr>
          <w:color w:val="080808"/>
        </w:rPr>
        <w:t>@AllArgsConstructor</w:t>
      </w:r>
    </w:p>
    <w:p w14:paraId="0B569635" w14:textId="77777777" w:rsidR="008E5232" w:rsidRPr="00AE4C87" w:rsidRDefault="008E5232" w:rsidP="00AE4C87">
      <w:pPr>
        <w:pStyle w:val="aff3"/>
        <w:topLinePunct/>
        <w:adjustRightInd w:val="0"/>
        <w:rPr>
          <w:color w:val="080808"/>
        </w:rPr>
      </w:pPr>
      <w:r w:rsidRPr="00AE4C87">
        <w:rPr>
          <w:color w:val="080808"/>
        </w:rPr>
        <w:t>@NoArgsConstructor</w:t>
      </w:r>
    </w:p>
    <w:p w14:paraId="13CD1DCA" w14:textId="77777777" w:rsidR="008E5232" w:rsidRPr="00AE4C87" w:rsidRDefault="008E5232" w:rsidP="00AE4C87">
      <w:pPr>
        <w:pStyle w:val="aff3"/>
        <w:topLinePunct/>
        <w:adjustRightInd w:val="0"/>
        <w:rPr>
          <w:color w:val="080808"/>
        </w:rPr>
      </w:pPr>
      <w:r w:rsidRPr="00AE4C87">
        <w:rPr>
          <w:color w:val="080808"/>
        </w:rPr>
        <w:t>public class Customer {</w:t>
      </w:r>
    </w:p>
    <w:p w14:paraId="3EFC7A24" w14:textId="77777777" w:rsidR="008E5232" w:rsidRPr="00AE4C87" w:rsidRDefault="008E5232" w:rsidP="00AE4C87">
      <w:pPr>
        <w:pStyle w:val="aff3"/>
        <w:topLinePunct/>
        <w:adjustRightInd w:val="0"/>
        <w:rPr>
          <w:color w:val="080808"/>
        </w:rPr>
      </w:pPr>
      <w:r w:rsidRPr="00AE4C87">
        <w:rPr>
          <w:color w:val="080808"/>
        </w:rPr>
        <w:t xml:space="preserve">    private Integer id ;</w:t>
      </w:r>
    </w:p>
    <w:p w14:paraId="76E693E9" w14:textId="77777777" w:rsidR="008E5232" w:rsidRPr="00AE4C87" w:rsidRDefault="008E5232" w:rsidP="00AE4C87">
      <w:pPr>
        <w:pStyle w:val="aff3"/>
        <w:topLinePunct/>
        <w:adjustRightInd w:val="0"/>
        <w:rPr>
          <w:color w:val="080808"/>
        </w:rPr>
      </w:pPr>
      <w:r w:rsidRPr="00AE4C87">
        <w:rPr>
          <w:color w:val="080808"/>
        </w:rPr>
        <w:t xml:space="preserve">    private String name ;</w:t>
      </w:r>
    </w:p>
    <w:p w14:paraId="06C553E0" w14:textId="77777777" w:rsidR="008E5232" w:rsidRPr="00AE4C87" w:rsidRDefault="008E5232" w:rsidP="00AE4C87">
      <w:pPr>
        <w:pStyle w:val="aff3"/>
        <w:topLinePunct/>
        <w:adjustRightInd w:val="0"/>
        <w:rPr>
          <w:color w:val="080808"/>
        </w:rPr>
      </w:pPr>
      <w:r w:rsidRPr="00AE4C87">
        <w:rPr>
          <w:color w:val="080808"/>
        </w:rPr>
        <w:t xml:space="preserve">    private Integer age ;</w:t>
      </w:r>
    </w:p>
    <w:p w14:paraId="1AD91C72" w14:textId="5B2F6029" w:rsidR="00D04327" w:rsidRPr="00AE4C87" w:rsidRDefault="008E5232" w:rsidP="00AE4C87">
      <w:pPr>
        <w:pStyle w:val="aff3"/>
        <w:topLinePunct/>
        <w:adjustRightInd w:val="0"/>
        <w:rPr>
          <w:color w:val="080808"/>
        </w:rPr>
      </w:pPr>
      <w:r w:rsidRPr="00AE4C87">
        <w:rPr>
          <w:color w:val="080808"/>
        </w:rPr>
        <w:t>}</w:t>
      </w:r>
    </w:p>
    <w:p w14:paraId="69BAA935" w14:textId="61FE457C" w:rsidR="00D04327" w:rsidRPr="00446308" w:rsidRDefault="00D04327" w:rsidP="007D004F">
      <w:pPr>
        <w:pStyle w:val="3"/>
      </w:pPr>
      <w:r w:rsidRPr="00446308">
        <w:rPr>
          <w:rFonts w:hint="eastAsia"/>
        </w:rPr>
        <w:t>服务层</w:t>
      </w:r>
      <w:r w:rsidR="00E2672F">
        <w:rPr>
          <w:rFonts w:hint="eastAsia"/>
        </w:rPr>
        <w:t xml:space="preserve"> </w:t>
      </w:r>
      <w:r w:rsidR="00E2672F">
        <w:t>(Service</w:t>
      </w:r>
      <w:r w:rsidR="00E2672F">
        <w:rPr>
          <w:rFonts w:hint="eastAsia"/>
        </w:rPr>
        <w:t>层</w:t>
      </w:r>
      <w:r w:rsidR="00E2672F">
        <w:rPr>
          <w:rFonts w:hint="eastAsia"/>
        </w:rPr>
        <w:t>)</w:t>
      </w:r>
    </w:p>
    <w:p w14:paraId="38FA37F6" w14:textId="54CF5FEC" w:rsidR="00D04327" w:rsidRDefault="00D04327" w:rsidP="007D004F">
      <w:pPr>
        <w:pStyle w:val="4"/>
        <w:rPr>
          <w:rFonts w:cs="Times New Roman"/>
        </w:rPr>
      </w:pPr>
      <w:r>
        <w:rPr>
          <w:rFonts w:hint="eastAsia"/>
        </w:rPr>
        <w:t>职责</w:t>
      </w:r>
      <w:r w:rsidR="007B65A2">
        <w:rPr>
          <w:rFonts w:hint="eastAsia"/>
        </w:rPr>
        <w:t xml:space="preserve">   </w:t>
      </w:r>
    </w:p>
    <w:p w14:paraId="7241ACCF" w14:textId="77777777" w:rsidR="00D04327" w:rsidRDefault="00D04327" w:rsidP="00D04327">
      <w:pPr>
        <w:rPr>
          <w:rFonts w:cs="Times New Roman"/>
          <w:szCs w:val="22"/>
        </w:rPr>
      </w:pPr>
      <w:r>
        <w:rPr>
          <w:rFonts w:cs="Times New Roman" w:hint="eastAsia"/>
          <w:szCs w:val="22"/>
        </w:rPr>
        <w:t>（</w:t>
      </w:r>
      <w:r>
        <w:rPr>
          <w:rFonts w:cs="Times New Roman"/>
          <w:szCs w:val="22"/>
        </w:rPr>
        <w:t>1</w:t>
      </w:r>
      <w:r>
        <w:rPr>
          <w:rFonts w:cs="Times New Roman" w:hint="eastAsia"/>
          <w:szCs w:val="22"/>
        </w:rPr>
        <w:t>）接收控制层调用</w:t>
      </w:r>
    </w:p>
    <w:p w14:paraId="5C8F763C" w14:textId="77777777" w:rsidR="00D04327" w:rsidRDefault="00D04327" w:rsidP="00D04327">
      <w:pPr>
        <w:rPr>
          <w:rFonts w:cs="Times New Roman"/>
          <w:szCs w:val="22"/>
        </w:rPr>
      </w:pPr>
      <w:r>
        <w:rPr>
          <w:rFonts w:cs="Times New Roman" w:hint="eastAsia"/>
          <w:szCs w:val="22"/>
        </w:rPr>
        <w:t>（</w:t>
      </w:r>
      <w:r>
        <w:rPr>
          <w:rFonts w:cs="Times New Roman"/>
          <w:szCs w:val="22"/>
        </w:rPr>
        <w:t>2</w:t>
      </w:r>
      <w:r>
        <w:rPr>
          <w:rFonts w:cs="Times New Roman" w:hint="eastAsia"/>
          <w:szCs w:val="22"/>
        </w:rPr>
        <w:t>）处理业务</w:t>
      </w:r>
    </w:p>
    <w:p w14:paraId="4C2FB0F4" w14:textId="1C11E35F" w:rsidR="001B635D" w:rsidRDefault="001B635D" w:rsidP="00D04327">
      <w:pPr>
        <w:rPr>
          <w:rFonts w:cs="Times New Roman"/>
          <w:szCs w:val="22"/>
        </w:rPr>
      </w:pPr>
      <w:r>
        <w:rPr>
          <w:rFonts w:cs="Times New Roman" w:hint="eastAsia"/>
          <w:szCs w:val="22"/>
        </w:rPr>
        <w:t>（</w:t>
      </w:r>
      <w:r>
        <w:rPr>
          <w:rFonts w:cs="Times New Roman" w:hint="eastAsia"/>
          <w:szCs w:val="22"/>
        </w:rPr>
        <w:t>3</w:t>
      </w:r>
      <w:r>
        <w:rPr>
          <w:rFonts w:cs="Times New Roman" w:hint="eastAsia"/>
          <w:szCs w:val="22"/>
        </w:rPr>
        <w:t>）调用数据层</w:t>
      </w:r>
    </w:p>
    <w:p w14:paraId="06B7D183" w14:textId="4FD63EB1" w:rsidR="00D04327" w:rsidRDefault="00D04327" w:rsidP="00D04327">
      <w:pPr>
        <w:rPr>
          <w:rFonts w:cs="Times New Roman"/>
          <w:szCs w:val="22"/>
        </w:rPr>
      </w:pPr>
      <w:r>
        <w:rPr>
          <w:rFonts w:cs="Times New Roman" w:hint="eastAsia"/>
          <w:szCs w:val="22"/>
        </w:rPr>
        <w:t>（</w:t>
      </w:r>
      <w:r w:rsidR="001B635D">
        <w:rPr>
          <w:rFonts w:cs="Times New Roman" w:hint="eastAsia"/>
          <w:szCs w:val="22"/>
        </w:rPr>
        <w:t>4</w:t>
      </w:r>
      <w:r>
        <w:rPr>
          <w:rFonts w:cs="Times New Roman" w:hint="eastAsia"/>
          <w:szCs w:val="22"/>
        </w:rPr>
        <w:t>）返回结果</w:t>
      </w:r>
    </w:p>
    <w:p w14:paraId="54ED4FC7" w14:textId="72B7AE05" w:rsidR="00D04327" w:rsidRDefault="00D04327" w:rsidP="007D004F">
      <w:pPr>
        <w:pStyle w:val="4"/>
        <w:rPr>
          <w:rFonts w:cs="Times New Roman"/>
        </w:rPr>
      </w:pPr>
      <w:r>
        <w:rPr>
          <w:rFonts w:hint="eastAsia"/>
        </w:rPr>
        <w:t>注解说明</w:t>
      </w:r>
    </w:p>
    <w:tbl>
      <w:tblPr>
        <w:tblStyle w:val="4-1"/>
        <w:tblW w:w="0" w:type="auto"/>
        <w:tblInd w:w="0" w:type="dxa"/>
        <w:tblLook w:val="04A0" w:firstRow="1" w:lastRow="0" w:firstColumn="1" w:lastColumn="0" w:noHBand="0" w:noVBand="1"/>
      </w:tblPr>
      <w:tblGrid>
        <w:gridCol w:w="2376"/>
        <w:gridCol w:w="2014"/>
        <w:gridCol w:w="3906"/>
      </w:tblGrid>
      <w:tr w:rsidR="00D04327" w14:paraId="0B360A1B" w14:textId="77777777" w:rsidTr="002A2D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hideMark/>
          </w:tcPr>
          <w:p w14:paraId="2F1A602F" w14:textId="77777777" w:rsidR="00D04327" w:rsidRDefault="00D04327">
            <w:pPr>
              <w:ind w:firstLine="422"/>
            </w:pPr>
            <w:r>
              <w:rPr>
                <w:rFonts w:ascii="宋体" w:hAnsi="宋体" w:cs="宋体" w:hint="eastAsia"/>
              </w:rPr>
              <w:t>注</w:t>
            </w:r>
            <w:r>
              <w:rPr>
                <w:rFonts w:hint="eastAsia"/>
              </w:rPr>
              <w:t>解</w:t>
            </w:r>
          </w:p>
        </w:tc>
        <w:tc>
          <w:tcPr>
            <w:tcW w:w="2014" w:type="dxa"/>
            <w:hideMark/>
          </w:tcPr>
          <w:p w14:paraId="21E8AB37" w14:textId="77777777" w:rsidR="00D04327" w:rsidRDefault="00D04327">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位</w:t>
            </w:r>
            <w:r>
              <w:rPr>
                <w:rFonts w:hint="eastAsia"/>
              </w:rPr>
              <w:t>置</w:t>
            </w:r>
          </w:p>
        </w:tc>
        <w:tc>
          <w:tcPr>
            <w:tcW w:w="3906" w:type="dxa"/>
            <w:hideMark/>
          </w:tcPr>
          <w:p w14:paraId="75FD2309" w14:textId="77777777" w:rsidR="00D04327" w:rsidRDefault="00D04327">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说</w:t>
            </w:r>
            <w:r>
              <w:rPr>
                <w:rFonts w:hint="eastAsia"/>
              </w:rPr>
              <w:t>明</w:t>
            </w:r>
          </w:p>
        </w:tc>
      </w:tr>
      <w:tr w:rsidR="00D04327" w14:paraId="7EE98E85" w14:textId="77777777" w:rsidTr="002A2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32E6EC6" w14:textId="77777777" w:rsidR="00D04327" w:rsidRDefault="00D04327">
            <w:pPr>
              <w:ind w:firstLine="462"/>
            </w:pPr>
            <w:r>
              <w:rPr>
                <w:rFonts w:ascii="宋体" w:hAnsi="宋体" w:cs="宋体" w:hint="eastAsia"/>
                <w:color w:val="808000"/>
                <w:kern w:val="0"/>
                <w:sz w:val="23"/>
                <w:szCs w:val="23"/>
              </w:rPr>
              <w:t>@Service</w:t>
            </w:r>
          </w:p>
        </w:tc>
        <w:tc>
          <w:tcPr>
            <w:tcW w:w="20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75C67EA"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hint="eastAsia"/>
              </w:rPr>
              <w:t>类</w:t>
            </w:r>
          </w:p>
        </w:tc>
        <w:tc>
          <w:tcPr>
            <w:tcW w:w="390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F0B4882" w14:textId="5EF802F3" w:rsidR="00D04327" w:rsidRDefault="00446308">
            <w:pPr>
              <w:cnfStyle w:val="000000100000" w:firstRow="0" w:lastRow="0" w:firstColumn="0" w:lastColumn="0" w:oddVBand="0" w:evenVBand="0" w:oddHBand="1" w:evenHBand="0" w:firstRowFirstColumn="0" w:firstRowLastColumn="0" w:lastRowFirstColumn="0" w:lastRowLastColumn="0"/>
            </w:pPr>
            <w:r>
              <w:rPr>
                <w:rFonts w:hint="eastAsia"/>
              </w:rPr>
              <w:t>声明该类为</w:t>
            </w:r>
            <w:r>
              <w:rPr>
                <w:rFonts w:hint="eastAsia"/>
              </w:rPr>
              <w:t>S</w:t>
            </w:r>
            <w:r>
              <w:t>ervic</w:t>
            </w:r>
            <w:r>
              <w:rPr>
                <w:rFonts w:hint="eastAsia"/>
              </w:rPr>
              <w:t>e</w:t>
            </w:r>
            <w:r>
              <w:rPr>
                <w:rFonts w:hint="eastAsia"/>
              </w:rPr>
              <w:t>层</w:t>
            </w:r>
            <w:r>
              <w:t>Spring</w:t>
            </w:r>
            <w:r>
              <w:rPr>
                <w:rFonts w:hint="eastAsia"/>
              </w:rPr>
              <w:t>容器组件</w:t>
            </w:r>
          </w:p>
        </w:tc>
      </w:tr>
      <w:tr w:rsidR="00446308" w14:paraId="7002FE92" w14:textId="77777777" w:rsidTr="002A2DF2">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955CBAE" w14:textId="3005690A" w:rsidR="00446308" w:rsidRDefault="00446308" w:rsidP="00446308">
            <w:pPr>
              <w:ind w:firstLine="462"/>
              <w:rPr>
                <w:rFonts w:ascii="宋体" w:hAnsi="宋体" w:cs="宋体"/>
                <w:color w:val="808000"/>
                <w:kern w:val="0"/>
                <w:sz w:val="23"/>
                <w:szCs w:val="23"/>
              </w:rPr>
            </w:pPr>
            <w:r>
              <w:rPr>
                <w:rFonts w:ascii="宋体" w:hAnsi="宋体" w:cs="宋体" w:hint="eastAsia"/>
                <w:color w:val="808000"/>
                <w:kern w:val="0"/>
                <w:sz w:val="23"/>
                <w:szCs w:val="23"/>
              </w:rPr>
              <w:t>@</w:t>
            </w:r>
            <w:r>
              <w:rPr>
                <w:rFonts w:ascii="宋体" w:hAnsi="宋体" w:cs="宋体"/>
                <w:color w:val="808000"/>
                <w:kern w:val="0"/>
                <w:sz w:val="23"/>
                <w:szCs w:val="23"/>
              </w:rPr>
              <w:t>Component</w:t>
            </w:r>
          </w:p>
        </w:tc>
        <w:tc>
          <w:tcPr>
            <w:tcW w:w="20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B737A60" w14:textId="5A9B79FA" w:rsidR="00446308" w:rsidRDefault="00446308" w:rsidP="00446308">
            <w:pPr>
              <w:cnfStyle w:val="000000000000" w:firstRow="0" w:lastRow="0" w:firstColumn="0" w:lastColumn="0" w:oddVBand="0" w:evenVBand="0" w:oddHBand="0" w:evenHBand="0" w:firstRowFirstColumn="0" w:firstRowLastColumn="0" w:lastRowFirstColumn="0" w:lastRowLastColumn="0"/>
            </w:pPr>
            <w:r>
              <w:rPr>
                <w:rFonts w:hint="eastAsia"/>
              </w:rPr>
              <w:t>类</w:t>
            </w:r>
          </w:p>
        </w:tc>
        <w:tc>
          <w:tcPr>
            <w:tcW w:w="390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82A7623" w14:textId="7C4ABB2A" w:rsidR="00446308" w:rsidRDefault="00446308" w:rsidP="00446308">
            <w:pPr>
              <w:cnfStyle w:val="000000000000" w:firstRow="0" w:lastRow="0" w:firstColumn="0" w:lastColumn="0" w:oddVBand="0" w:evenVBand="0" w:oddHBand="0" w:evenHBand="0" w:firstRowFirstColumn="0" w:firstRowLastColumn="0" w:lastRowFirstColumn="0" w:lastRowLastColumn="0"/>
              <w:rPr>
                <w:rFonts w:ascii="宋体" w:hAnsi="宋体" w:cs="宋体"/>
              </w:rPr>
            </w:pPr>
            <w:r>
              <w:rPr>
                <w:rFonts w:hint="eastAsia"/>
              </w:rPr>
              <w:t>声明该类为</w:t>
            </w:r>
            <w:r>
              <w:t>Spring</w:t>
            </w:r>
            <w:r>
              <w:rPr>
                <w:rFonts w:hint="eastAsia"/>
              </w:rPr>
              <w:t>容器组件，功能上于</w:t>
            </w:r>
            <w:r>
              <w:rPr>
                <w:rFonts w:hint="eastAsia"/>
              </w:rPr>
              <w:t>@</w:t>
            </w:r>
            <w:r>
              <w:t>Service</w:t>
            </w:r>
            <w:r>
              <w:rPr>
                <w:rFonts w:hint="eastAsia"/>
              </w:rPr>
              <w:t>没有区别</w:t>
            </w:r>
          </w:p>
        </w:tc>
      </w:tr>
      <w:tr w:rsidR="00D04327" w14:paraId="678FAF71" w14:textId="77777777" w:rsidTr="002A2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10D88B7" w14:textId="77777777" w:rsidR="00D04327" w:rsidRDefault="00D04327">
            <w:pPr>
              <w:ind w:firstLine="462"/>
            </w:pPr>
            <w:r>
              <w:rPr>
                <w:rFonts w:ascii="宋体" w:hAnsi="宋体" w:cs="宋体" w:hint="eastAsia"/>
                <w:color w:val="808000"/>
                <w:kern w:val="0"/>
                <w:sz w:val="23"/>
                <w:szCs w:val="23"/>
              </w:rPr>
              <w:t>@Autowired</w:t>
            </w:r>
          </w:p>
        </w:tc>
        <w:tc>
          <w:tcPr>
            <w:tcW w:w="20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F42ACD2" w14:textId="77777777" w:rsidR="00D04327" w:rsidRDefault="00D04327">
            <w:pPr>
              <w:cnfStyle w:val="000000100000" w:firstRow="0" w:lastRow="0" w:firstColumn="0" w:lastColumn="0" w:oddVBand="0" w:evenVBand="0" w:oddHBand="1" w:evenHBand="0" w:firstRowFirstColumn="0" w:firstRowLastColumn="0" w:lastRowFirstColumn="0" w:lastRowLastColumn="0"/>
            </w:pPr>
            <w:r>
              <w:rPr>
                <w:rFonts w:hint="eastAsia"/>
              </w:rPr>
              <w:t>类</w:t>
            </w:r>
          </w:p>
        </w:tc>
        <w:tc>
          <w:tcPr>
            <w:tcW w:w="390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BECD40D" w14:textId="5EF521A0" w:rsidR="00D04327" w:rsidRDefault="00446308">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 xml:space="preserve"> </w:t>
            </w:r>
            <w:r w:rsidR="00A01A4E">
              <w:rPr>
                <w:rFonts w:ascii="宋体" w:hAnsi="宋体" w:cs="宋体" w:hint="eastAsia"/>
              </w:rPr>
              <w:t>自动将S</w:t>
            </w:r>
            <w:r w:rsidR="00A01A4E">
              <w:rPr>
                <w:rFonts w:ascii="宋体" w:hAnsi="宋体" w:cs="宋体"/>
              </w:rPr>
              <w:t>pring</w:t>
            </w:r>
            <w:r w:rsidR="00A01A4E">
              <w:rPr>
                <w:rFonts w:ascii="宋体" w:hAnsi="宋体" w:cs="宋体" w:hint="eastAsia"/>
              </w:rPr>
              <w:t>容器中的组件，装配到引用上。</w:t>
            </w:r>
          </w:p>
        </w:tc>
      </w:tr>
    </w:tbl>
    <w:p w14:paraId="5896CA43" w14:textId="5E123683" w:rsidR="00D04327" w:rsidRPr="00846973" w:rsidRDefault="00B40EA0" w:rsidP="007D004F">
      <w:pPr>
        <w:pStyle w:val="4"/>
        <w:rPr>
          <w:rFonts w:cs="Times New Roman"/>
        </w:rPr>
      </w:pPr>
      <w:r>
        <w:rPr>
          <w:rFonts w:hint="eastAsia"/>
        </w:rPr>
        <w:t>HelloWorld</w:t>
      </w:r>
    </w:p>
    <w:p w14:paraId="2535AE37" w14:textId="77777777" w:rsidR="002858CA" w:rsidRPr="00AB787B" w:rsidRDefault="002858CA" w:rsidP="002858CA">
      <w:pPr>
        <w:ind w:firstLineChars="0" w:firstLine="0"/>
        <w:rPr>
          <w:b/>
          <w:bCs/>
        </w:rPr>
      </w:pPr>
      <w:r w:rsidRPr="00AB787B">
        <w:rPr>
          <w:b/>
          <w:bCs/>
        </w:rPr>
        <w:t>1</w:t>
      </w:r>
      <w:r w:rsidRPr="00AB787B">
        <w:rPr>
          <w:rFonts w:hint="eastAsia"/>
          <w:b/>
          <w:bCs/>
        </w:rPr>
        <w:t>）</w:t>
      </w:r>
      <w:r w:rsidRPr="00AB787B">
        <w:rPr>
          <w:rFonts w:hint="eastAsia"/>
          <w:b/>
          <w:bCs/>
        </w:rPr>
        <w:t>S</w:t>
      </w:r>
      <w:r w:rsidRPr="00AB787B">
        <w:rPr>
          <w:b/>
          <w:bCs/>
        </w:rPr>
        <w:t>ervice</w:t>
      </w:r>
      <w:r w:rsidRPr="00AB787B">
        <w:rPr>
          <w:rFonts w:hint="eastAsia"/>
          <w:b/>
          <w:bCs/>
        </w:rPr>
        <w:t>层由两个类组成，一个接口和一个实现类组成。</w:t>
      </w:r>
    </w:p>
    <w:p w14:paraId="0262A529" w14:textId="559B9695" w:rsidR="002858CA" w:rsidRPr="002B7F85" w:rsidRDefault="002858CA" w:rsidP="002B7F85">
      <w:r w:rsidRPr="00AB787B">
        <w:rPr>
          <w:rFonts w:hint="eastAsia"/>
        </w:rPr>
        <w:t>（</w:t>
      </w:r>
      <w:r w:rsidRPr="00AB787B">
        <w:rPr>
          <w:rFonts w:hint="eastAsia"/>
        </w:rPr>
        <w:t>1</w:t>
      </w:r>
      <w:r w:rsidRPr="00AB787B">
        <w:rPr>
          <w:rFonts w:hint="eastAsia"/>
        </w:rPr>
        <w:t>）服务层接口</w:t>
      </w:r>
    </w:p>
    <w:p w14:paraId="1D66D24A" w14:textId="77777777" w:rsidR="002858CA" w:rsidRPr="002B7F85" w:rsidRDefault="002858CA" w:rsidP="002B7F85">
      <w:pPr>
        <w:pStyle w:val="aff3"/>
        <w:topLinePunct/>
        <w:adjustRightInd w:val="0"/>
        <w:rPr>
          <w:color w:val="080808"/>
        </w:rPr>
      </w:pPr>
      <w:r w:rsidRPr="002B7F85">
        <w:rPr>
          <w:color w:val="080808"/>
        </w:rPr>
        <w:lastRenderedPageBreak/>
        <w:t>/**</w:t>
      </w:r>
    </w:p>
    <w:p w14:paraId="0C9E23CD" w14:textId="77777777" w:rsidR="002858CA" w:rsidRPr="002B7F85" w:rsidRDefault="002858CA" w:rsidP="002B7F85">
      <w:pPr>
        <w:pStyle w:val="aff3"/>
        <w:topLinePunct/>
        <w:adjustRightInd w:val="0"/>
        <w:rPr>
          <w:color w:val="080808"/>
        </w:rPr>
      </w:pPr>
      <w:r w:rsidRPr="002B7F85">
        <w:rPr>
          <w:rFonts w:hint="eastAsia"/>
          <w:color w:val="080808"/>
        </w:rPr>
        <w:t xml:space="preserve"> * </w:t>
      </w:r>
      <w:r w:rsidRPr="002B7F85">
        <w:rPr>
          <w:rFonts w:hint="eastAsia"/>
          <w:color w:val="080808"/>
        </w:rPr>
        <w:t>服务层接口</w:t>
      </w:r>
    </w:p>
    <w:p w14:paraId="29D01B75" w14:textId="77777777" w:rsidR="002858CA" w:rsidRPr="002B7F85" w:rsidRDefault="002858CA" w:rsidP="002B7F85">
      <w:pPr>
        <w:pStyle w:val="aff3"/>
        <w:topLinePunct/>
        <w:adjustRightInd w:val="0"/>
        <w:rPr>
          <w:color w:val="080808"/>
        </w:rPr>
      </w:pPr>
      <w:r w:rsidRPr="002B7F85">
        <w:rPr>
          <w:color w:val="080808"/>
        </w:rPr>
        <w:t xml:space="preserve"> */</w:t>
      </w:r>
    </w:p>
    <w:p w14:paraId="2FBA22E2" w14:textId="77777777" w:rsidR="002858CA" w:rsidRPr="002B7F85" w:rsidRDefault="002858CA" w:rsidP="002B7F85">
      <w:pPr>
        <w:pStyle w:val="aff3"/>
        <w:topLinePunct/>
        <w:adjustRightInd w:val="0"/>
        <w:rPr>
          <w:color w:val="080808"/>
        </w:rPr>
      </w:pPr>
      <w:r w:rsidRPr="002B7F85">
        <w:rPr>
          <w:color w:val="080808"/>
        </w:rPr>
        <w:t>public interface CustomerService {</w:t>
      </w:r>
    </w:p>
    <w:p w14:paraId="12D9079B" w14:textId="77777777" w:rsidR="002858CA" w:rsidRPr="002B7F85" w:rsidRDefault="002858CA" w:rsidP="002B7F85">
      <w:pPr>
        <w:pStyle w:val="aff3"/>
        <w:topLinePunct/>
        <w:adjustRightInd w:val="0"/>
        <w:rPr>
          <w:color w:val="080808"/>
        </w:rPr>
      </w:pPr>
      <w:r w:rsidRPr="002B7F85">
        <w:rPr>
          <w:color w:val="080808"/>
        </w:rPr>
        <w:t>}</w:t>
      </w:r>
    </w:p>
    <w:p w14:paraId="18EEA154" w14:textId="4705ED37" w:rsidR="002858CA" w:rsidRPr="008F6585" w:rsidRDefault="002858CA" w:rsidP="008F6585">
      <w:r w:rsidRPr="00AB787B">
        <w:rPr>
          <w:rFonts w:hint="eastAsia"/>
        </w:rPr>
        <w:t>（</w:t>
      </w:r>
      <w:r w:rsidRPr="00AB787B">
        <w:rPr>
          <w:rFonts w:hint="eastAsia"/>
        </w:rPr>
        <w:t>2</w:t>
      </w:r>
      <w:r w:rsidRPr="00AB787B">
        <w:rPr>
          <w:rFonts w:hint="eastAsia"/>
        </w:rPr>
        <w:t>）服务层实现类</w:t>
      </w:r>
    </w:p>
    <w:p w14:paraId="15AFD289" w14:textId="77777777" w:rsidR="002858CA" w:rsidRPr="00291B18" w:rsidRDefault="002858CA" w:rsidP="00291B18">
      <w:pPr>
        <w:pStyle w:val="aff3"/>
        <w:topLinePunct/>
        <w:adjustRightInd w:val="0"/>
        <w:rPr>
          <w:color w:val="080808"/>
        </w:rPr>
      </w:pPr>
      <w:r w:rsidRPr="00291B18">
        <w:rPr>
          <w:color w:val="080808"/>
        </w:rPr>
        <w:t>/**</w:t>
      </w:r>
    </w:p>
    <w:p w14:paraId="152C7C08" w14:textId="77777777" w:rsidR="002858CA" w:rsidRPr="00291B18" w:rsidRDefault="002858CA" w:rsidP="00291B18">
      <w:pPr>
        <w:pStyle w:val="aff3"/>
        <w:topLinePunct/>
        <w:adjustRightInd w:val="0"/>
        <w:rPr>
          <w:color w:val="080808"/>
        </w:rPr>
      </w:pPr>
      <w:r w:rsidRPr="00291B18">
        <w:rPr>
          <w:rFonts w:hint="eastAsia"/>
          <w:color w:val="080808"/>
        </w:rPr>
        <w:t xml:space="preserve"> * </w:t>
      </w:r>
      <w:r w:rsidRPr="00291B18">
        <w:rPr>
          <w:rFonts w:hint="eastAsia"/>
          <w:color w:val="080808"/>
        </w:rPr>
        <w:t>服务层实现类</w:t>
      </w:r>
    </w:p>
    <w:p w14:paraId="669F0377" w14:textId="77777777" w:rsidR="002858CA" w:rsidRPr="00291B18" w:rsidRDefault="002858CA" w:rsidP="00291B18">
      <w:pPr>
        <w:pStyle w:val="aff3"/>
        <w:topLinePunct/>
        <w:adjustRightInd w:val="0"/>
        <w:rPr>
          <w:color w:val="080808"/>
        </w:rPr>
      </w:pPr>
      <w:r w:rsidRPr="00291B18">
        <w:rPr>
          <w:color w:val="080808"/>
        </w:rPr>
        <w:t xml:space="preserve"> */</w:t>
      </w:r>
    </w:p>
    <w:p w14:paraId="7D54CDC9" w14:textId="77777777" w:rsidR="002858CA" w:rsidRPr="00291B18" w:rsidRDefault="002858CA" w:rsidP="00291B18">
      <w:pPr>
        <w:pStyle w:val="aff3"/>
        <w:topLinePunct/>
        <w:adjustRightInd w:val="0"/>
        <w:rPr>
          <w:color w:val="080808"/>
        </w:rPr>
      </w:pPr>
      <w:r w:rsidRPr="00291B18">
        <w:rPr>
          <w:color w:val="080808"/>
        </w:rPr>
        <w:t>public class CustomerServiceImpl  implements  CustomerService{</w:t>
      </w:r>
    </w:p>
    <w:p w14:paraId="396784E4" w14:textId="77777777" w:rsidR="002858CA" w:rsidRPr="00291B18" w:rsidRDefault="002858CA" w:rsidP="00291B18">
      <w:pPr>
        <w:pStyle w:val="aff3"/>
        <w:topLinePunct/>
        <w:adjustRightInd w:val="0"/>
        <w:rPr>
          <w:color w:val="080808"/>
        </w:rPr>
      </w:pPr>
    </w:p>
    <w:p w14:paraId="5361F5D2" w14:textId="77777777" w:rsidR="002858CA" w:rsidRPr="00291B18" w:rsidRDefault="002858CA" w:rsidP="00291B18">
      <w:pPr>
        <w:pStyle w:val="aff3"/>
        <w:topLinePunct/>
        <w:adjustRightInd w:val="0"/>
        <w:rPr>
          <w:color w:val="080808"/>
        </w:rPr>
      </w:pPr>
      <w:r w:rsidRPr="00291B18">
        <w:rPr>
          <w:color w:val="080808"/>
        </w:rPr>
        <w:t>}</w:t>
      </w:r>
    </w:p>
    <w:p w14:paraId="70204EB4" w14:textId="77777777" w:rsidR="002858CA" w:rsidRPr="00AB787B" w:rsidRDefault="002858CA" w:rsidP="002858CA">
      <w:pPr>
        <w:ind w:firstLineChars="0" w:firstLine="0"/>
        <w:rPr>
          <w:b/>
          <w:bCs/>
        </w:rPr>
      </w:pPr>
      <w:r>
        <w:rPr>
          <w:rFonts w:hint="eastAsia"/>
          <w:b/>
          <w:bCs/>
        </w:rPr>
        <w:t>2</w:t>
      </w:r>
      <w:r>
        <w:rPr>
          <w:rFonts w:hint="eastAsia"/>
          <w:b/>
          <w:bCs/>
        </w:rPr>
        <w:t>）</w:t>
      </w:r>
      <w:r w:rsidRPr="00AB787B">
        <w:rPr>
          <w:rFonts w:hint="eastAsia"/>
          <w:b/>
          <w:bCs/>
        </w:rPr>
        <w:t>在</w:t>
      </w:r>
      <w:r w:rsidRPr="00AB787B">
        <w:rPr>
          <w:rFonts w:hint="eastAsia"/>
          <w:b/>
          <w:bCs/>
        </w:rPr>
        <w:t>CustomerService</w:t>
      </w:r>
      <w:r w:rsidRPr="00AB787B">
        <w:rPr>
          <w:rFonts w:hint="eastAsia"/>
          <w:b/>
          <w:bCs/>
        </w:rPr>
        <w:t>中增加方法，</w:t>
      </w:r>
      <w:r w:rsidRPr="00AB787B">
        <w:rPr>
          <w:rFonts w:hint="eastAsia"/>
          <w:b/>
          <w:bCs/>
        </w:rPr>
        <w:t xml:space="preserve"> </w:t>
      </w:r>
      <w:r w:rsidRPr="00AB787B">
        <w:rPr>
          <w:rFonts w:hint="eastAsia"/>
          <w:b/>
          <w:bCs/>
        </w:rPr>
        <w:t>例如通过</w:t>
      </w:r>
      <w:r w:rsidRPr="00AB787B">
        <w:rPr>
          <w:rFonts w:hint="eastAsia"/>
          <w:b/>
          <w:bCs/>
        </w:rPr>
        <w:t>id</w:t>
      </w:r>
      <w:r w:rsidRPr="00AB787B">
        <w:rPr>
          <w:rFonts w:hint="eastAsia"/>
          <w:b/>
          <w:bCs/>
        </w:rPr>
        <w:t>查询</w:t>
      </w:r>
      <w:r w:rsidRPr="00AB787B">
        <w:rPr>
          <w:rFonts w:hint="eastAsia"/>
          <w:b/>
          <w:bCs/>
        </w:rPr>
        <w:t>Customer</w:t>
      </w:r>
    </w:p>
    <w:p w14:paraId="2278524B" w14:textId="77777777" w:rsidR="002858CA" w:rsidRPr="00291B18" w:rsidRDefault="002858CA" w:rsidP="00291B18">
      <w:pPr>
        <w:pStyle w:val="aff3"/>
        <w:topLinePunct/>
        <w:adjustRightInd w:val="0"/>
        <w:rPr>
          <w:color w:val="080808"/>
        </w:rPr>
      </w:pPr>
      <w:r w:rsidRPr="00291B18">
        <w:rPr>
          <w:color w:val="080808"/>
        </w:rPr>
        <w:t>public interface CustomerService {</w:t>
      </w:r>
    </w:p>
    <w:p w14:paraId="7CF9C74E" w14:textId="77777777" w:rsidR="002858CA" w:rsidRPr="00291B18" w:rsidRDefault="002858CA" w:rsidP="00291B18">
      <w:pPr>
        <w:pStyle w:val="aff3"/>
        <w:topLinePunct/>
        <w:adjustRightInd w:val="0"/>
        <w:rPr>
          <w:color w:val="080808"/>
        </w:rPr>
      </w:pPr>
    </w:p>
    <w:p w14:paraId="15600728" w14:textId="77777777" w:rsidR="002858CA" w:rsidRPr="00291B18" w:rsidRDefault="002858CA" w:rsidP="00291B18">
      <w:pPr>
        <w:pStyle w:val="aff3"/>
        <w:topLinePunct/>
        <w:adjustRightInd w:val="0"/>
        <w:rPr>
          <w:color w:val="080808"/>
        </w:rPr>
      </w:pPr>
      <w:r w:rsidRPr="00291B18">
        <w:rPr>
          <w:color w:val="080808"/>
        </w:rPr>
        <w:t xml:space="preserve">    public Customer getCustomerById(Integer id ) ;</w:t>
      </w:r>
    </w:p>
    <w:p w14:paraId="1FFF3AE9" w14:textId="77777777" w:rsidR="002858CA" w:rsidRPr="00291B18" w:rsidRDefault="002858CA" w:rsidP="00291B18">
      <w:pPr>
        <w:pStyle w:val="aff3"/>
        <w:topLinePunct/>
        <w:adjustRightInd w:val="0"/>
        <w:rPr>
          <w:color w:val="080808"/>
        </w:rPr>
      </w:pPr>
      <w:r w:rsidRPr="00291B18">
        <w:rPr>
          <w:color w:val="080808"/>
        </w:rPr>
        <w:t>}</w:t>
      </w:r>
    </w:p>
    <w:p w14:paraId="1D83CB06" w14:textId="27DDB943" w:rsidR="002858CA" w:rsidRPr="00AB787B" w:rsidRDefault="002858CA" w:rsidP="002858CA">
      <w:pPr>
        <w:ind w:firstLineChars="0" w:firstLine="0"/>
        <w:rPr>
          <w:b/>
          <w:bCs/>
        </w:rPr>
      </w:pPr>
      <w:r>
        <w:rPr>
          <w:rFonts w:hint="eastAsia"/>
          <w:b/>
          <w:bCs/>
        </w:rPr>
        <w:t>3</w:t>
      </w:r>
      <w:r>
        <w:rPr>
          <w:rFonts w:hint="eastAsia"/>
          <w:b/>
          <w:bCs/>
        </w:rPr>
        <w:t>）</w:t>
      </w:r>
      <w:r w:rsidRPr="00AB787B">
        <w:rPr>
          <w:rFonts w:hint="eastAsia"/>
          <w:b/>
          <w:bCs/>
        </w:rPr>
        <w:t>在</w:t>
      </w:r>
      <w:r w:rsidRPr="00AB787B">
        <w:rPr>
          <w:rFonts w:hint="eastAsia"/>
          <w:b/>
          <w:bCs/>
        </w:rPr>
        <w:t>CustomerServiceImpl</w:t>
      </w:r>
      <w:r w:rsidRPr="00AB787B">
        <w:rPr>
          <w:rFonts w:hint="eastAsia"/>
          <w:b/>
          <w:bCs/>
        </w:rPr>
        <w:t>中实现方法</w:t>
      </w:r>
    </w:p>
    <w:p w14:paraId="64105881" w14:textId="77777777" w:rsidR="002858CA" w:rsidRPr="00291B18" w:rsidRDefault="002858CA" w:rsidP="00291B18">
      <w:pPr>
        <w:pStyle w:val="aff3"/>
        <w:topLinePunct/>
        <w:adjustRightInd w:val="0"/>
        <w:rPr>
          <w:color w:val="080808"/>
        </w:rPr>
      </w:pPr>
      <w:r w:rsidRPr="00291B18">
        <w:rPr>
          <w:rFonts w:hint="eastAsia"/>
          <w:color w:val="080808"/>
        </w:rPr>
        <w:t>@Service</w:t>
      </w:r>
    </w:p>
    <w:p w14:paraId="622036F6" w14:textId="77777777" w:rsidR="002858CA" w:rsidRPr="00291B18" w:rsidRDefault="002858CA" w:rsidP="00291B18">
      <w:pPr>
        <w:pStyle w:val="aff3"/>
        <w:topLinePunct/>
        <w:adjustRightInd w:val="0"/>
        <w:rPr>
          <w:color w:val="080808"/>
        </w:rPr>
      </w:pPr>
      <w:r w:rsidRPr="00291B18">
        <w:rPr>
          <w:color w:val="080808"/>
        </w:rPr>
        <w:t>public class CustomerServiceImpl  implements  CustomerService{</w:t>
      </w:r>
    </w:p>
    <w:p w14:paraId="08E95D01" w14:textId="77777777" w:rsidR="002858CA" w:rsidRPr="00291B18" w:rsidRDefault="002858CA" w:rsidP="00291B18">
      <w:pPr>
        <w:pStyle w:val="aff3"/>
        <w:topLinePunct/>
        <w:adjustRightInd w:val="0"/>
        <w:rPr>
          <w:color w:val="080808"/>
        </w:rPr>
      </w:pPr>
    </w:p>
    <w:p w14:paraId="7BA19679" w14:textId="77777777" w:rsidR="002858CA" w:rsidRPr="00291B18" w:rsidRDefault="002858CA" w:rsidP="00291B18">
      <w:pPr>
        <w:pStyle w:val="aff3"/>
        <w:topLinePunct/>
        <w:adjustRightInd w:val="0"/>
        <w:rPr>
          <w:color w:val="080808"/>
        </w:rPr>
      </w:pPr>
      <w:r w:rsidRPr="00291B18">
        <w:rPr>
          <w:color w:val="080808"/>
        </w:rPr>
        <w:t xml:space="preserve">    @Override</w:t>
      </w:r>
    </w:p>
    <w:p w14:paraId="0116991F" w14:textId="77777777" w:rsidR="002858CA" w:rsidRPr="00291B18" w:rsidRDefault="002858CA" w:rsidP="00291B18">
      <w:pPr>
        <w:pStyle w:val="aff3"/>
        <w:topLinePunct/>
        <w:adjustRightInd w:val="0"/>
        <w:rPr>
          <w:color w:val="080808"/>
        </w:rPr>
      </w:pPr>
      <w:r w:rsidRPr="00291B18">
        <w:rPr>
          <w:color w:val="080808"/>
        </w:rPr>
        <w:t xml:space="preserve">    public Customer getCustomerById(Integer id) {</w:t>
      </w:r>
    </w:p>
    <w:p w14:paraId="5AFCE2CC" w14:textId="77777777" w:rsidR="002858CA" w:rsidRPr="00291B18" w:rsidRDefault="002858CA" w:rsidP="00291B18">
      <w:pPr>
        <w:pStyle w:val="aff3"/>
        <w:topLinePunct/>
        <w:adjustRightInd w:val="0"/>
        <w:rPr>
          <w:color w:val="080808"/>
        </w:rPr>
      </w:pPr>
      <w:r w:rsidRPr="00291B18">
        <w:rPr>
          <w:color w:val="080808"/>
        </w:rPr>
        <w:t xml:space="preserve">        return new Customer(id,"zhangsan",22);</w:t>
      </w:r>
    </w:p>
    <w:p w14:paraId="32959037" w14:textId="77777777" w:rsidR="002858CA" w:rsidRPr="00291B18" w:rsidRDefault="002858CA" w:rsidP="00291B18">
      <w:pPr>
        <w:pStyle w:val="aff3"/>
        <w:topLinePunct/>
        <w:adjustRightInd w:val="0"/>
        <w:rPr>
          <w:color w:val="080808"/>
        </w:rPr>
      </w:pPr>
      <w:r w:rsidRPr="00291B18">
        <w:rPr>
          <w:color w:val="080808"/>
        </w:rPr>
        <w:t xml:space="preserve">    }</w:t>
      </w:r>
    </w:p>
    <w:p w14:paraId="2ECA66B2" w14:textId="77777777" w:rsidR="002858CA" w:rsidRPr="00291B18" w:rsidRDefault="002858CA" w:rsidP="00291B18">
      <w:pPr>
        <w:pStyle w:val="aff3"/>
        <w:topLinePunct/>
        <w:adjustRightInd w:val="0"/>
        <w:rPr>
          <w:color w:val="080808"/>
        </w:rPr>
      </w:pPr>
      <w:r w:rsidRPr="00291B18">
        <w:rPr>
          <w:color w:val="080808"/>
        </w:rPr>
        <w:t>}</w:t>
      </w:r>
    </w:p>
    <w:p w14:paraId="25D296E7" w14:textId="77777777" w:rsidR="002858CA" w:rsidRPr="00AB787B" w:rsidRDefault="002858CA" w:rsidP="002858CA">
      <w:pPr>
        <w:ind w:firstLineChars="0" w:firstLine="0"/>
        <w:rPr>
          <w:b/>
          <w:bCs/>
        </w:rPr>
      </w:pPr>
      <w:r>
        <w:rPr>
          <w:rFonts w:hint="eastAsia"/>
          <w:b/>
          <w:bCs/>
        </w:rPr>
        <w:t>4</w:t>
      </w:r>
      <w:r>
        <w:rPr>
          <w:rFonts w:hint="eastAsia"/>
          <w:b/>
          <w:bCs/>
        </w:rPr>
        <w:t>）</w:t>
      </w:r>
      <w:r w:rsidRPr="00AB787B">
        <w:rPr>
          <w:rFonts w:hint="eastAsia"/>
          <w:b/>
          <w:bCs/>
        </w:rPr>
        <w:t>在</w:t>
      </w:r>
      <w:r w:rsidRPr="00AB787B">
        <w:rPr>
          <w:rFonts w:hint="eastAsia"/>
          <w:b/>
          <w:bCs/>
        </w:rPr>
        <w:t>Controller</w:t>
      </w:r>
      <w:r w:rsidRPr="00AB787B">
        <w:rPr>
          <w:rFonts w:hint="eastAsia"/>
          <w:b/>
          <w:bCs/>
        </w:rPr>
        <w:t>层调用服务层</w:t>
      </w:r>
    </w:p>
    <w:p w14:paraId="1AF3E666" w14:textId="77777777" w:rsidR="002858CA" w:rsidRPr="00836DC9" w:rsidRDefault="002858CA" w:rsidP="00836DC9">
      <w:pPr>
        <w:pStyle w:val="aff3"/>
        <w:topLinePunct/>
        <w:adjustRightInd w:val="0"/>
        <w:rPr>
          <w:color w:val="080808"/>
        </w:rPr>
      </w:pPr>
      <w:r w:rsidRPr="00836DC9">
        <w:rPr>
          <w:color w:val="080808"/>
        </w:rPr>
        <w:t>@RestController</w:t>
      </w:r>
    </w:p>
    <w:p w14:paraId="19DA9FAA" w14:textId="77777777" w:rsidR="002858CA" w:rsidRPr="00836DC9" w:rsidRDefault="002858CA" w:rsidP="00836DC9">
      <w:pPr>
        <w:pStyle w:val="aff3"/>
        <w:topLinePunct/>
        <w:adjustRightInd w:val="0"/>
        <w:rPr>
          <w:color w:val="080808"/>
        </w:rPr>
      </w:pPr>
      <w:r w:rsidRPr="00836DC9">
        <w:rPr>
          <w:color w:val="080808"/>
        </w:rPr>
        <w:t>public class CustomerController {</w:t>
      </w:r>
    </w:p>
    <w:p w14:paraId="732BF09B" w14:textId="77777777" w:rsidR="002858CA" w:rsidRPr="00836DC9" w:rsidRDefault="002858CA" w:rsidP="00836DC9">
      <w:pPr>
        <w:pStyle w:val="aff3"/>
        <w:topLinePunct/>
        <w:adjustRightInd w:val="0"/>
        <w:rPr>
          <w:color w:val="080808"/>
        </w:rPr>
      </w:pPr>
    </w:p>
    <w:p w14:paraId="77BA5ED2" w14:textId="77777777" w:rsidR="002858CA" w:rsidRPr="00836DC9" w:rsidRDefault="002858CA" w:rsidP="00836DC9">
      <w:pPr>
        <w:pStyle w:val="aff3"/>
        <w:topLinePunct/>
        <w:adjustRightInd w:val="0"/>
        <w:rPr>
          <w:color w:val="080808"/>
        </w:rPr>
      </w:pPr>
      <w:r w:rsidRPr="00836DC9">
        <w:rPr>
          <w:color w:val="080808"/>
        </w:rPr>
        <w:t xml:space="preserve">    @Autowired</w:t>
      </w:r>
    </w:p>
    <w:p w14:paraId="43D48983" w14:textId="77777777" w:rsidR="002858CA" w:rsidRPr="00836DC9" w:rsidRDefault="002858CA" w:rsidP="00836DC9">
      <w:pPr>
        <w:pStyle w:val="aff3"/>
        <w:topLinePunct/>
        <w:adjustRightInd w:val="0"/>
        <w:rPr>
          <w:color w:val="080808"/>
        </w:rPr>
      </w:pPr>
      <w:r w:rsidRPr="00836DC9">
        <w:rPr>
          <w:color w:val="080808"/>
        </w:rPr>
        <w:t xml:space="preserve">    private CustomerService customerService ;</w:t>
      </w:r>
    </w:p>
    <w:p w14:paraId="4BAC3DBB" w14:textId="77777777" w:rsidR="002858CA" w:rsidRPr="00836DC9" w:rsidRDefault="002858CA" w:rsidP="00836DC9">
      <w:pPr>
        <w:pStyle w:val="aff3"/>
        <w:topLinePunct/>
        <w:adjustRightInd w:val="0"/>
        <w:rPr>
          <w:color w:val="080808"/>
        </w:rPr>
      </w:pPr>
    </w:p>
    <w:p w14:paraId="29C9124A" w14:textId="77777777" w:rsidR="002858CA" w:rsidRPr="00836DC9" w:rsidRDefault="002858CA" w:rsidP="00836DC9">
      <w:pPr>
        <w:pStyle w:val="aff3"/>
        <w:topLinePunct/>
        <w:adjustRightInd w:val="0"/>
        <w:rPr>
          <w:color w:val="080808"/>
        </w:rPr>
      </w:pPr>
      <w:r w:rsidRPr="00836DC9">
        <w:rPr>
          <w:color w:val="080808"/>
        </w:rPr>
        <w:t xml:space="preserve">    @GetMapping("/get/{id}")</w:t>
      </w:r>
    </w:p>
    <w:p w14:paraId="21CF752E" w14:textId="77777777" w:rsidR="002858CA" w:rsidRPr="00836DC9" w:rsidRDefault="002858CA" w:rsidP="00836DC9">
      <w:pPr>
        <w:pStyle w:val="aff3"/>
        <w:topLinePunct/>
        <w:adjustRightInd w:val="0"/>
        <w:rPr>
          <w:color w:val="080808"/>
        </w:rPr>
      </w:pPr>
      <w:r w:rsidRPr="00836DC9">
        <w:rPr>
          <w:color w:val="080808"/>
        </w:rPr>
        <w:t xml:space="preserve">    public Customer getCustomer(@PathVariable("id") Integer id ){</w:t>
      </w:r>
    </w:p>
    <w:p w14:paraId="2ECF2673" w14:textId="77777777" w:rsidR="002858CA" w:rsidRPr="00836DC9" w:rsidRDefault="002858CA" w:rsidP="00836DC9">
      <w:pPr>
        <w:pStyle w:val="aff3"/>
        <w:topLinePunct/>
        <w:adjustRightInd w:val="0"/>
        <w:rPr>
          <w:color w:val="080808"/>
        </w:rPr>
      </w:pPr>
      <w:r w:rsidRPr="00836DC9">
        <w:rPr>
          <w:color w:val="080808"/>
        </w:rPr>
        <w:t xml:space="preserve">        return customerService.getCustomerById(id) ;</w:t>
      </w:r>
    </w:p>
    <w:p w14:paraId="5C02E138" w14:textId="77777777" w:rsidR="002858CA" w:rsidRPr="00836DC9" w:rsidRDefault="002858CA" w:rsidP="00836DC9">
      <w:pPr>
        <w:pStyle w:val="aff3"/>
        <w:topLinePunct/>
        <w:adjustRightInd w:val="0"/>
        <w:ind w:firstLineChars="300" w:firstLine="480"/>
        <w:rPr>
          <w:color w:val="080808"/>
        </w:rPr>
      </w:pPr>
      <w:r w:rsidRPr="00836DC9">
        <w:rPr>
          <w:color w:val="080808"/>
        </w:rPr>
        <w:t>}</w:t>
      </w:r>
    </w:p>
    <w:p w14:paraId="7586FA35" w14:textId="77777777" w:rsidR="002858CA" w:rsidRPr="00836DC9" w:rsidRDefault="002858CA" w:rsidP="00836DC9">
      <w:pPr>
        <w:pStyle w:val="aff3"/>
        <w:topLinePunct/>
        <w:adjustRightInd w:val="0"/>
        <w:rPr>
          <w:color w:val="080808"/>
        </w:rPr>
      </w:pPr>
      <w:r w:rsidRPr="00836DC9">
        <w:rPr>
          <w:rFonts w:hint="eastAsia"/>
          <w:color w:val="080808"/>
        </w:rPr>
        <w:t>}</w:t>
      </w:r>
    </w:p>
    <w:p w14:paraId="5639AD6D" w14:textId="77777777" w:rsidR="002858CA" w:rsidRPr="00AB787B" w:rsidRDefault="002858CA" w:rsidP="002858CA">
      <w:pPr>
        <w:ind w:firstLineChars="0" w:firstLine="0"/>
        <w:rPr>
          <w:b/>
          <w:bCs/>
        </w:rPr>
      </w:pPr>
      <w:r>
        <w:rPr>
          <w:rFonts w:hint="eastAsia"/>
          <w:b/>
          <w:bCs/>
        </w:rPr>
        <w:t>5</w:t>
      </w:r>
      <w:r>
        <w:rPr>
          <w:rFonts w:hint="eastAsia"/>
          <w:b/>
          <w:bCs/>
        </w:rPr>
        <w:t>）</w:t>
      </w:r>
      <w:r w:rsidRPr="00AB787B">
        <w:rPr>
          <w:rFonts w:hint="eastAsia"/>
          <w:b/>
          <w:bCs/>
        </w:rPr>
        <w:t>在浏览器地址栏中输入</w:t>
      </w:r>
      <w:r w:rsidRPr="00AB787B">
        <w:rPr>
          <w:rFonts w:hint="eastAsia"/>
          <w:b/>
          <w:bCs/>
        </w:rPr>
        <w:t xml:space="preserve"> </w:t>
      </w:r>
      <w:hyperlink r:id="rId18" w:history="1">
        <w:r w:rsidRPr="00AB787B">
          <w:rPr>
            <w:b/>
            <w:bCs/>
          </w:rPr>
          <w:t>http://127.0.0.1</w:t>
        </w:r>
        <w:r w:rsidRPr="00AB787B">
          <w:rPr>
            <w:rFonts w:hint="eastAsia"/>
            <w:b/>
            <w:bCs/>
          </w:rPr>
          <w:t>/</w:t>
        </w:r>
        <w:r w:rsidRPr="00AB787B">
          <w:rPr>
            <w:b/>
            <w:bCs/>
          </w:rPr>
          <w:t>get/1001</w:t>
        </w:r>
      </w:hyperlink>
      <w:r w:rsidRPr="00AB787B">
        <w:rPr>
          <w:rFonts w:hint="eastAsia"/>
          <w:b/>
          <w:bCs/>
        </w:rPr>
        <w:t xml:space="preserve"> </w:t>
      </w:r>
      <w:r w:rsidRPr="00AB787B">
        <w:rPr>
          <w:rFonts w:hint="eastAsia"/>
          <w:b/>
          <w:bCs/>
        </w:rPr>
        <w:t>进行访问</w:t>
      </w:r>
    </w:p>
    <w:p w14:paraId="6DA1501A" w14:textId="241F71FB" w:rsidR="002858CA" w:rsidRDefault="002858CA" w:rsidP="002858CA">
      <w:pPr>
        <w:ind w:firstLineChars="0" w:firstLine="0"/>
      </w:pPr>
      <w:r>
        <w:rPr>
          <w:noProof/>
        </w:rPr>
        <w:lastRenderedPageBreak/>
        <w:drawing>
          <wp:inline distT="0" distB="0" distL="0" distR="0" wp14:anchorId="6012C329" wp14:editId="4AD5EDEF">
            <wp:extent cx="5274310" cy="2823845"/>
            <wp:effectExtent l="19050" t="19050" r="21590" b="1460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823845"/>
                    </a:xfrm>
                    <a:prstGeom prst="rect">
                      <a:avLst/>
                    </a:prstGeom>
                    <a:ln w="6350">
                      <a:solidFill>
                        <a:schemeClr val="tx1"/>
                      </a:solidFill>
                    </a:ln>
                  </pic:spPr>
                </pic:pic>
              </a:graphicData>
            </a:graphic>
          </wp:inline>
        </w:drawing>
      </w:r>
    </w:p>
    <w:p w14:paraId="2E5807F8" w14:textId="06886C7D" w:rsidR="00D04327" w:rsidRPr="002770A5" w:rsidRDefault="00D04327" w:rsidP="007D004F">
      <w:pPr>
        <w:pStyle w:val="3"/>
      </w:pPr>
      <w:r w:rsidRPr="002770A5">
        <w:rPr>
          <w:rFonts w:hint="eastAsia"/>
        </w:rPr>
        <w:t>数据层（</w:t>
      </w:r>
      <w:r w:rsidRPr="002770A5">
        <w:t>mapper</w:t>
      </w:r>
      <w:r w:rsidRPr="002770A5">
        <w:rPr>
          <w:rFonts w:hint="eastAsia"/>
        </w:rPr>
        <w:t>）</w:t>
      </w:r>
      <w:r w:rsidR="000B1703">
        <w:rPr>
          <w:rFonts w:hint="eastAsia"/>
        </w:rPr>
        <w:t>MyBatis</w:t>
      </w:r>
      <w:r w:rsidRPr="002770A5">
        <w:t xml:space="preserve"> </w:t>
      </w:r>
    </w:p>
    <w:p w14:paraId="02367742" w14:textId="0FF71B04" w:rsidR="00D04327" w:rsidRDefault="000B1703" w:rsidP="00D04327">
      <w:pPr>
        <w:rPr>
          <w:rFonts w:ascii="Helvetica" w:hAnsi="Helvetica" w:cs="Helvetica"/>
          <w:color w:val="333333"/>
          <w:shd w:val="clear" w:color="auto" w:fill="FFFFFF"/>
        </w:rPr>
      </w:pPr>
      <w:r>
        <w:rPr>
          <w:rFonts w:ascii="Helvetica" w:hAnsi="Helvetica" w:cs="Helvetica"/>
          <w:color w:val="333333"/>
          <w:shd w:val="clear" w:color="auto" w:fill="FFFFFF"/>
        </w:rPr>
        <w:t>MyBatis</w:t>
      </w:r>
      <w:r w:rsidR="00D04327">
        <w:rPr>
          <w:rFonts w:ascii="Helvetica" w:hAnsi="Helvetica" w:cs="Helvetica"/>
          <w:color w:val="333333"/>
          <w:shd w:val="clear" w:color="auto" w:fill="FFFFFF"/>
        </w:rPr>
        <w:t xml:space="preserve"> </w:t>
      </w:r>
      <w:r w:rsidR="00D04327">
        <w:rPr>
          <w:rFonts w:ascii="Helvetica" w:hAnsi="Helvetica" w:cs="Helvetica" w:hint="eastAsia"/>
          <w:color w:val="333333"/>
          <w:shd w:val="clear" w:color="auto" w:fill="FFFFFF"/>
        </w:rPr>
        <w:t>是一款优秀的持久层框架，它支持自定义</w:t>
      </w:r>
      <w:r w:rsidR="00D04327">
        <w:rPr>
          <w:rFonts w:ascii="Helvetica" w:hAnsi="Helvetica" w:cs="Helvetica"/>
          <w:color w:val="333333"/>
          <w:shd w:val="clear" w:color="auto" w:fill="FFFFFF"/>
        </w:rPr>
        <w:t xml:space="preserve"> SQL</w:t>
      </w:r>
      <w:r w:rsidR="00D04327">
        <w:rPr>
          <w:rFonts w:ascii="Helvetica" w:hAnsi="Helvetica" w:cs="Helvetica" w:hint="eastAsia"/>
          <w:color w:val="333333"/>
          <w:shd w:val="clear" w:color="auto" w:fill="FFFFFF"/>
        </w:rPr>
        <w:t>。</w:t>
      </w:r>
      <w:r w:rsidR="00D04327">
        <w:rPr>
          <w:rFonts w:ascii="Helvetica" w:hAnsi="Helvetica" w:cs="Helvetica"/>
          <w:color w:val="333333"/>
          <w:shd w:val="clear" w:color="auto" w:fill="FFFFFF"/>
        </w:rPr>
        <w:t xml:space="preserve"> </w:t>
      </w:r>
      <w:r>
        <w:rPr>
          <w:rFonts w:ascii="Helvetica" w:hAnsi="Helvetica" w:cs="Helvetica"/>
          <w:color w:val="333333"/>
          <w:shd w:val="clear" w:color="auto" w:fill="FFFFFF"/>
        </w:rPr>
        <w:t>MyBatis</w:t>
      </w:r>
      <w:r w:rsidR="00D04327">
        <w:rPr>
          <w:rFonts w:ascii="Helvetica" w:hAnsi="Helvetica" w:cs="Helvetica"/>
          <w:color w:val="333333"/>
          <w:shd w:val="clear" w:color="auto" w:fill="FFFFFF"/>
        </w:rPr>
        <w:t xml:space="preserve"> </w:t>
      </w:r>
      <w:r w:rsidR="00D04327">
        <w:rPr>
          <w:rFonts w:ascii="Helvetica" w:hAnsi="Helvetica" w:cs="Helvetica" w:hint="eastAsia"/>
          <w:color w:val="333333"/>
          <w:shd w:val="clear" w:color="auto" w:fill="FFFFFF"/>
        </w:rPr>
        <w:t>免除了几乎所有的</w:t>
      </w:r>
      <w:r w:rsidR="00D04327">
        <w:rPr>
          <w:rFonts w:ascii="Helvetica" w:hAnsi="Helvetica" w:cs="Helvetica"/>
          <w:color w:val="333333"/>
          <w:shd w:val="clear" w:color="auto" w:fill="FFFFFF"/>
        </w:rPr>
        <w:t xml:space="preserve"> JDBC </w:t>
      </w:r>
      <w:r w:rsidR="00D04327">
        <w:rPr>
          <w:rFonts w:ascii="Helvetica" w:hAnsi="Helvetica" w:cs="Helvetica" w:hint="eastAsia"/>
          <w:color w:val="333333"/>
          <w:shd w:val="clear" w:color="auto" w:fill="FFFFFF"/>
        </w:rPr>
        <w:t>代码以及设置参数和获取结果集的工作。</w:t>
      </w:r>
      <w:r>
        <w:rPr>
          <w:rFonts w:ascii="Helvetica" w:hAnsi="Helvetica" w:cs="Helvetica"/>
          <w:color w:val="333333"/>
          <w:shd w:val="clear" w:color="auto" w:fill="FFFFFF"/>
        </w:rPr>
        <w:t>MyBatis</w:t>
      </w:r>
      <w:r w:rsidR="00D04327">
        <w:rPr>
          <w:rFonts w:ascii="Helvetica" w:hAnsi="Helvetica" w:cs="Helvetica"/>
          <w:color w:val="333333"/>
          <w:shd w:val="clear" w:color="auto" w:fill="FFFFFF"/>
        </w:rPr>
        <w:t xml:space="preserve"> </w:t>
      </w:r>
      <w:r w:rsidR="00D04327">
        <w:rPr>
          <w:rFonts w:ascii="Helvetica" w:hAnsi="Helvetica" w:cs="Helvetica" w:hint="eastAsia"/>
          <w:color w:val="333333"/>
          <w:shd w:val="clear" w:color="auto" w:fill="FFFFFF"/>
        </w:rPr>
        <w:t>可以通过简单的</w:t>
      </w:r>
      <w:r w:rsidR="00D04327">
        <w:rPr>
          <w:rFonts w:ascii="Helvetica" w:hAnsi="Helvetica" w:cs="Helvetica"/>
          <w:color w:val="333333"/>
          <w:shd w:val="clear" w:color="auto" w:fill="FFFFFF"/>
        </w:rPr>
        <w:t xml:space="preserve"> </w:t>
      </w:r>
      <w:r w:rsidR="00D04327">
        <w:rPr>
          <w:rFonts w:ascii="Helvetica" w:hAnsi="Helvetica" w:cs="Helvetica"/>
          <w:color w:val="FF0000"/>
          <w:shd w:val="clear" w:color="auto" w:fill="FFFFFF"/>
        </w:rPr>
        <w:t xml:space="preserve">XML </w:t>
      </w:r>
      <w:r w:rsidR="00D04327">
        <w:rPr>
          <w:rFonts w:ascii="Helvetica" w:hAnsi="Helvetica" w:cs="Helvetica" w:hint="eastAsia"/>
          <w:color w:val="FF0000"/>
          <w:shd w:val="clear" w:color="auto" w:fill="FFFFFF"/>
        </w:rPr>
        <w:t>或注解</w:t>
      </w:r>
      <w:r w:rsidR="00D04327">
        <w:rPr>
          <w:rFonts w:ascii="Helvetica" w:hAnsi="Helvetica" w:cs="Helvetica" w:hint="eastAsia"/>
          <w:color w:val="333333"/>
          <w:shd w:val="clear" w:color="auto" w:fill="FFFFFF"/>
        </w:rPr>
        <w:t>来配置和映射。</w:t>
      </w:r>
    </w:p>
    <w:p w14:paraId="4C75FBF8" w14:textId="046FB3E4" w:rsidR="00846973" w:rsidRDefault="00846973" w:rsidP="00846973">
      <w:pPr>
        <w:pStyle w:val="aff2"/>
        <w:adjustRightInd/>
        <w:snapToGrid/>
      </w:pPr>
      <w:r>
        <w:t xml:space="preserve">3.4.5.1 </w:t>
      </w:r>
      <w:r>
        <w:rPr>
          <w:rFonts w:hint="eastAsia"/>
        </w:rPr>
        <w:t>职责</w:t>
      </w:r>
    </w:p>
    <w:p w14:paraId="65503ED8" w14:textId="77777777" w:rsidR="00846973" w:rsidRPr="00561FA9" w:rsidRDefault="00846973" w:rsidP="00846973">
      <w:r>
        <w:rPr>
          <w:rFonts w:hint="eastAsia"/>
        </w:rPr>
        <w:t>（</w:t>
      </w:r>
      <w:r>
        <w:rPr>
          <w:rFonts w:hint="eastAsia"/>
        </w:rPr>
        <w:t>1</w:t>
      </w:r>
      <w:r>
        <w:rPr>
          <w:rFonts w:hint="eastAsia"/>
        </w:rPr>
        <w:t>）接收服务层调用</w:t>
      </w:r>
    </w:p>
    <w:p w14:paraId="5287D7EF" w14:textId="77777777" w:rsidR="00846973" w:rsidRPr="00561FA9" w:rsidRDefault="00846973" w:rsidP="00846973">
      <w:r>
        <w:rPr>
          <w:rFonts w:hint="eastAsia"/>
        </w:rPr>
        <w:t>（</w:t>
      </w:r>
      <w:r>
        <w:rPr>
          <w:rFonts w:hint="eastAsia"/>
        </w:rPr>
        <w:t>2</w:t>
      </w:r>
      <w:r>
        <w:rPr>
          <w:rFonts w:hint="eastAsia"/>
        </w:rPr>
        <w:t>）处理</w:t>
      </w:r>
      <w:r>
        <w:rPr>
          <w:rFonts w:hint="eastAsia"/>
        </w:rPr>
        <w:t>jdbc</w:t>
      </w:r>
      <w:r>
        <w:rPr>
          <w:rFonts w:hint="eastAsia"/>
        </w:rPr>
        <w:t>数据的操作</w:t>
      </w:r>
      <w:r w:rsidRPr="00561FA9">
        <w:rPr>
          <w:rFonts w:hint="eastAsia"/>
        </w:rPr>
        <w:t xml:space="preserve"> </w:t>
      </w:r>
    </w:p>
    <w:p w14:paraId="0DFD60C4" w14:textId="47E8916A" w:rsidR="00846973" w:rsidRDefault="00846973" w:rsidP="00846973">
      <w:r>
        <w:rPr>
          <w:rFonts w:hint="eastAsia"/>
        </w:rPr>
        <w:t>（</w:t>
      </w:r>
      <w:r>
        <w:rPr>
          <w:rFonts w:hint="eastAsia"/>
        </w:rPr>
        <w:t>3</w:t>
      </w:r>
      <w:r>
        <w:rPr>
          <w:rFonts w:hint="eastAsia"/>
        </w:rPr>
        <w:t>）</w:t>
      </w:r>
      <w:r w:rsidRPr="00561FA9">
        <w:rPr>
          <w:rFonts w:hint="eastAsia"/>
        </w:rPr>
        <w:t>返回结果</w:t>
      </w:r>
      <w:r>
        <w:rPr>
          <w:rFonts w:hint="eastAsia"/>
        </w:rPr>
        <w:t xml:space="preserve"> </w:t>
      </w:r>
      <w:r>
        <w:t xml:space="preserve"> </w:t>
      </w:r>
    </w:p>
    <w:p w14:paraId="11FE6E4B" w14:textId="5570E1E9" w:rsidR="00846973" w:rsidRDefault="00846973" w:rsidP="00846973">
      <w:pPr>
        <w:pStyle w:val="aff2"/>
        <w:adjustRightInd/>
        <w:snapToGrid/>
      </w:pPr>
      <w:r>
        <w:rPr>
          <w:rFonts w:hint="eastAsia"/>
        </w:rPr>
        <w:t>3</w:t>
      </w:r>
      <w:r>
        <w:t xml:space="preserve">.4.5.2 </w:t>
      </w:r>
      <w:r>
        <w:rPr>
          <w:rFonts w:hint="eastAsia"/>
        </w:rPr>
        <w:t>注解说明</w:t>
      </w:r>
    </w:p>
    <w:tbl>
      <w:tblPr>
        <w:tblStyle w:val="4-1"/>
        <w:tblW w:w="0" w:type="auto"/>
        <w:tblInd w:w="0" w:type="dxa"/>
        <w:tblLook w:val="04A0" w:firstRow="1" w:lastRow="0" w:firstColumn="1" w:lastColumn="0" w:noHBand="0" w:noVBand="1"/>
      </w:tblPr>
      <w:tblGrid>
        <w:gridCol w:w="2122"/>
        <w:gridCol w:w="1984"/>
        <w:gridCol w:w="4190"/>
      </w:tblGrid>
      <w:tr w:rsidR="00846973" w14:paraId="56B002D1" w14:textId="77777777" w:rsidTr="00516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68D9F1A9" w14:textId="77777777" w:rsidR="00846973" w:rsidRDefault="00846973" w:rsidP="005166EA">
            <w:pPr>
              <w:ind w:firstLine="422"/>
            </w:pPr>
            <w:r>
              <w:rPr>
                <w:rFonts w:ascii="宋体" w:hAnsi="宋体" w:cs="宋体" w:hint="eastAsia"/>
              </w:rPr>
              <w:t>注</w:t>
            </w:r>
            <w:r>
              <w:rPr>
                <w:rFonts w:hint="eastAsia"/>
              </w:rPr>
              <w:t>解</w:t>
            </w:r>
          </w:p>
        </w:tc>
        <w:tc>
          <w:tcPr>
            <w:tcW w:w="1984" w:type="dxa"/>
            <w:hideMark/>
          </w:tcPr>
          <w:p w14:paraId="0C18C600" w14:textId="77777777" w:rsidR="00846973" w:rsidRDefault="00846973" w:rsidP="005166EA">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位</w:t>
            </w:r>
            <w:r>
              <w:rPr>
                <w:rFonts w:hint="eastAsia"/>
              </w:rPr>
              <w:t>置</w:t>
            </w:r>
          </w:p>
        </w:tc>
        <w:tc>
          <w:tcPr>
            <w:tcW w:w="4190" w:type="dxa"/>
            <w:hideMark/>
          </w:tcPr>
          <w:p w14:paraId="2D70AD2A" w14:textId="77777777" w:rsidR="00846973" w:rsidRDefault="00846973" w:rsidP="005166EA">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说</w:t>
            </w:r>
            <w:r>
              <w:rPr>
                <w:rFonts w:hint="eastAsia"/>
              </w:rPr>
              <w:t>明</w:t>
            </w:r>
          </w:p>
        </w:tc>
      </w:tr>
      <w:tr w:rsidR="00846973" w14:paraId="7E73D05A" w14:textId="77777777" w:rsidTr="0051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968EE9B" w14:textId="77777777" w:rsidR="00846973" w:rsidRDefault="00846973" w:rsidP="005166EA">
            <w:pPr>
              <w:ind w:firstLine="442"/>
            </w:pPr>
            <w:r>
              <w:rPr>
                <w:color w:val="808000"/>
                <w:sz w:val="22"/>
                <w:szCs w:val="22"/>
              </w:rPr>
              <w:t>@Mapper</w:t>
            </w:r>
          </w:p>
        </w:tc>
        <w:tc>
          <w:tcPr>
            <w:tcW w:w="198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996929E" w14:textId="77777777" w:rsidR="00846973" w:rsidRDefault="00846973" w:rsidP="005166EA">
            <w:pPr>
              <w:cnfStyle w:val="000000100000" w:firstRow="0" w:lastRow="0" w:firstColumn="0" w:lastColumn="0" w:oddVBand="0" w:evenVBand="0" w:oddHBand="1" w:evenHBand="0" w:firstRowFirstColumn="0" w:firstRowLastColumn="0" w:lastRowFirstColumn="0" w:lastRowLastColumn="0"/>
            </w:pPr>
            <w:r>
              <w:rPr>
                <w:rFonts w:hint="eastAsia"/>
              </w:rPr>
              <w:t>类</w:t>
            </w:r>
          </w:p>
        </w:tc>
        <w:tc>
          <w:tcPr>
            <w:tcW w:w="419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08376DC" w14:textId="77777777" w:rsidR="00846973" w:rsidRDefault="00846973" w:rsidP="005166EA">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标识</w:t>
            </w:r>
            <w:r>
              <w:t>Mapper</w:t>
            </w:r>
            <w:r>
              <w:rPr>
                <w:rFonts w:ascii="宋体" w:hAnsi="宋体" w:cs="宋体" w:hint="eastAsia"/>
              </w:rPr>
              <w:t>接</w:t>
            </w:r>
            <w:r>
              <w:rPr>
                <w:rFonts w:hint="eastAsia"/>
              </w:rPr>
              <w:t>口</w:t>
            </w:r>
          </w:p>
        </w:tc>
      </w:tr>
      <w:tr w:rsidR="00846973" w14:paraId="428B41B5" w14:textId="77777777" w:rsidTr="005166EA">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C0D0568" w14:textId="77777777" w:rsidR="00846973" w:rsidRDefault="00846973" w:rsidP="005166EA">
            <w:pPr>
              <w:ind w:firstLine="442"/>
            </w:pPr>
            <w:r>
              <w:rPr>
                <w:color w:val="808000"/>
                <w:sz w:val="22"/>
                <w:szCs w:val="22"/>
              </w:rPr>
              <w:t>@Select</w:t>
            </w:r>
          </w:p>
        </w:tc>
        <w:tc>
          <w:tcPr>
            <w:tcW w:w="198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A95323C" w14:textId="77777777" w:rsidR="00846973" w:rsidRDefault="00846973" w:rsidP="005166EA">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方</w:t>
            </w:r>
            <w:r>
              <w:rPr>
                <w:rFonts w:hint="eastAsia"/>
              </w:rPr>
              <w:t>法</w:t>
            </w:r>
          </w:p>
        </w:tc>
        <w:tc>
          <w:tcPr>
            <w:tcW w:w="419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8B4FE44" w14:textId="77777777" w:rsidR="00846973" w:rsidRDefault="00846973" w:rsidP="005166EA">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查询语</w:t>
            </w:r>
            <w:r>
              <w:rPr>
                <w:rFonts w:hint="eastAsia"/>
              </w:rPr>
              <w:t>句</w:t>
            </w:r>
          </w:p>
        </w:tc>
      </w:tr>
      <w:tr w:rsidR="00846973" w14:paraId="3FF54A10" w14:textId="77777777" w:rsidTr="0051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648FC6" w14:textId="77777777" w:rsidR="00846973" w:rsidRDefault="00846973" w:rsidP="005166EA">
            <w:pPr>
              <w:ind w:firstLine="442"/>
            </w:pPr>
            <w:r>
              <w:rPr>
                <w:color w:val="808000"/>
                <w:sz w:val="22"/>
                <w:szCs w:val="22"/>
              </w:rPr>
              <w:t>@Update</w:t>
            </w:r>
          </w:p>
        </w:tc>
        <w:tc>
          <w:tcPr>
            <w:tcW w:w="198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EC82A8" w14:textId="77777777" w:rsidR="00846973" w:rsidRDefault="00846973" w:rsidP="005166EA">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方</w:t>
            </w:r>
            <w:r>
              <w:rPr>
                <w:rFonts w:hint="eastAsia"/>
              </w:rPr>
              <w:t>法</w:t>
            </w:r>
          </w:p>
        </w:tc>
        <w:tc>
          <w:tcPr>
            <w:tcW w:w="419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35D5E3E" w14:textId="77777777" w:rsidR="00846973" w:rsidRDefault="00846973" w:rsidP="005166EA">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修改语</w:t>
            </w:r>
            <w:r>
              <w:rPr>
                <w:rFonts w:hint="eastAsia"/>
              </w:rPr>
              <w:t>句</w:t>
            </w:r>
          </w:p>
        </w:tc>
      </w:tr>
      <w:tr w:rsidR="00846973" w14:paraId="201E1226" w14:textId="77777777" w:rsidTr="005166EA">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02723FA" w14:textId="77777777" w:rsidR="00846973" w:rsidRDefault="00846973" w:rsidP="005166EA">
            <w:pPr>
              <w:ind w:firstLine="442"/>
            </w:pPr>
            <w:r>
              <w:rPr>
                <w:color w:val="808000"/>
                <w:sz w:val="22"/>
                <w:szCs w:val="22"/>
              </w:rPr>
              <w:t>@Delete</w:t>
            </w:r>
          </w:p>
        </w:tc>
        <w:tc>
          <w:tcPr>
            <w:tcW w:w="198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89BF155" w14:textId="77777777" w:rsidR="00846973" w:rsidRDefault="00846973" w:rsidP="005166EA">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方</w:t>
            </w:r>
            <w:r>
              <w:rPr>
                <w:rFonts w:hint="eastAsia"/>
              </w:rPr>
              <w:t>法</w:t>
            </w:r>
          </w:p>
        </w:tc>
        <w:tc>
          <w:tcPr>
            <w:tcW w:w="419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186169B" w14:textId="77777777" w:rsidR="00846973" w:rsidRDefault="00846973" w:rsidP="005166EA">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删除语</w:t>
            </w:r>
            <w:r>
              <w:rPr>
                <w:rFonts w:hint="eastAsia"/>
              </w:rPr>
              <w:t>句</w:t>
            </w:r>
          </w:p>
        </w:tc>
      </w:tr>
      <w:tr w:rsidR="00846973" w14:paraId="59EE69B8" w14:textId="77777777" w:rsidTr="0051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CAB0D7A" w14:textId="77777777" w:rsidR="00846973" w:rsidRDefault="00846973" w:rsidP="005166EA">
            <w:pPr>
              <w:ind w:firstLine="442"/>
            </w:pPr>
            <w:r>
              <w:rPr>
                <w:color w:val="808000"/>
                <w:sz w:val="22"/>
                <w:szCs w:val="22"/>
              </w:rPr>
              <w:t>@Insert</w:t>
            </w:r>
          </w:p>
        </w:tc>
        <w:tc>
          <w:tcPr>
            <w:tcW w:w="198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930DAB7" w14:textId="77777777" w:rsidR="00846973" w:rsidRDefault="00846973" w:rsidP="005166EA">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方</w:t>
            </w:r>
            <w:r>
              <w:rPr>
                <w:rFonts w:hint="eastAsia"/>
              </w:rPr>
              <w:t>法</w:t>
            </w:r>
          </w:p>
        </w:tc>
        <w:tc>
          <w:tcPr>
            <w:tcW w:w="419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2434658" w14:textId="77777777" w:rsidR="00846973" w:rsidRDefault="00846973" w:rsidP="005166EA">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插入语</w:t>
            </w:r>
            <w:r>
              <w:rPr>
                <w:rFonts w:hint="eastAsia"/>
              </w:rPr>
              <w:t>句</w:t>
            </w:r>
          </w:p>
        </w:tc>
      </w:tr>
      <w:tr w:rsidR="00846973" w14:paraId="697A3E52" w14:textId="77777777" w:rsidTr="005166EA">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A5AAA30" w14:textId="77777777" w:rsidR="00846973" w:rsidRDefault="00846973" w:rsidP="005166EA">
            <w:pPr>
              <w:ind w:firstLine="442"/>
              <w:rPr>
                <w:color w:val="808000"/>
                <w:sz w:val="22"/>
                <w:szCs w:val="22"/>
              </w:rPr>
            </w:pPr>
            <w:r>
              <w:rPr>
                <w:color w:val="808000"/>
                <w:sz w:val="22"/>
                <w:szCs w:val="22"/>
              </w:rPr>
              <w:t>@Param</w:t>
            </w:r>
          </w:p>
        </w:tc>
        <w:tc>
          <w:tcPr>
            <w:tcW w:w="198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3FADF4" w14:textId="77777777" w:rsidR="00846973" w:rsidRDefault="00846973" w:rsidP="005166EA">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参</w:t>
            </w:r>
            <w:r>
              <w:rPr>
                <w:rFonts w:hint="eastAsia"/>
              </w:rPr>
              <w:t>数</w:t>
            </w:r>
          </w:p>
        </w:tc>
        <w:tc>
          <w:tcPr>
            <w:tcW w:w="419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D016485" w14:textId="77777777" w:rsidR="00846973" w:rsidRDefault="00846973" w:rsidP="005166EA">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标识</w:t>
            </w:r>
            <w:r>
              <w:t>SQL</w:t>
            </w:r>
            <w:r>
              <w:rPr>
                <w:rFonts w:ascii="宋体" w:hAnsi="宋体" w:cs="宋体" w:hint="eastAsia"/>
              </w:rPr>
              <w:t>参</w:t>
            </w:r>
            <w:r>
              <w:rPr>
                <w:rFonts w:hint="eastAsia"/>
              </w:rPr>
              <w:t>数</w:t>
            </w:r>
          </w:p>
        </w:tc>
      </w:tr>
    </w:tbl>
    <w:p w14:paraId="11B5C14F" w14:textId="46D4C0B4" w:rsidR="00846973" w:rsidRPr="00C84CD6" w:rsidRDefault="007D459E" w:rsidP="007D459E">
      <w:r>
        <w:rPr>
          <w:rFonts w:hint="eastAsia"/>
        </w:rPr>
        <w:t>关于注解中的参数替代符</w:t>
      </w:r>
    </w:p>
    <w:tbl>
      <w:tblPr>
        <w:tblStyle w:val="4-1"/>
        <w:tblW w:w="0" w:type="auto"/>
        <w:tblInd w:w="0" w:type="dxa"/>
        <w:tblLook w:val="04A0" w:firstRow="1" w:lastRow="0" w:firstColumn="1" w:lastColumn="0" w:noHBand="0" w:noVBand="1"/>
      </w:tblPr>
      <w:tblGrid>
        <w:gridCol w:w="2122"/>
        <w:gridCol w:w="6208"/>
      </w:tblGrid>
      <w:tr w:rsidR="00846973" w14:paraId="092553D3" w14:textId="77777777" w:rsidTr="00846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04C5AE4C" w14:textId="77777777" w:rsidR="00846973" w:rsidRDefault="00846973" w:rsidP="005166EA">
            <w:pPr>
              <w:ind w:firstLine="422"/>
            </w:pPr>
            <w:r>
              <w:rPr>
                <w:rFonts w:ascii="宋体" w:hAnsi="宋体" w:cs="宋体" w:hint="eastAsia"/>
              </w:rPr>
              <w:t>注</w:t>
            </w:r>
            <w:r>
              <w:rPr>
                <w:rFonts w:hint="eastAsia"/>
              </w:rPr>
              <w:t>解</w:t>
            </w:r>
          </w:p>
        </w:tc>
        <w:tc>
          <w:tcPr>
            <w:tcW w:w="6208" w:type="dxa"/>
            <w:hideMark/>
          </w:tcPr>
          <w:p w14:paraId="2EBC4EBC" w14:textId="77777777" w:rsidR="00846973" w:rsidRDefault="00846973" w:rsidP="005166EA">
            <w:pPr>
              <w:ind w:firstLine="422"/>
              <w:cnfStyle w:val="100000000000" w:firstRow="1" w:lastRow="0" w:firstColumn="0" w:lastColumn="0" w:oddVBand="0" w:evenVBand="0" w:oddHBand="0" w:evenHBand="0" w:firstRowFirstColumn="0" w:firstRowLastColumn="0" w:lastRowFirstColumn="0" w:lastRowLastColumn="0"/>
            </w:pPr>
            <w:r>
              <w:rPr>
                <w:rFonts w:ascii="宋体" w:hAnsi="宋体" w:cs="宋体" w:hint="eastAsia"/>
              </w:rPr>
              <w:t>说</w:t>
            </w:r>
            <w:r>
              <w:rPr>
                <w:rFonts w:hint="eastAsia"/>
              </w:rPr>
              <w:t>明</w:t>
            </w:r>
          </w:p>
        </w:tc>
      </w:tr>
      <w:tr w:rsidR="00846973" w14:paraId="1E0EFA0F" w14:textId="77777777" w:rsidTr="00846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80D6ABD" w14:textId="77777777" w:rsidR="00846973" w:rsidRDefault="00846973" w:rsidP="005166EA">
            <w:pPr>
              <w:ind w:firstLine="442"/>
            </w:pPr>
            <w:r>
              <w:rPr>
                <w:color w:val="808000"/>
                <w:sz w:val="22"/>
                <w:szCs w:val="22"/>
              </w:rPr>
              <w:t>#{}</w:t>
            </w:r>
          </w:p>
        </w:tc>
        <w:tc>
          <w:tcPr>
            <w:tcW w:w="620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5C4D17E" w14:textId="77777777" w:rsidR="00846973" w:rsidRDefault="00846973" w:rsidP="005166EA">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会识别参数的类型会自动补全单</w:t>
            </w:r>
            <w:r>
              <w:rPr>
                <w:rFonts w:hint="eastAsia"/>
              </w:rPr>
              <w:t>引</w:t>
            </w:r>
          </w:p>
          <w:p w14:paraId="5AA599ED" w14:textId="77777777" w:rsidR="00846973" w:rsidRDefault="00846973" w:rsidP="005166EA">
            <w:pPr>
              <w:cnfStyle w:val="000000100000" w:firstRow="0" w:lastRow="0" w:firstColumn="0" w:lastColumn="0" w:oddVBand="0" w:evenVBand="0" w:oddHBand="1" w:evenHBand="0" w:firstRowFirstColumn="0" w:firstRowLastColumn="0" w:lastRowFirstColumn="0" w:lastRowLastColumn="0"/>
            </w:pPr>
            <w:r>
              <w:rPr>
                <w:rFonts w:ascii="宋体" w:hAnsi="宋体" w:cs="宋体" w:hint="eastAsia"/>
              </w:rPr>
              <w:t>本身字符串值中的特殊符号会被替换、转义</w:t>
            </w:r>
            <w:r>
              <w:t xml:space="preserve"> </w:t>
            </w:r>
          </w:p>
        </w:tc>
      </w:tr>
      <w:tr w:rsidR="00846973" w14:paraId="4F653D8D" w14:textId="77777777" w:rsidTr="00846973">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F9BC693" w14:textId="77777777" w:rsidR="00846973" w:rsidRDefault="00846973" w:rsidP="005166EA">
            <w:pPr>
              <w:ind w:firstLine="442"/>
            </w:pPr>
            <w:r>
              <w:rPr>
                <w:color w:val="808000"/>
                <w:sz w:val="22"/>
                <w:szCs w:val="22"/>
              </w:rPr>
              <w:lastRenderedPageBreak/>
              <w:t>${}</w:t>
            </w:r>
          </w:p>
        </w:tc>
        <w:tc>
          <w:tcPr>
            <w:tcW w:w="620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61DC6EC" w14:textId="77777777" w:rsidR="00846973" w:rsidRDefault="00846973" w:rsidP="005166EA">
            <w:pPr>
              <w:cnfStyle w:val="000000000000" w:firstRow="0" w:lastRow="0" w:firstColumn="0" w:lastColumn="0" w:oddVBand="0" w:evenVBand="0" w:oddHBand="0" w:evenHBand="0" w:firstRowFirstColumn="0" w:firstRowLastColumn="0" w:lastRowFirstColumn="0" w:lastRowLastColumn="0"/>
            </w:pPr>
            <w:r>
              <w:rPr>
                <w:rFonts w:ascii="宋体" w:hAnsi="宋体" w:cs="宋体" w:hint="eastAsia"/>
              </w:rPr>
              <w:t>参数原值（一般程序中动态组合</w:t>
            </w:r>
            <w:r>
              <w:t>sql</w:t>
            </w:r>
            <w:r>
              <w:rPr>
                <w:rFonts w:hint="eastAsia"/>
              </w:rPr>
              <w:t>）</w:t>
            </w:r>
          </w:p>
        </w:tc>
      </w:tr>
    </w:tbl>
    <w:p w14:paraId="51F001E4" w14:textId="38942F3E" w:rsidR="00D04327" w:rsidRDefault="00237E0F" w:rsidP="00237E0F">
      <w:pPr>
        <w:pStyle w:val="aff2"/>
        <w:adjustRightInd/>
        <w:snapToGrid/>
      </w:pPr>
      <w:r>
        <w:t xml:space="preserve">3.4.5.3 </w:t>
      </w:r>
      <w:r>
        <w:rPr>
          <w:rFonts w:hint="eastAsia"/>
        </w:rPr>
        <w:t>HelloWorl</w:t>
      </w:r>
      <w:r>
        <w:t>d</w:t>
      </w:r>
    </w:p>
    <w:p w14:paraId="5333294A" w14:textId="77777777" w:rsidR="00237E0F" w:rsidRPr="00CF0C95" w:rsidRDefault="00237E0F" w:rsidP="00237E0F">
      <w:pPr>
        <w:ind w:firstLineChars="0" w:firstLine="0"/>
        <w:rPr>
          <w:b/>
          <w:bCs/>
        </w:rPr>
      </w:pPr>
      <w:r w:rsidRPr="00D630C9">
        <w:rPr>
          <w:rFonts w:hint="eastAsia"/>
          <w:b/>
          <w:bCs/>
        </w:rPr>
        <w:t>1</w:t>
      </w:r>
      <w:r w:rsidRPr="00D630C9">
        <w:rPr>
          <w:rFonts w:hint="eastAsia"/>
          <w:b/>
          <w:bCs/>
        </w:rPr>
        <w:t>）</w:t>
      </w:r>
      <w:r>
        <w:rPr>
          <w:rFonts w:hint="eastAsia"/>
          <w:b/>
          <w:bCs/>
        </w:rPr>
        <w:t>创建测试表</w:t>
      </w:r>
    </w:p>
    <w:p w14:paraId="6CC3ED06" w14:textId="77777777" w:rsidR="00237E0F" w:rsidRPr="00DA6789" w:rsidRDefault="00237E0F" w:rsidP="00237E0F">
      <w:pPr>
        <w:pStyle w:val="aff3"/>
        <w:topLinePunct/>
        <w:adjustRightInd w:val="0"/>
        <w:rPr>
          <w:color w:val="080808"/>
        </w:rPr>
      </w:pPr>
      <w:r w:rsidRPr="00DA6789">
        <w:rPr>
          <w:color w:val="080808"/>
        </w:rPr>
        <w:t xml:space="preserve">CREATE TABLE `customer` (   </w:t>
      </w:r>
    </w:p>
    <w:p w14:paraId="3368E3A9" w14:textId="77777777" w:rsidR="00237E0F" w:rsidRPr="00DA6789" w:rsidRDefault="00237E0F" w:rsidP="00237E0F">
      <w:pPr>
        <w:pStyle w:val="aff3"/>
        <w:topLinePunct/>
        <w:adjustRightInd w:val="0"/>
        <w:rPr>
          <w:color w:val="080808"/>
        </w:rPr>
      </w:pPr>
      <w:r w:rsidRPr="00DA6789">
        <w:rPr>
          <w:color w:val="080808"/>
        </w:rPr>
        <w:t xml:space="preserve">    `id` bigint(20) NOT NULL AUTO_INCREMENT,</w:t>
      </w:r>
    </w:p>
    <w:p w14:paraId="59F29433" w14:textId="77777777" w:rsidR="00237E0F" w:rsidRPr="00DA6789" w:rsidRDefault="00237E0F" w:rsidP="00237E0F">
      <w:pPr>
        <w:pStyle w:val="aff3"/>
        <w:topLinePunct/>
        <w:adjustRightInd w:val="0"/>
        <w:rPr>
          <w:color w:val="080808"/>
        </w:rPr>
      </w:pPr>
      <w:r w:rsidRPr="00DA6789">
        <w:rPr>
          <w:color w:val="080808"/>
        </w:rPr>
        <w:t xml:space="preserve">    `name` varchar(200) DEFAULT NULL,</w:t>
      </w:r>
    </w:p>
    <w:p w14:paraId="4A2C3F25" w14:textId="77777777" w:rsidR="00237E0F" w:rsidRPr="00DA6789" w:rsidRDefault="00237E0F" w:rsidP="00B617A0">
      <w:pPr>
        <w:pStyle w:val="aff3"/>
        <w:topLinePunct/>
        <w:adjustRightInd w:val="0"/>
        <w:ind w:firstLineChars="200" w:firstLine="320"/>
        <w:rPr>
          <w:color w:val="080808"/>
        </w:rPr>
      </w:pPr>
      <w:r w:rsidRPr="00DA6789">
        <w:rPr>
          <w:color w:val="080808"/>
        </w:rPr>
        <w:t>`age` bigint(20) DEFAULT NULL,</w:t>
      </w:r>
    </w:p>
    <w:p w14:paraId="1E7F4762" w14:textId="77777777" w:rsidR="00237E0F" w:rsidRPr="00DA6789" w:rsidRDefault="00237E0F" w:rsidP="00237E0F">
      <w:pPr>
        <w:pStyle w:val="aff3"/>
        <w:topLinePunct/>
        <w:adjustRightInd w:val="0"/>
        <w:rPr>
          <w:color w:val="080808"/>
        </w:rPr>
      </w:pPr>
      <w:r w:rsidRPr="00DA6789">
        <w:rPr>
          <w:color w:val="080808"/>
        </w:rPr>
        <w:t xml:space="preserve">     PRIMARY KEY (`id`) </w:t>
      </w:r>
    </w:p>
    <w:p w14:paraId="13E24562" w14:textId="77777777" w:rsidR="00237E0F" w:rsidRPr="00DA6789" w:rsidRDefault="00237E0F" w:rsidP="00237E0F">
      <w:pPr>
        <w:pStyle w:val="aff3"/>
        <w:topLinePunct/>
        <w:adjustRightInd w:val="0"/>
        <w:rPr>
          <w:color w:val="080808"/>
        </w:rPr>
      </w:pPr>
      <w:r w:rsidRPr="00DA6789">
        <w:rPr>
          <w:color w:val="080808"/>
        </w:rPr>
        <w:t>)</w:t>
      </w:r>
    </w:p>
    <w:p w14:paraId="6A8C7EB7" w14:textId="77777777" w:rsidR="00237E0F" w:rsidRPr="00DA6789" w:rsidRDefault="00237E0F" w:rsidP="00237E0F">
      <w:pPr>
        <w:pStyle w:val="aff3"/>
        <w:topLinePunct/>
        <w:adjustRightInd w:val="0"/>
        <w:rPr>
          <w:color w:val="080808"/>
        </w:rPr>
      </w:pPr>
      <w:r w:rsidRPr="00DA6789">
        <w:rPr>
          <w:color w:val="080808"/>
        </w:rPr>
        <w:t>ENGINE=InnoDB DEFAULT CHARSET=utf8</w:t>
      </w:r>
    </w:p>
    <w:p w14:paraId="2AE62293" w14:textId="77777777" w:rsidR="00237E0F" w:rsidRPr="006B2EB7" w:rsidRDefault="00237E0F" w:rsidP="00237E0F">
      <w:pPr>
        <w:ind w:firstLineChars="0" w:firstLine="0"/>
        <w:rPr>
          <w:b/>
          <w:bCs/>
        </w:rPr>
      </w:pPr>
      <w:r>
        <w:rPr>
          <w:rFonts w:hint="eastAsia"/>
          <w:b/>
          <w:bCs/>
        </w:rPr>
        <w:t>2</w:t>
      </w:r>
      <w:r>
        <w:rPr>
          <w:rFonts w:hint="eastAsia"/>
          <w:b/>
          <w:bCs/>
        </w:rPr>
        <w:t>）</w:t>
      </w:r>
      <w:r w:rsidRPr="006B2EB7">
        <w:rPr>
          <w:rFonts w:hint="eastAsia"/>
          <w:b/>
          <w:bCs/>
        </w:rPr>
        <w:t>引入依赖</w:t>
      </w:r>
    </w:p>
    <w:p w14:paraId="59C9310D" w14:textId="77777777" w:rsidR="00237E0F" w:rsidRPr="00DA6789" w:rsidRDefault="00237E0F" w:rsidP="00237E0F">
      <w:pPr>
        <w:pStyle w:val="aff3"/>
        <w:topLinePunct/>
        <w:adjustRightInd w:val="0"/>
        <w:rPr>
          <w:color w:val="080808"/>
        </w:rPr>
      </w:pPr>
      <w:r w:rsidRPr="00DA6789">
        <w:rPr>
          <w:color w:val="080808"/>
        </w:rPr>
        <w:t>&lt;dependency&gt;</w:t>
      </w:r>
    </w:p>
    <w:p w14:paraId="166B9CC9" w14:textId="3E145577" w:rsidR="00237E0F" w:rsidRPr="00DA6789" w:rsidRDefault="00237E0F" w:rsidP="00237E0F">
      <w:pPr>
        <w:pStyle w:val="aff3"/>
        <w:topLinePunct/>
        <w:adjustRightInd w:val="0"/>
        <w:rPr>
          <w:color w:val="080808"/>
        </w:rPr>
      </w:pPr>
      <w:r w:rsidRPr="00DA6789">
        <w:rPr>
          <w:color w:val="080808"/>
        </w:rPr>
        <w:t xml:space="preserve">    &lt;groupId&gt;org.</w:t>
      </w:r>
      <w:r w:rsidR="007811DE">
        <w:rPr>
          <w:rFonts w:hint="eastAsia"/>
          <w:color w:val="080808"/>
        </w:rPr>
        <w:t>mybatis</w:t>
      </w:r>
      <w:r w:rsidRPr="00DA6789">
        <w:rPr>
          <w:color w:val="080808"/>
        </w:rPr>
        <w:t>.spring.boot&lt;/groupId&gt;</w:t>
      </w:r>
    </w:p>
    <w:p w14:paraId="396A956D" w14:textId="2E9EF772" w:rsidR="00237E0F" w:rsidRPr="00DA6789" w:rsidRDefault="00237E0F" w:rsidP="00237E0F">
      <w:pPr>
        <w:pStyle w:val="aff3"/>
        <w:topLinePunct/>
        <w:adjustRightInd w:val="0"/>
        <w:rPr>
          <w:color w:val="080808"/>
        </w:rPr>
      </w:pPr>
      <w:r w:rsidRPr="00DA6789">
        <w:rPr>
          <w:color w:val="080808"/>
        </w:rPr>
        <w:t xml:space="preserve">    &lt;artifactId&gt;</w:t>
      </w:r>
      <w:r w:rsidR="007811DE">
        <w:rPr>
          <w:rFonts w:hint="eastAsia"/>
          <w:color w:val="080808"/>
        </w:rPr>
        <w:t>mybatis</w:t>
      </w:r>
      <w:r w:rsidRPr="00DA6789">
        <w:rPr>
          <w:color w:val="080808"/>
        </w:rPr>
        <w:t>-spring-boot-starter&lt;/artifactId&gt;</w:t>
      </w:r>
    </w:p>
    <w:p w14:paraId="48F3383C" w14:textId="7BBD8BFA" w:rsidR="00237E0F" w:rsidRPr="00DA6789" w:rsidRDefault="00237E0F" w:rsidP="00237E0F">
      <w:pPr>
        <w:pStyle w:val="aff3"/>
        <w:topLinePunct/>
        <w:adjustRightInd w:val="0"/>
        <w:rPr>
          <w:color w:val="080808"/>
        </w:rPr>
      </w:pPr>
      <w:r w:rsidRPr="00DA6789">
        <w:rPr>
          <w:color w:val="080808"/>
        </w:rPr>
        <w:t xml:space="preserve">    &lt;version&gt;2.</w:t>
      </w:r>
      <w:r w:rsidR="00180C63" w:rsidRPr="00DA6789">
        <w:rPr>
          <w:color w:val="080808"/>
        </w:rPr>
        <w:t>3</w:t>
      </w:r>
      <w:r w:rsidRPr="00DA6789">
        <w:rPr>
          <w:color w:val="080808"/>
        </w:rPr>
        <w:t>.</w:t>
      </w:r>
      <w:r w:rsidR="00180C63" w:rsidRPr="00DA6789">
        <w:rPr>
          <w:color w:val="080808"/>
        </w:rPr>
        <w:t>1</w:t>
      </w:r>
      <w:r w:rsidRPr="00DA6789">
        <w:rPr>
          <w:color w:val="080808"/>
        </w:rPr>
        <w:t>&lt;/version&gt;</w:t>
      </w:r>
    </w:p>
    <w:p w14:paraId="35C13422" w14:textId="77777777" w:rsidR="00237E0F" w:rsidRPr="00DA6789" w:rsidRDefault="00237E0F" w:rsidP="00237E0F">
      <w:pPr>
        <w:pStyle w:val="aff3"/>
        <w:topLinePunct/>
        <w:adjustRightInd w:val="0"/>
        <w:rPr>
          <w:color w:val="080808"/>
        </w:rPr>
      </w:pPr>
      <w:r w:rsidRPr="00DA6789">
        <w:rPr>
          <w:color w:val="080808"/>
        </w:rPr>
        <w:t>&lt;/dependency&gt;</w:t>
      </w:r>
    </w:p>
    <w:p w14:paraId="4FF9CA20" w14:textId="77777777" w:rsidR="00237E0F" w:rsidRPr="00DA6789" w:rsidRDefault="00237E0F" w:rsidP="00237E0F">
      <w:pPr>
        <w:pStyle w:val="aff3"/>
        <w:topLinePunct/>
        <w:adjustRightInd w:val="0"/>
        <w:rPr>
          <w:color w:val="080808"/>
        </w:rPr>
      </w:pPr>
      <w:r w:rsidRPr="00DA6789">
        <w:rPr>
          <w:color w:val="080808"/>
        </w:rPr>
        <w:t>&lt;dependency&gt;</w:t>
      </w:r>
    </w:p>
    <w:p w14:paraId="3CCC1C4B" w14:textId="77777777" w:rsidR="00237E0F" w:rsidRPr="00DA6789" w:rsidRDefault="00237E0F" w:rsidP="00237E0F">
      <w:pPr>
        <w:pStyle w:val="aff3"/>
        <w:topLinePunct/>
        <w:adjustRightInd w:val="0"/>
        <w:rPr>
          <w:color w:val="080808"/>
        </w:rPr>
      </w:pPr>
      <w:r w:rsidRPr="00DA6789">
        <w:rPr>
          <w:color w:val="080808"/>
        </w:rPr>
        <w:t xml:space="preserve">    &lt;groupId&gt;org.springframework.boot&lt;/groupId&gt;</w:t>
      </w:r>
    </w:p>
    <w:p w14:paraId="7D664DF2" w14:textId="77777777" w:rsidR="00237E0F" w:rsidRPr="00DA6789" w:rsidRDefault="00237E0F" w:rsidP="00237E0F">
      <w:pPr>
        <w:pStyle w:val="aff3"/>
        <w:topLinePunct/>
        <w:adjustRightInd w:val="0"/>
        <w:rPr>
          <w:color w:val="080808"/>
        </w:rPr>
      </w:pPr>
      <w:r w:rsidRPr="00DA6789">
        <w:rPr>
          <w:color w:val="080808"/>
        </w:rPr>
        <w:t xml:space="preserve">    &lt;artifactId&gt;spring-boot-starter-jdbc&lt;/artifactId&gt;</w:t>
      </w:r>
    </w:p>
    <w:p w14:paraId="58C941E9" w14:textId="77777777" w:rsidR="00237E0F" w:rsidRPr="00DA6789" w:rsidRDefault="00237E0F" w:rsidP="00237E0F">
      <w:pPr>
        <w:pStyle w:val="aff3"/>
        <w:topLinePunct/>
        <w:adjustRightInd w:val="0"/>
        <w:rPr>
          <w:color w:val="080808"/>
        </w:rPr>
      </w:pPr>
      <w:r w:rsidRPr="00DA6789">
        <w:rPr>
          <w:color w:val="080808"/>
        </w:rPr>
        <w:t>&lt;/dependency&gt;</w:t>
      </w:r>
    </w:p>
    <w:p w14:paraId="6829C637" w14:textId="7BDD11A9" w:rsidR="00180C63" w:rsidRPr="00DA6789" w:rsidRDefault="00180C63" w:rsidP="00180C63">
      <w:pPr>
        <w:pStyle w:val="aff3"/>
        <w:topLinePunct/>
        <w:adjustRightInd w:val="0"/>
        <w:rPr>
          <w:color w:val="080808"/>
        </w:rPr>
      </w:pPr>
      <w:r w:rsidRPr="00DA6789">
        <w:rPr>
          <w:color w:val="080808"/>
        </w:rPr>
        <w:t>&lt;dependency&gt;</w:t>
      </w:r>
    </w:p>
    <w:p w14:paraId="25A61110" w14:textId="4E8F732C" w:rsidR="00180C63" w:rsidRPr="00DA6789" w:rsidRDefault="00180C63" w:rsidP="00180C63">
      <w:pPr>
        <w:pStyle w:val="aff3"/>
        <w:topLinePunct/>
        <w:adjustRightInd w:val="0"/>
        <w:rPr>
          <w:color w:val="080808"/>
        </w:rPr>
      </w:pPr>
      <w:r w:rsidRPr="00DA6789">
        <w:rPr>
          <w:color w:val="080808"/>
        </w:rPr>
        <w:t xml:space="preserve">    &lt;groupId&gt;com.mysql&lt;/groupId&gt;</w:t>
      </w:r>
    </w:p>
    <w:p w14:paraId="6EE9478F" w14:textId="70423BAB" w:rsidR="00180C63" w:rsidRPr="00DA6789" w:rsidRDefault="00180C63" w:rsidP="00180C63">
      <w:pPr>
        <w:pStyle w:val="aff3"/>
        <w:topLinePunct/>
        <w:adjustRightInd w:val="0"/>
        <w:rPr>
          <w:color w:val="080808"/>
        </w:rPr>
      </w:pPr>
      <w:r w:rsidRPr="00DA6789">
        <w:rPr>
          <w:color w:val="080808"/>
        </w:rPr>
        <w:t xml:space="preserve">    &lt;artifactId&gt;mysql-connector-j&lt;/artifactId&gt;</w:t>
      </w:r>
    </w:p>
    <w:p w14:paraId="066B345C" w14:textId="37F80369" w:rsidR="00180C63" w:rsidRPr="00DA6789" w:rsidRDefault="00180C63" w:rsidP="00180C63">
      <w:pPr>
        <w:pStyle w:val="aff3"/>
        <w:topLinePunct/>
        <w:adjustRightInd w:val="0"/>
        <w:rPr>
          <w:color w:val="080808"/>
        </w:rPr>
      </w:pPr>
      <w:r w:rsidRPr="00DA6789">
        <w:rPr>
          <w:color w:val="080808"/>
        </w:rPr>
        <w:t xml:space="preserve">    &lt;scope&gt;runtime&lt;/scope&gt;</w:t>
      </w:r>
    </w:p>
    <w:p w14:paraId="454D63A3" w14:textId="6AFB87A3" w:rsidR="00180C63" w:rsidRPr="00DA6789" w:rsidRDefault="00180C63" w:rsidP="00180C63">
      <w:pPr>
        <w:pStyle w:val="aff3"/>
        <w:topLinePunct/>
        <w:adjustRightInd w:val="0"/>
        <w:rPr>
          <w:color w:val="080808"/>
        </w:rPr>
      </w:pPr>
      <w:r w:rsidRPr="00DA6789">
        <w:rPr>
          <w:color w:val="080808"/>
        </w:rPr>
        <w:t>&lt;/dependency&gt;</w:t>
      </w:r>
    </w:p>
    <w:p w14:paraId="584E6E19" w14:textId="77777777" w:rsidR="00237E0F" w:rsidRPr="006B2EB7" w:rsidRDefault="00237E0F" w:rsidP="00237E0F">
      <w:pPr>
        <w:ind w:firstLineChars="0" w:firstLine="0"/>
        <w:rPr>
          <w:b/>
          <w:bCs/>
        </w:rPr>
      </w:pPr>
      <w:r>
        <w:rPr>
          <w:b/>
          <w:bCs/>
        </w:rPr>
        <w:t>3</w:t>
      </w:r>
      <w:r>
        <w:rPr>
          <w:rFonts w:hint="eastAsia"/>
          <w:b/>
          <w:bCs/>
        </w:rPr>
        <w:t>）</w:t>
      </w:r>
      <w:r w:rsidRPr="006B2EB7">
        <w:rPr>
          <w:b/>
          <w:bCs/>
        </w:rPr>
        <w:t>application.properties</w:t>
      </w:r>
    </w:p>
    <w:p w14:paraId="53E2A446" w14:textId="5F2C6A97" w:rsidR="00237E0F" w:rsidRPr="00DA6789" w:rsidRDefault="00237E0F" w:rsidP="00237E0F">
      <w:pPr>
        <w:pStyle w:val="aff3"/>
        <w:topLinePunct/>
        <w:adjustRightInd w:val="0"/>
        <w:rPr>
          <w:color w:val="080808"/>
        </w:rPr>
      </w:pPr>
      <w:r w:rsidRPr="00DA6789">
        <w:rPr>
          <w:color w:val="080808"/>
        </w:rPr>
        <w:t>spring.datasource.url=jdbc:mysql://</w:t>
      </w:r>
      <w:r w:rsidRPr="00DA6789">
        <w:rPr>
          <w:rFonts w:hint="eastAsia"/>
          <w:color w:val="080808"/>
        </w:rPr>
        <w:t>had</w:t>
      </w:r>
      <w:r w:rsidRPr="00DA6789">
        <w:rPr>
          <w:color w:val="080808"/>
        </w:rPr>
        <w:t>oop102:3306/</w:t>
      </w:r>
      <w:r w:rsidR="00180C63" w:rsidRPr="00DA6789">
        <w:rPr>
          <w:color w:val="080808"/>
        </w:rPr>
        <w:t>test</w:t>
      </w:r>
      <w:r w:rsidRPr="00DA6789">
        <w:rPr>
          <w:color w:val="080808"/>
        </w:rPr>
        <w:t>?characterEncoding=utf-8&amp;useSSL=false</w:t>
      </w:r>
    </w:p>
    <w:p w14:paraId="38C5008D" w14:textId="77777777" w:rsidR="00237E0F" w:rsidRPr="00DA6789" w:rsidRDefault="00237E0F" w:rsidP="00237E0F">
      <w:pPr>
        <w:pStyle w:val="aff3"/>
        <w:topLinePunct/>
        <w:adjustRightInd w:val="0"/>
        <w:rPr>
          <w:color w:val="080808"/>
        </w:rPr>
      </w:pPr>
      <w:r w:rsidRPr="00DA6789">
        <w:rPr>
          <w:color w:val="080808"/>
        </w:rPr>
        <w:t>spring.datasource.driver-class-name=com.mysql.jdbc.Driver</w:t>
      </w:r>
    </w:p>
    <w:p w14:paraId="78B2E302" w14:textId="77777777" w:rsidR="00237E0F" w:rsidRPr="00DA6789" w:rsidRDefault="00237E0F" w:rsidP="00237E0F">
      <w:pPr>
        <w:pStyle w:val="aff3"/>
        <w:topLinePunct/>
        <w:adjustRightInd w:val="0"/>
        <w:rPr>
          <w:color w:val="080808"/>
        </w:rPr>
      </w:pPr>
      <w:r w:rsidRPr="00DA6789">
        <w:rPr>
          <w:color w:val="080808"/>
        </w:rPr>
        <w:t>spring.datasource.username=root</w:t>
      </w:r>
    </w:p>
    <w:p w14:paraId="01BBB001" w14:textId="2CCA4E37" w:rsidR="00237E0F" w:rsidRPr="00DA6789" w:rsidRDefault="00237E0F" w:rsidP="00237E0F">
      <w:pPr>
        <w:pStyle w:val="aff3"/>
        <w:topLinePunct/>
        <w:adjustRightInd w:val="0"/>
        <w:rPr>
          <w:color w:val="080808"/>
        </w:rPr>
      </w:pPr>
      <w:r w:rsidRPr="00DA6789">
        <w:rPr>
          <w:color w:val="080808"/>
        </w:rPr>
        <w:t>spring.datasource.password=</w:t>
      </w:r>
      <w:r w:rsidR="00180C63" w:rsidRPr="00DA6789">
        <w:rPr>
          <w:color w:val="080808"/>
        </w:rPr>
        <w:t>000000</w:t>
      </w:r>
    </w:p>
    <w:p w14:paraId="185BB59C" w14:textId="77777777" w:rsidR="00237E0F" w:rsidRPr="006B2EB7" w:rsidRDefault="00237E0F" w:rsidP="00237E0F">
      <w:pPr>
        <w:ind w:firstLineChars="0" w:firstLine="0"/>
        <w:rPr>
          <w:b/>
          <w:bCs/>
        </w:rPr>
      </w:pPr>
      <w:r>
        <w:rPr>
          <w:b/>
          <w:bCs/>
        </w:rPr>
        <w:t>4</w:t>
      </w:r>
      <w:r>
        <w:rPr>
          <w:rFonts w:hint="eastAsia"/>
          <w:b/>
          <w:bCs/>
        </w:rPr>
        <w:t>）</w:t>
      </w:r>
      <w:r w:rsidRPr="006B2EB7">
        <w:rPr>
          <w:rFonts w:hint="eastAsia"/>
          <w:b/>
          <w:bCs/>
        </w:rPr>
        <w:t>创建</w:t>
      </w:r>
      <w:r w:rsidRPr="006B2EB7">
        <w:rPr>
          <w:rFonts w:hint="eastAsia"/>
          <w:b/>
          <w:bCs/>
        </w:rPr>
        <w:t>M</w:t>
      </w:r>
      <w:r w:rsidRPr="006B2EB7">
        <w:rPr>
          <w:b/>
          <w:bCs/>
        </w:rPr>
        <w:t>apper</w:t>
      </w:r>
      <w:r w:rsidRPr="006B2EB7">
        <w:rPr>
          <w:rFonts w:hint="eastAsia"/>
          <w:b/>
          <w:bCs/>
        </w:rPr>
        <w:t>接口</w:t>
      </w:r>
    </w:p>
    <w:p w14:paraId="1152F1B3" w14:textId="77777777" w:rsidR="00237E0F" w:rsidRPr="00DA6789" w:rsidRDefault="00237E0F" w:rsidP="00237E0F">
      <w:pPr>
        <w:pStyle w:val="aff3"/>
        <w:topLinePunct/>
        <w:adjustRightInd w:val="0"/>
        <w:rPr>
          <w:color w:val="080808"/>
        </w:rPr>
      </w:pPr>
      <w:r w:rsidRPr="00DA6789">
        <w:rPr>
          <w:color w:val="080808"/>
        </w:rPr>
        <w:t>@Mapper</w:t>
      </w:r>
    </w:p>
    <w:p w14:paraId="360F2A35" w14:textId="77777777" w:rsidR="00237E0F" w:rsidRPr="00DA6789" w:rsidRDefault="00237E0F" w:rsidP="00237E0F">
      <w:pPr>
        <w:pStyle w:val="aff3"/>
        <w:topLinePunct/>
        <w:adjustRightInd w:val="0"/>
        <w:rPr>
          <w:color w:val="080808"/>
        </w:rPr>
      </w:pPr>
      <w:r w:rsidRPr="00DA6789">
        <w:rPr>
          <w:color w:val="080808"/>
        </w:rPr>
        <w:t>public interface CustomerMapper {</w:t>
      </w:r>
    </w:p>
    <w:p w14:paraId="7ED30659" w14:textId="77777777" w:rsidR="00237E0F" w:rsidRPr="00DA6789" w:rsidRDefault="00237E0F" w:rsidP="00237E0F">
      <w:pPr>
        <w:pStyle w:val="aff3"/>
        <w:topLinePunct/>
        <w:adjustRightInd w:val="0"/>
        <w:rPr>
          <w:color w:val="080808"/>
        </w:rPr>
      </w:pPr>
    </w:p>
    <w:p w14:paraId="00A76F09" w14:textId="77777777" w:rsidR="00237E0F" w:rsidRPr="00DA6789" w:rsidRDefault="00237E0F" w:rsidP="00237E0F">
      <w:pPr>
        <w:pStyle w:val="aff3"/>
        <w:topLinePunct/>
        <w:adjustRightInd w:val="0"/>
        <w:rPr>
          <w:color w:val="080808"/>
        </w:rPr>
      </w:pPr>
      <w:r w:rsidRPr="00DA6789">
        <w:rPr>
          <w:color w:val="080808"/>
        </w:rPr>
        <w:t xml:space="preserve">    @Select("select * from customer  ")</w:t>
      </w:r>
    </w:p>
    <w:p w14:paraId="325B528F" w14:textId="77777777" w:rsidR="00237E0F" w:rsidRPr="00DA6789" w:rsidRDefault="00237E0F" w:rsidP="00237E0F">
      <w:pPr>
        <w:pStyle w:val="aff3"/>
        <w:topLinePunct/>
        <w:adjustRightInd w:val="0"/>
        <w:rPr>
          <w:color w:val="080808"/>
        </w:rPr>
      </w:pPr>
      <w:r w:rsidRPr="00DA6789">
        <w:rPr>
          <w:color w:val="080808"/>
        </w:rPr>
        <w:t xml:space="preserve">    public List&lt;Customer&gt; getCustomerList();</w:t>
      </w:r>
    </w:p>
    <w:p w14:paraId="747B0AD1" w14:textId="77777777" w:rsidR="00237E0F" w:rsidRPr="00DA6789" w:rsidRDefault="00237E0F" w:rsidP="00237E0F">
      <w:pPr>
        <w:pStyle w:val="aff3"/>
        <w:topLinePunct/>
        <w:adjustRightInd w:val="0"/>
        <w:rPr>
          <w:color w:val="080808"/>
        </w:rPr>
      </w:pPr>
    </w:p>
    <w:p w14:paraId="2F5AFB96" w14:textId="77777777" w:rsidR="00237E0F" w:rsidRPr="00DA6789" w:rsidRDefault="00237E0F" w:rsidP="00237E0F">
      <w:pPr>
        <w:pStyle w:val="aff3"/>
        <w:topLinePunct/>
        <w:adjustRightInd w:val="0"/>
        <w:rPr>
          <w:color w:val="080808"/>
        </w:rPr>
      </w:pPr>
      <w:r w:rsidRPr="00DA6789">
        <w:rPr>
          <w:color w:val="080808"/>
        </w:rPr>
        <w:t xml:space="preserve">    @Select("select * from customer  where id=#{id}")</w:t>
      </w:r>
    </w:p>
    <w:p w14:paraId="50726AE7" w14:textId="77777777" w:rsidR="00237E0F" w:rsidRPr="00DA6789" w:rsidRDefault="00237E0F" w:rsidP="00237E0F">
      <w:pPr>
        <w:pStyle w:val="aff3"/>
        <w:topLinePunct/>
        <w:adjustRightInd w:val="0"/>
        <w:rPr>
          <w:color w:val="080808"/>
        </w:rPr>
      </w:pPr>
      <w:r w:rsidRPr="00DA6789">
        <w:rPr>
          <w:color w:val="080808"/>
        </w:rPr>
        <w:t xml:space="preserve">    public Customer getCustomerById(Long id );</w:t>
      </w:r>
    </w:p>
    <w:p w14:paraId="507C0FB6" w14:textId="77777777" w:rsidR="00237E0F" w:rsidRPr="00DA6789" w:rsidRDefault="00237E0F" w:rsidP="00237E0F">
      <w:pPr>
        <w:pStyle w:val="aff3"/>
        <w:topLinePunct/>
        <w:adjustRightInd w:val="0"/>
        <w:rPr>
          <w:color w:val="080808"/>
        </w:rPr>
      </w:pPr>
    </w:p>
    <w:p w14:paraId="42739342" w14:textId="77777777" w:rsidR="00237E0F" w:rsidRPr="00DA6789" w:rsidRDefault="00237E0F" w:rsidP="00237E0F">
      <w:pPr>
        <w:pStyle w:val="aff3"/>
        <w:topLinePunct/>
        <w:adjustRightInd w:val="0"/>
        <w:rPr>
          <w:color w:val="080808"/>
        </w:rPr>
      </w:pPr>
    </w:p>
    <w:p w14:paraId="66E51228" w14:textId="77777777" w:rsidR="00237E0F" w:rsidRPr="00DA6789" w:rsidRDefault="00237E0F" w:rsidP="00237E0F">
      <w:pPr>
        <w:pStyle w:val="aff3"/>
        <w:topLinePunct/>
        <w:adjustRightInd w:val="0"/>
        <w:rPr>
          <w:color w:val="080808"/>
        </w:rPr>
      </w:pPr>
      <w:r w:rsidRPr="00DA6789">
        <w:rPr>
          <w:color w:val="080808"/>
        </w:rPr>
        <w:t xml:space="preserve">    @ Select("select * from customer")</w:t>
      </w:r>
    </w:p>
    <w:p w14:paraId="7CF677CC" w14:textId="77777777" w:rsidR="00237E0F" w:rsidRPr="00DA6789" w:rsidRDefault="00237E0F" w:rsidP="00237E0F">
      <w:pPr>
        <w:pStyle w:val="aff3"/>
        <w:topLinePunct/>
        <w:adjustRightInd w:val="0"/>
        <w:rPr>
          <w:color w:val="080808"/>
        </w:rPr>
      </w:pPr>
      <w:r w:rsidRPr="00DA6789">
        <w:rPr>
          <w:color w:val="080808"/>
        </w:rPr>
        <w:t xml:space="preserve">    public List&lt;Customer&gt; selectCustomerList();</w:t>
      </w:r>
    </w:p>
    <w:p w14:paraId="165EC333" w14:textId="77777777" w:rsidR="00237E0F" w:rsidRPr="00DA6789" w:rsidRDefault="00237E0F" w:rsidP="00237E0F">
      <w:pPr>
        <w:pStyle w:val="aff3"/>
        <w:topLinePunct/>
        <w:adjustRightInd w:val="0"/>
        <w:rPr>
          <w:color w:val="080808"/>
        </w:rPr>
      </w:pPr>
    </w:p>
    <w:p w14:paraId="4C733931" w14:textId="77777777" w:rsidR="00237E0F" w:rsidRPr="00DA6789" w:rsidRDefault="00237E0F" w:rsidP="000034DC">
      <w:pPr>
        <w:pStyle w:val="aff3"/>
        <w:topLinePunct/>
        <w:adjustRightInd w:val="0"/>
        <w:ind w:firstLineChars="200" w:firstLine="320"/>
        <w:rPr>
          <w:color w:val="080808"/>
        </w:rPr>
      </w:pPr>
      <w:r w:rsidRPr="00DA6789">
        <w:rPr>
          <w:color w:val="080808"/>
        </w:rPr>
        <w:t>@Insert("insert into customer(name,age) values (#{customer.name}, #{customer.age} )")</w:t>
      </w:r>
    </w:p>
    <w:p w14:paraId="7B65F972" w14:textId="77777777" w:rsidR="00237E0F" w:rsidRPr="00DA6789" w:rsidRDefault="00237E0F" w:rsidP="000034DC">
      <w:pPr>
        <w:pStyle w:val="aff3"/>
        <w:topLinePunct/>
        <w:adjustRightInd w:val="0"/>
        <w:ind w:firstLineChars="200" w:firstLine="320"/>
        <w:rPr>
          <w:color w:val="080808"/>
        </w:rPr>
      </w:pPr>
      <w:r w:rsidRPr="00DA6789">
        <w:rPr>
          <w:color w:val="080808"/>
        </w:rPr>
        <w:t>public void insertCustomer(@Param("customer") Customer customer);</w:t>
      </w:r>
    </w:p>
    <w:p w14:paraId="121F72CB" w14:textId="77777777" w:rsidR="00237E0F" w:rsidRPr="00DA6789" w:rsidRDefault="00237E0F" w:rsidP="00237E0F">
      <w:pPr>
        <w:pStyle w:val="aff3"/>
        <w:topLinePunct/>
        <w:adjustRightInd w:val="0"/>
        <w:rPr>
          <w:color w:val="080808"/>
        </w:rPr>
      </w:pPr>
    </w:p>
    <w:p w14:paraId="5B838A45" w14:textId="0A122B0F" w:rsidR="00237E0F" w:rsidRPr="00DA6789" w:rsidRDefault="00237E0F" w:rsidP="00237E0F">
      <w:pPr>
        <w:pStyle w:val="aff3"/>
        <w:topLinePunct/>
        <w:adjustRightInd w:val="0"/>
        <w:rPr>
          <w:color w:val="080808"/>
        </w:rPr>
      </w:pPr>
      <w:r w:rsidRPr="00DA6789">
        <w:rPr>
          <w:color w:val="080808"/>
        </w:rPr>
        <w:t xml:space="preserve">  </w:t>
      </w:r>
      <w:r w:rsidR="000034DC">
        <w:rPr>
          <w:color w:val="080808"/>
        </w:rPr>
        <w:t xml:space="preserve"> </w:t>
      </w:r>
      <w:r w:rsidRPr="00DA6789">
        <w:rPr>
          <w:color w:val="080808"/>
        </w:rPr>
        <w:t>@Update("update  customer  set age= #{customer.age}  where id=#{ customer.id }")</w:t>
      </w:r>
    </w:p>
    <w:p w14:paraId="605C5F91" w14:textId="77777777" w:rsidR="00237E0F" w:rsidRPr="00DA6789" w:rsidRDefault="00237E0F" w:rsidP="00237E0F">
      <w:pPr>
        <w:pStyle w:val="aff3"/>
        <w:topLinePunct/>
        <w:adjustRightInd w:val="0"/>
        <w:rPr>
          <w:color w:val="080808"/>
        </w:rPr>
      </w:pPr>
      <w:r w:rsidRPr="00DA6789">
        <w:rPr>
          <w:color w:val="080808"/>
        </w:rPr>
        <w:t xml:space="preserve">    public void updateCustomer (@Param("customer")Customer customer );</w:t>
      </w:r>
    </w:p>
    <w:p w14:paraId="52CB2A19" w14:textId="77777777" w:rsidR="00237E0F" w:rsidRPr="00DA6789" w:rsidRDefault="00237E0F" w:rsidP="00237E0F">
      <w:pPr>
        <w:pStyle w:val="aff3"/>
        <w:topLinePunct/>
        <w:adjustRightInd w:val="0"/>
        <w:rPr>
          <w:color w:val="080808"/>
        </w:rPr>
      </w:pPr>
    </w:p>
    <w:p w14:paraId="571AD48D" w14:textId="77777777" w:rsidR="00237E0F" w:rsidRPr="00DA6789" w:rsidRDefault="00237E0F" w:rsidP="00237E0F">
      <w:pPr>
        <w:pStyle w:val="aff3"/>
        <w:topLinePunct/>
        <w:adjustRightInd w:val="0"/>
        <w:rPr>
          <w:color w:val="080808"/>
        </w:rPr>
      </w:pPr>
    </w:p>
    <w:p w14:paraId="3B590C66" w14:textId="77777777" w:rsidR="00237E0F" w:rsidRPr="00DA6789" w:rsidRDefault="00237E0F" w:rsidP="00237E0F">
      <w:pPr>
        <w:pStyle w:val="aff3"/>
        <w:topLinePunct/>
        <w:adjustRightInd w:val="0"/>
        <w:rPr>
          <w:color w:val="080808"/>
        </w:rPr>
      </w:pPr>
      <w:r w:rsidRPr="00DA6789">
        <w:rPr>
          <w:color w:val="080808"/>
        </w:rPr>
        <w:t xml:space="preserve">    @Delete("delete customer_info where id=#{id}")</w:t>
      </w:r>
    </w:p>
    <w:p w14:paraId="623D8376" w14:textId="77777777" w:rsidR="00237E0F" w:rsidRPr="00DA6789" w:rsidRDefault="00237E0F" w:rsidP="00237E0F">
      <w:pPr>
        <w:pStyle w:val="aff3"/>
        <w:topLinePunct/>
        <w:adjustRightInd w:val="0"/>
        <w:rPr>
          <w:color w:val="080808"/>
        </w:rPr>
      </w:pPr>
      <w:r w:rsidRPr="00DA6789">
        <w:rPr>
          <w:color w:val="080808"/>
        </w:rPr>
        <w:t xml:space="preserve">    public void deleteCustomerById (Long id  );</w:t>
      </w:r>
    </w:p>
    <w:p w14:paraId="6CE940F9" w14:textId="77777777" w:rsidR="00237E0F" w:rsidRPr="00DA6789" w:rsidRDefault="00237E0F" w:rsidP="00237E0F">
      <w:pPr>
        <w:pStyle w:val="aff3"/>
        <w:topLinePunct/>
        <w:adjustRightInd w:val="0"/>
        <w:rPr>
          <w:color w:val="080808"/>
        </w:rPr>
      </w:pPr>
      <w:r w:rsidRPr="00DA6789">
        <w:rPr>
          <w:color w:val="080808"/>
        </w:rPr>
        <w:t>}</w:t>
      </w:r>
    </w:p>
    <w:p w14:paraId="4B6E7B01" w14:textId="77777777" w:rsidR="00237E0F" w:rsidRPr="000D4D78" w:rsidRDefault="00237E0F" w:rsidP="00237E0F">
      <w:pPr>
        <w:ind w:firstLineChars="0" w:firstLine="0"/>
        <w:rPr>
          <w:b/>
          <w:bCs/>
        </w:rPr>
      </w:pPr>
      <w:r>
        <w:rPr>
          <w:b/>
          <w:bCs/>
        </w:rPr>
        <w:lastRenderedPageBreak/>
        <w:t>5</w:t>
      </w:r>
      <w:r>
        <w:rPr>
          <w:rFonts w:hint="eastAsia"/>
          <w:b/>
          <w:bCs/>
        </w:rPr>
        <w:t>）</w:t>
      </w:r>
      <w:r w:rsidRPr="000D4D78">
        <w:rPr>
          <w:rFonts w:hint="eastAsia"/>
          <w:b/>
          <w:bCs/>
        </w:rPr>
        <w:t>S</w:t>
      </w:r>
      <w:r w:rsidRPr="000D4D78">
        <w:rPr>
          <w:b/>
          <w:bCs/>
        </w:rPr>
        <w:t>ervice</w:t>
      </w:r>
      <w:r w:rsidRPr="000D4D78">
        <w:rPr>
          <w:rFonts w:hint="eastAsia"/>
          <w:b/>
          <w:bCs/>
        </w:rPr>
        <w:t>层中加入调用方法</w:t>
      </w:r>
    </w:p>
    <w:p w14:paraId="6871BA97" w14:textId="77777777" w:rsidR="00237E0F" w:rsidRPr="00DA6789" w:rsidRDefault="00237E0F" w:rsidP="00237E0F">
      <w:pPr>
        <w:pStyle w:val="aff3"/>
        <w:topLinePunct/>
        <w:adjustRightInd w:val="0"/>
        <w:rPr>
          <w:color w:val="080808"/>
        </w:rPr>
      </w:pPr>
      <w:r w:rsidRPr="00DA6789">
        <w:rPr>
          <w:color w:val="080808"/>
        </w:rPr>
        <w:t>@Service</w:t>
      </w:r>
    </w:p>
    <w:p w14:paraId="6E101BE7" w14:textId="77777777" w:rsidR="00237E0F" w:rsidRPr="00DA6789" w:rsidRDefault="00237E0F" w:rsidP="00237E0F">
      <w:pPr>
        <w:pStyle w:val="aff3"/>
        <w:topLinePunct/>
        <w:adjustRightInd w:val="0"/>
        <w:rPr>
          <w:color w:val="080808"/>
        </w:rPr>
      </w:pPr>
      <w:r w:rsidRPr="00DA6789">
        <w:rPr>
          <w:color w:val="080808"/>
        </w:rPr>
        <w:t>public class CustomerServiceImpl implements CustomerService {</w:t>
      </w:r>
    </w:p>
    <w:p w14:paraId="7B0B6014" w14:textId="77777777" w:rsidR="00237E0F" w:rsidRPr="00DA6789" w:rsidRDefault="00237E0F" w:rsidP="00237E0F">
      <w:pPr>
        <w:pStyle w:val="aff3"/>
        <w:topLinePunct/>
        <w:adjustRightInd w:val="0"/>
        <w:rPr>
          <w:color w:val="080808"/>
        </w:rPr>
      </w:pPr>
    </w:p>
    <w:p w14:paraId="7E71E682" w14:textId="77777777" w:rsidR="00237E0F" w:rsidRPr="00DA6789" w:rsidRDefault="00237E0F" w:rsidP="00237E0F">
      <w:pPr>
        <w:pStyle w:val="aff3"/>
        <w:topLinePunct/>
        <w:adjustRightInd w:val="0"/>
        <w:rPr>
          <w:color w:val="080808"/>
        </w:rPr>
      </w:pPr>
      <w:r w:rsidRPr="00DA6789">
        <w:rPr>
          <w:color w:val="080808"/>
        </w:rPr>
        <w:t xml:space="preserve">    @Autowired</w:t>
      </w:r>
    </w:p>
    <w:p w14:paraId="72A5042E" w14:textId="77777777" w:rsidR="00237E0F" w:rsidRPr="00DA6789" w:rsidRDefault="00237E0F" w:rsidP="00237E0F">
      <w:pPr>
        <w:pStyle w:val="aff3"/>
        <w:topLinePunct/>
        <w:adjustRightInd w:val="0"/>
        <w:rPr>
          <w:color w:val="080808"/>
        </w:rPr>
      </w:pPr>
      <w:r w:rsidRPr="00DA6789">
        <w:rPr>
          <w:color w:val="080808"/>
        </w:rPr>
        <w:t xml:space="preserve">    CustomerMapper customerMapper;</w:t>
      </w:r>
    </w:p>
    <w:p w14:paraId="3F9E5BC3" w14:textId="77777777" w:rsidR="00237E0F" w:rsidRPr="00DA6789" w:rsidRDefault="00237E0F" w:rsidP="00237E0F">
      <w:pPr>
        <w:pStyle w:val="aff3"/>
        <w:topLinePunct/>
        <w:adjustRightInd w:val="0"/>
        <w:rPr>
          <w:color w:val="080808"/>
        </w:rPr>
      </w:pPr>
    </w:p>
    <w:p w14:paraId="393315D7" w14:textId="14B649EE" w:rsidR="00237E0F" w:rsidRPr="00DA6789" w:rsidRDefault="00237E0F" w:rsidP="00DA6789">
      <w:pPr>
        <w:pStyle w:val="aff3"/>
        <w:topLinePunct/>
        <w:adjustRightInd w:val="0"/>
        <w:rPr>
          <w:color w:val="080808"/>
        </w:rPr>
      </w:pPr>
      <w:r w:rsidRPr="00DA6789">
        <w:rPr>
          <w:color w:val="080808"/>
        </w:rPr>
        <w:t xml:space="preserve">  </w:t>
      </w:r>
      <w:r w:rsidR="00B05F23">
        <w:rPr>
          <w:color w:val="080808"/>
        </w:rPr>
        <w:t xml:space="preserve">  </w:t>
      </w:r>
      <w:r w:rsidRPr="00DA6789">
        <w:rPr>
          <w:color w:val="080808"/>
        </w:rPr>
        <w:t>@Override</w:t>
      </w:r>
    </w:p>
    <w:p w14:paraId="77D9B650" w14:textId="77777777" w:rsidR="00237E0F" w:rsidRPr="00DA6789" w:rsidRDefault="00237E0F" w:rsidP="00DA6789">
      <w:pPr>
        <w:pStyle w:val="aff3"/>
        <w:topLinePunct/>
        <w:adjustRightInd w:val="0"/>
        <w:rPr>
          <w:color w:val="080808"/>
        </w:rPr>
      </w:pPr>
      <w:r w:rsidRPr="00DA6789">
        <w:rPr>
          <w:color w:val="080808"/>
        </w:rPr>
        <w:t xml:space="preserve">    public Customer getCustomerById(Integer id) {</w:t>
      </w:r>
    </w:p>
    <w:p w14:paraId="763419C3" w14:textId="77777777" w:rsidR="00237E0F" w:rsidRPr="00DA6789" w:rsidRDefault="00237E0F" w:rsidP="00DA6789">
      <w:pPr>
        <w:pStyle w:val="aff3"/>
        <w:topLinePunct/>
        <w:adjustRightInd w:val="0"/>
        <w:rPr>
          <w:color w:val="080808"/>
        </w:rPr>
      </w:pPr>
      <w:r w:rsidRPr="00DA6789">
        <w:rPr>
          <w:color w:val="080808"/>
        </w:rPr>
        <w:t xml:space="preserve">        return customerMapper</w:t>
      </w:r>
      <w:r w:rsidRPr="00DA6789">
        <w:rPr>
          <w:rFonts w:hint="eastAsia"/>
          <w:color w:val="080808"/>
        </w:rPr>
        <w:t>.</w:t>
      </w:r>
      <w:r w:rsidRPr="00DA6789">
        <w:rPr>
          <w:color w:val="080808"/>
        </w:rPr>
        <w:t>getCustomerById(id);</w:t>
      </w:r>
    </w:p>
    <w:p w14:paraId="47CD5409" w14:textId="77777777" w:rsidR="00237E0F" w:rsidRPr="00DA6789" w:rsidRDefault="00237E0F" w:rsidP="00DA6789">
      <w:pPr>
        <w:pStyle w:val="aff3"/>
        <w:topLinePunct/>
        <w:adjustRightInd w:val="0"/>
        <w:rPr>
          <w:color w:val="080808"/>
        </w:rPr>
      </w:pPr>
      <w:r w:rsidRPr="00DA6789">
        <w:rPr>
          <w:color w:val="080808"/>
        </w:rPr>
        <w:t xml:space="preserve">    }</w:t>
      </w:r>
    </w:p>
    <w:p w14:paraId="1D229823" w14:textId="468A242D" w:rsidR="00237E0F" w:rsidRPr="00DA6789" w:rsidRDefault="00237E0F" w:rsidP="00202192">
      <w:pPr>
        <w:pStyle w:val="aff3"/>
        <w:topLinePunct/>
        <w:adjustRightInd w:val="0"/>
        <w:rPr>
          <w:color w:val="080808"/>
        </w:rPr>
      </w:pPr>
      <w:r w:rsidRPr="00DA6789">
        <w:rPr>
          <w:color w:val="080808"/>
        </w:rPr>
        <w:t>}</w:t>
      </w:r>
    </w:p>
    <w:p w14:paraId="7F855C92" w14:textId="44BB35A7" w:rsidR="00D04327" w:rsidRPr="00C54057" w:rsidRDefault="00146513" w:rsidP="007D004F">
      <w:pPr>
        <w:pStyle w:val="3"/>
      </w:pPr>
      <w:r>
        <w:t>MyBatis-Plus</w:t>
      </w:r>
      <w:r w:rsidR="00D04327" w:rsidRPr="00C54057">
        <w:t xml:space="preserve"> </w:t>
      </w:r>
    </w:p>
    <w:p w14:paraId="3A3D3796" w14:textId="4E88522D" w:rsidR="00D04327" w:rsidRPr="00410975" w:rsidRDefault="00146513" w:rsidP="00410975">
      <w:pPr>
        <w:rPr>
          <w:rFonts w:asciiTheme="minorHAnsi" w:hAnsiTheme="minorHAnsi"/>
        </w:rPr>
      </w:pPr>
      <w:r>
        <w:t>MyBatis-Plus</w:t>
      </w:r>
      <w:r w:rsidR="00D04327" w:rsidRPr="00410975">
        <w:rPr>
          <w:rFonts w:ascii="Segoe UI" w:hAnsi="Segoe UI" w:cs="Segoe UI" w:hint="eastAsia"/>
          <w:shd w:val="clear" w:color="auto" w:fill="FFFFFF"/>
        </w:rPr>
        <w:t>（简称</w:t>
      </w:r>
      <w:r w:rsidR="00D04327" w:rsidRPr="000528BA">
        <w:rPr>
          <w:rFonts w:ascii="Segoe UI" w:hAnsi="Segoe UI" w:cs="Segoe UI"/>
          <w:shd w:val="clear" w:color="auto" w:fill="FFFFFF"/>
        </w:rPr>
        <w:t>MP</w:t>
      </w:r>
      <w:r w:rsidR="00D04327" w:rsidRPr="00410975">
        <w:rPr>
          <w:rFonts w:ascii="Segoe UI" w:hAnsi="Segoe UI" w:cs="Segoe UI" w:hint="eastAsia"/>
          <w:shd w:val="clear" w:color="auto" w:fill="FFFFFF"/>
        </w:rPr>
        <w:t>）是一个</w:t>
      </w:r>
      <w:r w:rsidR="000B1703">
        <w:t>MyBatis</w:t>
      </w:r>
      <w:r w:rsidR="00D04327" w:rsidRPr="00410975">
        <w:t xml:space="preserve"> </w:t>
      </w:r>
      <w:r w:rsidR="00D04327" w:rsidRPr="00410975">
        <w:rPr>
          <w:rFonts w:ascii="Segoe UI" w:hAnsi="Segoe UI" w:cs="Segoe UI" w:hint="eastAsia"/>
          <w:shd w:val="clear" w:color="auto" w:fill="FFFFFF"/>
        </w:rPr>
        <w:t>的增强工具，在</w:t>
      </w:r>
      <w:r w:rsidR="00D04327" w:rsidRPr="00410975">
        <w:rPr>
          <w:rFonts w:ascii="Segoe UI" w:hAnsi="Segoe UI" w:cs="Segoe UI"/>
          <w:shd w:val="clear" w:color="auto" w:fill="FFFFFF"/>
        </w:rPr>
        <w:t xml:space="preserve"> </w:t>
      </w:r>
      <w:r w:rsidR="000B1703">
        <w:rPr>
          <w:rFonts w:ascii="Segoe UI" w:hAnsi="Segoe UI" w:cs="Segoe UI"/>
          <w:shd w:val="clear" w:color="auto" w:fill="FFFFFF"/>
        </w:rPr>
        <w:t>MyBatis</w:t>
      </w:r>
      <w:r w:rsidR="00D04327" w:rsidRPr="00410975">
        <w:rPr>
          <w:rFonts w:ascii="Segoe UI" w:hAnsi="Segoe UI" w:cs="Segoe UI"/>
          <w:shd w:val="clear" w:color="auto" w:fill="FFFFFF"/>
        </w:rPr>
        <w:t xml:space="preserve"> </w:t>
      </w:r>
      <w:r w:rsidR="00D04327" w:rsidRPr="00410975">
        <w:rPr>
          <w:rFonts w:ascii="Segoe UI" w:hAnsi="Segoe UI" w:cs="Segoe UI" w:hint="eastAsia"/>
          <w:shd w:val="clear" w:color="auto" w:fill="FFFFFF"/>
        </w:rPr>
        <w:t>的基础上只做增强不做改变</w:t>
      </w:r>
      <w:r w:rsidR="00D04327" w:rsidRPr="00410975">
        <w:rPr>
          <w:rFonts w:hint="eastAsia"/>
        </w:rPr>
        <w:t>，完全去</w:t>
      </w:r>
      <w:r w:rsidR="00D04327" w:rsidRPr="00410975">
        <w:t>SQL</w:t>
      </w:r>
      <w:r w:rsidR="00D04327" w:rsidRPr="00410975">
        <w:rPr>
          <w:rFonts w:hint="eastAsia"/>
        </w:rPr>
        <w:t>化，封装好了大量的</w:t>
      </w:r>
      <w:r w:rsidR="00D04327" w:rsidRPr="00410975">
        <w:t>CURD</w:t>
      </w:r>
      <w:r w:rsidR="00D04327" w:rsidRPr="00410975">
        <w:rPr>
          <w:rFonts w:hint="eastAsia"/>
        </w:rPr>
        <w:t>操作。</w:t>
      </w:r>
      <w:r w:rsidR="00D04327" w:rsidRPr="00410975">
        <w:t xml:space="preserve"> </w:t>
      </w:r>
      <w:r w:rsidR="00D04327" w:rsidRPr="00410975">
        <w:rPr>
          <w:rFonts w:hint="eastAsia"/>
        </w:rPr>
        <w:t>甚至把</w:t>
      </w:r>
      <w:r w:rsidR="00D04327" w:rsidRPr="00410975">
        <w:t>CRUD</w:t>
      </w:r>
      <w:r w:rsidR="00D04327" w:rsidRPr="00410975">
        <w:rPr>
          <w:rFonts w:hint="eastAsia"/>
        </w:rPr>
        <w:t>操作封装到了</w:t>
      </w:r>
      <w:r w:rsidR="00D04327" w:rsidRPr="00410975">
        <w:t>Service</w:t>
      </w:r>
      <w:r w:rsidR="00D04327" w:rsidRPr="00410975">
        <w:rPr>
          <w:rFonts w:hint="eastAsia"/>
        </w:rPr>
        <w:t>层，可以直接在</w:t>
      </w:r>
      <w:r w:rsidR="00D04327" w:rsidRPr="00410975">
        <w:t>controller</w:t>
      </w:r>
      <w:r w:rsidR="00D04327" w:rsidRPr="00410975">
        <w:rPr>
          <w:rFonts w:hint="eastAsia"/>
        </w:rPr>
        <w:t>调用现成的</w:t>
      </w:r>
      <w:r w:rsidR="00D04327" w:rsidRPr="00410975">
        <w:t>CRUD</w:t>
      </w:r>
      <w:r w:rsidR="00D04327" w:rsidRPr="00410975">
        <w:rPr>
          <w:rFonts w:hint="eastAsia"/>
        </w:rPr>
        <w:t>服务层，极度舒适省心。</w:t>
      </w:r>
    </w:p>
    <w:p w14:paraId="598A5AB8" w14:textId="50866E7D" w:rsidR="00D04327" w:rsidRDefault="00D04327" w:rsidP="00D04327">
      <w:pPr>
        <w:ind w:firstLine="422"/>
      </w:pPr>
      <w:r>
        <w:rPr>
          <w:rFonts w:hint="eastAsia"/>
          <w:b/>
          <w:bCs/>
        </w:rPr>
        <w:t>局限</w:t>
      </w:r>
      <w:r>
        <w:rPr>
          <w:rFonts w:hint="eastAsia"/>
        </w:rPr>
        <w:t>：只支持</w:t>
      </w:r>
      <w:r w:rsidR="00D223F3">
        <w:rPr>
          <w:rFonts w:hint="eastAsia"/>
        </w:rPr>
        <w:t>单表的</w:t>
      </w:r>
      <w:r>
        <w:rPr>
          <w:rFonts w:hint="eastAsia"/>
        </w:rPr>
        <w:t>简单的</w:t>
      </w:r>
      <w:r>
        <w:t xml:space="preserve">CRUD </w:t>
      </w:r>
      <w:r>
        <w:rPr>
          <w:rFonts w:hint="eastAsia"/>
        </w:rPr>
        <w:t>操作。不支持多表操作（</w:t>
      </w:r>
      <w:r>
        <w:t>join ,union,</w:t>
      </w:r>
      <w:r>
        <w:rPr>
          <w:rFonts w:hint="eastAsia"/>
        </w:rPr>
        <w:t>子查询）</w:t>
      </w:r>
      <w:r>
        <w:t xml:space="preserve"> </w:t>
      </w:r>
      <w:r w:rsidR="006025DD">
        <w:rPr>
          <w:rFonts w:hint="eastAsia"/>
        </w:rPr>
        <w:t>。</w:t>
      </w:r>
    </w:p>
    <w:p w14:paraId="0C85007A" w14:textId="54BB54BF" w:rsidR="00202192" w:rsidRDefault="00202192" w:rsidP="007D004F">
      <w:pPr>
        <w:pStyle w:val="4"/>
      </w:pPr>
      <w:r>
        <w:t>HelloWorld</w:t>
      </w:r>
    </w:p>
    <w:p w14:paraId="496821C9" w14:textId="261D905A" w:rsidR="00202192" w:rsidRPr="00701ED1" w:rsidRDefault="00202192" w:rsidP="00202192">
      <w:pPr>
        <w:ind w:firstLineChars="0" w:firstLine="0"/>
        <w:rPr>
          <w:b/>
          <w:bCs/>
        </w:rPr>
      </w:pPr>
      <w:r>
        <w:rPr>
          <w:rFonts w:hint="eastAsia"/>
          <w:b/>
          <w:bCs/>
        </w:rPr>
        <w:t>1</w:t>
      </w:r>
      <w:r>
        <w:rPr>
          <w:rFonts w:hint="eastAsia"/>
          <w:b/>
          <w:bCs/>
        </w:rPr>
        <w:t>）</w:t>
      </w:r>
      <w:r w:rsidRPr="00701ED1">
        <w:rPr>
          <w:rFonts w:hint="eastAsia"/>
          <w:b/>
          <w:bCs/>
        </w:rPr>
        <w:t>引入</w:t>
      </w:r>
      <w:r w:rsidR="00146513">
        <w:rPr>
          <w:rFonts w:hint="eastAsia"/>
          <w:b/>
          <w:bCs/>
        </w:rPr>
        <w:t>MyBatis-Plus</w:t>
      </w:r>
      <w:r w:rsidRPr="00701ED1">
        <w:rPr>
          <w:rFonts w:hint="eastAsia"/>
          <w:b/>
          <w:bCs/>
        </w:rPr>
        <w:t>依赖</w:t>
      </w:r>
    </w:p>
    <w:p w14:paraId="3AE4F5C9" w14:textId="09818F89" w:rsidR="00202192" w:rsidRPr="00DA6789" w:rsidRDefault="00202192" w:rsidP="00202192">
      <w:pPr>
        <w:pStyle w:val="aff3"/>
        <w:topLinePunct/>
        <w:adjustRightInd w:val="0"/>
        <w:rPr>
          <w:color w:val="080808"/>
        </w:rPr>
      </w:pPr>
      <w:r w:rsidRPr="00DA6789">
        <w:rPr>
          <w:color w:val="080808"/>
        </w:rPr>
        <w:t>&lt;!--</w:t>
      </w:r>
      <w:r w:rsidR="00146513">
        <w:rPr>
          <w:color w:val="080808"/>
        </w:rPr>
        <w:t>MyBatis-Plus</w:t>
      </w:r>
      <w:r w:rsidRPr="00DA6789">
        <w:rPr>
          <w:color w:val="080808"/>
        </w:rPr>
        <w:t>--&gt;</w:t>
      </w:r>
    </w:p>
    <w:p w14:paraId="7CB5EAB8" w14:textId="77777777" w:rsidR="00202192" w:rsidRPr="00DA6789" w:rsidRDefault="00202192" w:rsidP="00202192">
      <w:pPr>
        <w:pStyle w:val="aff3"/>
        <w:topLinePunct/>
        <w:adjustRightInd w:val="0"/>
        <w:rPr>
          <w:color w:val="080808"/>
        </w:rPr>
      </w:pPr>
      <w:r w:rsidRPr="00DA6789">
        <w:rPr>
          <w:color w:val="080808"/>
        </w:rPr>
        <w:t>&lt;dependency&gt;</w:t>
      </w:r>
    </w:p>
    <w:p w14:paraId="69FA98B7" w14:textId="77777777" w:rsidR="00202192" w:rsidRPr="00DA6789" w:rsidRDefault="00202192" w:rsidP="00202192">
      <w:pPr>
        <w:pStyle w:val="aff3"/>
        <w:topLinePunct/>
        <w:adjustRightInd w:val="0"/>
        <w:rPr>
          <w:color w:val="080808"/>
        </w:rPr>
      </w:pPr>
      <w:r w:rsidRPr="00DA6789">
        <w:rPr>
          <w:color w:val="080808"/>
        </w:rPr>
        <w:t xml:space="preserve">    &lt;groupId&gt;com.baomidou&lt;/groupId&gt;</w:t>
      </w:r>
    </w:p>
    <w:p w14:paraId="4DC198B2" w14:textId="3CFC1500" w:rsidR="00202192" w:rsidRPr="00DA6789" w:rsidRDefault="00202192" w:rsidP="00202192">
      <w:pPr>
        <w:pStyle w:val="aff3"/>
        <w:topLinePunct/>
        <w:adjustRightInd w:val="0"/>
        <w:rPr>
          <w:color w:val="080808"/>
        </w:rPr>
      </w:pPr>
      <w:r w:rsidRPr="00DA6789">
        <w:rPr>
          <w:color w:val="080808"/>
        </w:rPr>
        <w:t xml:space="preserve">    &lt;artifactId&gt;</w:t>
      </w:r>
      <w:r w:rsidR="00146513">
        <w:rPr>
          <w:rFonts w:hint="eastAsia"/>
          <w:color w:val="080808"/>
        </w:rPr>
        <w:t>m</w:t>
      </w:r>
      <w:r w:rsidR="00146513">
        <w:rPr>
          <w:color w:val="080808"/>
        </w:rPr>
        <w:t>y</w:t>
      </w:r>
      <w:r w:rsidR="00433013">
        <w:rPr>
          <w:rFonts w:hint="eastAsia"/>
          <w:color w:val="080808"/>
        </w:rPr>
        <w:t>b</w:t>
      </w:r>
      <w:r w:rsidR="00146513">
        <w:rPr>
          <w:color w:val="080808"/>
        </w:rPr>
        <w:t>atis-</w:t>
      </w:r>
      <w:r w:rsidR="00146513">
        <w:rPr>
          <w:rFonts w:hint="eastAsia"/>
          <w:color w:val="080808"/>
        </w:rPr>
        <w:t>p</w:t>
      </w:r>
      <w:r w:rsidR="00146513">
        <w:rPr>
          <w:color w:val="080808"/>
        </w:rPr>
        <w:t>lus</w:t>
      </w:r>
      <w:r w:rsidRPr="00DA6789">
        <w:rPr>
          <w:color w:val="080808"/>
        </w:rPr>
        <w:t>-boot-starter&lt;/artifactId&gt;</w:t>
      </w:r>
    </w:p>
    <w:p w14:paraId="170BB3F1" w14:textId="77777777" w:rsidR="00202192" w:rsidRPr="00DA6789" w:rsidRDefault="00202192" w:rsidP="00202192">
      <w:pPr>
        <w:pStyle w:val="aff3"/>
        <w:topLinePunct/>
        <w:adjustRightInd w:val="0"/>
        <w:rPr>
          <w:color w:val="080808"/>
        </w:rPr>
      </w:pPr>
      <w:r w:rsidRPr="00DA6789">
        <w:rPr>
          <w:color w:val="080808"/>
        </w:rPr>
        <w:t xml:space="preserve">    &lt;version&gt;3.4.1&lt;/version&gt;</w:t>
      </w:r>
    </w:p>
    <w:p w14:paraId="3702DEC5" w14:textId="77777777" w:rsidR="00202192" w:rsidRPr="00DA6789" w:rsidRDefault="00202192" w:rsidP="00202192">
      <w:pPr>
        <w:pStyle w:val="aff3"/>
        <w:topLinePunct/>
        <w:adjustRightInd w:val="0"/>
        <w:rPr>
          <w:color w:val="080808"/>
        </w:rPr>
      </w:pPr>
      <w:r w:rsidRPr="00DA6789">
        <w:rPr>
          <w:color w:val="080808"/>
        </w:rPr>
        <w:t>&lt;/dependency&gt;</w:t>
      </w:r>
    </w:p>
    <w:p w14:paraId="04290A94" w14:textId="4876B8D7" w:rsidR="00202192" w:rsidRPr="00DF44F9" w:rsidRDefault="00202192" w:rsidP="00202192">
      <w:pPr>
        <w:ind w:firstLineChars="0" w:firstLine="0"/>
        <w:rPr>
          <w:b/>
          <w:bCs/>
        </w:rPr>
      </w:pPr>
      <w:r>
        <w:rPr>
          <w:b/>
          <w:bCs/>
        </w:rPr>
        <w:t>2</w:t>
      </w:r>
      <w:r>
        <w:rPr>
          <w:rFonts w:hint="eastAsia"/>
          <w:b/>
          <w:bCs/>
        </w:rPr>
        <w:t>）</w:t>
      </w:r>
      <w:r w:rsidRPr="00DF44F9">
        <w:rPr>
          <w:rFonts w:hint="eastAsia"/>
          <w:b/>
          <w:bCs/>
        </w:rPr>
        <w:t>增加</w:t>
      </w:r>
      <w:r w:rsidR="00146513">
        <w:rPr>
          <w:rFonts w:hint="eastAsia"/>
          <w:b/>
          <w:bCs/>
        </w:rPr>
        <w:t>MyBatis-Plus</w:t>
      </w:r>
      <w:r w:rsidRPr="00DF44F9">
        <w:rPr>
          <w:rFonts w:hint="eastAsia"/>
          <w:b/>
          <w:bCs/>
        </w:rPr>
        <w:t>规范的服务层和数据层</w:t>
      </w:r>
    </w:p>
    <w:p w14:paraId="35878F88" w14:textId="77777777" w:rsidR="00202192" w:rsidRPr="000A4D47" w:rsidRDefault="00202192" w:rsidP="00202192">
      <w:r w:rsidRPr="000A4D47">
        <w:rPr>
          <w:rFonts w:hint="eastAsia"/>
        </w:rPr>
        <w:t>M</w:t>
      </w:r>
      <w:r w:rsidRPr="000A4D47">
        <w:t>apper</w:t>
      </w:r>
      <w:r>
        <w:rPr>
          <w:rFonts w:hint="eastAsia"/>
        </w:rPr>
        <w:t>接口</w:t>
      </w:r>
    </w:p>
    <w:p w14:paraId="2C9A1DFD" w14:textId="7519C0D9" w:rsidR="00202192" w:rsidRPr="00DA6789" w:rsidRDefault="00202192" w:rsidP="00202192">
      <w:pPr>
        <w:pStyle w:val="aff3"/>
        <w:topLinePunct/>
        <w:adjustRightInd w:val="0"/>
        <w:rPr>
          <w:color w:val="080808"/>
        </w:rPr>
      </w:pPr>
      <w:r w:rsidRPr="00DA6789">
        <w:rPr>
          <w:color w:val="080808"/>
        </w:rPr>
        <w:t>import com.baomidou.</w:t>
      </w:r>
      <w:r w:rsidR="0028723F">
        <w:rPr>
          <w:rFonts w:hint="eastAsia"/>
          <w:color w:val="080808"/>
        </w:rPr>
        <w:t>m</w:t>
      </w:r>
      <w:r w:rsidR="000B1703">
        <w:rPr>
          <w:color w:val="080808"/>
        </w:rPr>
        <w:t>y</w:t>
      </w:r>
      <w:r w:rsidR="0028723F">
        <w:rPr>
          <w:rFonts w:hint="eastAsia"/>
          <w:color w:val="080808"/>
        </w:rPr>
        <w:t>b</w:t>
      </w:r>
      <w:r w:rsidR="000B1703">
        <w:rPr>
          <w:color w:val="080808"/>
        </w:rPr>
        <w:t>atis</w:t>
      </w:r>
      <w:r w:rsidRPr="00DA6789">
        <w:rPr>
          <w:color w:val="080808"/>
        </w:rPr>
        <w:t>plus.core.mapper.BaseMapper;</w:t>
      </w:r>
    </w:p>
    <w:p w14:paraId="2F7D34A0" w14:textId="77777777" w:rsidR="00202192" w:rsidRPr="00DA6789" w:rsidRDefault="00202192" w:rsidP="00202192">
      <w:pPr>
        <w:pStyle w:val="aff3"/>
        <w:topLinePunct/>
        <w:adjustRightInd w:val="0"/>
        <w:rPr>
          <w:color w:val="080808"/>
        </w:rPr>
      </w:pPr>
    </w:p>
    <w:p w14:paraId="71589D10" w14:textId="77777777" w:rsidR="00202192" w:rsidRPr="00DA6789" w:rsidRDefault="00202192" w:rsidP="00202192">
      <w:pPr>
        <w:pStyle w:val="aff3"/>
        <w:topLinePunct/>
        <w:adjustRightInd w:val="0"/>
        <w:rPr>
          <w:color w:val="080808"/>
        </w:rPr>
      </w:pPr>
      <w:r w:rsidRPr="00DA6789">
        <w:rPr>
          <w:color w:val="080808"/>
        </w:rPr>
        <w:t>@Mapper</w:t>
      </w:r>
    </w:p>
    <w:p w14:paraId="6F8E5ED4" w14:textId="77777777" w:rsidR="00202192" w:rsidRPr="00DA6789" w:rsidRDefault="00202192" w:rsidP="00202192">
      <w:pPr>
        <w:pStyle w:val="aff3"/>
        <w:topLinePunct/>
        <w:adjustRightInd w:val="0"/>
        <w:rPr>
          <w:color w:val="080808"/>
        </w:rPr>
      </w:pPr>
      <w:r w:rsidRPr="00DA6789">
        <w:rPr>
          <w:color w:val="080808"/>
        </w:rPr>
        <w:t>public interface CustomerMapper extends BaseMapper&lt;Customer&gt; {</w:t>
      </w:r>
    </w:p>
    <w:p w14:paraId="43D8DA22" w14:textId="77777777" w:rsidR="00202192" w:rsidRPr="00DA6789" w:rsidRDefault="00202192" w:rsidP="00202192">
      <w:pPr>
        <w:pStyle w:val="aff3"/>
        <w:topLinePunct/>
        <w:adjustRightInd w:val="0"/>
        <w:rPr>
          <w:color w:val="080808"/>
        </w:rPr>
      </w:pPr>
      <w:r w:rsidRPr="00DA6789">
        <w:rPr>
          <w:color w:val="080808"/>
        </w:rPr>
        <w:t>}</w:t>
      </w:r>
    </w:p>
    <w:p w14:paraId="71353293" w14:textId="77777777" w:rsidR="00202192" w:rsidRDefault="00202192" w:rsidP="00202192">
      <w:r>
        <w:rPr>
          <w:rFonts w:hint="eastAsia"/>
        </w:rPr>
        <w:t>S</w:t>
      </w:r>
      <w:r>
        <w:t>ervice</w:t>
      </w:r>
      <w:r>
        <w:rPr>
          <w:rFonts w:hint="eastAsia"/>
        </w:rPr>
        <w:t>接口</w:t>
      </w:r>
    </w:p>
    <w:p w14:paraId="20E224A5" w14:textId="77777777" w:rsidR="00202192" w:rsidRPr="00DA6789" w:rsidRDefault="00202192" w:rsidP="00202192">
      <w:pPr>
        <w:pStyle w:val="aff3"/>
        <w:topLinePunct/>
        <w:adjustRightInd w:val="0"/>
        <w:rPr>
          <w:color w:val="080808"/>
        </w:rPr>
      </w:pPr>
      <w:r w:rsidRPr="00DA6789">
        <w:rPr>
          <w:color w:val="080808"/>
        </w:rPr>
        <w:t>public interface CustomerService extends IService&lt;Customer&gt; {</w:t>
      </w:r>
    </w:p>
    <w:p w14:paraId="1EA48F82" w14:textId="77777777" w:rsidR="00202192" w:rsidRPr="00DA6789" w:rsidRDefault="00202192" w:rsidP="00202192">
      <w:pPr>
        <w:pStyle w:val="aff3"/>
        <w:topLinePunct/>
        <w:adjustRightInd w:val="0"/>
        <w:rPr>
          <w:color w:val="080808"/>
        </w:rPr>
      </w:pPr>
      <w:r w:rsidRPr="00DA6789">
        <w:rPr>
          <w:color w:val="080808"/>
        </w:rPr>
        <w:t>}</w:t>
      </w:r>
    </w:p>
    <w:p w14:paraId="2A221F3B" w14:textId="77777777" w:rsidR="00202192" w:rsidRPr="000C7B66" w:rsidRDefault="00202192" w:rsidP="00202192">
      <w:pPr>
        <w:ind w:firstLineChars="0" w:firstLine="0"/>
        <w:rPr>
          <w:b/>
          <w:bCs/>
        </w:rPr>
      </w:pPr>
      <w:r>
        <w:rPr>
          <w:b/>
          <w:bCs/>
        </w:rPr>
        <w:t>3</w:t>
      </w:r>
      <w:r>
        <w:rPr>
          <w:rFonts w:hint="eastAsia"/>
          <w:b/>
          <w:bCs/>
        </w:rPr>
        <w:t>）重写</w:t>
      </w:r>
      <w:r>
        <w:rPr>
          <w:rFonts w:hint="eastAsia"/>
          <w:b/>
          <w:bCs/>
        </w:rPr>
        <w:t>CustomerService</w:t>
      </w:r>
      <w:r>
        <w:rPr>
          <w:rFonts w:hint="eastAsia"/>
          <w:b/>
          <w:bCs/>
        </w:rPr>
        <w:t>实现类</w:t>
      </w:r>
    </w:p>
    <w:p w14:paraId="7A14EC54" w14:textId="77777777" w:rsidR="00202192" w:rsidRPr="00DA6789" w:rsidRDefault="00202192" w:rsidP="00202192">
      <w:pPr>
        <w:pStyle w:val="aff3"/>
        <w:topLinePunct/>
        <w:adjustRightInd w:val="0"/>
        <w:rPr>
          <w:color w:val="080808"/>
        </w:rPr>
      </w:pPr>
      <w:r w:rsidRPr="00DA6789">
        <w:rPr>
          <w:color w:val="080808"/>
        </w:rPr>
        <w:t>@Service</w:t>
      </w:r>
    </w:p>
    <w:p w14:paraId="0FBB40D0" w14:textId="77777777" w:rsidR="00202192" w:rsidRPr="00DA6789" w:rsidRDefault="00202192" w:rsidP="00202192">
      <w:pPr>
        <w:pStyle w:val="aff3"/>
        <w:topLinePunct/>
        <w:adjustRightInd w:val="0"/>
        <w:rPr>
          <w:color w:val="080808"/>
        </w:rPr>
      </w:pPr>
      <w:r w:rsidRPr="00DA6789">
        <w:rPr>
          <w:color w:val="080808"/>
        </w:rPr>
        <w:t>public class CustomerImpl extends ServiceImpl&lt;CustomerMapper, Customer&gt; implements CustomerService {</w:t>
      </w:r>
    </w:p>
    <w:p w14:paraId="1DB22D6D" w14:textId="77777777" w:rsidR="00202192" w:rsidRPr="00DA6789" w:rsidRDefault="00202192" w:rsidP="00202192">
      <w:pPr>
        <w:pStyle w:val="aff3"/>
        <w:topLinePunct/>
        <w:adjustRightInd w:val="0"/>
        <w:rPr>
          <w:color w:val="080808"/>
        </w:rPr>
      </w:pPr>
      <w:r w:rsidRPr="00DA6789">
        <w:rPr>
          <w:color w:val="080808"/>
        </w:rPr>
        <w:t>}</w:t>
      </w:r>
    </w:p>
    <w:p w14:paraId="57857B79" w14:textId="77777777" w:rsidR="00202192" w:rsidRDefault="00202192" w:rsidP="00202192">
      <w:r>
        <w:rPr>
          <w:rFonts w:hint="eastAsia"/>
        </w:rPr>
        <w:t>只要加上这个三个继承。在</w:t>
      </w:r>
      <w:r>
        <w:rPr>
          <w:rFonts w:hint="eastAsia"/>
        </w:rPr>
        <w:t>c</w:t>
      </w:r>
      <w:r>
        <w:t xml:space="preserve">ontroller </w:t>
      </w:r>
      <w:r>
        <w:rPr>
          <w:rFonts w:hint="eastAsia"/>
        </w:rPr>
        <w:t>中直接就可以使用</w:t>
      </w:r>
      <w:r>
        <w:rPr>
          <w:rFonts w:hint="eastAsia"/>
        </w:rPr>
        <w:t>C</w:t>
      </w:r>
      <w:r>
        <w:t>RUD</w:t>
      </w:r>
      <w:r>
        <w:rPr>
          <w:rFonts w:hint="eastAsia"/>
        </w:rPr>
        <w:t>命令。</w:t>
      </w:r>
    </w:p>
    <w:p w14:paraId="36DEB8BC" w14:textId="77777777" w:rsidR="00202192" w:rsidRPr="0031172A" w:rsidRDefault="00202192" w:rsidP="00202192">
      <w:pPr>
        <w:ind w:firstLineChars="0" w:firstLine="0"/>
        <w:rPr>
          <w:b/>
          <w:bCs/>
        </w:rPr>
      </w:pPr>
      <w:r>
        <w:rPr>
          <w:rFonts w:hint="eastAsia"/>
          <w:b/>
          <w:bCs/>
        </w:rPr>
        <w:t>4</w:t>
      </w:r>
      <w:r>
        <w:rPr>
          <w:rFonts w:hint="eastAsia"/>
          <w:b/>
          <w:bCs/>
        </w:rPr>
        <w:t>）</w:t>
      </w:r>
      <w:r w:rsidRPr="0031172A">
        <w:rPr>
          <w:rFonts w:hint="eastAsia"/>
          <w:b/>
          <w:bCs/>
        </w:rPr>
        <w:t>在</w:t>
      </w:r>
      <w:r w:rsidRPr="0031172A">
        <w:rPr>
          <w:rFonts w:hint="eastAsia"/>
          <w:b/>
          <w:bCs/>
        </w:rPr>
        <w:t>B</w:t>
      </w:r>
      <w:r w:rsidRPr="0031172A">
        <w:rPr>
          <w:b/>
          <w:bCs/>
        </w:rPr>
        <w:t>ean</w:t>
      </w:r>
      <w:r w:rsidRPr="0031172A">
        <w:rPr>
          <w:rFonts w:hint="eastAsia"/>
          <w:b/>
          <w:bCs/>
        </w:rPr>
        <w:t>上加入对主键的标识</w:t>
      </w:r>
    </w:p>
    <w:p w14:paraId="1961CDBB" w14:textId="77777777" w:rsidR="00202192" w:rsidRPr="00DA6789" w:rsidRDefault="00202192" w:rsidP="00202192">
      <w:pPr>
        <w:pStyle w:val="aff3"/>
        <w:topLinePunct/>
        <w:adjustRightInd w:val="0"/>
        <w:rPr>
          <w:color w:val="080808"/>
        </w:rPr>
      </w:pPr>
      <w:r w:rsidRPr="00DA6789">
        <w:rPr>
          <w:color w:val="080808"/>
        </w:rPr>
        <w:t>@Data</w:t>
      </w:r>
    </w:p>
    <w:p w14:paraId="581E32B5" w14:textId="77777777" w:rsidR="00202192" w:rsidRPr="00DA6789" w:rsidRDefault="00202192" w:rsidP="00202192">
      <w:pPr>
        <w:pStyle w:val="aff3"/>
        <w:topLinePunct/>
        <w:adjustRightInd w:val="0"/>
        <w:rPr>
          <w:color w:val="080808"/>
        </w:rPr>
      </w:pPr>
      <w:r w:rsidRPr="00DA6789">
        <w:rPr>
          <w:color w:val="080808"/>
        </w:rPr>
        <w:t>@NoArgsConstructor</w:t>
      </w:r>
    </w:p>
    <w:p w14:paraId="198C374D" w14:textId="77777777" w:rsidR="00202192" w:rsidRPr="00DA6789" w:rsidRDefault="00202192" w:rsidP="00202192">
      <w:pPr>
        <w:pStyle w:val="aff3"/>
        <w:topLinePunct/>
        <w:adjustRightInd w:val="0"/>
        <w:rPr>
          <w:color w:val="080808"/>
        </w:rPr>
      </w:pPr>
      <w:r w:rsidRPr="00DA6789">
        <w:rPr>
          <w:color w:val="080808"/>
        </w:rPr>
        <w:t>@AllArgsConstructor</w:t>
      </w:r>
    </w:p>
    <w:p w14:paraId="33324DE1" w14:textId="77777777" w:rsidR="00202192" w:rsidRPr="00DA6789" w:rsidRDefault="00202192" w:rsidP="00202192">
      <w:pPr>
        <w:pStyle w:val="aff3"/>
        <w:topLinePunct/>
        <w:adjustRightInd w:val="0"/>
        <w:rPr>
          <w:color w:val="080808"/>
        </w:rPr>
      </w:pPr>
      <w:r w:rsidRPr="00DA6789">
        <w:rPr>
          <w:color w:val="080808"/>
        </w:rPr>
        <w:t>public class Customer {</w:t>
      </w:r>
    </w:p>
    <w:p w14:paraId="2BE28077" w14:textId="77777777" w:rsidR="00202192" w:rsidRPr="00DA6789" w:rsidRDefault="00202192" w:rsidP="00202192">
      <w:pPr>
        <w:pStyle w:val="aff3"/>
        <w:topLinePunct/>
        <w:adjustRightInd w:val="0"/>
        <w:rPr>
          <w:color w:val="080808"/>
        </w:rPr>
      </w:pPr>
      <w:r w:rsidRPr="00DA6789">
        <w:rPr>
          <w:rFonts w:hint="eastAsia"/>
          <w:color w:val="080808"/>
        </w:rPr>
        <w:lastRenderedPageBreak/>
        <w:t xml:space="preserve">    @TableId(value = "id",type = IdType.AUTO)  //</w:t>
      </w:r>
      <w:r w:rsidRPr="00DA6789">
        <w:rPr>
          <w:rFonts w:hint="eastAsia"/>
          <w:color w:val="080808"/>
        </w:rPr>
        <w:t>标识根据数据库自增生成主键</w:t>
      </w:r>
    </w:p>
    <w:p w14:paraId="2B6712E6" w14:textId="77777777" w:rsidR="00202192" w:rsidRPr="00DA6789" w:rsidRDefault="00202192" w:rsidP="00202192">
      <w:pPr>
        <w:pStyle w:val="aff3"/>
        <w:topLinePunct/>
        <w:adjustRightInd w:val="0"/>
        <w:rPr>
          <w:color w:val="080808"/>
        </w:rPr>
      </w:pPr>
      <w:r w:rsidRPr="00DA6789">
        <w:rPr>
          <w:color w:val="080808"/>
        </w:rPr>
        <w:t xml:space="preserve">    String id;</w:t>
      </w:r>
    </w:p>
    <w:p w14:paraId="2C4CC7D7" w14:textId="77777777" w:rsidR="00202192" w:rsidRPr="00DA6789" w:rsidRDefault="00202192" w:rsidP="00202192">
      <w:pPr>
        <w:pStyle w:val="aff3"/>
        <w:topLinePunct/>
        <w:adjustRightInd w:val="0"/>
        <w:rPr>
          <w:color w:val="080808"/>
        </w:rPr>
      </w:pPr>
    </w:p>
    <w:p w14:paraId="189B451F" w14:textId="77777777" w:rsidR="00202192" w:rsidRPr="00DA6789" w:rsidRDefault="00202192" w:rsidP="00202192">
      <w:pPr>
        <w:pStyle w:val="aff3"/>
        <w:topLinePunct/>
        <w:adjustRightInd w:val="0"/>
        <w:rPr>
          <w:color w:val="080808"/>
        </w:rPr>
      </w:pPr>
      <w:r w:rsidRPr="00DA6789">
        <w:rPr>
          <w:color w:val="080808"/>
        </w:rPr>
        <w:t xml:space="preserve">    String name;</w:t>
      </w:r>
    </w:p>
    <w:p w14:paraId="17B76AB7" w14:textId="77777777" w:rsidR="00202192" w:rsidRPr="00DA6789" w:rsidRDefault="00202192" w:rsidP="00202192">
      <w:pPr>
        <w:pStyle w:val="aff3"/>
        <w:topLinePunct/>
        <w:adjustRightInd w:val="0"/>
        <w:rPr>
          <w:color w:val="080808"/>
        </w:rPr>
      </w:pPr>
    </w:p>
    <w:p w14:paraId="7285A7A6" w14:textId="77777777" w:rsidR="00202192" w:rsidRPr="00DA6789" w:rsidRDefault="00202192" w:rsidP="00202192">
      <w:pPr>
        <w:pStyle w:val="aff3"/>
        <w:topLinePunct/>
        <w:adjustRightInd w:val="0"/>
        <w:rPr>
          <w:color w:val="080808"/>
        </w:rPr>
      </w:pPr>
      <w:r w:rsidRPr="00DA6789">
        <w:rPr>
          <w:color w:val="080808"/>
        </w:rPr>
        <w:t xml:space="preserve">    int age;</w:t>
      </w:r>
    </w:p>
    <w:p w14:paraId="0C7D7BDA" w14:textId="77777777" w:rsidR="00202192" w:rsidRPr="00DA6789" w:rsidRDefault="00202192" w:rsidP="00202192">
      <w:pPr>
        <w:pStyle w:val="aff3"/>
        <w:topLinePunct/>
        <w:adjustRightInd w:val="0"/>
        <w:rPr>
          <w:color w:val="080808"/>
        </w:rPr>
      </w:pPr>
      <w:r w:rsidRPr="00DA6789">
        <w:rPr>
          <w:color w:val="080808"/>
        </w:rPr>
        <w:t>}</w:t>
      </w:r>
    </w:p>
    <w:p w14:paraId="45050714" w14:textId="77777777" w:rsidR="00202192" w:rsidRPr="00D2188D" w:rsidRDefault="00202192" w:rsidP="00202192">
      <w:pPr>
        <w:ind w:firstLineChars="0" w:firstLine="0"/>
        <w:rPr>
          <w:b/>
          <w:bCs/>
        </w:rPr>
      </w:pPr>
      <w:r>
        <w:rPr>
          <w:b/>
          <w:bCs/>
        </w:rPr>
        <w:t>5</w:t>
      </w:r>
      <w:r>
        <w:rPr>
          <w:rFonts w:hint="eastAsia"/>
          <w:b/>
          <w:bCs/>
        </w:rPr>
        <w:t>）</w:t>
      </w:r>
      <w:r w:rsidRPr="00D2188D">
        <w:rPr>
          <w:rFonts w:hint="eastAsia"/>
          <w:b/>
          <w:bCs/>
        </w:rPr>
        <w:t>Controller</w:t>
      </w:r>
      <w:r w:rsidRPr="00D2188D">
        <w:rPr>
          <w:rFonts w:hint="eastAsia"/>
          <w:b/>
          <w:bCs/>
        </w:rPr>
        <w:t>直接调用封装方法</w:t>
      </w:r>
    </w:p>
    <w:p w14:paraId="6CED5C89" w14:textId="77777777" w:rsidR="00202192" w:rsidRPr="00DA6789" w:rsidRDefault="00202192" w:rsidP="00202192">
      <w:pPr>
        <w:pStyle w:val="aff3"/>
        <w:topLinePunct/>
        <w:adjustRightInd w:val="0"/>
        <w:rPr>
          <w:color w:val="080808"/>
        </w:rPr>
      </w:pPr>
      <w:r w:rsidRPr="00DA6789">
        <w:rPr>
          <w:color w:val="080808"/>
        </w:rPr>
        <w:t>@GetMapping("/customer/list")</w:t>
      </w:r>
    </w:p>
    <w:p w14:paraId="6903DE8A" w14:textId="77777777" w:rsidR="00202192" w:rsidRPr="00DA6789" w:rsidRDefault="00202192" w:rsidP="00202192">
      <w:pPr>
        <w:pStyle w:val="aff3"/>
        <w:topLinePunct/>
        <w:adjustRightInd w:val="0"/>
        <w:rPr>
          <w:color w:val="080808"/>
        </w:rPr>
      </w:pPr>
      <w:r w:rsidRPr="00DA6789">
        <w:rPr>
          <w:color w:val="080808"/>
        </w:rPr>
        <w:t>public   List&lt;Customer&gt; getCustomerList(){</w:t>
      </w:r>
    </w:p>
    <w:p w14:paraId="547D4E31" w14:textId="77777777" w:rsidR="00202192" w:rsidRPr="00DA6789" w:rsidRDefault="00202192" w:rsidP="00202192">
      <w:pPr>
        <w:pStyle w:val="aff3"/>
        <w:topLinePunct/>
        <w:adjustRightInd w:val="0"/>
        <w:rPr>
          <w:color w:val="080808"/>
        </w:rPr>
      </w:pPr>
      <w:r w:rsidRPr="00DA6789">
        <w:rPr>
          <w:color w:val="080808"/>
        </w:rPr>
        <w:t xml:space="preserve">    List&lt;Customer&gt; list = customerService.list();</w:t>
      </w:r>
    </w:p>
    <w:p w14:paraId="662D8384" w14:textId="77777777" w:rsidR="00202192" w:rsidRPr="00DA6789" w:rsidRDefault="00202192" w:rsidP="00202192">
      <w:pPr>
        <w:pStyle w:val="aff3"/>
        <w:topLinePunct/>
        <w:adjustRightInd w:val="0"/>
        <w:rPr>
          <w:color w:val="080808"/>
        </w:rPr>
      </w:pPr>
      <w:r w:rsidRPr="00DA6789">
        <w:rPr>
          <w:color w:val="080808"/>
        </w:rPr>
        <w:t xml:space="preserve">    return list ;</w:t>
      </w:r>
    </w:p>
    <w:p w14:paraId="7B1B575C" w14:textId="77777777" w:rsidR="00202192" w:rsidRPr="00DA6789" w:rsidRDefault="00202192" w:rsidP="00202192">
      <w:pPr>
        <w:pStyle w:val="aff3"/>
        <w:topLinePunct/>
        <w:adjustRightInd w:val="0"/>
        <w:rPr>
          <w:color w:val="080808"/>
        </w:rPr>
      </w:pPr>
      <w:r w:rsidRPr="00DA6789">
        <w:rPr>
          <w:color w:val="080808"/>
        </w:rPr>
        <w:t>}</w:t>
      </w:r>
    </w:p>
    <w:p w14:paraId="62F360A7" w14:textId="77777777" w:rsidR="00202192" w:rsidRPr="00DA6789" w:rsidRDefault="00202192" w:rsidP="00202192">
      <w:pPr>
        <w:pStyle w:val="aff3"/>
        <w:topLinePunct/>
        <w:adjustRightInd w:val="0"/>
        <w:rPr>
          <w:color w:val="080808"/>
        </w:rPr>
      </w:pPr>
      <w:r w:rsidRPr="00DA6789">
        <w:rPr>
          <w:color w:val="080808"/>
        </w:rPr>
        <w:t>@GetMapping("/customer")</w:t>
      </w:r>
    </w:p>
    <w:p w14:paraId="2DCFC6CD" w14:textId="77777777" w:rsidR="00202192" w:rsidRPr="00DA6789" w:rsidRDefault="00202192" w:rsidP="00202192">
      <w:pPr>
        <w:pStyle w:val="aff3"/>
        <w:topLinePunct/>
        <w:adjustRightInd w:val="0"/>
        <w:rPr>
          <w:color w:val="080808"/>
        </w:rPr>
      </w:pPr>
      <w:r w:rsidRPr="00DA6789">
        <w:rPr>
          <w:color w:val="080808"/>
        </w:rPr>
        <w:t>public Customer getCustomer(@RequestParam("id") String id){</w:t>
      </w:r>
    </w:p>
    <w:p w14:paraId="170A820A" w14:textId="5D428E1A" w:rsidR="00202192" w:rsidRPr="00DA6789" w:rsidRDefault="00202192" w:rsidP="00202192">
      <w:pPr>
        <w:pStyle w:val="aff3"/>
        <w:topLinePunct/>
        <w:adjustRightInd w:val="0"/>
        <w:rPr>
          <w:color w:val="080808"/>
        </w:rPr>
      </w:pPr>
      <w:r w:rsidRPr="00DA6789">
        <w:rPr>
          <w:rFonts w:hint="eastAsia"/>
          <w:color w:val="080808"/>
        </w:rPr>
        <w:t xml:space="preserve">    return customerService.getById(Integer.valueOf(id));   //</w:t>
      </w:r>
      <w:r w:rsidRPr="00DA6789">
        <w:rPr>
          <w:rFonts w:hint="eastAsia"/>
          <w:color w:val="080808"/>
        </w:rPr>
        <w:t>直接返回会自动转为</w:t>
      </w:r>
      <w:r w:rsidRPr="00DA6789">
        <w:rPr>
          <w:rFonts w:hint="eastAsia"/>
          <w:color w:val="080808"/>
        </w:rPr>
        <w:t>json</w:t>
      </w:r>
    </w:p>
    <w:p w14:paraId="092B6BC3" w14:textId="77777777" w:rsidR="00202192" w:rsidRPr="00DA6789" w:rsidRDefault="00202192" w:rsidP="00202192">
      <w:pPr>
        <w:pStyle w:val="aff3"/>
        <w:topLinePunct/>
        <w:adjustRightInd w:val="0"/>
        <w:rPr>
          <w:color w:val="080808"/>
        </w:rPr>
      </w:pPr>
      <w:r w:rsidRPr="00DA6789">
        <w:rPr>
          <w:color w:val="080808"/>
        </w:rPr>
        <w:t>}</w:t>
      </w:r>
    </w:p>
    <w:p w14:paraId="61D1DF2B" w14:textId="77777777" w:rsidR="00202192" w:rsidRPr="00DA6789" w:rsidRDefault="00202192" w:rsidP="00202192">
      <w:pPr>
        <w:pStyle w:val="aff3"/>
        <w:topLinePunct/>
        <w:adjustRightInd w:val="0"/>
        <w:rPr>
          <w:color w:val="080808"/>
        </w:rPr>
      </w:pPr>
    </w:p>
    <w:p w14:paraId="4B6B71D3" w14:textId="77777777" w:rsidR="00202192" w:rsidRPr="00DA6789" w:rsidRDefault="00202192" w:rsidP="00202192">
      <w:pPr>
        <w:pStyle w:val="aff3"/>
        <w:topLinePunct/>
        <w:adjustRightInd w:val="0"/>
        <w:rPr>
          <w:color w:val="080808"/>
        </w:rPr>
      </w:pPr>
      <w:r w:rsidRPr="00DA6789">
        <w:rPr>
          <w:color w:val="080808"/>
        </w:rPr>
        <w:t>@PostMapping("/customer")</w:t>
      </w:r>
    </w:p>
    <w:p w14:paraId="73FA997F" w14:textId="77777777" w:rsidR="00202192" w:rsidRPr="00DA6789" w:rsidRDefault="00202192" w:rsidP="00202192">
      <w:pPr>
        <w:pStyle w:val="aff3"/>
        <w:topLinePunct/>
        <w:adjustRightInd w:val="0"/>
        <w:rPr>
          <w:color w:val="080808"/>
        </w:rPr>
      </w:pPr>
      <w:r w:rsidRPr="00DA6789">
        <w:rPr>
          <w:color w:val="080808"/>
        </w:rPr>
        <w:t>public String saveCustomer(@RequestBody  Customer customer){</w:t>
      </w:r>
    </w:p>
    <w:p w14:paraId="6FDF81EA" w14:textId="77777777" w:rsidR="00202192" w:rsidRPr="00DA6789" w:rsidRDefault="00202192" w:rsidP="00202192">
      <w:pPr>
        <w:pStyle w:val="aff3"/>
        <w:topLinePunct/>
        <w:adjustRightInd w:val="0"/>
        <w:rPr>
          <w:color w:val="080808"/>
        </w:rPr>
      </w:pPr>
      <w:r w:rsidRPr="00DA6789">
        <w:rPr>
          <w:rFonts w:hint="eastAsia"/>
          <w:color w:val="080808"/>
        </w:rPr>
        <w:t xml:space="preserve">    //</w:t>
      </w:r>
      <w:r w:rsidRPr="00DA6789">
        <w:rPr>
          <w:rFonts w:hint="eastAsia"/>
          <w:color w:val="080808"/>
        </w:rPr>
        <w:t>会根据主键是否为空来决定</w:t>
      </w:r>
      <w:r w:rsidRPr="00DA6789">
        <w:rPr>
          <w:rFonts w:hint="eastAsia"/>
          <w:color w:val="080808"/>
        </w:rPr>
        <w:t xml:space="preserve"> </w:t>
      </w:r>
      <w:r w:rsidRPr="00DA6789">
        <w:rPr>
          <w:rFonts w:hint="eastAsia"/>
          <w:color w:val="080808"/>
        </w:rPr>
        <w:t>是插入还是修改</w:t>
      </w:r>
    </w:p>
    <w:p w14:paraId="6C87D3AF" w14:textId="77777777" w:rsidR="00202192" w:rsidRPr="00DA6789" w:rsidRDefault="00202192" w:rsidP="00202192">
      <w:pPr>
        <w:pStyle w:val="aff3"/>
        <w:topLinePunct/>
        <w:adjustRightInd w:val="0"/>
        <w:rPr>
          <w:color w:val="080808"/>
        </w:rPr>
      </w:pPr>
      <w:r w:rsidRPr="00DA6789">
        <w:rPr>
          <w:color w:val="080808"/>
        </w:rPr>
        <w:t xml:space="preserve">    customerService.saveOrUpdate(customer);</w:t>
      </w:r>
    </w:p>
    <w:p w14:paraId="31D0CD26" w14:textId="77777777" w:rsidR="00202192" w:rsidRPr="00DA6789" w:rsidRDefault="00202192" w:rsidP="00202192">
      <w:pPr>
        <w:pStyle w:val="aff3"/>
        <w:topLinePunct/>
        <w:adjustRightInd w:val="0"/>
        <w:rPr>
          <w:color w:val="080808"/>
        </w:rPr>
      </w:pPr>
      <w:r w:rsidRPr="00DA6789">
        <w:rPr>
          <w:color w:val="080808"/>
        </w:rPr>
        <w:t xml:space="preserve">    return "success";</w:t>
      </w:r>
    </w:p>
    <w:p w14:paraId="325AE5ED" w14:textId="77777777" w:rsidR="00202192" w:rsidRPr="00DA6789" w:rsidRDefault="00202192" w:rsidP="00202192">
      <w:pPr>
        <w:pStyle w:val="aff3"/>
        <w:topLinePunct/>
        <w:adjustRightInd w:val="0"/>
        <w:rPr>
          <w:color w:val="080808"/>
        </w:rPr>
      </w:pPr>
      <w:r w:rsidRPr="00DA6789">
        <w:rPr>
          <w:color w:val="080808"/>
        </w:rPr>
        <w:t>}</w:t>
      </w:r>
    </w:p>
    <w:p w14:paraId="643374A3" w14:textId="77777777" w:rsidR="00202192" w:rsidRPr="00DA6789" w:rsidRDefault="00202192" w:rsidP="00202192">
      <w:pPr>
        <w:pStyle w:val="aff3"/>
        <w:topLinePunct/>
        <w:adjustRightInd w:val="0"/>
        <w:rPr>
          <w:color w:val="080808"/>
        </w:rPr>
      </w:pPr>
    </w:p>
    <w:p w14:paraId="250E6C41" w14:textId="77777777" w:rsidR="00202192" w:rsidRPr="00DA6789" w:rsidRDefault="00202192" w:rsidP="00202192">
      <w:pPr>
        <w:pStyle w:val="aff3"/>
        <w:topLinePunct/>
        <w:adjustRightInd w:val="0"/>
        <w:rPr>
          <w:color w:val="080808"/>
        </w:rPr>
      </w:pPr>
      <w:r w:rsidRPr="00DA6789">
        <w:rPr>
          <w:color w:val="080808"/>
        </w:rPr>
        <w:t>@DeleteMapping("/customer")</w:t>
      </w:r>
    </w:p>
    <w:p w14:paraId="355BC7B1" w14:textId="77777777" w:rsidR="00202192" w:rsidRPr="00DA6789" w:rsidRDefault="00202192" w:rsidP="00202192">
      <w:pPr>
        <w:pStyle w:val="aff3"/>
        <w:topLinePunct/>
        <w:adjustRightInd w:val="0"/>
        <w:rPr>
          <w:color w:val="080808"/>
        </w:rPr>
      </w:pPr>
      <w:r w:rsidRPr="00DA6789">
        <w:rPr>
          <w:color w:val="080808"/>
        </w:rPr>
        <w:t>public String deleteCustomer(@RequestParam("id") String id){</w:t>
      </w:r>
    </w:p>
    <w:p w14:paraId="1D088F1E" w14:textId="77777777" w:rsidR="00202192" w:rsidRPr="00DA6789" w:rsidRDefault="00202192" w:rsidP="00202192">
      <w:pPr>
        <w:pStyle w:val="aff3"/>
        <w:topLinePunct/>
        <w:adjustRightInd w:val="0"/>
        <w:rPr>
          <w:color w:val="080808"/>
        </w:rPr>
      </w:pPr>
      <w:r w:rsidRPr="00DA6789">
        <w:rPr>
          <w:color w:val="080808"/>
        </w:rPr>
        <w:t xml:space="preserve">    customerService.removeById(id);</w:t>
      </w:r>
    </w:p>
    <w:p w14:paraId="6C67461E" w14:textId="77777777" w:rsidR="00202192" w:rsidRPr="00DA6789" w:rsidRDefault="00202192" w:rsidP="00202192">
      <w:pPr>
        <w:pStyle w:val="aff3"/>
        <w:topLinePunct/>
        <w:adjustRightInd w:val="0"/>
        <w:rPr>
          <w:color w:val="080808"/>
        </w:rPr>
      </w:pPr>
      <w:r w:rsidRPr="00DA6789">
        <w:rPr>
          <w:color w:val="080808"/>
        </w:rPr>
        <w:t xml:space="preserve">    return "success";</w:t>
      </w:r>
    </w:p>
    <w:p w14:paraId="332A7D0D" w14:textId="46809782" w:rsidR="00202192" w:rsidRPr="00DA6789" w:rsidRDefault="00202192" w:rsidP="00202192">
      <w:pPr>
        <w:pStyle w:val="aff3"/>
        <w:topLinePunct/>
        <w:adjustRightInd w:val="0"/>
        <w:rPr>
          <w:color w:val="080808"/>
        </w:rPr>
      </w:pPr>
      <w:r w:rsidRPr="00DA6789">
        <w:rPr>
          <w:color w:val="080808"/>
        </w:rPr>
        <w:t>}</w:t>
      </w:r>
    </w:p>
    <w:p w14:paraId="35A0040B" w14:textId="7E69B77B" w:rsidR="00C54057" w:rsidRDefault="00146513" w:rsidP="007D004F">
      <w:pPr>
        <w:pStyle w:val="3"/>
      </w:pPr>
      <w:r>
        <w:t>MyBatis-Plus</w:t>
      </w:r>
      <w:r w:rsidR="00FC1621">
        <w:rPr>
          <w:rFonts w:hint="eastAsia"/>
        </w:rPr>
        <w:t>的代码生成工具</w:t>
      </w:r>
    </w:p>
    <w:p w14:paraId="5EF70C12" w14:textId="72A56244" w:rsidR="00FC1621" w:rsidRDefault="004552AE" w:rsidP="00FC1621">
      <w:r>
        <w:rPr>
          <w:rFonts w:hint="eastAsia"/>
        </w:rPr>
        <w:t>虽然</w:t>
      </w:r>
      <w:r w:rsidR="00146513">
        <w:rPr>
          <w:rFonts w:hint="eastAsia"/>
        </w:rPr>
        <w:t>MyBatis-Plus</w:t>
      </w:r>
      <w:r>
        <w:rPr>
          <w:rFonts w:hint="eastAsia"/>
        </w:rPr>
        <w:t>已经节省了</w:t>
      </w:r>
      <w:r>
        <w:rPr>
          <w:rFonts w:hint="eastAsia"/>
        </w:rPr>
        <w:t>s</w:t>
      </w:r>
      <w:r>
        <w:t>ql</w:t>
      </w:r>
      <w:r>
        <w:rPr>
          <w:rFonts w:hint="eastAsia"/>
        </w:rPr>
        <w:t>编写的大部分工作，</w:t>
      </w:r>
      <w:r>
        <w:rPr>
          <w:rFonts w:hint="eastAsia"/>
        </w:rPr>
        <w:t xml:space="preserve"> </w:t>
      </w:r>
      <w:r>
        <w:rPr>
          <w:rFonts w:hint="eastAsia"/>
        </w:rPr>
        <w:t>但是当面对几十上百个表的模块处理时，仍然又大量的类模块要编写，其中最大的工作量就是实体类的编写，如果手工编写还很容易出错。</w:t>
      </w:r>
    </w:p>
    <w:p w14:paraId="4B8BB936" w14:textId="1CB3F1B1" w:rsidR="004552AE" w:rsidRDefault="004552AE" w:rsidP="00FC1621">
      <w:r>
        <w:rPr>
          <w:rFonts w:hint="eastAsia"/>
        </w:rPr>
        <w:t>所以</w:t>
      </w:r>
      <w:r w:rsidR="00146513">
        <w:rPr>
          <w:rFonts w:hint="eastAsia"/>
        </w:rPr>
        <w:t>MyBatis-Plus</w:t>
      </w:r>
      <w:r>
        <w:rPr>
          <w:rFonts w:hint="eastAsia"/>
        </w:rPr>
        <w:t>还推出了代码生成工具。</w:t>
      </w:r>
    </w:p>
    <w:p w14:paraId="1DAE7B3D" w14:textId="0967CBEF" w:rsidR="004552AE" w:rsidRPr="00202192" w:rsidRDefault="00202192" w:rsidP="00202192">
      <w:pPr>
        <w:ind w:firstLineChars="0" w:firstLine="0"/>
        <w:rPr>
          <w:b/>
          <w:bCs/>
        </w:rPr>
      </w:pPr>
      <w:r w:rsidRPr="00202192">
        <w:rPr>
          <w:rFonts w:hint="eastAsia"/>
          <w:b/>
          <w:bCs/>
        </w:rPr>
        <w:t>1</w:t>
      </w:r>
      <w:r w:rsidRPr="00202192">
        <w:rPr>
          <w:rFonts w:hint="eastAsia"/>
          <w:b/>
          <w:bCs/>
        </w:rPr>
        <w:t>）</w:t>
      </w:r>
      <w:r w:rsidR="004552AE" w:rsidRPr="00202192">
        <w:rPr>
          <w:rFonts w:hint="eastAsia"/>
          <w:b/>
          <w:bCs/>
        </w:rPr>
        <w:t>在</w:t>
      </w:r>
      <w:r w:rsidR="004552AE" w:rsidRPr="00202192">
        <w:rPr>
          <w:rFonts w:hint="eastAsia"/>
          <w:b/>
          <w:bCs/>
        </w:rPr>
        <w:t>p</w:t>
      </w:r>
      <w:r w:rsidR="004552AE" w:rsidRPr="00202192">
        <w:rPr>
          <w:b/>
          <w:bCs/>
        </w:rPr>
        <w:t>om.xml</w:t>
      </w:r>
      <w:r w:rsidR="004552AE" w:rsidRPr="00202192">
        <w:rPr>
          <w:rFonts w:hint="eastAsia"/>
          <w:b/>
          <w:bCs/>
        </w:rPr>
        <w:t>中增加代码生成工具</w:t>
      </w:r>
    </w:p>
    <w:p w14:paraId="348B4870" w14:textId="2DFAF708" w:rsidR="008408F6" w:rsidRPr="00A960A5" w:rsidRDefault="004552AE" w:rsidP="00202192">
      <w:pPr>
        <w:pStyle w:val="aff3"/>
        <w:topLinePunct/>
        <w:adjustRightInd w:val="0"/>
        <w:rPr>
          <w:color w:val="080808"/>
        </w:rPr>
      </w:pPr>
      <w:r w:rsidRPr="00A960A5">
        <w:rPr>
          <w:color w:val="080808"/>
        </w:rPr>
        <w:t>&lt;dependency&gt;</w:t>
      </w:r>
      <w:r w:rsidRPr="00A960A5">
        <w:rPr>
          <w:color w:val="080808"/>
        </w:rPr>
        <w:br/>
        <w:t xml:space="preserve">    &lt;groupId&gt;com.baomidou&lt;/groupId&gt;</w:t>
      </w:r>
      <w:r w:rsidRPr="00A960A5">
        <w:rPr>
          <w:color w:val="080808"/>
        </w:rPr>
        <w:br/>
        <w:t xml:space="preserve">    &lt;artifactId&gt;</w:t>
      </w:r>
      <w:r w:rsidR="00A51C30">
        <w:rPr>
          <w:rFonts w:hint="eastAsia"/>
          <w:color w:val="080808"/>
        </w:rPr>
        <w:t>m</w:t>
      </w:r>
      <w:r w:rsidR="00146513">
        <w:rPr>
          <w:color w:val="080808"/>
        </w:rPr>
        <w:t>y</w:t>
      </w:r>
      <w:r w:rsidR="00A51C30">
        <w:rPr>
          <w:rFonts w:hint="eastAsia"/>
          <w:color w:val="080808"/>
        </w:rPr>
        <w:t>b</w:t>
      </w:r>
      <w:r w:rsidR="00146513">
        <w:rPr>
          <w:color w:val="080808"/>
        </w:rPr>
        <w:t>atis-</w:t>
      </w:r>
      <w:r w:rsidR="00A51C30">
        <w:rPr>
          <w:rFonts w:hint="eastAsia"/>
          <w:color w:val="080808"/>
        </w:rPr>
        <w:t>p</w:t>
      </w:r>
      <w:r w:rsidR="00146513">
        <w:rPr>
          <w:color w:val="080808"/>
        </w:rPr>
        <w:t>lus</w:t>
      </w:r>
      <w:r w:rsidRPr="00A960A5">
        <w:rPr>
          <w:color w:val="080808"/>
        </w:rPr>
        <w:t>-generator&lt;/artifactId&gt;</w:t>
      </w:r>
      <w:r w:rsidRPr="00A960A5">
        <w:rPr>
          <w:color w:val="080808"/>
        </w:rPr>
        <w:br/>
        <w:t xml:space="preserve">    &lt;version&gt;3.5.3.1&lt;/version&gt;</w:t>
      </w:r>
      <w:r w:rsidRPr="00A960A5">
        <w:rPr>
          <w:color w:val="080808"/>
        </w:rPr>
        <w:br/>
        <w:t>&lt;/dependency&gt;</w:t>
      </w:r>
    </w:p>
    <w:p w14:paraId="0781CEED" w14:textId="77777777" w:rsidR="008408F6" w:rsidRPr="00A960A5" w:rsidRDefault="008408F6" w:rsidP="00202192">
      <w:pPr>
        <w:pStyle w:val="aff3"/>
        <w:topLinePunct/>
        <w:adjustRightInd w:val="0"/>
        <w:rPr>
          <w:color w:val="080808"/>
        </w:rPr>
      </w:pPr>
    </w:p>
    <w:p w14:paraId="442FA764" w14:textId="77777777" w:rsidR="008408F6" w:rsidRPr="00A960A5" w:rsidRDefault="008408F6" w:rsidP="00202192">
      <w:pPr>
        <w:pStyle w:val="aff3"/>
        <w:topLinePunct/>
        <w:adjustRightInd w:val="0"/>
        <w:rPr>
          <w:color w:val="080808"/>
        </w:rPr>
      </w:pPr>
      <w:r w:rsidRPr="00A960A5">
        <w:rPr>
          <w:color w:val="080808"/>
        </w:rPr>
        <w:t>&lt;dependency&gt;</w:t>
      </w:r>
      <w:r w:rsidRPr="00A960A5">
        <w:rPr>
          <w:color w:val="080808"/>
        </w:rPr>
        <w:br/>
        <w:t xml:space="preserve">    &lt;groupId&gt;org.apache.velocity&lt;/groupId&gt;</w:t>
      </w:r>
      <w:r w:rsidRPr="00A960A5">
        <w:rPr>
          <w:color w:val="080808"/>
        </w:rPr>
        <w:br/>
        <w:t xml:space="preserve">    &lt;artifactId&gt;velocity-engine-core&lt;/artifactId&gt;</w:t>
      </w:r>
      <w:r w:rsidRPr="00A960A5">
        <w:rPr>
          <w:color w:val="080808"/>
        </w:rPr>
        <w:br/>
        <w:t xml:space="preserve">    &lt;version&gt;2.3&lt;/version&gt;</w:t>
      </w:r>
      <w:r w:rsidRPr="00A960A5">
        <w:rPr>
          <w:color w:val="080808"/>
        </w:rPr>
        <w:br/>
        <w:t>&lt;/dependency&gt;</w:t>
      </w:r>
    </w:p>
    <w:p w14:paraId="5BFBC8DA" w14:textId="6C1E5A47" w:rsidR="004552AE" w:rsidRPr="00A960A5" w:rsidRDefault="004552AE" w:rsidP="00485931">
      <w:pPr>
        <w:pStyle w:val="aff3"/>
        <w:topLinePunct/>
        <w:adjustRightInd w:val="0"/>
        <w:rPr>
          <w:color w:val="080808"/>
        </w:rPr>
      </w:pPr>
      <w:r w:rsidRPr="00A960A5">
        <w:rPr>
          <w:color w:val="080808"/>
        </w:rPr>
        <w:br/>
        <w:t>&lt;dependency&gt;</w:t>
      </w:r>
      <w:r w:rsidRPr="00A960A5">
        <w:rPr>
          <w:color w:val="080808"/>
        </w:rPr>
        <w:br/>
        <w:t xml:space="preserve">    &lt;groupId&gt;org.springframework.boot&lt;/groupId&gt;</w:t>
      </w:r>
      <w:r w:rsidRPr="00A960A5">
        <w:rPr>
          <w:color w:val="080808"/>
        </w:rPr>
        <w:br/>
        <w:t xml:space="preserve">    &lt;artifactId&gt;spring-boot-starter-freemarker&lt;/artifactId&gt;</w:t>
      </w:r>
      <w:r w:rsidRPr="00A960A5">
        <w:rPr>
          <w:color w:val="080808"/>
        </w:rPr>
        <w:br/>
        <w:t>&lt;/dependency&gt;</w:t>
      </w:r>
    </w:p>
    <w:p w14:paraId="180392DA" w14:textId="19C3F417" w:rsidR="004552AE" w:rsidRPr="00202192" w:rsidRDefault="00202192" w:rsidP="00202192">
      <w:pPr>
        <w:ind w:firstLineChars="0" w:firstLine="0"/>
        <w:rPr>
          <w:b/>
          <w:bCs/>
        </w:rPr>
      </w:pPr>
      <w:r w:rsidRPr="00202192">
        <w:rPr>
          <w:rFonts w:hint="eastAsia"/>
          <w:b/>
          <w:bCs/>
        </w:rPr>
        <w:t>2</w:t>
      </w:r>
      <w:r>
        <w:rPr>
          <w:rFonts w:hint="eastAsia"/>
          <w:b/>
          <w:bCs/>
        </w:rPr>
        <w:t>）</w:t>
      </w:r>
      <w:r w:rsidR="004552AE" w:rsidRPr="00202192">
        <w:rPr>
          <w:rFonts w:hint="eastAsia"/>
          <w:b/>
          <w:bCs/>
        </w:rPr>
        <w:t>增加一个代码生成的工具类</w:t>
      </w:r>
    </w:p>
    <w:p w14:paraId="7CFE113D" w14:textId="2DAB62EA" w:rsidR="004552AE" w:rsidRPr="00485931" w:rsidRDefault="00485931" w:rsidP="00485931">
      <w:r>
        <w:rPr>
          <w:rFonts w:hint="eastAsia"/>
        </w:rPr>
        <w:lastRenderedPageBreak/>
        <w:t>参考</w:t>
      </w:r>
      <w:r>
        <w:rPr>
          <w:rFonts w:hint="eastAsia"/>
        </w:rPr>
        <w:t>:</w:t>
      </w:r>
      <w:r w:rsidR="00340C6A" w:rsidRPr="00340C6A">
        <w:t>https://github.com/baomidou/generator</w:t>
      </w:r>
      <w:r w:rsidR="00340C6A">
        <w:rPr>
          <w:rFonts w:eastAsiaTheme="minorEastAsia"/>
        </w:rPr>
        <w:t xml:space="preserve"> </w:t>
      </w:r>
    </w:p>
    <w:p w14:paraId="3427F649" w14:textId="77777777" w:rsidR="00722CEC" w:rsidRPr="00722CEC" w:rsidRDefault="00722CEC" w:rsidP="00F6678F">
      <w:pPr>
        <w:pStyle w:val="a6"/>
        <w:rPr>
          <w:color w:val="080808"/>
        </w:rPr>
      </w:pPr>
      <w:r w:rsidRPr="00722CEC">
        <w:rPr>
          <w:color w:val="080808"/>
        </w:rPr>
        <w:t>public class CodeGen3531 {</w:t>
      </w:r>
    </w:p>
    <w:p w14:paraId="7C2030AC" w14:textId="77777777" w:rsidR="00722CEC" w:rsidRPr="00722CEC" w:rsidRDefault="00722CEC" w:rsidP="00F6678F">
      <w:pPr>
        <w:pStyle w:val="a6"/>
        <w:rPr>
          <w:color w:val="080808"/>
        </w:rPr>
      </w:pPr>
      <w:r w:rsidRPr="00722CEC">
        <w:rPr>
          <w:color w:val="080808"/>
        </w:rPr>
        <w:t xml:space="preserve">        public static void main(String[] args) {</w:t>
      </w:r>
    </w:p>
    <w:p w14:paraId="79F834BC" w14:textId="77777777" w:rsidR="00722CEC" w:rsidRPr="00722CEC" w:rsidRDefault="00722CEC" w:rsidP="00F6678F">
      <w:pPr>
        <w:pStyle w:val="a6"/>
        <w:rPr>
          <w:color w:val="080808"/>
        </w:rPr>
      </w:pPr>
      <w:r w:rsidRPr="00722CEC">
        <w:rPr>
          <w:color w:val="080808"/>
        </w:rPr>
        <w:t xml:space="preserve">             //  String[] tables={ "governance_metric","governance_type","governance_assess_detail"};</w:t>
      </w:r>
    </w:p>
    <w:p w14:paraId="420C130C" w14:textId="77777777" w:rsidR="00722CEC" w:rsidRPr="00722CEC" w:rsidRDefault="00722CEC" w:rsidP="00F6678F">
      <w:pPr>
        <w:pStyle w:val="a6"/>
        <w:rPr>
          <w:color w:val="080808"/>
        </w:rPr>
      </w:pPr>
      <w:r w:rsidRPr="00722CEC">
        <w:rPr>
          <w:color w:val="080808"/>
        </w:rPr>
        <w:t xml:space="preserve">           //  String[] tables={ "t_ds_task_definition","t_ds_task_instance"};</w:t>
      </w:r>
    </w:p>
    <w:p w14:paraId="64438BD9" w14:textId="77777777" w:rsidR="00722CEC" w:rsidRPr="00722CEC" w:rsidRDefault="00722CEC" w:rsidP="00F6678F">
      <w:pPr>
        <w:pStyle w:val="a6"/>
        <w:rPr>
          <w:color w:val="080808"/>
        </w:rPr>
      </w:pPr>
      <w:r w:rsidRPr="00722CEC">
        <w:rPr>
          <w:color w:val="080808"/>
        </w:rPr>
        <w:t xml:space="preserve">           // String[] tables={ "governance_assess_table","governance_assess_tec_owner","governance_assess_global"};</w:t>
      </w:r>
    </w:p>
    <w:p w14:paraId="0E58F188" w14:textId="77777777" w:rsidR="00722CEC" w:rsidRPr="00722CEC" w:rsidRDefault="00722CEC" w:rsidP="00F6678F">
      <w:pPr>
        <w:pStyle w:val="a6"/>
        <w:rPr>
          <w:color w:val="080808"/>
        </w:rPr>
      </w:pPr>
      <w:r w:rsidRPr="00722CEC">
        <w:rPr>
          <w:color w:val="080808"/>
        </w:rPr>
        <w:t xml:space="preserve">            String[] tables={ "table_meta_info","table_meta_info_extra"  };</w:t>
      </w:r>
    </w:p>
    <w:p w14:paraId="05369EE4" w14:textId="77777777" w:rsidR="00722CEC" w:rsidRPr="00722CEC" w:rsidRDefault="00722CEC" w:rsidP="00F6678F">
      <w:pPr>
        <w:pStyle w:val="a6"/>
        <w:rPr>
          <w:color w:val="080808"/>
        </w:rPr>
      </w:pPr>
    </w:p>
    <w:p w14:paraId="1B7A31F3" w14:textId="77777777" w:rsidR="00722CEC" w:rsidRPr="00722CEC" w:rsidRDefault="00722CEC" w:rsidP="00F6678F">
      <w:pPr>
        <w:pStyle w:val="a6"/>
        <w:rPr>
          <w:color w:val="080808"/>
        </w:rPr>
      </w:pPr>
      <w:r w:rsidRPr="00722CEC">
        <w:rPr>
          <w:color w:val="080808"/>
        </w:rPr>
        <w:t xml:space="preserve">            FastAutoGenerator.create("jdbc:mysql://hadoop102:3306/dga_1219","root","000000")</w:t>
      </w:r>
    </w:p>
    <w:p w14:paraId="39DAF5B1" w14:textId="77777777" w:rsidR="00722CEC" w:rsidRPr="00722CEC" w:rsidRDefault="00722CEC" w:rsidP="00F6678F">
      <w:pPr>
        <w:pStyle w:val="a6"/>
        <w:rPr>
          <w:color w:val="080808"/>
        </w:rPr>
      </w:pPr>
      <w:r w:rsidRPr="00722CEC">
        <w:rPr>
          <w:color w:val="080808"/>
        </w:rPr>
        <w:t xml:space="preserve">                    .globalConfig(builder -&gt; {</w:t>
      </w:r>
    </w:p>
    <w:p w14:paraId="20106CE8" w14:textId="77777777" w:rsidR="00722CEC" w:rsidRPr="00722CEC" w:rsidRDefault="00722CEC" w:rsidP="00F6678F">
      <w:pPr>
        <w:pStyle w:val="a6"/>
        <w:rPr>
          <w:color w:val="080808"/>
        </w:rPr>
      </w:pPr>
      <w:r w:rsidRPr="00722CEC">
        <w:rPr>
          <w:rFonts w:hint="eastAsia"/>
          <w:color w:val="080808"/>
        </w:rPr>
        <w:t xml:space="preserve">                        builder.author("weiyunhui")               //</w:t>
      </w:r>
      <w:r w:rsidRPr="00722CEC">
        <w:rPr>
          <w:rFonts w:hint="eastAsia"/>
          <w:color w:val="080808"/>
        </w:rPr>
        <w:t>作者</w:t>
      </w:r>
    </w:p>
    <w:p w14:paraId="312EBF72" w14:textId="77777777" w:rsidR="00722CEC" w:rsidRPr="00722CEC" w:rsidRDefault="00722CEC" w:rsidP="00F6678F">
      <w:pPr>
        <w:pStyle w:val="a6"/>
        <w:rPr>
          <w:color w:val="080808"/>
        </w:rPr>
      </w:pPr>
      <w:r w:rsidRPr="00722CEC">
        <w:rPr>
          <w:rFonts w:hint="eastAsia"/>
          <w:color w:val="080808"/>
        </w:rPr>
        <w:t xml:space="preserve">                                .outputDir("D:\\workspace\\workspace2023\\dga_1219\\src\\main\\java")    //</w:t>
      </w:r>
      <w:r w:rsidRPr="00722CEC">
        <w:rPr>
          <w:rFonts w:hint="eastAsia"/>
          <w:color w:val="080808"/>
        </w:rPr>
        <w:t>输出路径</w:t>
      </w:r>
      <w:r w:rsidRPr="00722CEC">
        <w:rPr>
          <w:rFonts w:hint="eastAsia"/>
          <w:color w:val="080808"/>
        </w:rPr>
        <w:t>(</w:t>
      </w:r>
      <w:r w:rsidRPr="00722CEC">
        <w:rPr>
          <w:rFonts w:hint="eastAsia"/>
          <w:color w:val="080808"/>
        </w:rPr>
        <w:t>写到</w:t>
      </w:r>
      <w:r w:rsidRPr="00722CEC">
        <w:rPr>
          <w:rFonts w:hint="eastAsia"/>
          <w:color w:val="080808"/>
        </w:rPr>
        <w:t>java</w:t>
      </w:r>
      <w:r w:rsidRPr="00722CEC">
        <w:rPr>
          <w:rFonts w:hint="eastAsia"/>
          <w:color w:val="080808"/>
        </w:rPr>
        <w:t>目录</w:t>
      </w:r>
      <w:r w:rsidRPr="00722CEC">
        <w:rPr>
          <w:rFonts w:hint="eastAsia"/>
          <w:color w:val="080808"/>
        </w:rPr>
        <w:t>)</w:t>
      </w:r>
    </w:p>
    <w:p w14:paraId="697356F9" w14:textId="77777777" w:rsidR="00722CEC" w:rsidRPr="00722CEC" w:rsidRDefault="00722CEC" w:rsidP="00F6678F">
      <w:pPr>
        <w:pStyle w:val="a6"/>
        <w:rPr>
          <w:color w:val="080808"/>
        </w:rPr>
      </w:pPr>
      <w:r w:rsidRPr="00722CEC">
        <w:rPr>
          <w:color w:val="080808"/>
        </w:rPr>
        <w:t xml:space="preserve">                                .commentDate("yyyy-MM-dd")</w:t>
      </w:r>
    </w:p>
    <w:p w14:paraId="08DC7124" w14:textId="77777777" w:rsidR="00722CEC" w:rsidRPr="00722CEC" w:rsidRDefault="00722CEC" w:rsidP="00F6678F">
      <w:pPr>
        <w:pStyle w:val="a6"/>
        <w:rPr>
          <w:color w:val="080808"/>
        </w:rPr>
      </w:pPr>
      <w:r w:rsidRPr="00722CEC">
        <w:rPr>
          <w:rFonts w:hint="eastAsia"/>
          <w:color w:val="080808"/>
        </w:rPr>
        <w:t xml:space="preserve">                                .dateType(DateType.ONLY_DATE);  //</w:t>
      </w:r>
      <w:r w:rsidRPr="00722CEC">
        <w:rPr>
          <w:rFonts w:hint="eastAsia"/>
          <w:color w:val="080808"/>
        </w:rPr>
        <w:t>选择实体类中的日期类型</w:t>
      </w:r>
      <w:r w:rsidRPr="00722CEC">
        <w:rPr>
          <w:rFonts w:hint="eastAsia"/>
          <w:color w:val="080808"/>
        </w:rPr>
        <w:t xml:space="preserve">  </w:t>
      </w:r>
      <w:r w:rsidRPr="00722CEC">
        <w:rPr>
          <w:rFonts w:hint="eastAsia"/>
          <w:color w:val="080808"/>
        </w:rPr>
        <w:t>，</w:t>
      </w:r>
      <w:r w:rsidRPr="00722CEC">
        <w:rPr>
          <w:rFonts w:hint="eastAsia"/>
          <w:color w:val="080808"/>
        </w:rPr>
        <w:t>Date or LocalDatetime</w:t>
      </w:r>
    </w:p>
    <w:p w14:paraId="0BED2E06" w14:textId="77777777" w:rsidR="00722CEC" w:rsidRPr="00722CEC" w:rsidRDefault="00722CEC" w:rsidP="00F6678F">
      <w:pPr>
        <w:pStyle w:val="a6"/>
        <w:rPr>
          <w:color w:val="080808"/>
        </w:rPr>
      </w:pPr>
      <w:r w:rsidRPr="00722CEC">
        <w:rPr>
          <w:color w:val="080808"/>
        </w:rPr>
        <w:t xml:space="preserve">                    })</w:t>
      </w:r>
    </w:p>
    <w:p w14:paraId="250B5BA5" w14:textId="77777777" w:rsidR="00722CEC" w:rsidRPr="00722CEC" w:rsidRDefault="00722CEC" w:rsidP="00F6678F">
      <w:pPr>
        <w:pStyle w:val="a6"/>
        <w:rPr>
          <w:color w:val="080808"/>
        </w:rPr>
      </w:pPr>
      <w:r w:rsidRPr="00722CEC">
        <w:rPr>
          <w:rFonts w:hint="eastAsia"/>
          <w:color w:val="080808"/>
        </w:rPr>
        <w:t xml:space="preserve">                    .packageConfig(builder -&gt; {                 //</w:t>
      </w:r>
      <w:r w:rsidRPr="00722CEC">
        <w:rPr>
          <w:rFonts w:hint="eastAsia"/>
          <w:color w:val="080808"/>
        </w:rPr>
        <w:t>各个</w:t>
      </w:r>
      <w:r w:rsidRPr="00722CEC">
        <w:rPr>
          <w:rFonts w:hint="eastAsia"/>
          <w:color w:val="080808"/>
        </w:rPr>
        <w:t xml:space="preserve">package </w:t>
      </w:r>
      <w:r w:rsidRPr="00722CEC">
        <w:rPr>
          <w:rFonts w:hint="eastAsia"/>
          <w:color w:val="080808"/>
        </w:rPr>
        <w:t>名称</w:t>
      </w:r>
    </w:p>
    <w:p w14:paraId="3FC79D03" w14:textId="77777777" w:rsidR="00722CEC" w:rsidRPr="00722CEC" w:rsidRDefault="00722CEC" w:rsidP="00F6678F">
      <w:pPr>
        <w:pStyle w:val="a6"/>
        <w:rPr>
          <w:color w:val="080808"/>
        </w:rPr>
      </w:pPr>
      <w:r w:rsidRPr="00722CEC">
        <w:rPr>
          <w:color w:val="080808"/>
        </w:rPr>
        <w:t xml:space="preserve">                        builder.parent("com.atguigu.dga")</w:t>
      </w:r>
    </w:p>
    <w:p w14:paraId="67DF4E49" w14:textId="77777777" w:rsidR="00722CEC" w:rsidRPr="00722CEC" w:rsidRDefault="00722CEC" w:rsidP="00F6678F">
      <w:pPr>
        <w:pStyle w:val="a6"/>
        <w:rPr>
          <w:color w:val="080808"/>
        </w:rPr>
      </w:pPr>
      <w:r w:rsidRPr="00722CEC">
        <w:rPr>
          <w:color w:val="080808"/>
        </w:rPr>
        <w:t xml:space="preserve">                                .moduleName("meta")</w:t>
      </w:r>
    </w:p>
    <w:p w14:paraId="7CCB2A52" w14:textId="77777777" w:rsidR="00722CEC" w:rsidRPr="00722CEC" w:rsidRDefault="00722CEC" w:rsidP="00F6678F">
      <w:pPr>
        <w:pStyle w:val="a6"/>
        <w:rPr>
          <w:color w:val="080808"/>
        </w:rPr>
      </w:pPr>
      <w:r w:rsidRPr="00722CEC">
        <w:rPr>
          <w:color w:val="080808"/>
        </w:rPr>
        <w:t xml:space="preserve">                                .entity("bean")</w:t>
      </w:r>
    </w:p>
    <w:p w14:paraId="192389E5" w14:textId="77777777" w:rsidR="00722CEC" w:rsidRPr="00722CEC" w:rsidRDefault="00722CEC" w:rsidP="00F6678F">
      <w:pPr>
        <w:pStyle w:val="a6"/>
        <w:rPr>
          <w:color w:val="080808"/>
        </w:rPr>
      </w:pPr>
      <w:r w:rsidRPr="00722CEC">
        <w:rPr>
          <w:color w:val="080808"/>
        </w:rPr>
        <w:t xml:space="preserve">                                .service("service")</w:t>
      </w:r>
    </w:p>
    <w:p w14:paraId="036DE4A5" w14:textId="77777777" w:rsidR="00722CEC" w:rsidRPr="00722CEC" w:rsidRDefault="00722CEC" w:rsidP="00F6678F">
      <w:pPr>
        <w:pStyle w:val="a6"/>
        <w:rPr>
          <w:color w:val="080808"/>
        </w:rPr>
      </w:pPr>
      <w:r w:rsidRPr="00722CEC">
        <w:rPr>
          <w:color w:val="080808"/>
        </w:rPr>
        <w:t xml:space="preserve">                                .serviceImpl("service.impl")</w:t>
      </w:r>
    </w:p>
    <w:p w14:paraId="29E9483D" w14:textId="77777777" w:rsidR="00722CEC" w:rsidRPr="00722CEC" w:rsidRDefault="00722CEC" w:rsidP="00F6678F">
      <w:pPr>
        <w:pStyle w:val="a6"/>
        <w:rPr>
          <w:color w:val="080808"/>
        </w:rPr>
      </w:pPr>
      <w:r w:rsidRPr="00722CEC">
        <w:rPr>
          <w:color w:val="080808"/>
        </w:rPr>
        <w:t xml:space="preserve">                                .controller("controller")</w:t>
      </w:r>
    </w:p>
    <w:p w14:paraId="75850BC5" w14:textId="77777777" w:rsidR="00722CEC" w:rsidRPr="00722CEC" w:rsidRDefault="00722CEC" w:rsidP="00F6678F">
      <w:pPr>
        <w:pStyle w:val="a6"/>
        <w:rPr>
          <w:color w:val="080808"/>
        </w:rPr>
      </w:pPr>
      <w:r w:rsidRPr="00722CEC">
        <w:rPr>
          <w:color w:val="080808"/>
        </w:rPr>
        <w:t xml:space="preserve">                                .mapper("mapper");</w:t>
      </w:r>
    </w:p>
    <w:p w14:paraId="0C218CF0" w14:textId="77777777" w:rsidR="00722CEC" w:rsidRPr="00722CEC" w:rsidRDefault="00722CEC" w:rsidP="00F6678F">
      <w:pPr>
        <w:pStyle w:val="a6"/>
        <w:rPr>
          <w:color w:val="080808"/>
        </w:rPr>
      </w:pPr>
    </w:p>
    <w:p w14:paraId="7E289D23" w14:textId="77777777" w:rsidR="00722CEC" w:rsidRPr="00722CEC" w:rsidRDefault="00722CEC" w:rsidP="00F6678F">
      <w:pPr>
        <w:pStyle w:val="a6"/>
        <w:rPr>
          <w:color w:val="080808"/>
        </w:rPr>
      </w:pPr>
      <w:r w:rsidRPr="00722CEC">
        <w:rPr>
          <w:color w:val="080808"/>
        </w:rPr>
        <w:t xml:space="preserve">                    })</w:t>
      </w:r>
    </w:p>
    <w:p w14:paraId="772152A1" w14:textId="77777777" w:rsidR="00722CEC" w:rsidRPr="00722CEC" w:rsidRDefault="00722CEC" w:rsidP="00F6678F">
      <w:pPr>
        <w:pStyle w:val="a6"/>
        <w:rPr>
          <w:color w:val="080808"/>
        </w:rPr>
      </w:pPr>
      <w:r w:rsidRPr="00722CEC">
        <w:rPr>
          <w:color w:val="080808"/>
        </w:rPr>
        <w:t xml:space="preserve">                    .strategyConfig(builder -&gt; {</w:t>
      </w:r>
    </w:p>
    <w:p w14:paraId="546BE1B3" w14:textId="77777777" w:rsidR="00722CEC" w:rsidRPr="00722CEC" w:rsidRDefault="00722CEC" w:rsidP="00F6678F">
      <w:pPr>
        <w:pStyle w:val="a6"/>
        <w:rPr>
          <w:color w:val="080808"/>
        </w:rPr>
      </w:pPr>
      <w:r w:rsidRPr="00722CEC">
        <w:rPr>
          <w:color w:val="080808"/>
        </w:rPr>
        <w:t xml:space="preserve">                        builder.addInclude(tables)</w:t>
      </w:r>
    </w:p>
    <w:p w14:paraId="49BE6991" w14:textId="77777777" w:rsidR="00722CEC" w:rsidRPr="00722CEC" w:rsidRDefault="00722CEC" w:rsidP="00F6678F">
      <w:pPr>
        <w:pStyle w:val="a6"/>
        <w:rPr>
          <w:color w:val="080808"/>
        </w:rPr>
      </w:pPr>
      <w:r w:rsidRPr="00722CEC">
        <w:rPr>
          <w:color w:val="080808"/>
        </w:rPr>
        <w:t xml:space="preserve">                                .serviceBuilder()</w:t>
      </w:r>
    </w:p>
    <w:p w14:paraId="28E4BBD7" w14:textId="77777777" w:rsidR="00722CEC" w:rsidRPr="00722CEC" w:rsidRDefault="00722CEC" w:rsidP="00F6678F">
      <w:pPr>
        <w:pStyle w:val="a6"/>
        <w:rPr>
          <w:color w:val="080808"/>
        </w:rPr>
      </w:pPr>
      <w:r w:rsidRPr="00722CEC">
        <w:rPr>
          <w:rFonts w:hint="eastAsia"/>
          <w:color w:val="080808"/>
        </w:rPr>
        <w:t xml:space="preserve">                                .formatServiceFileName("%sService")  //</w:t>
      </w:r>
      <w:r w:rsidRPr="00722CEC">
        <w:rPr>
          <w:rFonts w:hint="eastAsia"/>
          <w:color w:val="080808"/>
        </w:rPr>
        <w:t>类后缀</w:t>
      </w:r>
    </w:p>
    <w:p w14:paraId="6A06EA9D" w14:textId="77777777" w:rsidR="00722CEC" w:rsidRPr="00722CEC" w:rsidRDefault="00722CEC" w:rsidP="00F6678F">
      <w:pPr>
        <w:pStyle w:val="a6"/>
        <w:rPr>
          <w:color w:val="080808"/>
        </w:rPr>
      </w:pPr>
      <w:r w:rsidRPr="00722CEC">
        <w:rPr>
          <w:rFonts w:hint="eastAsia"/>
          <w:color w:val="080808"/>
        </w:rPr>
        <w:t xml:space="preserve">                                .formatServiceImplFileName("%sServiceImpl")  //</w:t>
      </w:r>
      <w:r w:rsidRPr="00722CEC">
        <w:rPr>
          <w:rFonts w:hint="eastAsia"/>
          <w:color w:val="080808"/>
        </w:rPr>
        <w:t>类后缀</w:t>
      </w:r>
    </w:p>
    <w:p w14:paraId="26637C20" w14:textId="77777777" w:rsidR="00722CEC" w:rsidRPr="00722CEC" w:rsidRDefault="00722CEC" w:rsidP="00F6678F">
      <w:pPr>
        <w:pStyle w:val="a6"/>
        <w:rPr>
          <w:color w:val="080808"/>
        </w:rPr>
      </w:pPr>
      <w:r w:rsidRPr="00722CEC">
        <w:rPr>
          <w:color w:val="080808"/>
        </w:rPr>
        <w:t xml:space="preserve">                                .entityBuilder()</w:t>
      </w:r>
    </w:p>
    <w:p w14:paraId="519DB177" w14:textId="77777777" w:rsidR="00722CEC" w:rsidRPr="00722CEC" w:rsidRDefault="00722CEC" w:rsidP="00F6678F">
      <w:pPr>
        <w:pStyle w:val="a6"/>
        <w:rPr>
          <w:color w:val="080808"/>
        </w:rPr>
      </w:pPr>
      <w:r w:rsidRPr="00722CEC">
        <w:rPr>
          <w:rFonts w:hint="eastAsia"/>
          <w:color w:val="080808"/>
        </w:rPr>
        <w:t xml:space="preserve">                                .enableLombok()  //</w:t>
      </w:r>
      <w:r w:rsidRPr="00722CEC">
        <w:rPr>
          <w:rFonts w:hint="eastAsia"/>
          <w:color w:val="080808"/>
        </w:rPr>
        <w:t>允许使用</w:t>
      </w:r>
      <w:r w:rsidRPr="00722CEC">
        <w:rPr>
          <w:rFonts w:hint="eastAsia"/>
          <w:color w:val="080808"/>
        </w:rPr>
        <w:t>lombok</w:t>
      </w:r>
    </w:p>
    <w:p w14:paraId="29ADF3E7" w14:textId="77777777" w:rsidR="00722CEC" w:rsidRPr="00722CEC" w:rsidRDefault="00722CEC" w:rsidP="00F6678F">
      <w:pPr>
        <w:pStyle w:val="a6"/>
        <w:rPr>
          <w:color w:val="080808"/>
        </w:rPr>
      </w:pPr>
      <w:r w:rsidRPr="00722CEC">
        <w:rPr>
          <w:color w:val="080808"/>
        </w:rPr>
        <w:t xml:space="preserve">                                .controllerBuilder()</w:t>
      </w:r>
    </w:p>
    <w:p w14:paraId="1172BE50" w14:textId="77777777" w:rsidR="00722CEC" w:rsidRPr="00722CEC" w:rsidRDefault="00722CEC" w:rsidP="00F6678F">
      <w:pPr>
        <w:pStyle w:val="a6"/>
        <w:rPr>
          <w:color w:val="080808"/>
        </w:rPr>
      </w:pPr>
      <w:r w:rsidRPr="00722CEC">
        <w:rPr>
          <w:rFonts w:hint="eastAsia"/>
          <w:color w:val="080808"/>
        </w:rPr>
        <w:t xml:space="preserve">                                .formatFileName("%sController")  //</w:t>
      </w:r>
      <w:r w:rsidRPr="00722CEC">
        <w:rPr>
          <w:rFonts w:hint="eastAsia"/>
          <w:color w:val="080808"/>
        </w:rPr>
        <w:t>类后缀</w:t>
      </w:r>
    </w:p>
    <w:p w14:paraId="79FBAAEC" w14:textId="77777777" w:rsidR="00722CEC" w:rsidRPr="00722CEC" w:rsidRDefault="00722CEC" w:rsidP="00F6678F">
      <w:pPr>
        <w:pStyle w:val="a6"/>
        <w:rPr>
          <w:color w:val="080808"/>
        </w:rPr>
      </w:pPr>
      <w:r w:rsidRPr="00722CEC">
        <w:rPr>
          <w:rFonts w:hint="eastAsia"/>
          <w:color w:val="080808"/>
        </w:rPr>
        <w:t xml:space="preserve">                                .enableRestStyle()   //</w:t>
      </w:r>
      <w:r w:rsidRPr="00722CEC">
        <w:rPr>
          <w:rFonts w:hint="eastAsia"/>
          <w:color w:val="080808"/>
        </w:rPr>
        <w:t>生成</w:t>
      </w:r>
      <w:r w:rsidRPr="00722CEC">
        <w:rPr>
          <w:rFonts w:hint="eastAsia"/>
          <w:color w:val="080808"/>
        </w:rPr>
        <w:t xml:space="preserve">@RestController </w:t>
      </w:r>
      <w:r w:rsidRPr="00722CEC">
        <w:rPr>
          <w:rFonts w:hint="eastAsia"/>
          <w:color w:val="080808"/>
        </w:rPr>
        <w:t>否则是</w:t>
      </w:r>
      <w:r w:rsidRPr="00722CEC">
        <w:rPr>
          <w:rFonts w:hint="eastAsia"/>
          <w:color w:val="080808"/>
        </w:rPr>
        <w:t>@Controller</w:t>
      </w:r>
    </w:p>
    <w:p w14:paraId="46D911DA" w14:textId="77777777" w:rsidR="00722CEC" w:rsidRPr="00722CEC" w:rsidRDefault="00722CEC" w:rsidP="00F6678F">
      <w:pPr>
        <w:pStyle w:val="a6"/>
        <w:rPr>
          <w:color w:val="080808"/>
        </w:rPr>
      </w:pPr>
      <w:r w:rsidRPr="00722CEC">
        <w:rPr>
          <w:color w:val="080808"/>
        </w:rPr>
        <w:t xml:space="preserve">                                .mapperBuilder()</w:t>
      </w:r>
    </w:p>
    <w:p w14:paraId="108EA440" w14:textId="77777777" w:rsidR="00722CEC" w:rsidRPr="00722CEC" w:rsidRDefault="00722CEC" w:rsidP="00F6678F">
      <w:pPr>
        <w:pStyle w:val="a6"/>
        <w:rPr>
          <w:color w:val="080808"/>
        </w:rPr>
      </w:pPr>
      <w:r w:rsidRPr="00722CEC">
        <w:rPr>
          <w:rFonts w:hint="eastAsia"/>
          <w:color w:val="080808"/>
        </w:rPr>
        <w:t xml:space="preserve">                                //</w:t>
      </w:r>
      <w:r w:rsidRPr="00722CEC">
        <w:rPr>
          <w:rFonts w:hint="eastAsia"/>
          <w:color w:val="080808"/>
        </w:rPr>
        <w:t>生成通用的</w:t>
      </w:r>
      <w:r w:rsidRPr="00722CEC">
        <w:rPr>
          <w:rFonts w:hint="eastAsia"/>
          <w:color w:val="080808"/>
        </w:rPr>
        <w:t xml:space="preserve">resultMap </w:t>
      </w:r>
      <w:r w:rsidRPr="00722CEC">
        <w:rPr>
          <w:rFonts w:hint="eastAsia"/>
          <w:color w:val="080808"/>
        </w:rPr>
        <w:t>的</w:t>
      </w:r>
      <w:r w:rsidRPr="00722CEC">
        <w:rPr>
          <w:rFonts w:hint="eastAsia"/>
          <w:color w:val="080808"/>
        </w:rPr>
        <w:t>xml</w:t>
      </w:r>
      <w:r w:rsidRPr="00722CEC">
        <w:rPr>
          <w:rFonts w:hint="eastAsia"/>
          <w:color w:val="080808"/>
        </w:rPr>
        <w:t>映射</w:t>
      </w:r>
    </w:p>
    <w:p w14:paraId="4B3FECBD" w14:textId="77777777" w:rsidR="00722CEC" w:rsidRPr="00722CEC" w:rsidRDefault="00722CEC" w:rsidP="00F6678F">
      <w:pPr>
        <w:pStyle w:val="a6"/>
        <w:rPr>
          <w:color w:val="080808"/>
        </w:rPr>
      </w:pPr>
      <w:r w:rsidRPr="00722CEC">
        <w:rPr>
          <w:rFonts w:hint="eastAsia"/>
          <w:color w:val="080808"/>
        </w:rPr>
        <w:t xml:space="preserve">                                .enableBaseResultMap()  //</w:t>
      </w:r>
      <w:r w:rsidRPr="00722CEC">
        <w:rPr>
          <w:rFonts w:hint="eastAsia"/>
          <w:color w:val="080808"/>
        </w:rPr>
        <w:t>生成</w:t>
      </w:r>
      <w:r w:rsidRPr="00722CEC">
        <w:rPr>
          <w:rFonts w:hint="eastAsia"/>
          <w:color w:val="080808"/>
        </w:rPr>
        <w:t>xml</w:t>
      </w:r>
      <w:r w:rsidRPr="00722CEC">
        <w:rPr>
          <w:rFonts w:hint="eastAsia"/>
          <w:color w:val="080808"/>
        </w:rPr>
        <w:t>映射</w:t>
      </w:r>
    </w:p>
    <w:p w14:paraId="6E69DF0E" w14:textId="77777777" w:rsidR="00722CEC" w:rsidRPr="00722CEC" w:rsidRDefault="00722CEC" w:rsidP="00F6678F">
      <w:pPr>
        <w:pStyle w:val="a6"/>
        <w:rPr>
          <w:color w:val="080808"/>
        </w:rPr>
      </w:pPr>
      <w:r w:rsidRPr="00722CEC">
        <w:rPr>
          <w:rFonts w:hint="eastAsia"/>
          <w:color w:val="080808"/>
        </w:rPr>
        <w:t xml:space="preserve">                                .superClass(BaseMapper.class)  //</w:t>
      </w:r>
      <w:r w:rsidRPr="00722CEC">
        <w:rPr>
          <w:rFonts w:hint="eastAsia"/>
          <w:color w:val="080808"/>
        </w:rPr>
        <w:t>标配</w:t>
      </w:r>
    </w:p>
    <w:p w14:paraId="6E9F1877" w14:textId="77777777" w:rsidR="00722CEC" w:rsidRPr="00722CEC" w:rsidRDefault="00722CEC" w:rsidP="00F6678F">
      <w:pPr>
        <w:pStyle w:val="a6"/>
        <w:rPr>
          <w:color w:val="080808"/>
        </w:rPr>
      </w:pPr>
      <w:r w:rsidRPr="00722CEC">
        <w:rPr>
          <w:rFonts w:hint="eastAsia"/>
          <w:color w:val="080808"/>
        </w:rPr>
        <w:t xml:space="preserve">                                .formatMapperFileName("%sMapper")  //</w:t>
      </w:r>
      <w:r w:rsidRPr="00722CEC">
        <w:rPr>
          <w:rFonts w:hint="eastAsia"/>
          <w:color w:val="080808"/>
        </w:rPr>
        <w:t>类后缀</w:t>
      </w:r>
    </w:p>
    <w:p w14:paraId="687A7B26" w14:textId="77777777" w:rsidR="00722CEC" w:rsidRPr="00722CEC" w:rsidRDefault="00722CEC" w:rsidP="00F6678F">
      <w:pPr>
        <w:pStyle w:val="a6"/>
        <w:rPr>
          <w:color w:val="080808"/>
        </w:rPr>
      </w:pPr>
      <w:r w:rsidRPr="00722CEC">
        <w:rPr>
          <w:rFonts w:hint="eastAsia"/>
          <w:color w:val="080808"/>
        </w:rPr>
        <w:t xml:space="preserve">                                .enableFileOverride()   //</w:t>
      </w:r>
      <w:r w:rsidRPr="00722CEC">
        <w:rPr>
          <w:rFonts w:hint="eastAsia"/>
          <w:color w:val="080808"/>
        </w:rPr>
        <w:t>生成代码覆盖已有文件</w:t>
      </w:r>
      <w:r w:rsidRPr="00722CEC">
        <w:rPr>
          <w:rFonts w:hint="eastAsia"/>
          <w:color w:val="080808"/>
        </w:rPr>
        <w:t xml:space="preserve"> </w:t>
      </w:r>
      <w:r w:rsidRPr="00722CEC">
        <w:rPr>
          <w:rFonts w:hint="eastAsia"/>
          <w:color w:val="080808"/>
        </w:rPr>
        <w:t>谨慎开启</w:t>
      </w:r>
    </w:p>
    <w:p w14:paraId="3DD34CA1" w14:textId="77777777" w:rsidR="00722CEC" w:rsidRPr="00722CEC" w:rsidRDefault="00722CEC" w:rsidP="00F6678F">
      <w:pPr>
        <w:pStyle w:val="a6"/>
        <w:rPr>
          <w:color w:val="080808"/>
        </w:rPr>
      </w:pPr>
      <w:r w:rsidRPr="00722CEC">
        <w:rPr>
          <w:rFonts w:hint="eastAsia"/>
          <w:color w:val="080808"/>
        </w:rPr>
        <w:t xml:space="preserve">                                .mapperAnnotation(Mapper.class) ; //</w:t>
      </w:r>
      <w:r w:rsidRPr="00722CEC">
        <w:rPr>
          <w:rFonts w:hint="eastAsia"/>
          <w:color w:val="080808"/>
        </w:rPr>
        <w:t>生成代码</w:t>
      </w:r>
      <w:r w:rsidRPr="00722CEC">
        <w:rPr>
          <w:rFonts w:hint="eastAsia"/>
          <w:color w:val="080808"/>
        </w:rPr>
        <w:t>Mapper</w:t>
      </w:r>
      <w:r w:rsidRPr="00722CEC">
        <w:rPr>
          <w:rFonts w:hint="eastAsia"/>
          <w:color w:val="080808"/>
        </w:rPr>
        <w:t>上自带</w:t>
      </w:r>
      <w:r w:rsidRPr="00722CEC">
        <w:rPr>
          <w:rFonts w:hint="eastAsia"/>
          <w:color w:val="080808"/>
        </w:rPr>
        <w:t>@Mapper</w:t>
      </w:r>
    </w:p>
    <w:p w14:paraId="6E2F7E93" w14:textId="77777777" w:rsidR="00722CEC" w:rsidRPr="00722CEC" w:rsidRDefault="00722CEC" w:rsidP="00722CEC">
      <w:pPr>
        <w:pStyle w:val="aff3"/>
        <w:topLinePunct/>
        <w:adjustRightInd w:val="0"/>
        <w:rPr>
          <w:color w:val="080808"/>
        </w:rPr>
      </w:pPr>
    </w:p>
    <w:p w14:paraId="2F17AF2F" w14:textId="77777777" w:rsidR="00722CEC" w:rsidRPr="00722CEC" w:rsidRDefault="00722CEC" w:rsidP="00722CEC">
      <w:pPr>
        <w:pStyle w:val="aff3"/>
        <w:topLinePunct/>
        <w:adjustRightInd w:val="0"/>
        <w:rPr>
          <w:color w:val="080808"/>
        </w:rPr>
      </w:pPr>
      <w:r w:rsidRPr="00722CEC">
        <w:rPr>
          <w:color w:val="080808"/>
        </w:rPr>
        <w:t xml:space="preserve">                    })</w:t>
      </w:r>
    </w:p>
    <w:p w14:paraId="3AA87990" w14:textId="77777777" w:rsidR="00722CEC" w:rsidRPr="00722CEC" w:rsidRDefault="00722CEC" w:rsidP="00722CEC">
      <w:pPr>
        <w:pStyle w:val="aff3"/>
        <w:topLinePunct/>
        <w:adjustRightInd w:val="0"/>
        <w:rPr>
          <w:color w:val="080808"/>
        </w:rPr>
      </w:pPr>
      <w:r w:rsidRPr="00722CEC">
        <w:rPr>
          <w:color w:val="080808"/>
        </w:rPr>
        <w:t xml:space="preserve">                    .templateConfig(new Consumer&lt;TemplateConfig.Builder&gt;() {</w:t>
      </w:r>
    </w:p>
    <w:p w14:paraId="6C4C5AD5" w14:textId="77777777" w:rsidR="00722CEC" w:rsidRPr="00722CEC" w:rsidRDefault="00722CEC" w:rsidP="00722CEC">
      <w:pPr>
        <w:pStyle w:val="aff3"/>
        <w:topLinePunct/>
        <w:adjustRightInd w:val="0"/>
        <w:rPr>
          <w:color w:val="080808"/>
        </w:rPr>
      </w:pPr>
      <w:r w:rsidRPr="00722CEC">
        <w:rPr>
          <w:color w:val="080808"/>
        </w:rPr>
        <w:t xml:space="preserve">                        @Override</w:t>
      </w:r>
    </w:p>
    <w:p w14:paraId="48458F32" w14:textId="77777777" w:rsidR="00722CEC" w:rsidRPr="00722CEC" w:rsidRDefault="00722CEC" w:rsidP="00722CEC">
      <w:pPr>
        <w:pStyle w:val="aff3"/>
        <w:topLinePunct/>
        <w:adjustRightInd w:val="0"/>
        <w:rPr>
          <w:color w:val="080808"/>
        </w:rPr>
      </w:pPr>
      <w:r w:rsidRPr="00722CEC">
        <w:rPr>
          <w:color w:val="080808"/>
        </w:rPr>
        <w:t xml:space="preserve">                        public void accept(TemplateConfig.Builder builder) {</w:t>
      </w:r>
    </w:p>
    <w:p w14:paraId="2F9347B5" w14:textId="77777777" w:rsidR="00722CEC" w:rsidRPr="00722CEC" w:rsidRDefault="00722CEC" w:rsidP="00722CEC">
      <w:pPr>
        <w:pStyle w:val="aff3"/>
        <w:topLinePunct/>
        <w:adjustRightInd w:val="0"/>
        <w:rPr>
          <w:color w:val="080808"/>
        </w:rPr>
      </w:pPr>
      <w:r w:rsidRPr="00722CEC">
        <w:rPr>
          <w:rFonts w:hint="eastAsia"/>
          <w:color w:val="080808"/>
        </w:rPr>
        <w:t xml:space="preserve">                            // </w:t>
      </w:r>
      <w:r w:rsidRPr="00722CEC">
        <w:rPr>
          <w:rFonts w:hint="eastAsia"/>
          <w:color w:val="080808"/>
        </w:rPr>
        <w:t>实体类使用我们自定义模板</w:t>
      </w:r>
    </w:p>
    <w:p w14:paraId="4032BCBA" w14:textId="77777777" w:rsidR="00722CEC" w:rsidRPr="00722CEC" w:rsidRDefault="00722CEC" w:rsidP="00722CEC">
      <w:pPr>
        <w:pStyle w:val="aff3"/>
        <w:topLinePunct/>
        <w:adjustRightInd w:val="0"/>
        <w:rPr>
          <w:color w:val="080808"/>
        </w:rPr>
      </w:pPr>
      <w:r w:rsidRPr="00722CEC">
        <w:rPr>
          <w:color w:val="080808"/>
        </w:rPr>
        <w:t xml:space="preserve">                            builder.entity("templates/myentity.java");</w:t>
      </w:r>
    </w:p>
    <w:p w14:paraId="757EFA78" w14:textId="77777777" w:rsidR="00722CEC" w:rsidRPr="00722CEC" w:rsidRDefault="00722CEC" w:rsidP="00722CEC">
      <w:pPr>
        <w:pStyle w:val="aff3"/>
        <w:topLinePunct/>
        <w:adjustRightInd w:val="0"/>
        <w:rPr>
          <w:color w:val="080808"/>
        </w:rPr>
      </w:pPr>
      <w:r w:rsidRPr="00722CEC">
        <w:rPr>
          <w:color w:val="080808"/>
        </w:rPr>
        <w:t xml:space="preserve">                        }</w:t>
      </w:r>
    </w:p>
    <w:p w14:paraId="235BB1B3" w14:textId="77777777" w:rsidR="00722CEC" w:rsidRPr="00722CEC" w:rsidRDefault="00722CEC" w:rsidP="00722CEC">
      <w:pPr>
        <w:pStyle w:val="aff3"/>
        <w:topLinePunct/>
        <w:adjustRightInd w:val="0"/>
        <w:rPr>
          <w:color w:val="080808"/>
        </w:rPr>
      </w:pPr>
      <w:r w:rsidRPr="00722CEC">
        <w:rPr>
          <w:color w:val="080808"/>
        </w:rPr>
        <w:t xml:space="preserve">                    })</w:t>
      </w:r>
    </w:p>
    <w:p w14:paraId="0FBCED48" w14:textId="77777777" w:rsidR="00722CEC" w:rsidRPr="00722CEC" w:rsidRDefault="00722CEC" w:rsidP="00722CEC">
      <w:pPr>
        <w:pStyle w:val="aff3"/>
        <w:topLinePunct/>
        <w:adjustRightInd w:val="0"/>
        <w:rPr>
          <w:color w:val="080808"/>
        </w:rPr>
      </w:pPr>
      <w:r w:rsidRPr="00722CEC">
        <w:rPr>
          <w:rFonts w:hint="eastAsia"/>
          <w:color w:val="080808"/>
        </w:rPr>
        <w:t xml:space="preserve">                    .templateEngine(new FreemarkerTemplateEngine()) // </w:t>
      </w:r>
      <w:r w:rsidRPr="00722CEC">
        <w:rPr>
          <w:rFonts w:hint="eastAsia"/>
          <w:color w:val="080808"/>
        </w:rPr>
        <w:t>使用</w:t>
      </w:r>
      <w:r w:rsidRPr="00722CEC">
        <w:rPr>
          <w:rFonts w:hint="eastAsia"/>
          <w:color w:val="080808"/>
        </w:rPr>
        <w:t>Freemarker</w:t>
      </w:r>
      <w:r w:rsidRPr="00722CEC">
        <w:rPr>
          <w:rFonts w:hint="eastAsia"/>
          <w:color w:val="080808"/>
        </w:rPr>
        <w:t>引擎模板，默认的是</w:t>
      </w:r>
      <w:r w:rsidRPr="00722CEC">
        <w:rPr>
          <w:rFonts w:hint="eastAsia"/>
          <w:color w:val="080808"/>
        </w:rPr>
        <w:t>Velocity</w:t>
      </w:r>
      <w:r w:rsidRPr="00722CEC">
        <w:rPr>
          <w:rFonts w:hint="eastAsia"/>
          <w:color w:val="080808"/>
        </w:rPr>
        <w:t>引擎模板</w:t>
      </w:r>
    </w:p>
    <w:p w14:paraId="5DE7A10C" w14:textId="77777777" w:rsidR="00722CEC" w:rsidRPr="00722CEC" w:rsidRDefault="00722CEC" w:rsidP="00722CEC">
      <w:pPr>
        <w:pStyle w:val="aff3"/>
        <w:topLinePunct/>
        <w:adjustRightInd w:val="0"/>
        <w:rPr>
          <w:color w:val="080808"/>
        </w:rPr>
      </w:pPr>
      <w:r w:rsidRPr="00722CEC">
        <w:rPr>
          <w:color w:val="080808"/>
        </w:rPr>
        <w:t xml:space="preserve">                    .execute();</w:t>
      </w:r>
    </w:p>
    <w:p w14:paraId="1A1A248D" w14:textId="77777777" w:rsidR="00722CEC" w:rsidRPr="00722CEC" w:rsidRDefault="00722CEC" w:rsidP="00722CEC">
      <w:pPr>
        <w:pStyle w:val="aff3"/>
        <w:topLinePunct/>
        <w:adjustRightInd w:val="0"/>
        <w:rPr>
          <w:color w:val="080808"/>
        </w:rPr>
      </w:pPr>
      <w:r w:rsidRPr="00722CEC">
        <w:rPr>
          <w:color w:val="080808"/>
        </w:rPr>
        <w:t xml:space="preserve">        }</w:t>
      </w:r>
    </w:p>
    <w:p w14:paraId="4670B320" w14:textId="77F8EADE" w:rsidR="00340C6A" w:rsidRPr="00E41EF7" w:rsidRDefault="00722CEC" w:rsidP="00722CEC">
      <w:pPr>
        <w:pStyle w:val="aff3"/>
        <w:topLinePunct/>
        <w:adjustRightInd w:val="0"/>
        <w:rPr>
          <w:color w:val="080808"/>
        </w:rPr>
      </w:pPr>
      <w:r w:rsidRPr="00722CEC">
        <w:rPr>
          <w:color w:val="080808"/>
        </w:rPr>
        <w:t xml:space="preserve">  }</w:t>
      </w:r>
    </w:p>
    <w:p w14:paraId="70404888" w14:textId="0CECC168" w:rsidR="00E41EF7" w:rsidRPr="00E41EF7" w:rsidRDefault="00E41EF7" w:rsidP="00E41EF7">
      <w:pPr>
        <w:ind w:firstLineChars="0" w:firstLine="0"/>
        <w:rPr>
          <w:b/>
          <w:bCs/>
        </w:rPr>
      </w:pPr>
      <w:r>
        <w:rPr>
          <w:b/>
          <w:bCs/>
        </w:rPr>
        <w:lastRenderedPageBreak/>
        <w:t>3</w:t>
      </w:r>
      <w:r>
        <w:rPr>
          <w:rFonts w:hint="eastAsia"/>
          <w:b/>
          <w:bCs/>
        </w:rPr>
        <w:t>）定制生成模板</w:t>
      </w:r>
    </w:p>
    <w:p w14:paraId="01FE0BB6" w14:textId="4FC437B2" w:rsidR="00D13105" w:rsidRDefault="005C14CD" w:rsidP="00E41EF7">
      <w:pPr>
        <w:ind w:firstLineChars="0"/>
      </w:pPr>
      <w:r>
        <w:rPr>
          <w:rFonts w:hint="eastAsia"/>
        </w:rPr>
        <w:t>以上生成代码主函数中有涉及自定义模板</w:t>
      </w:r>
      <w:r w:rsidR="00E41EF7">
        <w:rPr>
          <w:rFonts w:hint="eastAsia"/>
        </w:rPr>
        <w:t>，</w:t>
      </w:r>
      <w:r w:rsidR="00D13105">
        <w:rPr>
          <w:rFonts w:hint="eastAsia"/>
        </w:rPr>
        <w:t>从</w:t>
      </w:r>
      <w:r w:rsidR="00D13105">
        <w:rPr>
          <w:rFonts w:hint="eastAsia"/>
        </w:rPr>
        <w:t>i</w:t>
      </w:r>
      <w:r w:rsidR="00D13105">
        <w:t>dea</w:t>
      </w:r>
      <w:r w:rsidR="00D13105">
        <w:rPr>
          <w:rFonts w:hint="eastAsia"/>
        </w:rPr>
        <w:t>中的</w:t>
      </w:r>
      <w:r w:rsidR="00D13105">
        <w:rPr>
          <w:rFonts w:hint="eastAsia"/>
        </w:rPr>
        <w:t>j</w:t>
      </w:r>
      <w:r w:rsidR="00D13105">
        <w:t>ar</w:t>
      </w:r>
      <w:r w:rsidR="00D13105">
        <w:rPr>
          <w:rFonts w:hint="eastAsia"/>
        </w:rPr>
        <w:t>包目录中找到</w:t>
      </w:r>
      <w:r w:rsidR="00D13105">
        <w:rPr>
          <w:rFonts w:hint="eastAsia"/>
        </w:rPr>
        <w:t>j</w:t>
      </w:r>
      <w:r w:rsidR="00D13105">
        <w:t>ar</w:t>
      </w:r>
      <w:r w:rsidR="00D13105">
        <w:rPr>
          <w:rFonts w:hint="eastAsia"/>
        </w:rPr>
        <w:t>包的模板</w:t>
      </w:r>
      <w:r w:rsidR="00ED3BD2">
        <w:rPr>
          <w:rFonts w:hint="eastAsia"/>
        </w:rPr>
        <w:t>。</w:t>
      </w:r>
    </w:p>
    <w:p w14:paraId="56E24B3C" w14:textId="28A327F5" w:rsidR="00D13105" w:rsidRDefault="00D13105" w:rsidP="00C54057">
      <w:pPr>
        <w:ind w:firstLineChars="0" w:firstLine="0"/>
      </w:pPr>
      <w:r>
        <w:rPr>
          <w:noProof/>
        </w:rPr>
        <w:drawing>
          <wp:inline distT="0" distB="0" distL="0" distR="0" wp14:anchorId="3A701CAE" wp14:editId="550C1EDA">
            <wp:extent cx="4333333" cy="5676190"/>
            <wp:effectExtent l="19050" t="19050" r="10160" b="203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33333" cy="5676190"/>
                    </a:xfrm>
                    <a:prstGeom prst="rect">
                      <a:avLst/>
                    </a:prstGeom>
                    <a:ln w="6350">
                      <a:solidFill>
                        <a:schemeClr val="tx1"/>
                      </a:solidFill>
                    </a:ln>
                  </pic:spPr>
                </pic:pic>
              </a:graphicData>
            </a:graphic>
          </wp:inline>
        </w:drawing>
      </w:r>
    </w:p>
    <w:p w14:paraId="1E4427FC" w14:textId="2F222090" w:rsidR="005C14CD" w:rsidRDefault="00D13105" w:rsidP="00C54057">
      <w:pPr>
        <w:ind w:firstLineChars="0" w:firstLine="0"/>
      </w:pPr>
      <w:r>
        <w:rPr>
          <w:rFonts w:hint="eastAsia"/>
        </w:rPr>
        <w:t>拷贝到</w:t>
      </w:r>
      <w:r w:rsidR="005C14CD">
        <w:rPr>
          <w:rFonts w:hint="eastAsia"/>
        </w:rPr>
        <w:t>r</w:t>
      </w:r>
      <w:r w:rsidR="005C14CD">
        <w:t>esources/</w:t>
      </w:r>
      <w:r w:rsidR="005C14CD">
        <w:rPr>
          <w:rFonts w:hint="eastAsia"/>
        </w:rPr>
        <w:t>t</w:t>
      </w:r>
      <w:r w:rsidR="005C14CD">
        <w:t>emplate</w:t>
      </w:r>
      <w:r w:rsidR="005C14CD">
        <w:rPr>
          <w:rFonts w:hint="eastAsia"/>
        </w:rPr>
        <w:t>目录下增加</w:t>
      </w:r>
      <w:r w:rsidR="005C14CD">
        <w:rPr>
          <w:rFonts w:hint="eastAsia"/>
        </w:rPr>
        <w:t>m</w:t>
      </w:r>
      <w:r w:rsidR="005C14CD">
        <w:t>yentity.java.ftl</w:t>
      </w:r>
    </w:p>
    <w:p w14:paraId="45DEC387" w14:textId="4E370FA5" w:rsidR="005C14CD" w:rsidRDefault="005C14CD" w:rsidP="00C54057">
      <w:pPr>
        <w:ind w:firstLineChars="0" w:firstLine="0"/>
      </w:pPr>
      <w:r>
        <w:rPr>
          <w:noProof/>
        </w:rPr>
        <w:drawing>
          <wp:inline distT="0" distB="0" distL="0" distR="0" wp14:anchorId="316003B6" wp14:editId="475DBEEC">
            <wp:extent cx="2152381" cy="990476"/>
            <wp:effectExtent l="19050" t="19050" r="19685" b="196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52381" cy="990476"/>
                    </a:xfrm>
                    <a:prstGeom prst="rect">
                      <a:avLst/>
                    </a:prstGeom>
                    <a:ln w="6350">
                      <a:solidFill>
                        <a:schemeClr val="tx1"/>
                      </a:solidFill>
                    </a:ln>
                  </pic:spPr>
                </pic:pic>
              </a:graphicData>
            </a:graphic>
          </wp:inline>
        </w:drawing>
      </w:r>
    </w:p>
    <w:p w14:paraId="6DDA95CC" w14:textId="4C9D7E5E" w:rsidR="00D13105" w:rsidRDefault="00D13105" w:rsidP="00C54057">
      <w:pPr>
        <w:ind w:firstLineChars="0" w:firstLine="0"/>
      </w:pPr>
      <w:r>
        <w:rPr>
          <w:rFonts w:hint="eastAsia"/>
        </w:rPr>
        <w:t>把第</w:t>
      </w:r>
      <w:r>
        <w:rPr>
          <w:rFonts w:hint="eastAsia"/>
        </w:rPr>
        <w:t>2</w:t>
      </w:r>
      <w:r>
        <w:t>9</w:t>
      </w:r>
      <w:r>
        <w:rPr>
          <w:rFonts w:hint="eastAsia"/>
        </w:rPr>
        <w:t>、</w:t>
      </w:r>
      <w:r>
        <w:rPr>
          <w:rFonts w:hint="eastAsia"/>
        </w:rPr>
        <w:t>3</w:t>
      </w:r>
      <w:r>
        <w:t>0</w:t>
      </w:r>
      <w:r>
        <w:rPr>
          <w:rFonts w:hint="eastAsia"/>
        </w:rPr>
        <w:t>行的</w:t>
      </w:r>
    </w:p>
    <w:p w14:paraId="5ECCBF97" w14:textId="7CB8F7F9" w:rsidR="00D13105" w:rsidRDefault="00D13105" w:rsidP="00D13105">
      <w:pPr>
        <w:pStyle w:val="a6"/>
      </w:pPr>
      <w:r>
        <w:t>…</w:t>
      </w:r>
    </w:p>
    <w:p w14:paraId="03803222" w14:textId="745AB76F" w:rsidR="00D13105" w:rsidRPr="00D13105" w:rsidRDefault="00D13105" w:rsidP="00D13105">
      <w:pPr>
        <w:pStyle w:val="a6"/>
        <w:rPr>
          <w:color w:val="080808"/>
        </w:rPr>
      </w:pPr>
      <w:r w:rsidRPr="00D13105">
        <w:t xml:space="preserve">&lt;#if </w:t>
      </w:r>
      <w:r w:rsidRPr="00D13105">
        <w:rPr>
          <w:color w:val="174AD4"/>
        </w:rPr>
        <w:t>entityLombokModel</w:t>
      </w:r>
      <w:r w:rsidRPr="00D13105">
        <w:t>&gt;</w:t>
      </w:r>
      <w:r w:rsidRPr="00D13105">
        <w:br/>
      </w:r>
      <w:r w:rsidRPr="00DA1F74">
        <w:rPr>
          <w:color w:val="FF0000"/>
        </w:rPr>
        <w:t>@Getter</w:t>
      </w:r>
      <w:r w:rsidRPr="00DA1F74">
        <w:rPr>
          <w:color w:val="FF0000"/>
        </w:rPr>
        <w:br/>
        <w:t>@Setter</w:t>
      </w:r>
      <w:r w:rsidRPr="00D13105">
        <w:rPr>
          <w:color w:val="080808"/>
        </w:rPr>
        <w:br/>
        <w:t xml:space="preserve"> </w:t>
      </w:r>
      <w:r>
        <w:rPr>
          <w:color w:val="080808"/>
        </w:rPr>
        <w:t>…</w:t>
      </w:r>
    </w:p>
    <w:p w14:paraId="6559C31A" w14:textId="36DDD9E4" w:rsidR="00D13105" w:rsidRPr="00D13105" w:rsidRDefault="006F0601" w:rsidP="00C54057">
      <w:pPr>
        <w:ind w:firstLineChars="0" w:firstLine="0"/>
      </w:pPr>
      <w:r>
        <w:rPr>
          <w:rFonts w:hint="eastAsia"/>
        </w:rPr>
        <w:lastRenderedPageBreak/>
        <w:t>改成</w:t>
      </w:r>
    </w:p>
    <w:p w14:paraId="0C3DFD86" w14:textId="26002A10" w:rsidR="00927CB6" w:rsidRPr="00927CB6" w:rsidRDefault="00DA1F74" w:rsidP="00927CB6">
      <w:pPr>
        <w:pStyle w:val="aff3"/>
        <w:jc w:val="left"/>
      </w:pPr>
      <w:r>
        <w:t>……</w:t>
      </w:r>
      <w:r w:rsidR="00927CB6" w:rsidRPr="00927CB6">
        <w:br/>
      </w:r>
      <w:r w:rsidR="00927CB6" w:rsidRPr="00927CB6">
        <w:rPr>
          <w:color w:val="0033B3"/>
        </w:rPr>
        <w:t xml:space="preserve">&lt;#if </w:t>
      </w:r>
      <w:r w:rsidR="00927CB6" w:rsidRPr="00927CB6">
        <w:rPr>
          <w:color w:val="174AD4"/>
        </w:rPr>
        <w:t>entityLombokModel</w:t>
      </w:r>
      <w:r w:rsidR="00927CB6" w:rsidRPr="00927CB6">
        <w:rPr>
          <w:color w:val="0033B3"/>
        </w:rPr>
        <w:t>&gt;</w:t>
      </w:r>
      <w:r w:rsidR="00927CB6" w:rsidRPr="00927CB6">
        <w:rPr>
          <w:color w:val="0033B3"/>
        </w:rPr>
        <w:br/>
      </w:r>
      <w:r w:rsidR="00927CB6" w:rsidRPr="005457ED">
        <w:rPr>
          <w:color w:val="FF0000"/>
        </w:rPr>
        <w:t>@Data</w:t>
      </w:r>
      <w:r w:rsidR="00927CB6" w:rsidRPr="00927CB6">
        <w:br/>
      </w:r>
      <w:r>
        <w:t>……</w:t>
      </w:r>
    </w:p>
    <w:p w14:paraId="5F1B636C" w14:textId="5CEABE2B" w:rsidR="005C14CD" w:rsidRPr="00ED653D" w:rsidRDefault="00ED653D" w:rsidP="00ED653D">
      <w:pPr>
        <w:pStyle w:val="HTML"/>
        <w:shd w:val="clear" w:color="auto" w:fill="FFFFFF"/>
        <w:ind w:firstLine="420"/>
        <w:rPr>
          <w:rFonts w:ascii="Courier New" w:hAnsi="Courier New" w:cs="Courier New"/>
          <w:color w:val="080808"/>
          <w:sz w:val="20"/>
          <w:szCs w:val="20"/>
        </w:rPr>
      </w:pPr>
      <w:r>
        <w:rPr>
          <w:rFonts w:hint="eastAsia"/>
        </w:rPr>
        <w:t xml:space="preserve">最后运行 </w:t>
      </w:r>
      <w:r w:rsidRPr="00ED653D">
        <w:rPr>
          <w:rFonts w:ascii="Courier New" w:hAnsi="Courier New" w:cs="Courier New"/>
          <w:color w:val="000000"/>
          <w:sz w:val="20"/>
          <w:szCs w:val="20"/>
        </w:rPr>
        <w:t>CodeGen353</w:t>
      </w:r>
      <w:r>
        <w:rPr>
          <w:rFonts w:ascii="Courier New" w:hAnsi="Courier New" w:cs="Courier New"/>
          <w:color w:val="000000"/>
          <w:sz w:val="20"/>
          <w:szCs w:val="20"/>
        </w:rPr>
        <w:t>1.</w:t>
      </w:r>
      <w:r>
        <w:rPr>
          <w:rFonts w:ascii="Courier New" w:hAnsi="Courier New" w:cs="Courier New" w:hint="eastAsia"/>
          <w:color w:val="000000"/>
          <w:sz w:val="20"/>
          <w:szCs w:val="20"/>
        </w:rPr>
        <w:t>j</w:t>
      </w:r>
      <w:r>
        <w:rPr>
          <w:rFonts w:ascii="Courier New" w:hAnsi="Courier New" w:cs="Courier New"/>
          <w:color w:val="000000"/>
          <w:sz w:val="20"/>
          <w:szCs w:val="20"/>
        </w:rPr>
        <w:t xml:space="preserve">ava </w:t>
      </w:r>
      <w:r>
        <w:rPr>
          <w:rFonts w:ascii="Courier New" w:hAnsi="Courier New" w:cs="Courier New" w:hint="eastAsia"/>
          <w:color w:val="000000"/>
          <w:sz w:val="20"/>
          <w:szCs w:val="20"/>
        </w:rPr>
        <w:t>的主函数就可以生成代码了。</w:t>
      </w:r>
    </w:p>
    <w:p w14:paraId="1EF8E6D8" w14:textId="468B199E" w:rsidR="00D04327" w:rsidRDefault="00D04327" w:rsidP="007D004F">
      <w:pPr>
        <w:pStyle w:val="3"/>
      </w:pPr>
      <w:r w:rsidRPr="00C54057">
        <w:rPr>
          <w:rFonts w:hint="eastAsia"/>
        </w:rPr>
        <w:t>动态数据源</w:t>
      </w:r>
    </w:p>
    <w:p w14:paraId="357CB2E2" w14:textId="07329E62" w:rsidR="00E81870" w:rsidRDefault="00A75EA6" w:rsidP="00E81870">
      <w:r>
        <w:rPr>
          <w:rFonts w:hint="eastAsia"/>
        </w:rPr>
        <w:t>在实际开发中经常有面临一个</w:t>
      </w:r>
      <w:r>
        <w:rPr>
          <w:rFonts w:hint="eastAsia"/>
        </w:rPr>
        <w:t>S</w:t>
      </w:r>
      <w:r>
        <w:t>pringboot</w:t>
      </w:r>
      <w:r>
        <w:rPr>
          <w:rFonts w:hint="eastAsia"/>
        </w:rPr>
        <w:t>应用要对接多个数据源的情况，但是如果通过配置完成多数据源与一个</w:t>
      </w:r>
      <w:r>
        <w:rPr>
          <w:rFonts w:hint="eastAsia"/>
        </w:rPr>
        <w:t>S</w:t>
      </w:r>
      <w:r>
        <w:t>pringboot</w:t>
      </w:r>
      <w:r>
        <w:rPr>
          <w:rFonts w:hint="eastAsia"/>
        </w:rPr>
        <w:t>应用的连接实际上是非常繁琐的工作。</w:t>
      </w:r>
    </w:p>
    <w:p w14:paraId="6E23FE66" w14:textId="29F6466E" w:rsidR="00A75EA6" w:rsidRDefault="00A75EA6" w:rsidP="00E81870">
      <w:pPr>
        <w:rPr>
          <w:color w:val="000000" w:themeColor="text1"/>
        </w:rPr>
      </w:pPr>
      <w:r>
        <w:rPr>
          <w:rFonts w:hint="eastAsia"/>
        </w:rPr>
        <w:t>这里介绍一个动态数据源的工具</w:t>
      </w:r>
      <w:r>
        <w:rPr>
          <w:color w:val="000000" w:themeColor="text1"/>
        </w:rPr>
        <w:t>dynamic-datasource</w:t>
      </w:r>
      <w:r>
        <w:rPr>
          <w:rFonts w:hint="eastAsia"/>
          <w:color w:val="000000" w:themeColor="text1"/>
        </w:rPr>
        <w:t>。</w:t>
      </w:r>
      <w:r>
        <w:rPr>
          <w:rFonts w:hint="eastAsia"/>
          <w:color w:val="000000" w:themeColor="text1"/>
        </w:rPr>
        <w:t xml:space="preserve"> </w:t>
      </w:r>
    </w:p>
    <w:p w14:paraId="48D656AF" w14:textId="24965B23" w:rsidR="00A75EA6" w:rsidRDefault="00A75EA6" w:rsidP="00E81870">
      <w:r>
        <w:rPr>
          <w:rFonts w:hint="eastAsia"/>
          <w:color w:val="000000" w:themeColor="text1"/>
        </w:rPr>
        <w:t>这个工具只需要一个注解并配合简单的配置就可以实现一个</w:t>
      </w:r>
      <w:r>
        <w:rPr>
          <w:rFonts w:hint="eastAsia"/>
          <w:color w:val="000000" w:themeColor="text1"/>
        </w:rPr>
        <w:t>S</w:t>
      </w:r>
      <w:r>
        <w:rPr>
          <w:color w:val="000000" w:themeColor="text1"/>
        </w:rPr>
        <w:t>pringboot</w:t>
      </w:r>
      <w:r>
        <w:rPr>
          <w:rFonts w:hint="eastAsia"/>
          <w:color w:val="000000" w:themeColor="text1"/>
        </w:rPr>
        <w:t>对接多数据源。</w:t>
      </w:r>
    </w:p>
    <w:p w14:paraId="46323165" w14:textId="5FD19781" w:rsidR="00E81870" w:rsidRDefault="00A75EA6" w:rsidP="00E81870">
      <w:r>
        <w:rPr>
          <w:noProof/>
        </w:rPr>
        <w:drawing>
          <wp:inline distT="0" distB="0" distL="0" distR="0" wp14:anchorId="06AE1F23" wp14:editId="17BBF4DA">
            <wp:extent cx="3885714" cy="2714286"/>
            <wp:effectExtent l="19050" t="19050" r="63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85714" cy="2714286"/>
                    </a:xfrm>
                    <a:prstGeom prst="rect">
                      <a:avLst/>
                    </a:prstGeom>
                    <a:ln w="6350">
                      <a:solidFill>
                        <a:schemeClr val="tx1"/>
                      </a:solidFill>
                    </a:ln>
                  </pic:spPr>
                </pic:pic>
              </a:graphicData>
            </a:graphic>
          </wp:inline>
        </w:drawing>
      </w:r>
    </w:p>
    <w:p w14:paraId="0306D2C6" w14:textId="16DABC9D" w:rsidR="00350AEB" w:rsidRDefault="00350AEB" w:rsidP="00350AEB">
      <w:pPr>
        <w:pStyle w:val="aff2"/>
        <w:adjustRightInd/>
        <w:snapToGrid/>
      </w:pPr>
      <w:r>
        <w:t>3</w:t>
      </w:r>
      <w:r w:rsidRPr="00E3285D">
        <w:t>.</w:t>
      </w:r>
      <w:r>
        <w:t>4</w:t>
      </w:r>
      <w:r w:rsidRPr="00E3285D">
        <w:t>.</w:t>
      </w:r>
      <w:r>
        <w:t>8</w:t>
      </w:r>
      <w:r>
        <w:rPr>
          <w:rFonts w:hint="eastAsia"/>
        </w:rPr>
        <w:t>.</w:t>
      </w:r>
      <w:r>
        <w:t>1</w:t>
      </w:r>
      <w:r w:rsidRPr="00E3285D">
        <w:t xml:space="preserve"> </w:t>
      </w:r>
      <w:r>
        <w:rPr>
          <w:rFonts w:hint="eastAsia"/>
        </w:rPr>
        <w:t>相关注解</w:t>
      </w:r>
    </w:p>
    <w:tbl>
      <w:tblPr>
        <w:tblStyle w:val="4-1"/>
        <w:tblW w:w="0" w:type="auto"/>
        <w:tblInd w:w="113" w:type="dxa"/>
        <w:tblLook w:val="04A0" w:firstRow="1" w:lastRow="0" w:firstColumn="1" w:lastColumn="0" w:noHBand="0" w:noVBand="1"/>
      </w:tblPr>
      <w:tblGrid>
        <w:gridCol w:w="2122"/>
        <w:gridCol w:w="1984"/>
        <w:gridCol w:w="4190"/>
      </w:tblGrid>
      <w:tr w:rsidR="00350AEB" w14:paraId="6FF71317" w14:textId="77777777" w:rsidTr="00516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7D09DA4" w14:textId="77777777" w:rsidR="00350AEB" w:rsidRDefault="00350AEB" w:rsidP="005166EA">
            <w:pPr>
              <w:ind w:firstLine="422"/>
            </w:pPr>
            <w:r>
              <w:rPr>
                <w:rFonts w:hint="eastAsia"/>
              </w:rPr>
              <w:t>注解</w:t>
            </w:r>
          </w:p>
        </w:tc>
        <w:tc>
          <w:tcPr>
            <w:tcW w:w="1984" w:type="dxa"/>
          </w:tcPr>
          <w:p w14:paraId="593C80C2" w14:textId="77777777" w:rsidR="00350AEB" w:rsidRDefault="00350AEB" w:rsidP="005166EA">
            <w:pPr>
              <w:ind w:firstLine="422"/>
              <w:cnfStyle w:val="100000000000" w:firstRow="1" w:lastRow="0" w:firstColumn="0" w:lastColumn="0" w:oddVBand="0" w:evenVBand="0" w:oddHBand="0" w:evenHBand="0" w:firstRowFirstColumn="0" w:firstRowLastColumn="0" w:lastRowFirstColumn="0" w:lastRowLastColumn="0"/>
            </w:pPr>
            <w:r>
              <w:rPr>
                <w:rFonts w:hint="eastAsia"/>
              </w:rPr>
              <w:t>位置</w:t>
            </w:r>
          </w:p>
        </w:tc>
        <w:tc>
          <w:tcPr>
            <w:tcW w:w="4190" w:type="dxa"/>
          </w:tcPr>
          <w:p w14:paraId="01247DB4" w14:textId="77777777" w:rsidR="00350AEB" w:rsidRDefault="00350AEB" w:rsidP="005166EA">
            <w:pPr>
              <w:ind w:firstLine="422"/>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350AEB" w:rsidRPr="00E30A47" w14:paraId="3CFF5736" w14:textId="77777777" w:rsidTr="0051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4A45C1B" w14:textId="77777777" w:rsidR="00350AEB" w:rsidRPr="00E30A47" w:rsidRDefault="00350AEB" w:rsidP="005166EA">
            <w:pPr>
              <w:spacing w:line="240" w:lineRule="auto"/>
              <w:ind w:firstLine="462"/>
              <w:rPr>
                <w:rFonts w:ascii="宋体" w:hAnsi="宋体" w:cs="宋体"/>
                <w:color w:val="808000"/>
                <w:kern w:val="0"/>
                <w:sz w:val="23"/>
                <w:szCs w:val="23"/>
              </w:rPr>
            </w:pPr>
            <w:r w:rsidRPr="00E30A47">
              <w:rPr>
                <w:rFonts w:ascii="宋体" w:hAnsi="宋体" w:cs="宋体" w:hint="eastAsia"/>
                <w:color w:val="808000"/>
                <w:kern w:val="0"/>
                <w:sz w:val="23"/>
                <w:szCs w:val="23"/>
              </w:rPr>
              <w:t>@</w:t>
            </w:r>
            <w:r>
              <w:rPr>
                <w:rFonts w:ascii="宋体" w:hAnsi="宋体" w:cs="宋体" w:hint="eastAsia"/>
                <w:color w:val="808000"/>
                <w:kern w:val="0"/>
                <w:sz w:val="23"/>
                <w:szCs w:val="23"/>
              </w:rPr>
              <w:t>DS</w:t>
            </w:r>
          </w:p>
        </w:tc>
        <w:tc>
          <w:tcPr>
            <w:tcW w:w="1984" w:type="dxa"/>
          </w:tcPr>
          <w:p w14:paraId="606E5BD6" w14:textId="77777777" w:rsidR="00350AEB" w:rsidRPr="00E30A47" w:rsidRDefault="00350AEB" w:rsidP="005166EA">
            <w:pPr>
              <w:spacing w:line="240" w:lineRule="auto"/>
              <w:ind w:firstLine="460"/>
              <w:cnfStyle w:val="000000100000" w:firstRow="0" w:lastRow="0" w:firstColumn="0" w:lastColumn="0" w:oddVBand="0" w:evenVBand="0" w:oddHBand="1" w:evenHBand="0" w:firstRowFirstColumn="0" w:firstRowLastColumn="0" w:lastRowFirstColumn="0" w:lastRowLastColumn="0"/>
              <w:rPr>
                <w:rFonts w:ascii="宋体" w:hAnsi="宋体" w:cs="宋体"/>
                <w:color w:val="808000"/>
                <w:kern w:val="0"/>
                <w:sz w:val="23"/>
                <w:szCs w:val="23"/>
              </w:rPr>
            </w:pPr>
            <w:r>
              <w:rPr>
                <w:rFonts w:ascii="宋体" w:hAnsi="宋体" w:cs="宋体" w:hint="eastAsia"/>
                <w:color w:val="808000"/>
                <w:kern w:val="0"/>
                <w:sz w:val="23"/>
                <w:szCs w:val="23"/>
              </w:rPr>
              <w:t>类或者方法</w:t>
            </w:r>
          </w:p>
        </w:tc>
        <w:tc>
          <w:tcPr>
            <w:tcW w:w="4190" w:type="dxa"/>
          </w:tcPr>
          <w:p w14:paraId="04C60D78" w14:textId="77777777" w:rsidR="00350AEB" w:rsidRPr="00E30A47" w:rsidRDefault="00350AEB" w:rsidP="005166EA">
            <w:pPr>
              <w:spacing w:line="240" w:lineRule="auto"/>
              <w:ind w:firstLine="460"/>
              <w:cnfStyle w:val="000000100000" w:firstRow="0" w:lastRow="0" w:firstColumn="0" w:lastColumn="0" w:oddVBand="0" w:evenVBand="0" w:oddHBand="1" w:evenHBand="0" w:firstRowFirstColumn="0" w:firstRowLastColumn="0" w:lastRowFirstColumn="0" w:lastRowLastColumn="0"/>
              <w:rPr>
                <w:rFonts w:ascii="宋体" w:hAnsi="宋体" w:cs="宋体"/>
                <w:color w:val="808000"/>
                <w:kern w:val="0"/>
                <w:sz w:val="23"/>
                <w:szCs w:val="23"/>
              </w:rPr>
            </w:pPr>
            <w:r w:rsidRPr="00100C80">
              <w:rPr>
                <w:rFonts w:ascii="宋体" w:hAnsi="宋体" w:cs="宋体"/>
                <w:color w:val="808000"/>
                <w:kern w:val="0"/>
                <w:sz w:val="23"/>
                <w:szCs w:val="23"/>
              </w:rPr>
              <w:t>@DS 可以注解在方法上或类上，同时存在就近原则 方法上注解 优先于 类上注解。</w:t>
            </w:r>
          </w:p>
        </w:tc>
      </w:tr>
    </w:tbl>
    <w:p w14:paraId="297184F7" w14:textId="1631209D" w:rsidR="00350AEB" w:rsidRPr="00350AEB" w:rsidRDefault="00350AEB" w:rsidP="00350AEB">
      <w:pPr>
        <w:pStyle w:val="aff2"/>
        <w:adjustRightInd/>
        <w:snapToGrid/>
      </w:pPr>
      <w:r>
        <w:t>3</w:t>
      </w:r>
      <w:r w:rsidRPr="00E3285D">
        <w:t>.</w:t>
      </w:r>
      <w:r>
        <w:t>4</w:t>
      </w:r>
      <w:r w:rsidRPr="00E3285D">
        <w:t>.</w:t>
      </w:r>
      <w:r>
        <w:t>8</w:t>
      </w:r>
      <w:r>
        <w:rPr>
          <w:rFonts w:hint="eastAsia"/>
        </w:rPr>
        <w:t>.</w:t>
      </w:r>
      <w:r>
        <w:t>2</w:t>
      </w:r>
      <w:r w:rsidRPr="00E3285D">
        <w:t xml:space="preserve"> </w:t>
      </w:r>
      <w:r>
        <w:rPr>
          <w:rFonts w:hint="eastAsia"/>
        </w:rPr>
        <w:t>Hello</w:t>
      </w:r>
      <w:r>
        <w:t>World</w:t>
      </w:r>
    </w:p>
    <w:p w14:paraId="1D7B85B4" w14:textId="6959E9B0" w:rsidR="00350AEB" w:rsidRPr="007B39AB" w:rsidRDefault="00350AEB" w:rsidP="007B39AB">
      <w:pPr>
        <w:ind w:firstLineChars="0" w:firstLine="0"/>
        <w:rPr>
          <w:b/>
          <w:bCs/>
        </w:rPr>
      </w:pPr>
      <w:r w:rsidRPr="00350AEB">
        <w:rPr>
          <w:b/>
          <w:bCs/>
        </w:rPr>
        <w:t>1</w:t>
      </w:r>
      <w:r w:rsidRPr="00350AEB">
        <w:rPr>
          <w:rFonts w:hint="eastAsia"/>
          <w:b/>
          <w:bCs/>
        </w:rPr>
        <w:t>）添加依赖</w:t>
      </w:r>
    </w:p>
    <w:p w14:paraId="4DBCB4A0" w14:textId="6B7909D8" w:rsidR="00D04327" w:rsidRPr="00064090" w:rsidRDefault="00D04327" w:rsidP="00064090">
      <w:pPr>
        <w:pStyle w:val="aff3"/>
        <w:topLinePunct/>
        <w:adjustRightInd w:val="0"/>
        <w:rPr>
          <w:rFonts w:eastAsiaTheme="minorEastAsia"/>
          <w:sz w:val="15"/>
          <w:szCs w:val="21"/>
        </w:rPr>
      </w:pPr>
      <w:r w:rsidRPr="00064090">
        <w:rPr>
          <w:rFonts w:eastAsiaTheme="minorEastAsia"/>
          <w:sz w:val="15"/>
          <w:szCs w:val="21"/>
        </w:rPr>
        <w:t>&lt;dependency&gt;</w:t>
      </w:r>
    </w:p>
    <w:p w14:paraId="5B6A34E4" w14:textId="77777777" w:rsidR="00D04327" w:rsidRPr="00064090" w:rsidRDefault="00D04327" w:rsidP="00064090">
      <w:pPr>
        <w:pStyle w:val="aff3"/>
        <w:topLinePunct/>
        <w:adjustRightInd w:val="0"/>
        <w:rPr>
          <w:rFonts w:eastAsiaTheme="minorEastAsia"/>
          <w:sz w:val="15"/>
          <w:szCs w:val="21"/>
        </w:rPr>
      </w:pPr>
      <w:r w:rsidRPr="00064090">
        <w:rPr>
          <w:rFonts w:eastAsiaTheme="minorEastAsia"/>
          <w:sz w:val="15"/>
          <w:szCs w:val="21"/>
        </w:rPr>
        <w:t xml:space="preserve">    &lt;groupId&gt;com.baomidou&lt;/groupId&gt;</w:t>
      </w:r>
    </w:p>
    <w:p w14:paraId="147BF5B5" w14:textId="77777777" w:rsidR="00D04327" w:rsidRPr="00064090" w:rsidRDefault="00D04327" w:rsidP="00064090">
      <w:pPr>
        <w:pStyle w:val="aff3"/>
        <w:topLinePunct/>
        <w:adjustRightInd w:val="0"/>
        <w:rPr>
          <w:rFonts w:eastAsiaTheme="minorEastAsia"/>
          <w:sz w:val="15"/>
          <w:szCs w:val="21"/>
        </w:rPr>
      </w:pPr>
      <w:r w:rsidRPr="00064090">
        <w:rPr>
          <w:rFonts w:eastAsiaTheme="minorEastAsia"/>
          <w:sz w:val="15"/>
          <w:szCs w:val="21"/>
        </w:rPr>
        <w:t xml:space="preserve">    &lt;artifactId&gt;dynamic-datasource-spring-boot-starter&lt;/artifactId&gt;</w:t>
      </w:r>
    </w:p>
    <w:p w14:paraId="728DE34A" w14:textId="77777777" w:rsidR="00D04327" w:rsidRPr="00064090" w:rsidRDefault="00D04327" w:rsidP="00064090">
      <w:pPr>
        <w:pStyle w:val="aff3"/>
        <w:topLinePunct/>
        <w:adjustRightInd w:val="0"/>
        <w:rPr>
          <w:rFonts w:eastAsiaTheme="minorEastAsia"/>
          <w:sz w:val="15"/>
          <w:szCs w:val="21"/>
        </w:rPr>
      </w:pPr>
      <w:r w:rsidRPr="00064090">
        <w:rPr>
          <w:rFonts w:eastAsiaTheme="minorEastAsia"/>
          <w:sz w:val="15"/>
          <w:szCs w:val="21"/>
        </w:rPr>
        <w:t xml:space="preserve">    &lt;version&gt;3.3.2&lt;/version&gt;</w:t>
      </w:r>
    </w:p>
    <w:p w14:paraId="29B88B5F" w14:textId="3966FDDF" w:rsidR="00350AEB" w:rsidRPr="00064090" w:rsidRDefault="00D04327" w:rsidP="00064090">
      <w:pPr>
        <w:pStyle w:val="aff3"/>
        <w:topLinePunct/>
        <w:adjustRightInd w:val="0"/>
        <w:rPr>
          <w:rFonts w:eastAsiaTheme="minorEastAsia"/>
          <w:sz w:val="15"/>
          <w:szCs w:val="21"/>
        </w:rPr>
      </w:pPr>
      <w:r w:rsidRPr="00064090">
        <w:rPr>
          <w:rFonts w:eastAsiaTheme="minorEastAsia"/>
          <w:sz w:val="15"/>
          <w:szCs w:val="21"/>
        </w:rPr>
        <w:t>&lt;/dependency&gt;</w:t>
      </w:r>
    </w:p>
    <w:p w14:paraId="40147F6F" w14:textId="49F7E2CF" w:rsidR="00350AEB" w:rsidRPr="00DF311F" w:rsidRDefault="00350AEB" w:rsidP="00DF311F">
      <w:pPr>
        <w:ind w:firstLineChars="0" w:firstLine="0"/>
        <w:rPr>
          <w:b/>
          <w:bCs/>
        </w:rPr>
      </w:pPr>
      <w:r>
        <w:rPr>
          <w:b/>
          <w:bCs/>
        </w:rPr>
        <w:t>2</w:t>
      </w:r>
      <w:r>
        <w:rPr>
          <w:rFonts w:hint="eastAsia"/>
          <w:b/>
          <w:bCs/>
        </w:rPr>
        <w:t>）定义多个数据源</w:t>
      </w:r>
    </w:p>
    <w:p w14:paraId="6D699485" w14:textId="5D3ACD68" w:rsidR="00350AEB" w:rsidRPr="00064090" w:rsidRDefault="00350AEB" w:rsidP="00350AEB">
      <w:pPr>
        <w:pStyle w:val="aff3"/>
        <w:topLinePunct/>
        <w:adjustRightInd w:val="0"/>
        <w:rPr>
          <w:rFonts w:eastAsiaTheme="minorEastAsia"/>
          <w:sz w:val="15"/>
          <w:szCs w:val="21"/>
        </w:rPr>
      </w:pPr>
      <w:r w:rsidRPr="00064090">
        <w:rPr>
          <w:rFonts w:eastAsiaTheme="minorEastAsia"/>
          <w:sz w:val="15"/>
          <w:szCs w:val="21"/>
        </w:rPr>
        <w:t>spring.datasource.dynamic.datasource.mysql0111.url=jdbc:mysql://</w:t>
      </w:r>
      <w:r w:rsidRPr="00064090">
        <w:rPr>
          <w:rFonts w:eastAsiaTheme="minorEastAsia" w:hint="eastAsia"/>
          <w:sz w:val="15"/>
          <w:szCs w:val="21"/>
        </w:rPr>
        <w:t>had</w:t>
      </w:r>
      <w:r w:rsidRPr="00064090">
        <w:rPr>
          <w:rFonts w:eastAsiaTheme="minorEastAsia"/>
          <w:sz w:val="15"/>
          <w:szCs w:val="21"/>
        </w:rPr>
        <w:t>oop102:3306/</w:t>
      </w:r>
      <w:r w:rsidR="007B39AB" w:rsidRPr="00064090">
        <w:rPr>
          <w:rFonts w:eastAsiaTheme="minorEastAsia"/>
          <w:sz w:val="15"/>
          <w:szCs w:val="21"/>
        </w:rPr>
        <w:t>test</w:t>
      </w:r>
      <w:r w:rsidRPr="00064090">
        <w:rPr>
          <w:rFonts w:eastAsiaTheme="minorEastAsia"/>
          <w:sz w:val="15"/>
          <w:szCs w:val="21"/>
        </w:rPr>
        <w:t>?characterEncoding=utf-8&amp;useSSL=false</w:t>
      </w:r>
    </w:p>
    <w:p w14:paraId="0673B24C" w14:textId="77777777" w:rsidR="00350AEB" w:rsidRPr="00064090" w:rsidRDefault="00350AEB" w:rsidP="00350AEB">
      <w:pPr>
        <w:pStyle w:val="aff3"/>
        <w:topLinePunct/>
        <w:adjustRightInd w:val="0"/>
        <w:rPr>
          <w:rFonts w:eastAsiaTheme="minorEastAsia"/>
          <w:sz w:val="15"/>
          <w:szCs w:val="21"/>
        </w:rPr>
      </w:pPr>
      <w:r w:rsidRPr="00064090">
        <w:rPr>
          <w:rFonts w:eastAsiaTheme="minorEastAsia"/>
          <w:sz w:val="15"/>
          <w:szCs w:val="21"/>
        </w:rPr>
        <w:t>spring.datasource.dynamic.datasource.mysql0111.driver-class-name=com.mysql.jdbc.Driver</w:t>
      </w:r>
    </w:p>
    <w:p w14:paraId="1F8BCA61" w14:textId="77777777" w:rsidR="00350AEB" w:rsidRPr="00064090" w:rsidRDefault="00350AEB" w:rsidP="00350AEB">
      <w:pPr>
        <w:pStyle w:val="aff3"/>
        <w:topLinePunct/>
        <w:adjustRightInd w:val="0"/>
        <w:rPr>
          <w:rFonts w:eastAsiaTheme="minorEastAsia"/>
          <w:sz w:val="15"/>
          <w:szCs w:val="21"/>
        </w:rPr>
      </w:pPr>
      <w:r w:rsidRPr="00064090">
        <w:rPr>
          <w:rFonts w:eastAsiaTheme="minorEastAsia"/>
          <w:sz w:val="15"/>
          <w:szCs w:val="21"/>
        </w:rPr>
        <w:t>spring.datasource.dynamic.datasource.mysql0111.username=root</w:t>
      </w:r>
    </w:p>
    <w:p w14:paraId="50DFAAA0" w14:textId="1B3C3C9D" w:rsidR="00350AEB" w:rsidRPr="00064090" w:rsidRDefault="00350AEB" w:rsidP="00350AEB">
      <w:pPr>
        <w:pStyle w:val="aff3"/>
        <w:topLinePunct/>
        <w:adjustRightInd w:val="0"/>
        <w:rPr>
          <w:rFonts w:eastAsiaTheme="minorEastAsia"/>
          <w:sz w:val="15"/>
          <w:szCs w:val="21"/>
        </w:rPr>
      </w:pPr>
      <w:r w:rsidRPr="00064090">
        <w:rPr>
          <w:rFonts w:eastAsiaTheme="minorEastAsia"/>
          <w:sz w:val="15"/>
          <w:szCs w:val="21"/>
        </w:rPr>
        <w:t>spring.datasource.dynamic.datasource.mysql0111.password=</w:t>
      </w:r>
      <w:r w:rsidR="009C6904" w:rsidRPr="00064090">
        <w:rPr>
          <w:rFonts w:eastAsiaTheme="minorEastAsia"/>
          <w:sz w:val="15"/>
          <w:szCs w:val="21"/>
        </w:rPr>
        <w:t>000000</w:t>
      </w:r>
    </w:p>
    <w:p w14:paraId="2FA1AF97" w14:textId="77777777" w:rsidR="00350AEB" w:rsidRPr="00064090" w:rsidRDefault="00350AEB" w:rsidP="00350AEB">
      <w:pPr>
        <w:pStyle w:val="aff3"/>
        <w:topLinePunct/>
        <w:adjustRightInd w:val="0"/>
        <w:rPr>
          <w:rFonts w:eastAsiaTheme="minorEastAsia"/>
          <w:sz w:val="15"/>
          <w:szCs w:val="21"/>
        </w:rPr>
      </w:pPr>
    </w:p>
    <w:p w14:paraId="68DA0A2C" w14:textId="20B0D902" w:rsidR="00350AEB" w:rsidRPr="00064090" w:rsidRDefault="00350AEB" w:rsidP="00350AEB">
      <w:pPr>
        <w:pStyle w:val="aff3"/>
        <w:topLinePunct/>
        <w:adjustRightInd w:val="0"/>
        <w:rPr>
          <w:rFonts w:eastAsiaTheme="minorEastAsia"/>
          <w:sz w:val="15"/>
          <w:szCs w:val="21"/>
        </w:rPr>
      </w:pPr>
      <w:r w:rsidRPr="00064090">
        <w:rPr>
          <w:rFonts w:eastAsiaTheme="minorEastAsia"/>
          <w:sz w:val="15"/>
          <w:szCs w:val="21"/>
        </w:rPr>
        <w:t>spring.datasource.dynamic.datasource.mysql0222.url=jdbc:mysql://hadoop102:3306/</w:t>
      </w:r>
      <w:r w:rsidR="007B39AB" w:rsidRPr="00064090">
        <w:rPr>
          <w:rFonts w:eastAsiaTheme="minorEastAsia"/>
          <w:sz w:val="15"/>
          <w:szCs w:val="21"/>
        </w:rPr>
        <w:t>demo</w:t>
      </w:r>
      <w:r w:rsidRPr="00064090">
        <w:rPr>
          <w:rFonts w:eastAsiaTheme="minorEastAsia"/>
          <w:sz w:val="15"/>
          <w:szCs w:val="21"/>
        </w:rPr>
        <w:t>?characterEncoding=utf-8&amp;useSSL=false</w:t>
      </w:r>
    </w:p>
    <w:p w14:paraId="0FC51D6B" w14:textId="77777777" w:rsidR="00350AEB" w:rsidRPr="00064090" w:rsidRDefault="00350AEB" w:rsidP="00350AEB">
      <w:pPr>
        <w:pStyle w:val="aff3"/>
        <w:topLinePunct/>
        <w:adjustRightInd w:val="0"/>
        <w:rPr>
          <w:rFonts w:eastAsiaTheme="minorEastAsia"/>
          <w:sz w:val="15"/>
          <w:szCs w:val="21"/>
        </w:rPr>
      </w:pPr>
      <w:r w:rsidRPr="00064090">
        <w:rPr>
          <w:rFonts w:eastAsiaTheme="minorEastAsia"/>
          <w:sz w:val="15"/>
          <w:szCs w:val="21"/>
        </w:rPr>
        <w:t>spring.datasource.dynamic.datasource.mysql0222.driver-class-name=com.mysql.jdbc.Driver</w:t>
      </w:r>
    </w:p>
    <w:p w14:paraId="180646C6" w14:textId="77777777" w:rsidR="00350AEB" w:rsidRPr="00064090" w:rsidRDefault="00350AEB" w:rsidP="00350AEB">
      <w:pPr>
        <w:pStyle w:val="aff3"/>
        <w:topLinePunct/>
        <w:adjustRightInd w:val="0"/>
        <w:rPr>
          <w:rFonts w:eastAsiaTheme="minorEastAsia"/>
          <w:sz w:val="15"/>
          <w:szCs w:val="21"/>
        </w:rPr>
      </w:pPr>
      <w:r w:rsidRPr="00064090">
        <w:rPr>
          <w:rFonts w:eastAsiaTheme="minorEastAsia"/>
          <w:sz w:val="15"/>
          <w:szCs w:val="21"/>
        </w:rPr>
        <w:t>spring.datasource.dynamic.datasource.mysql0222.username=root</w:t>
      </w:r>
    </w:p>
    <w:p w14:paraId="43D5D68C" w14:textId="46AFDF8B" w:rsidR="00350AEB" w:rsidRPr="00064090" w:rsidRDefault="00350AEB" w:rsidP="00350AEB">
      <w:pPr>
        <w:pStyle w:val="aff3"/>
        <w:topLinePunct/>
        <w:adjustRightInd w:val="0"/>
        <w:rPr>
          <w:rFonts w:eastAsiaTheme="minorEastAsia"/>
          <w:sz w:val="15"/>
          <w:szCs w:val="21"/>
        </w:rPr>
      </w:pPr>
      <w:r w:rsidRPr="00064090">
        <w:rPr>
          <w:rFonts w:eastAsiaTheme="minorEastAsia"/>
          <w:sz w:val="15"/>
          <w:szCs w:val="21"/>
        </w:rPr>
        <w:t>spring.datasource.dynamic.datasource.mysql0222.password=</w:t>
      </w:r>
      <w:r w:rsidR="009C6904" w:rsidRPr="00064090">
        <w:rPr>
          <w:rFonts w:eastAsiaTheme="minorEastAsia"/>
          <w:sz w:val="15"/>
          <w:szCs w:val="21"/>
        </w:rPr>
        <w:t>000000</w:t>
      </w:r>
    </w:p>
    <w:p w14:paraId="7D9490AC" w14:textId="77777777" w:rsidR="00350AEB" w:rsidRPr="00460C7E" w:rsidRDefault="00350AEB" w:rsidP="00350AEB">
      <w:pPr>
        <w:pStyle w:val="aff3"/>
        <w:topLinePunct/>
        <w:adjustRightInd w:val="0"/>
        <w:rPr>
          <w:color w:val="000000" w:themeColor="text1"/>
          <w:sz w:val="21"/>
          <w:szCs w:val="21"/>
        </w:rPr>
      </w:pPr>
    </w:p>
    <w:p w14:paraId="477F1231" w14:textId="77777777" w:rsidR="00350AEB" w:rsidRPr="00E22CFD" w:rsidRDefault="00350AEB" w:rsidP="00350AEB">
      <w:pPr>
        <w:ind w:firstLineChars="0" w:firstLine="0"/>
        <w:rPr>
          <w:b/>
          <w:bCs/>
        </w:rPr>
      </w:pPr>
      <w:r>
        <w:rPr>
          <w:rFonts w:hint="eastAsia"/>
          <w:b/>
          <w:bCs/>
        </w:rPr>
        <w:t>3</w:t>
      </w:r>
      <w:r>
        <w:rPr>
          <w:rFonts w:hint="eastAsia"/>
          <w:b/>
          <w:bCs/>
        </w:rPr>
        <w:t>）</w:t>
      </w:r>
      <w:r w:rsidRPr="00E22CFD">
        <w:rPr>
          <w:rFonts w:hint="eastAsia"/>
          <w:b/>
          <w:bCs/>
        </w:rPr>
        <w:t>在</w:t>
      </w:r>
      <w:r w:rsidRPr="00E22CFD">
        <w:rPr>
          <w:rFonts w:hint="eastAsia"/>
          <w:b/>
          <w:bCs/>
        </w:rPr>
        <w:t>service</w:t>
      </w:r>
      <w:r w:rsidRPr="00E22CFD">
        <w:rPr>
          <w:rFonts w:hint="eastAsia"/>
          <w:b/>
          <w:bCs/>
        </w:rPr>
        <w:t>层和</w:t>
      </w:r>
      <w:r w:rsidRPr="00E22CFD">
        <w:rPr>
          <w:rFonts w:hint="eastAsia"/>
          <w:b/>
          <w:bCs/>
        </w:rPr>
        <w:t xml:space="preserve"> </w:t>
      </w:r>
      <w:r w:rsidRPr="00E22CFD">
        <w:rPr>
          <w:b/>
          <w:bCs/>
        </w:rPr>
        <w:t>mapper</w:t>
      </w:r>
      <w:r w:rsidRPr="00E22CFD">
        <w:rPr>
          <w:rFonts w:hint="eastAsia"/>
          <w:b/>
          <w:bCs/>
        </w:rPr>
        <w:t>的类上增加默认数据源</w:t>
      </w:r>
    </w:p>
    <w:p w14:paraId="70E9B771" w14:textId="77777777" w:rsidR="00350AEB" w:rsidRPr="00D57070" w:rsidRDefault="00350AEB" w:rsidP="00350AEB">
      <w:pPr>
        <w:pStyle w:val="aff3"/>
        <w:topLinePunct/>
        <w:adjustRightInd w:val="0"/>
        <w:rPr>
          <w:rFonts w:eastAsiaTheme="minorEastAsia"/>
          <w:sz w:val="15"/>
          <w:szCs w:val="21"/>
        </w:rPr>
      </w:pPr>
      <w:r w:rsidRPr="00D57070">
        <w:rPr>
          <w:rFonts w:eastAsiaTheme="minorEastAsia"/>
          <w:sz w:val="15"/>
          <w:szCs w:val="21"/>
        </w:rPr>
        <w:t>@Service</w:t>
      </w:r>
    </w:p>
    <w:p w14:paraId="512F5B7E" w14:textId="77777777" w:rsidR="00350AEB" w:rsidRPr="00D57070" w:rsidRDefault="00350AEB" w:rsidP="00350AEB">
      <w:pPr>
        <w:pStyle w:val="aff3"/>
        <w:topLinePunct/>
        <w:adjustRightInd w:val="0"/>
        <w:rPr>
          <w:rFonts w:eastAsiaTheme="minorEastAsia"/>
          <w:sz w:val="15"/>
          <w:szCs w:val="21"/>
        </w:rPr>
      </w:pPr>
      <w:r w:rsidRPr="00D57070">
        <w:rPr>
          <w:rFonts w:eastAsiaTheme="minorEastAsia"/>
          <w:sz w:val="15"/>
          <w:szCs w:val="21"/>
        </w:rPr>
        <w:t>@DS("mysql0111")</w:t>
      </w:r>
    </w:p>
    <w:p w14:paraId="20D5CAEA" w14:textId="77777777" w:rsidR="00350AEB" w:rsidRPr="00D57070" w:rsidRDefault="00350AEB" w:rsidP="00350AEB">
      <w:pPr>
        <w:pStyle w:val="aff3"/>
        <w:topLinePunct/>
        <w:adjustRightInd w:val="0"/>
        <w:rPr>
          <w:rFonts w:eastAsiaTheme="minorEastAsia"/>
          <w:sz w:val="15"/>
          <w:szCs w:val="21"/>
        </w:rPr>
      </w:pPr>
      <w:r w:rsidRPr="00D57070">
        <w:rPr>
          <w:rFonts w:eastAsiaTheme="minorEastAsia"/>
          <w:sz w:val="15"/>
          <w:szCs w:val="21"/>
        </w:rPr>
        <w:t>public class CustomerServiceImpl  extends ServiceImpl&lt;CustomerMapper, Customer&gt; implements CustomerService   {</w:t>
      </w:r>
    </w:p>
    <w:p w14:paraId="44D63A31" w14:textId="77777777" w:rsidR="00350AEB" w:rsidRPr="00D57070" w:rsidRDefault="00350AEB" w:rsidP="00350AEB">
      <w:pPr>
        <w:pStyle w:val="aff3"/>
        <w:topLinePunct/>
        <w:adjustRightInd w:val="0"/>
        <w:rPr>
          <w:rFonts w:eastAsiaTheme="minorEastAsia"/>
          <w:sz w:val="15"/>
          <w:szCs w:val="21"/>
        </w:rPr>
      </w:pPr>
      <w:r w:rsidRPr="00D57070">
        <w:rPr>
          <w:rFonts w:eastAsiaTheme="minorEastAsia" w:hint="eastAsia"/>
          <w:sz w:val="15"/>
          <w:szCs w:val="21"/>
        </w:rPr>
        <w:t xml:space="preserve">@Mapper </w:t>
      </w:r>
    </w:p>
    <w:p w14:paraId="698332B4" w14:textId="77777777" w:rsidR="00350AEB" w:rsidRPr="00D57070" w:rsidRDefault="00350AEB" w:rsidP="00350AEB">
      <w:pPr>
        <w:pStyle w:val="aff3"/>
        <w:topLinePunct/>
        <w:adjustRightInd w:val="0"/>
        <w:rPr>
          <w:rFonts w:eastAsiaTheme="minorEastAsia"/>
          <w:sz w:val="15"/>
          <w:szCs w:val="21"/>
        </w:rPr>
      </w:pPr>
      <w:r w:rsidRPr="00D57070">
        <w:rPr>
          <w:rFonts w:eastAsiaTheme="minorEastAsia"/>
          <w:sz w:val="15"/>
          <w:szCs w:val="21"/>
        </w:rPr>
        <w:t>@DS("mysql0111")</w:t>
      </w:r>
    </w:p>
    <w:p w14:paraId="693D197A" w14:textId="7FAE94E6" w:rsidR="00350AEB" w:rsidRPr="00D57070" w:rsidRDefault="00350AEB" w:rsidP="00350AEB">
      <w:pPr>
        <w:pStyle w:val="aff3"/>
        <w:topLinePunct/>
        <w:adjustRightInd w:val="0"/>
        <w:rPr>
          <w:rFonts w:eastAsiaTheme="minorEastAsia"/>
          <w:sz w:val="15"/>
          <w:szCs w:val="21"/>
        </w:rPr>
      </w:pPr>
      <w:r w:rsidRPr="00D57070">
        <w:rPr>
          <w:rFonts w:eastAsiaTheme="minorEastAsia"/>
          <w:sz w:val="15"/>
          <w:szCs w:val="21"/>
        </w:rPr>
        <w:t>public interface CustomerMapper extends BaseMapper&lt;Customer&gt; {</w:t>
      </w:r>
      <w:r w:rsidR="00B51E72">
        <w:rPr>
          <w:rFonts w:eastAsiaTheme="minorEastAsia" w:hint="eastAsia"/>
          <w:sz w:val="15"/>
          <w:szCs w:val="21"/>
        </w:rPr>
        <w:t>}</w:t>
      </w:r>
    </w:p>
    <w:p w14:paraId="68074159" w14:textId="77777777" w:rsidR="00350AEB" w:rsidRPr="00957A0B" w:rsidRDefault="00350AEB" w:rsidP="00350AEB">
      <w:pPr>
        <w:ind w:firstLineChars="0" w:firstLine="0"/>
        <w:rPr>
          <w:b/>
          <w:bCs/>
        </w:rPr>
      </w:pPr>
      <w:r>
        <w:rPr>
          <w:b/>
          <w:bCs/>
        </w:rPr>
        <w:t>4</w:t>
      </w:r>
      <w:r>
        <w:rPr>
          <w:rFonts w:hint="eastAsia"/>
          <w:b/>
          <w:bCs/>
        </w:rPr>
        <w:t>）</w:t>
      </w:r>
      <w:r w:rsidRPr="00957A0B">
        <w:rPr>
          <w:rFonts w:hint="eastAsia"/>
          <w:b/>
          <w:bCs/>
        </w:rPr>
        <w:t>在特定的方法上增加特定数据源</w:t>
      </w:r>
    </w:p>
    <w:p w14:paraId="7962DFFA" w14:textId="77777777" w:rsidR="00350AEB" w:rsidRPr="00D57070" w:rsidRDefault="00350AEB" w:rsidP="00350AEB">
      <w:pPr>
        <w:pStyle w:val="aff3"/>
        <w:topLinePunct/>
        <w:adjustRightInd w:val="0"/>
        <w:rPr>
          <w:rFonts w:eastAsiaTheme="minorEastAsia"/>
          <w:sz w:val="15"/>
          <w:szCs w:val="21"/>
        </w:rPr>
      </w:pPr>
      <w:r w:rsidRPr="00D57070">
        <w:rPr>
          <w:rFonts w:eastAsiaTheme="minorEastAsia"/>
          <w:sz w:val="15"/>
          <w:szCs w:val="21"/>
        </w:rPr>
        <w:t>@Insert("insert into customer(name,age) values (#{customer.name}, #{customer.age} )")</w:t>
      </w:r>
    </w:p>
    <w:p w14:paraId="61376232" w14:textId="77777777" w:rsidR="00350AEB" w:rsidRPr="00D57070" w:rsidRDefault="00350AEB" w:rsidP="00350AEB">
      <w:pPr>
        <w:pStyle w:val="aff3"/>
        <w:topLinePunct/>
        <w:adjustRightInd w:val="0"/>
        <w:rPr>
          <w:rFonts w:eastAsiaTheme="minorEastAsia"/>
          <w:sz w:val="15"/>
          <w:szCs w:val="21"/>
        </w:rPr>
      </w:pPr>
      <w:r w:rsidRPr="00D57070">
        <w:rPr>
          <w:rFonts w:eastAsiaTheme="minorEastAsia"/>
          <w:sz w:val="15"/>
          <w:szCs w:val="21"/>
        </w:rPr>
        <w:t>@DS("mysql0222")</w:t>
      </w:r>
    </w:p>
    <w:p w14:paraId="2B58364C" w14:textId="3B81EDC8" w:rsidR="00350AEB" w:rsidRPr="00D57070" w:rsidRDefault="00350AEB" w:rsidP="007B39AB">
      <w:pPr>
        <w:pStyle w:val="aff3"/>
        <w:topLinePunct/>
        <w:adjustRightInd w:val="0"/>
        <w:rPr>
          <w:rFonts w:eastAsiaTheme="minorEastAsia"/>
          <w:sz w:val="15"/>
          <w:szCs w:val="21"/>
        </w:rPr>
      </w:pPr>
      <w:r w:rsidRPr="00D57070">
        <w:rPr>
          <w:rFonts w:eastAsiaTheme="minorEastAsia"/>
          <w:sz w:val="15"/>
          <w:szCs w:val="21"/>
        </w:rPr>
        <w:t>public void insertCustomer0111(@Param("customer") Customer customer);</w:t>
      </w:r>
    </w:p>
    <w:p w14:paraId="103EBC77" w14:textId="686509A6" w:rsidR="00E904F3" w:rsidRDefault="00E904F3" w:rsidP="007D004F">
      <w:pPr>
        <w:pStyle w:val="3"/>
      </w:pPr>
      <w:r>
        <w:rPr>
          <w:rFonts w:hint="eastAsia"/>
        </w:rPr>
        <w:t>整合</w:t>
      </w:r>
      <w:r>
        <w:rPr>
          <w:rFonts w:hint="eastAsia"/>
        </w:rPr>
        <w:t>d</w:t>
      </w:r>
      <w:r>
        <w:t>ruid</w:t>
      </w:r>
      <w:r>
        <w:rPr>
          <w:rFonts w:hint="eastAsia"/>
        </w:rPr>
        <w:t>连接池</w:t>
      </w:r>
    </w:p>
    <w:p w14:paraId="10AC5D43" w14:textId="2AE3878A" w:rsidR="00C84CD6" w:rsidRPr="00C84CD6" w:rsidRDefault="00C84CD6" w:rsidP="00C84CD6">
      <w:r>
        <w:rPr>
          <w:noProof/>
        </w:rPr>
        <w:drawing>
          <wp:inline distT="0" distB="0" distL="0" distR="0" wp14:anchorId="75D3711A" wp14:editId="426E40C3">
            <wp:extent cx="4766649" cy="821055"/>
            <wp:effectExtent l="0" t="0" r="0" b="0"/>
            <wp:docPr id="2104921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21135" name=""/>
                    <pic:cNvPicPr/>
                  </pic:nvPicPr>
                  <pic:blipFill>
                    <a:blip r:embed="rId23"/>
                    <a:stretch>
                      <a:fillRect/>
                    </a:stretch>
                  </pic:blipFill>
                  <pic:spPr>
                    <a:xfrm>
                      <a:off x="0" y="0"/>
                      <a:ext cx="4768923" cy="821447"/>
                    </a:xfrm>
                    <a:prstGeom prst="rect">
                      <a:avLst/>
                    </a:prstGeom>
                  </pic:spPr>
                </pic:pic>
              </a:graphicData>
            </a:graphic>
          </wp:inline>
        </w:drawing>
      </w:r>
    </w:p>
    <w:p w14:paraId="5AAE0A0E" w14:textId="56D71DEB" w:rsidR="00E904F3" w:rsidRDefault="00E904F3" w:rsidP="00E904F3">
      <w:r>
        <w:rPr>
          <w:rFonts w:hint="eastAsia"/>
        </w:rPr>
        <w:t>数据连接池的主要目的是当应用反复访问数据库时，不会每次都重复创建连接。而是复用已有的连接。</w:t>
      </w:r>
    </w:p>
    <w:p w14:paraId="4A81C4E2" w14:textId="26075763" w:rsidR="009C6904" w:rsidRDefault="009C6904" w:rsidP="009C6904">
      <w:pPr>
        <w:pStyle w:val="aff2"/>
        <w:adjustRightInd/>
        <w:snapToGrid/>
      </w:pPr>
      <w:r>
        <w:t>3</w:t>
      </w:r>
      <w:r w:rsidRPr="00E3285D">
        <w:t>.</w:t>
      </w:r>
      <w:r>
        <w:t>4</w:t>
      </w:r>
      <w:r w:rsidRPr="00E3285D">
        <w:t>.</w:t>
      </w:r>
      <w:r w:rsidR="00ED0928">
        <w:t>9</w:t>
      </w:r>
      <w:r>
        <w:rPr>
          <w:rFonts w:hint="eastAsia"/>
        </w:rPr>
        <w:t>.</w:t>
      </w:r>
      <w:r w:rsidR="00ED0928">
        <w:t>1</w:t>
      </w:r>
      <w:r w:rsidRPr="00E3285D">
        <w:t xml:space="preserve"> </w:t>
      </w:r>
      <w:r>
        <w:rPr>
          <w:rFonts w:hint="eastAsia"/>
        </w:rPr>
        <w:t>Hello</w:t>
      </w:r>
      <w:r>
        <w:t>World</w:t>
      </w:r>
    </w:p>
    <w:p w14:paraId="02CA52C8" w14:textId="0EBACE4B" w:rsidR="009C6904" w:rsidRPr="009C6904" w:rsidRDefault="009C6904" w:rsidP="009C6904">
      <w:pPr>
        <w:ind w:firstLineChars="0" w:firstLine="0"/>
        <w:rPr>
          <w:b/>
          <w:bCs/>
        </w:rPr>
      </w:pPr>
      <w:r w:rsidRPr="00350AEB">
        <w:rPr>
          <w:b/>
          <w:bCs/>
        </w:rPr>
        <w:t>1</w:t>
      </w:r>
      <w:r w:rsidRPr="00350AEB">
        <w:rPr>
          <w:rFonts w:hint="eastAsia"/>
          <w:b/>
          <w:bCs/>
        </w:rPr>
        <w:t>）添加依赖</w:t>
      </w:r>
    </w:p>
    <w:p w14:paraId="0F37D7DC" w14:textId="2F88CED1" w:rsidR="00E904F3" w:rsidRPr="00DC5D60" w:rsidRDefault="00E904F3" w:rsidP="00601F5E">
      <w:pPr>
        <w:pStyle w:val="aff3"/>
        <w:topLinePunct/>
        <w:adjustRightInd w:val="0"/>
        <w:rPr>
          <w:rFonts w:eastAsiaTheme="minorEastAsia"/>
          <w:sz w:val="15"/>
          <w:szCs w:val="21"/>
        </w:rPr>
      </w:pPr>
      <w:r w:rsidRPr="00DC5D60">
        <w:rPr>
          <w:rFonts w:eastAsiaTheme="minorEastAsia"/>
          <w:sz w:val="15"/>
          <w:szCs w:val="21"/>
        </w:rPr>
        <w:t>&lt;dependency&gt;</w:t>
      </w:r>
      <w:r w:rsidRPr="00DC5D60">
        <w:rPr>
          <w:rFonts w:eastAsiaTheme="minorEastAsia"/>
          <w:sz w:val="15"/>
          <w:szCs w:val="21"/>
        </w:rPr>
        <w:br/>
        <w:t xml:space="preserve">    &lt;groupId&gt;com.alibaba&lt;/groupId&gt;</w:t>
      </w:r>
      <w:r w:rsidRPr="00DC5D60">
        <w:rPr>
          <w:rFonts w:eastAsiaTheme="minorEastAsia"/>
          <w:sz w:val="15"/>
          <w:szCs w:val="21"/>
        </w:rPr>
        <w:br/>
        <w:t xml:space="preserve">    &lt;artifactId&gt;druid-spring-boot-starter&lt;/artifactId&gt;</w:t>
      </w:r>
      <w:r w:rsidRPr="00DC5D60">
        <w:rPr>
          <w:rFonts w:eastAsiaTheme="minorEastAsia"/>
          <w:sz w:val="15"/>
          <w:szCs w:val="21"/>
        </w:rPr>
        <w:br/>
        <w:t xml:space="preserve">    &lt;version&gt;1.2.15&lt;/version&gt;</w:t>
      </w:r>
      <w:r w:rsidRPr="00DC5D60">
        <w:rPr>
          <w:rFonts w:eastAsiaTheme="minorEastAsia"/>
          <w:sz w:val="15"/>
          <w:szCs w:val="21"/>
        </w:rPr>
        <w:br/>
        <w:t>&lt;/dependency&gt;</w:t>
      </w:r>
    </w:p>
    <w:p w14:paraId="06EC3F33" w14:textId="6414EAC1" w:rsidR="00B84878" w:rsidRDefault="009C6904" w:rsidP="00601F5E">
      <w:pPr>
        <w:ind w:firstLineChars="0" w:firstLine="0"/>
      </w:pPr>
      <w:r>
        <w:rPr>
          <w:b/>
          <w:bCs/>
        </w:rPr>
        <w:t>2</w:t>
      </w:r>
      <w:r w:rsidRPr="00350AEB">
        <w:rPr>
          <w:rFonts w:hint="eastAsia"/>
          <w:b/>
          <w:bCs/>
        </w:rPr>
        <w:t>）添</w:t>
      </w:r>
      <w:r>
        <w:rPr>
          <w:rFonts w:hint="eastAsia"/>
          <w:b/>
          <w:bCs/>
        </w:rPr>
        <w:t>加配置</w:t>
      </w:r>
    </w:p>
    <w:p w14:paraId="795BDC00" w14:textId="3F46374A" w:rsidR="00B84878" w:rsidRPr="00DC5D60" w:rsidRDefault="00B84878" w:rsidP="00601F5E">
      <w:pPr>
        <w:pStyle w:val="aff3"/>
        <w:topLinePunct/>
        <w:adjustRightInd w:val="0"/>
        <w:rPr>
          <w:rFonts w:eastAsiaTheme="minorEastAsia"/>
          <w:sz w:val="15"/>
          <w:szCs w:val="21"/>
        </w:rPr>
      </w:pPr>
      <w:r w:rsidRPr="00DC5D60">
        <w:rPr>
          <w:rFonts w:eastAsiaTheme="minorEastAsia"/>
          <w:sz w:val="15"/>
          <w:szCs w:val="21"/>
        </w:rPr>
        <w:t>spring.autoconfigure.exclude=com.alibaba.druid.spring.boot.autoconfigure.DruidDataSourceAutoConfigure</w:t>
      </w:r>
    </w:p>
    <w:p w14:paraId="0BEF0820" w14:textId="77777777" w:rsidR="009C6904" w:rsidRPr="00DC5D60" w:rsidRDefault="009C6904" w:rsidP="00601F5E">
      <w:pPr>
        <w:pStyle w:val="aff3"/>
        <w:topLinePunct/>
        <w:adjustRightInd w:val="0"/>
        <w:rPr>
          <w:rFonts w:eastAsiaTheme="minorEastAsia"/>
          <w:sz w:val="15"/>
          <w:szCs w:val="21"/>
        </w:rPr>
      </w:pPr>
    </w:p>
    <w:p w14:paraId="2CB7AF3B" w14:textId="77777777" w:rsidR="00DF311F" w:rsidRPr="00DC5D60" w:rsidRDefault="00DF311F" w:rsidP="00DF311F">
      <w:pPr>
        <w:pStyle w:val="aff3"/>
        <w:topLinePunct/>
        <w:adjustRightInd w:val="0"/>
        <w:rPr>
          <w:rFonts w:eastAsiaTheme="minorEastAsia"/>
          <w:sz w:val="15"/>
          <w:szCs w:val="21"/>
        </w:rPr>
      </w:pPr>
      <w:r w:rsidRPr="00DC5D60">
        <w:rPr>
          <w:rFonts w:eastAsiaTheme="minorEastAsia"/>
          <w:sz w:val="15"/>
          <w:szCs w:val="21"/>
        </w:rPr>
        <w:t>spring.datasource.dynamic.datasource.mysql0111.url=jdbc:mysql://</w:t>
      </w:r>
      <w:r w:rsidRPr="00DC5D60">
        <w:rPr>
          <w:rFonts w:eastAsiaTheme="minorEastAsia" w:hint="eastAsia"/>
          <w:sz w:val="15"/>
          <w:szCs w:val="21"/>
        </w:rPr>
        <w:t>had</w:t>
      </w:r>
      <w:r w:rsidRPr="00DC5D60">
        <w:rPr>
          <w:rFonts w:eastAsiaTheme="minorEastAsia"/>
          <w:sz w:val="15"/>
          <w:szCs w:val="21"/>
        </w:rPr>
        <w:t>oop102:3306/test?characterEncoding=utf-8&amp;useSSL=false</w:t>
      </w:r>
    </w:p>
    <w:p w14:paraId="1DCA2F38" w14:textId="77777777" w:rsidR="00DF311F" w:rsidRPr="00DC5D60" w:rsidRDefault="00DF311F" w:rsidP="00DF311F">
      <w:pPr>
        <w:pStyle w:val="aff3"/>
        <w:topLinePunct/>
        <w:adjustRightInd w:val="0"/>
        <w:rPr>
          <w:rFonts w:eastAsiaTheme="minorEastAsia"/>
          <w:sz w:val="15"/>
          <w:szCs w:val="21"/>
        </w:rPr>
      </w:pPr>
      <w:r w:rsidRPr="00DC5D60">
        <w:rPr>
          <w:rFonts w:eastAsiaTheme="minorEastAsia"/>
          <w:sz w:val="15"/>
          <w:szCs w:val="21"/>
        </w:rPr>
        <w:t>spring.datasource.dynamic.datasource.mysql0111.driver-class-name=com.mysql.jdbc.Driver</w:t>
      </w:r>
    </w:p>
    <w:p w14:paraId="70824771" w14:textId="77777777" w:rsidR="00DF311F" w:rsidRPr="00DC5D60" w:rsidRDefault="00DF311F" w:rsidP="00DF311F">
      <w:pPr>
        <w:pStyle w:val="aff3"/>
        <w:topLinePunct/>
        <w:adjustRightInd w:val="0"/>
        <w:rPr>
          <w:rFonts w:eastAsiaTheme="minorEastAsia"/>
          <w:sz w:val="15"/>
          <w:szCs w:val="21"/>
        </w:rPr>
      </w:pPr>
      <w:r w:rsidRPr="00DC5D60">
        <w:rPr>
          <w:rFonts w:eastAsiaTheme="minorEastAsia"/>
          <w:sz w:val="15"/>
          <w:szCs w:val="21"/>
        </w:rPr>
        <w:t>spring.datasource.dynamic.datasource.mysql0111.username=root</w:t>
      </w:r>
    </w:p>
    <w:p w14:paraId="5F6537FD" w14:textId="20979B41" w:rsidR="00DF311F" w:rsidRPr="00DC5D60" w:rsidRDefault="00DF311F" w:rsidP="00DF311F">
      <w:pPr>
        <w:pStyle w:val="aff3"/>
        <w:topLinePunct/>
        <w:adjustRightInd w:val="0"/>
        <w:rPr>
          <w:rFonts w:eastAsiaTheme="minorEastAsia"/>
          <w:sz w:val="15"/>
          <w:szCs w:val="21"/>
        </w:rPr>
      </w:pPr>
      <w:r w:rsidRPr="00DC5D60">
        <w:rPr>
          <w:rFonts w:eastAsiaTheme="minorEastAsia"/>
          <w:sz w:val="15"/>
          <w:szCs w:val="21"/>
        </w:rPr>
        <w:t>spring.datasource.dynamic.datasource.mysql0111.password=000000</w:t>
      </w:r>
    </w:p>
    <w:p w14:paraId="3B6BAC24" w14:textId="77777777" w:rsidR="00DF311F" w:rsidRPr="00DC5D60" w:rsidRDefault="00DF311F" w:rsidP="00601F5E">
      <w:pPr>
        <w:pStyle w:val="aff3"/>
        <w:topLinePunct/>
        <w:adjustRightInd w:val="0"/>
        <w:rPr>
          <w:rFonts w:eastAsiaTheme="minorEastAsia"/>
          <w:sz w:val="15"/>
          <w:szCs w:val="21"/>
        </w:rPr>
      </w:pPr>
    </w:p>
    <w:p w14:paraId="07531E79" w14:textId="4FF0275A" w:rsidR="00DF311F" w:rsidRPr="00DC5D60" w:rsidRDefault="006A537F" w:rsidP="00DF311F">
      <w:pPr>
        <w:pStyle w:val="aff3"/>
        <w:topLinePunct/>
        <w:adjustRightInd w:val="0"/>
        <w:rPr>
          <w:rFonts w:eastAsiaTheme="minorEastAsia"/>
          <w:sz w:val="15"/>
          <w:szCs w:val="21"/>
        </w:rPr>
      </w:pPr>
      <w:r w:rsidRPr="00DC5D60">
        <w:rPr>
          <w:rFonts w:eastAsiaTheme="minorEastAsia"/>
          <w:sz w:val="15"/>
          <w:szCs w:val="21"/>
        </w:rPr>
        <w:t>spring.datasource.dynamic.datasource.</w:t>
      </w:r>
      <w:bookmarkStart w:id="0" w:name="_Hlk142591288"/>
      <w:r w:rsidR="00DF311F" w:rsidRPr="00DC5D60">
        <w:rPr>
          <w:rFonts w:eastAsiaTheme="minorEastAsia" w:hint="eastAsia"/>
          <w:sz w:val="15"/>
          <w:szCs w:val="21"/>
        </w:rPr>
        <w:t>mys</w:t>
      </w:r>
      <w:r w:rsidR="00DF311F" w:rsidRPr="00DC5D60">
        <w:rPr>
          <w:rFonts w:eastAsiaTheme="minorEastAsia"/>
          <w:sz w:val="15"/>
          <w:szCs w:val="21"/>
        </w:rPr>
        <w:t>ql0111</w:t>
      </w:r>
      <w:bookmarkEnd w:id="0"/>
      <w:r w:rsidRPr="00DC5D60">
        <w:rPr>
          <w:rFonts w:eastAsiaTheme="minorEastAsia"/>
          <w:sz w:val="15"/>
          <w:szCs w:val="21"/>
        </w:rPr>
        <w:t>.druid.initial-size=5</w:t>
      </w:r>
      <w:r w:rsidRPr="00DC5D60">
        <w:rPr>
          <w:rFonts w:eastAsiaTheme="minorEastAsia"/>
          <w:sz w:val="15"/>
          <w:szCs w:val="21"/>
        </w:rPr>
        <w:br/>
        <w:t>spring.datasource.dynamic.datasource.</w:t>
      </w:r>
      <w:r w:rsidR="00DF311F" w:rsidRPr="00DC5D60">
        <w:rPr>
          <w:rFonts w:eastAsiaTheme="minorEastAsia"/>
          <w:sz w:val="15"/>
          <w:szCs w:val="21"/>
        </w:rPr>
        <w:t>mysql0111</w:t>
      </w:r>
      <w:r w:rsidRPr="00DC5D60">
        <w:rPr>
          <w:rFonts w:eastAsiaTheme="minorEastAsia"/>
          <w:sz w:val="15"/>
          <w:szCs w:val="21"/>
        </w:rPr>
        <w:t>.druid.min-idle=5</w:t>
      </w:r>
      <w:r w:rsidRPr="00DC5D60">
        <w:rPr>
          <w:rFonts w:eastAsiaTheme="minorEastAsia"/>
          <w:sz w:val="15"/>
          <w:szCs w:val="21"/>
        </w:rPr>
        <w:br/>
        <w:t>spring.datasource.dynamic.datasource.</w:t>
      </w:r>
      <w:r w:rsidR="00DF311F" w:rsidRPr="00DC5D60">
        <w:rPr>
          <w:rFonts w:eastAsiaTheme="minorEastAsia"/>
          <w:sz w:val="15"/>
          <w:szCs w:val="21"/>
        </w:rPr>
        <w:t>mysql0111</w:t>
      </w:r>
      <w:r w:rsidRPr="00DC5D60">
        <w:rPr>
          <w:rFonts w:eastAsiaTheme="minorEastAsia"/>
          <w:sz w:val="15"/>
          <w:szCs w:val="21"/>
        </w:rPr>
        <w:t>.druid.max-active=20</w:t>
      </w:r>
      <w:r w:rsidRPr="00DC5D60">
        <w:rPr>
          <w:rFonts w:eastAsiaTheme="minorEastAsia"/>
          <w:sz w:val="15"/>
          <w:szCs w:val="21"/>
        </w:rPr>
        <w:br/>
        <w:t>spring.datasource.dynamic.datasource.</w:t>
      </w:r>
      <w:r w:rsidR="00DF311F" w:rsidRPr="00DC5D60">
        <w:rPr>
          <w:rFonts w:eastAsiaTheme="minorEastAsia"/>
          <w:sz w:val="15"/>
          <w:szCs w:val="21"/>
        </w:rPr>
        <w:t>mysql0111</w:t>
      </w:r>
      <w:r w:rsidRPr="00DC5D60">
        <w:rPr>
          <w:rFonts w:eastAsiaTheme="minorEastAsia"/>
          <w:sz w:val="15"/>
          <w:szCs w:val="21"/>
        </w:rPr>
        <w:t>.druid.max-wait=60000</w:t>
      </w:r>
      <w:r w:rsidRPr="00DC5D60">
        <w:rPr>
          <w:rFonts w:eastAsiaTheme="minorEastAsia"/>
          <w:sz w:val="15"/>
          <w:szCs w:val="21"/>
        </w:rPr>
        <w:br/>
        <w:t>spring.datasource.dynamic.datasource.</w:t>
      </w:r>
      <w:r w:rsidR="00DF311F" w:rsidRPr="00DC5D60">
        <w:rPr>
          <w:rFonts w:eastAsiaTheme="minorEastAsia"/>
          <w:sz w:val="15"/>
          <w:szCs w:val="21"/>
        </w:rPr>
        <w:t>mysql0111</w:t>
      </w:r>
      <w:r w:rsidRPr="00DC5D60">
        <w:rPr>
          <w:rFonts w:eastAsiaTheme="minorEastAsia"/>
          <w:sz w:val="15"/>
          <w:szCs w:val="21"/>
        </w:rPr>
        <w:t>.druid.test-on-borrow=true</w:t>
      </w:r>
      <w:r w:rsidRPr="00DC5D60">
        <w:rPr>
          <w:rFonts w:eastAsiaTheme="minorEastAsia"/>
          <w:sz w:val="15"/>
          <w:szCs w:val="21"/>
        </w:rPr>
        <w:br/>
        <w:t>spring.datasource.dynamic.datasource.</w:t>
      </w:r>
      <w:r w:rsidR="00DF311F" w:rsidRPr="00DC5D60">
        <w:rPr>
          <w:rFonts w:eastAsiaTheme="minorEastAsia"/>
          <w:sz w:val="15"/>
          <w:szCs w:val="21"/>
        </w:rPr>
        <w:t>mysql0111</w:t>
      </w:r>
      <w:r w:rsidRPr="00DC5D60">
        <w:rPr>
          <w:rFonts w:eastAsiaTheme="minorEastAsia"/>
          <w:sz w:val="15"/>
          <w:szCs w:val="21"/>
        </w:rPr>
        <w:t>.druid.test-while-idle=true</w:t>
      </w:r>
      <w:r w:rsidRPr="00DC5D60">
        <w:rPr>
          <w:rFonts w:eastAsiaTheme="minorEastAsia"/>
          <w:sz w:val="15"/>
          <w:szCs w:val="21"/>
        </w:rPr>
        <w:br/>
        <w:t>spring.datasource.dynamic.datasource.</w:t>
      </w:r>
      <w:r w:rsidR="00DF311F" w:rsidRPr="00DC5D60">
        <w:rPr>
          <w:rFonts w:eastAsiaTheme="minorEastAsia"/>
          <w:sz w:val="15"/>
          <w:szCs w:val="21"/>
        </w:rPr>
        <w:t>mysql0111</w:t>
      </w:r>
      <w:r w:rsidRPr="00DC5D60">
        <w:rPr>
          <w:rFonts w:eastAsiaTheme="minorEastAsia"/>
          <w:sz w:val="15"/>
          <w:szCs w:val="21"/>
        </w:rPr>
        <w:t>.druid.test-on-return=false</w:t>
      </w:r>
      <w:r w:rsidRPr="00DC5D60">
        <w:rPr>
          <w:rFonts w:eastAsiaTheme="minorEastAsia"/>
          <w:sz w:val="15"/>
          <w:szCs w:val="21"/>
        </w:rPr>
        <w:br/>
      </w:r>
      <w:r w:rsidRPr="00DC5D60">
        <w:rPr>
          <w:rFonts w:eastAsiaTheme="minorEastAsia"/>
          <w:sz w:val="15"/>
          <w:szCs w:val="21"/>
        </w:rPr>
        <w:lastRenderedPageBreak/>
        <w:br/>
      </w:r>
      <w:r w:rsidR="00DF311F" w:rsidRPr="00DC5D60">
        <w:rPr>
          <w:rFonts w:eastAsiaTheme="minorEastAsia"/>
          <w:sz w:val="15"/>
          <w:szCs w:val="21"/>
        </w:rPr>
        <w:t>spring.datasource.dynamic.datasource.mysql0222.url=jdbc:mysql://hadoop102:3306/demo?characterEncoding=utf-8&amp;useSSL=false</w:t>
      </w:r>
    </w:p>
    <w:p w14:paraId="1AC4AD33" w14:textId="77777777" w:rsidR="00DF311F" w:rsidRPr="00DC5D60" w:rsidRDefault="00DF311F" w:rsidP="00DF311F">
      <w:pPr>
        <w:pStyle w:val="aff3"/>
        <w:topLinePunct/>
        <w:adjustRightInd w:val="0"/>
        <w:rPr>
          <w:rFonts w:eastAsiaTheme="minorEastAsia"/>
          <w:sz w:val="15"/>
          <w:szCs w:val="21"/>
        </w:rPr>
      </w:pPr>
      <w:r w:rsidRPr="00DC5D60">
        <w:rPr>
          <w:rFonts w:eastAsiaTheme="minorEastAsia"/>
          <w:sz w:val="15"/>
          <w:szCs w:val="21"/>
        </w:rPr>
        <w:t>spring.datasource.dynamic.datasource.mysql0222.driver-class-name=com.mysql.jdbc.Driver</w:t>
      </w:r>
    </w:p>
    <w:p w14:paraId="06353B92" w14:textId="77777777" w:rsidR="00DF311F" w:rsidRPr="00DC5D60" w:rsidRDefault="00DF311F" w:rsidP="00DF311F">
      <w:pPr>
        <w:pStyle w:val="aff3"/>
        <w:topLinePunct/>
        <w:adjustRightInd w:val="0"/>
        <w:rPr>
          <w:rFonts w:eastAsiaTheme="minorEastAsia"/>
          <w:sz w:val="15"/>
          <w:szCs w:val="21"/>
        </w:rPr>
      </w:pPr>
      <w:r w:rsidRPr="00DC5D60">
        <w:rPr>
          <w:rFonts w:eastAsiaTheme="minorEastAsia"/>
          <w:sz w:val="15"/>
          <w:szCs w:val="21"/>
        </w:rPr>
        <w:t>spring.datasource.dynamic.datasource.mysql0222.username=root</w:t>
      </w:r>
    </w:p>
    <w:p w14:paraId="2FC6402C" w14:textId="3E665B2A" w:rsidR="006A537F" w:rsidRPr="00DC5D60" w:rsidRDefault="00DF311F" w:rsidP="00DF311F">
      <w:pPr>
        <w:pStyle w:val="aff3"/>
        <w:topLinePunct/>
        <w:adjustRightInd w:val="0"/>
        <w:rPr>
          <w:rFonts w:eastAsiaTheme="minorEastAsia"/>
          <w:sz w:val="15"/>
          <w:szCs w:val="21"/>
        </w:rPr>
      </w:pPr>
      <w:r w:rsidRPr="00DC5D60">
        <w:rPr>
          <w:rFonts w:eastAsiaTheme="minorEastAsia"/>
          <w:sz w:val="15"/>
          <w:szCs w:val="21"/>
        </w:rPr>
        <w:t>spring.datasource.dynamic.datasource.mysql0222.password=000000</w:t>
      </w:r>
      <w:r w:rsidR="006A537F" w:rsidRPr="00DC5D60">
        <w:rPr>
          <w:rFonts w:eastAsiaTheme="minorEastAsia"/>
          <w:sz w:val="15"/>
          <w:szCs w:val="21"/>
        </w:rPr>
        <w:br/>
        <w:t>spring.datasource.dynamic.datasource.</w:t>
      </w:r>
      <w:r w:rsidR="00D95935" w:rsidRPr="00DC5D60">
        <w:rPr>
          <w:rFonts w:eastAsiaTheme="minorEastAsia"/>
          <w:sz w:val="15"/>
          <w:szCs w:val="21"/>
        </w:rPr>
        <w:t>mysql0222</w:t>
      </w:r>
      <w:r w:rsidR="006A537F" w:rsidRPr="00DC5D60">
        <w:rPr>
          <w:rFonts w:eastAsiaTheme="minorEastAsia"/>
          <w:sz w:val="15"/>
          <w:szCs w:val="21"/>
        </w:rPr>
        <w:t>.druid.initial-size=5</w:t>
      </w:r>
      <w:r w:rsidR="006A537F" w:rsidRPr="00DC5D60">
        <w:rPr>
          <w:rFonts w:eastAsiaTheme="minorEastAsia"/>
          <w:sz w:val="15"/>
          <w:szCs w:val="21"/>
        </w:rPr>
        <w:br/>
        <w:t>spring.datasource.dynamic.datasource.</w:t>
      </w:r>
      <w:r w:rsidR="00D95935" w:rsidRPr="00DC5D60">
        <w:rPr>
          <w:rFonts w:eastAsiaTheme="minorEastAsia"/>
          <w:sz w:val="15"/>
          <w:szCs w:val="21"/>
        </w:rPr>
        <w:t>mysql0222</w:t>
      </w:r>
      <w:r w:rsidR="006A537F" w:rsidRPr="00DC5D60">
        <w:rPr>
          <w:rFonts w:eastAsiaTheme="minorEastAsia"/>
          <w:sz w:val="15"/>
          <w:szCs w:val="21"/>
        </w:rPr>
        <w:t>.druid.min-idle=5</w:t>
      </w:r>
      <w:r w:rsidR="006A537F" w:rsidRPr="00DC5D60">
        <w:rPr>
          <w:rFonts w:eastAsiaTheme="minorEastAsia"/>
          <w:sz w:val="15"/>
          <w:szCs w:val="21"/>
        </w:rPr>
        <w:br/>
        <w:t>spring.datasource.dynamic.datasource.</w:t>
      </w:r>
      <w:r w:rsidR="00D95935" w:rsidRPr="00DC5D60">
        <w:rPr>
          <w:rFonts w:eastAsiaTheme="minorEastAsia"/>
          <w:sz w:val="15"/>
          <w:szCs w:val="21"/>
        </w:rPr>
        <w:t>mysql0222</w:t>
      </w:r>
      <w:r w:rsidR="006A537F" w:rsidRPr="00DC5D60">
        <w:rPr>
          <w:rFonts w:eastAsiaTheme="minorEastAsia"/>
          <w:sz w:val="15"/>
          <w:szCs w:val="21"/>
        </w:rPr>
        <w:t>.druid.max-active=20</w:t>
      </w:r>
      <w:r w:rsidR="006A537F" w:rsidRPr="00DC5D60">
        <w:rPr>
          <w:rFonts w:eastAsiaTheme="minorEastAsia"/>
          <w:sz w:val="15"/>
          <w:szCs w:val="21"/>
        </w:rPr>
        <w:br/>
        <w:t>spring.datasource.dynamic.datasource.</w:t>
      </w:r>
      <w:r w:rsidR="00D95935" w:rsidRPr="00DC5D60">
        <w:rPr>
          <w:rFonts w:eastAsiaTheme="minorEastAsia"/>
          <w:sz w:val="15"/>
          <w:szCs w:val="21"/>
        </w:rPr>
        <w:t>mysql0222</w:t>
      </w:r>
      <w:r w:rsidR="006A537F" w:rsidRPr="00DC5D60">
        <w:rPr>
          <w:rFonts w:eastAsiaTheme="minorEastAsia"/>
          <w:sz w:val="15"/>
          <w:szCs w:val="21"/>
        </w:rPr>
        <w:t>.druid.max-wait=60000</w:t>
      </w:r>
      <w:r w:rsidR="006A537F" w:rsidRPr="00DC5D60">
        <w:rPr>
          <w:rFonts w:eastAsiaTheme="minorEastAsia"/>
          <w:sz w:val="15"/>
          <w:szCs w:val="21"/>
        </w:rPr>
        <w:br/>
        <w:t>spring.datasource.dynamic.datasource.</w:t>
      </w:r>
      <w:r w:rsidR="00D95935" w:rsidRPr="00DC5D60">
        <w:rPr>
          <w:rFonts w:eastAsiaTheme="minorEastAsia"/>
          <w:sz w:val="15"/>
          <w:szCs w:val="21"/>
        </w:rPr>
        <w:t>mysql0222</w:t>
      </w:r>
      <w:r w:rsidR="006A537F" w:rsidRPr="00DC5D60">
        <w:rPr>
          <w:rFonts w:eastAsiaTheme="minorEastAsia"/>
          <w:sz w:val="15"/>
          <w:szCs w:val="21"/>
        </w:rPr>
        <w:t>.druid.test-on-borrow=true</w:t>
      </w:r>
      <w:r w:rsidR="006A537F" w:rsidRPr="00DC5D60">
        <w:rPr>
          <w:rFonts w:eastAsiaTheme="minorEastAsia"/>
          <w:sz w:val="15"/>
          <w:szCs w:val="21"/>
        </w:rPr>
        <w:br/>
        <w:t>spring.datasource.dynamic.datasource.</w:t>
      </w:r>
      <w:r w:rsidR="00D95935" w:rsidRPr="00DC5D60">
        <w:rPr>
          <w:rFonts w:eastAsiaTheme="minorEastAsia"/>
          <w:sz w:val="15"/>
          <w:szCs w:val="21"/>
        </w:rPr>
        <w:t>mysql0222</w:t>
      </w:r>
      <w:r w:rsidR="006A537F" w:rsidRPr="00DC5D60">
        <w:rPr>
          <w:rFonts w:eastAsiaTheme="minorEastAsia"/>
          <w:sz w:val="15"/>
          <w:szCs w:val="21"/>
        </w:rPr>
        <w:t>.druid.test-while-idle=true</w:t>
      </w:r>
      <w:r w:rsidR="006A537F" w:rsidRPr="00DC5D60">
        <w:rPr>
          <w:rFonts w:eastAsiaTheme="minorEastAsia"/>
          <w:sz w:val="15"/>
          <w:szCs w:val="21"/>
        </w:rPr>
        <w:br/>
        <w:t>spring.datasource.dynamic.datasource.</w:t>
      </w:r>
      <w:r w:rsidR="00D95935" w:rsidRPr="00DC5D60">
        <w:rPr>
          <w:rFonts w:eastAsiaTheme="minorEastAsia"/>
          <w:sz w:val="15"/>
          <w:szCs w:val="21"/>
        </w:rPr>
        <w:t>mysql0222</w:t>
      </w:r>
      <w:r w:rsidR="006A537F" w:rsidRPr="00DC5D60">
        <w:rPr>
          <w:rFonts w:eastAsiaTheme="minorEastAsia"/>
          <w:sz w:val="15"/>
          <w:szCs w:val="21"/>
        </w:rPr>
        <w:t>.druid.test-on-return=false</w:t>
      </w:r>
    </w:p>
    <w:p w14:paraId="515DAE0E" w14:textId="3E678FD6" w:rsidR="00E904F3" w:rsidRPr="006A537F" w:rsidRDefault="00C92002" w:rsidP="00E904F3">
      <w:r>
        <w:rPr>
          <w:rFonts w:hint="eastAsia"/>
        </w:rPr>
        <w:t>连接池参数解释</w:t>
      </w:r>
    </w:p>
    <w:tbl>
      <w:tblPr>
        <w:tblStyle w:val="4-3"/>
        <w:tblW w:w="0" w:type="auto"/>
        <w:tblInd w:w="108" w:type="dxa"/>
        <w:tblLook w:val="04A0" w:firstRow="1" w:lastRow="0" w:firstColumn="1" w:lastColumn="0" w:noHBand="0" w:noVBand="1"/>
      </w:tblPr>
      <w:tblGrid>
        <w:gridCol w:w="3148"/>
        <w:gridCol w:w="5040"/>
      </w:tblGrid>
      <w:tr w:rsidR="00FD7FFC" w14:paraId="17AE10E0" w14:textId="77777777" w:rsidTr="00C920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2C1BC8DA" w14:textId="5A4FB5F6" w:rsidR="00FD7FFC" w:rsidRDefault="00FD7FFC" w:rsidP="00E904F3">
            <w:pPr>
              <w:ind w:firstLineChars="0" w:firstLine="0"/>
            </w:pPr>
            <w:r>
              <w:rPr>
                <w:rFonts w:hint="eastAsia"/>
              </w:rPr>
              <w:t>参数</w:t>
            </w:r>
          </w:p>
        </w:tc>
        <w:tc>
          <w:tcPr>
            <w:tcW w:w="5040" w:type="dxa"/>
          </w:tcPr>
          <w:p w14:paraId="40F5258B" w14:textId="77777777" w:rsidR="00FD7FFC" w:rsidRDefault="00FD7FFC" w:rsidP="00E904F3">
            <w:pPr>
              <w:ind w:firstLineChars="0" w:firstLine="0"/>
              <w:cnfStyle w:val="100000000000" w:firstRow="1" w:lastRow="0" w:firstColumn="0" w:lastColumn="0" w:oddVBand="0" w:evenVBand="0" w:oddHBand="0" w:evenHBand="0" w:firstRowFirstColumn="0" w:firstRowLastColumn="0" w:lastRowFirstColumn="0" w:lastRowLastColumn="0"/>
            </w:pPr>
          </w:p>
        </w:tc>
      </w:tr>
      <w:tr w:rsidR="00FD7FFC" w14:paraId="34689126" w14:textId="77777777" w:rsidTr="00C920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BCA30E1" w14:textId="70C3715F" w:rsidR="00FD7FFC" w:rsidRDefault="00FD7FFC" w:rsidP="00E904F3">
            <w:pPr>
              <w:ind w:firstLineChars="0" w:firstLine="0"/>
            </w:pPr>
            <w:r w:rsidRPr="006A537F">
              <w:rPr>
                <w:color w:val="00627A"/>
              </w:rPr>
              <w:t>initial-size</w:t>
            </w:r>
          </w:p>
        </w:tc>
        <w:tc>
          <w:tcPr>
            <w:tcW w:w="5040" w:type="dxa"/>
          </w:tcPr>
          <w:p w14:paraId="66C1D07F" w14:textId="6DD3A9CC" w:rsidR="00FD7FFC" w:rsidRDefault="00FD7FFC" w:rsidP="00E904F3">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初始连接</w:t>
            </w:r>
            <w:r w:rsidR="00E2347B">
              <w:rPr>
                <w:rFonts w:hint="eastAsia"/>
              </w:rPr>
              <w:t>数</w:t>
            </w:r>
          </w:p>
        </w:tc>
      </w:tr>
      <w:tr w:rsidR="00FD7FFC" w14:paraId="7A5319D5" w14:textId="77777777" w:rsidTr="00C92002">
        <w:tc>
          <w:tcPr>
            <w:cnfStyle w:val="001000000000" w:firstRow="0" w:lastRow="0" w:firstColumn="1" w:lastColumn="0" w:oddVBand="0" w:evenVBand="0" w:oddHBand="0" w:evenHBand="0" w:firstRowFirstColumn="0" w:firstRowLastColumn="0" w:lastRowFirstColumn="0" w:lastRowLastColumn="0"/>
            <w:tcW w:w="3148" w:type="dxa"/>
          </w:tcPr>
          <w:p w14:paraId="2A951FB2" w14:textId="4E9DF1D2" w:rsidR="00FD7FFC" w:rsidRDefault="00FD7FFC" w:rsidP="00E904F3">
            <w:pPr>
              <w:ind w:firstLineChars="0" w:firstLine="0"/>
            </w:pPr>
            <w:r w:rsidRPr="006A537F">
              <w:rPr>
                <w:color w:val="00627A"/>
              </w:rPr>
              <w:t>min-idle</w:t>
            </w:r>
          </w:p>
        </w:tc>
        <w:tc>
          <w:tcPr>
            <w:tcW w:w="5040" w:type="dxa"/>
          </w:tcPr>
          <w:p w14:paraId="35EDAEAE" w14:textId="144673C3" w:rsidR="00FD7FFC" w:rsidRDefault="00FD7FFC" w:rsidP="00E904F3">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最少保持空闲连接</w:t>
            </w:r>
            <w:r w:rsidR="00E2347B">
              <w:rPr>
                <w:rFonts w:hint="eastAsia"/>
              </w:rPr>
              <w:t>数</w:t>
            </w:r>
          </w:p>
        </w:tc>
      </w:tr>
      <w:tr w:rsidR="00FD7FFC" w14:paraId="173E69CA" w14:textId="77777777" w:rsidTr="00C920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6112EB4D" w14:textId="03750CCB" w:rsidR="00FD7FFC" w:rsidRDefault="00FD7FFC" w:rsidP="00E904F3">
            <w:pPr>
              <w:ind w:firstLineChars="0" w:firstLine="0"/>
            </w:pPr>
            <w:r w:rsidRPr="006A537F">
              <w:rPr>
                <w:color w:val="00627A"/>
              </w:rPr>
              <w:t>max-active</w:t>
            </w:r>
          </w:p>
        </w:tc>
        <w:tc>
          <w:tcPr>
            <w:tcW w:w="5040" w:type="dxa"/>
          </w:tcPr>
          <w:p w14:paraId="2DD9CA9B" w14:textId="2D166DFB" w:rsidR="00FD7FFC" w:rsidRDefault="00E2347B" w:rsidP="00E904F3">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最大可活动的连接数</w:t>
            </w:r>
          </w:p>
        </w:tc>
      </w:tr>
      <w:tr w:rsidR="00FD7FFC" w14:paraId="1FD588E3" w14:textId="77777777" w:rsidTr="00C92002">
        <w:tc>
          <w:tcPr>
            <w:cnfStyle w:val="001000000000" w:firstRow="0" w:lastRow="0" w:firstColumn="1" w:lastColumn="0" w:oddVBand="0" w:evenVBand="0" w:oddHBand="0" w:evenHBand="0" w:firstRowFirstColumn="0" w:firstRowLastColumn="0" w:lastRowFirstColumn="0" w:lastRowLastColumn="0"/>
            <w:tcW w:w="3148" w:type="dxa"/>
          </w:tcPr>
          <w:p w14:paraId="506D16D1" w14:textId="2E803695" w:rsidR="00FD7FFC" w:rsidRDefault="00FD7FFC" w:rsidP="00E904F3">
            <w:pPr>
              <w:ind w:firstLineChars="0" w:firstLine="0"/>
            </w:pPr>
            <w:r w:rsidRPr="006A537F">
              <w:rPr>
                <w:color w:val="00627A"/>
              </w:rPr>
              <w:t>max-wait</w:t>
            </w:r>
          </w:p>
        </w:tc>
        <w:tc>
          <w:tcPr>
            <w:tcW w:w="5040" w:type="dxa"/>
          </w:tcPr>
          <w:p w14:paraId="04111EC1" w14:textId="1D627BDC" w:rsidR="00FD7FFC" w:rsidRDefault="00E2347B" w:rsidP="00E904F3">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最长等待时长</w:t>
            </w:r>
          </w:p>
        </w:tc>
      </w:tr>
      <w:tr w:rsidR="00FD7FFC" w14:paraId="0649987A" w14:textId="77777777" w:rsidTr="00C920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DF13DD6" w14:textId="46E5AA15" w:rsidR="00FD7FFC" w:rsidRDefault="00FD7FFC" w:rsidP="00E904F3">
            <w:pPr>
              <w:ind w:firstLineChars="0" w:firstLine="0"/>
            </w:pPr>
            <w:r w:rsidRPr="006A537F">
              <w:rPr>
                <w:color w:val="00627A"/>
              </w:rPr>
              <w:t>test-on-borrow</w:t>
            </w:r>
          </w:p>
        </w:tc>
        <w:tc>
          <w:tcPr>
            <w:tcW w:w="5040" w:type="dxa"/>
          </w:tcPr>
          <w:p w14:paraId="0ADE1EA0" w14:textId="208AA671" w:rsidR="00FD7FFC" w:rsidRDefault="007D4F0D" w:rsidP="00E904F3">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借走时测试</w:t>
            </w:r>
          </w:p>
        </w:tc>
      </w:tr>
      <w:tr w:rsidR="00FD7FFC" w14:paraId="273BCACA" w14:textId="77777777" w:rsidTr="00C92002">
        <w:tc>
          <w:tcPr>
            <w:cnfStyle w:val="001000000000" w:firstRow="0" w:lastRow="0" w:firstColumn="1" w:lastColumn="0" w:oddVBand="0" w:evenVBand="0" w:oddHBand="0" w:evenHBand="0" w:firstRowFirstColumn="0" w:firstRowLastColumn="0" w:lastRowFirstColumn="0" w:lastRowLastColumn="0"/>
            <w:tcW w:w="3148" w:type="dxa"/>
          </w:tcPr>
          <w:p w14:paraId="506B2436" w14:textId="69BF7CC4" w:rsidR="00FD7FFC" w:rsidRDefault="00FD7FFC" w:rsidP="00E904F3">
            <w:pPr>
              <w:ind w:firstLineChars="0" w:firstLine="0"/>
            </w:pPr>
            <w:r w:rsidRPr="006A537F">
              <w:rPr>
                <w:color w:val="00627A"/>
              </w:rPr>
              <w:t>test-while-idle</w:t>
            </w:r>
          </w:p>
        </w:tc>
        <w:tc>
          <w:tcPr>
            <w:tcW w:w="5040" w:type="dxa"/>
          </w:tcPr>
          <w:p w14:paraId="395905AF" w14:textId="7DA6DCAB" w:rsidR="00FD7FFC" w:rsidRDefault="007D4F0D" w:rsidP="00E904F3">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空闲时测试</w:t>
            </w:r>
          </w:p>
        </w:tc>
      </w:tr>
      <w:tr w:rsidR="00FD7FFC" w14:paraId="51D850C9" w14:textId="77777777" w:rsidTr="00C920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A99A49E" w14:textId="5767B7FD" w:rsidR="00FD7FFC" w:rsidRDefault="00FD7FFC" w:rsidP="00E904F3">
            <w:pPr>
              <w:ind w:firstLineChars="0" w:firstLine="0"/>
            </w:pPr>
            <w:r w:rsidRPr="006A537F">
              <w:rPr>
                <w:color w:val="00627A"/>
              </w:rPr>
              <w:t>test-on-return</w:t>
            </w:r>
          </w:p>
        </w:tc>
        <w:tc>
          <w:tcPr>
            <w:tcW w:w="5040" w:type="dxa"/>
          </w:tcPr>
          <w:p w14:paraId="534D26DA" w14:textId="0FCA4229" w:rsidR="00FD7FFC" w:rsidRDefault="007D4F0D" w:rsidP="00E904F3">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归还时测试</w:t>
            </w:r>
          </w:p>
        </w:tc>
      </w:tr>
    </w:tbl>
    <w:p w14:paraId="3AD236CB" w14:textId="65987847" w:rsidR="00E904F3" w:rsidRDefault="00634331" w:rsidP="0027656C">
      <w:pPr>
        <w:ind w:firstLineChars="0" w:firstLine="0"/>
      </w:pPr>
      <w:r>
        <w:rPr>
          <w:rFonts w:hint="eastAsia"/>
        </w:rPr>
        <w:t>更丰富的连接池配置参数参考官网说明：</w:t>
      </w:r>
    </w:p>
    <w:p w14:paraId="7B32825E" w14:textId="26508F2C" w:rsidR="00634331" w:rsidRDefault="003D2F25" w:rsidP="0027656C">
      <w:pPr>
        <w:ind w:firstLineChars="0" w:firstLine="0"/>
      </w:pPr>
      <w:hyperlink r:id="rId24" w:history="1">
        <w:r w:rsidR="00634331" w:rsidRPr="00634331">
          <w:rPr>
            <w:rStyle w:val="af2"/>
            <w:rFonts w:eastAsia="宋体"/>
          </w:rPr>
          <w:t>DruidDataSource</w:t>
        </w:r>
        <w:r w:rsidR="00634331" w:rsidRPr="00634331">
          <w:rPr>
            <w:rStyle w:val="af2"/>
            <w:rFonts w:eastAsia="宋体"/>
          </w:rPr>
          <w:t>配置属性列表</w:t>
        </w:r>
        <w:r w:rsidR="00634331" w:rsidRPr="00634331">
          <w:rPr>
            <w:rStyle w:val="af2"/>
            <w:rFonts w:eastAsia="宋体"/>
          </w:rPr>
          <w:t xml:space="preserve"> · alibaba/druid Wiki · GitHub</w:t>
        </w:r>
      </w:hyperlink>
    </w:p>
    <w:p w14:paraId="670FF0D0" w14:textId="7D4A1AD7" w:rsidR="0027656C" w:rsidRDefault="0027656C" w:rsidP="0027656C">
      <w:pPr>
        <w:pStyle w:val="2"/>
      </w:pPr>
      <w:r>
        <w:rPr>
          <w:rFonts w:hint="eastAsia"/>
        </w:rPr>
        <w:t>总结</w:t>
      </w:r>
    </w:p>
    <w:p w14:paraId="37DFA5A4" w14:textId="0B0D6DC5" w:rsidR="0027656C" w:rsidRDefault="0027656C" w:rsidP="0027656C">
      <w:r>
        <w:t xml:space="preserve">Springboot </w:t>
      </w:r>
      <w:r>
        <w:rPr>
          <w:rFonts w:hint="eastAsia"/>
        </w:rPr>
        <w:t>作为一个</w:t>
      </w:r>
      <w:r>
        <w:t>web</w:t>
      </w:r>
      <w:r>
        <w:rPr>
          <w:rFonts w:hint="eastAsia"/>
        </w:rPr>
        <w:t>应用快速开发框架，整合了</w:t>
      </w:r>
      <w:r>
        <w:rPr>
          <w:rFonts w:hint="eastAsia"/>
        </w:rPr>
        <w:t>S</w:t>
      </w:r>
      <w:r>
        <w:t>pringMVC</w:t>
      </w:r>
      <w:r>
        <w:rPr>
          <w:rFonts w:hint="eastAsia"/>
        </w:rPr>
        <w:t>、</w:t>
      </w:r>
      <w:r>
        <w:t>Spring</w:t>
      </w:r>
      <w:r>
        <w:rPr>
          <w:rFonts w:hint="eastAsia"/>
        </w:rPr>
        <w:t>、</w:t>
      </w:r>
      <w:r w:rsidR="000B1703">
        <w:rPr>
          <w:rFonts w:hint="eastAsia"/>
        </w:rPr>
        <w:t>MyBatis</w:t>
      </w:r>
      <w:r>
        <w:rPr>
          <w:rFonts w:hint="eastAsia"/>
        </w:rPr>
        <w:t>等框架。其中：</w:t>
      </w:r>
    </w:p>
    <w:p w14:paraId="541A4168" w14:textId="0B3BAC4B" w:rsidR="0027656C" w:rsidRDefault="0027656C" w:rsidP="0027656C">
      <w:r>
        <w:rPr>
          <w:rFonts w:hint="eastAsia"/>
        </w:rPr>
        <w:t>S</w:t>
      </w:r>
      <w:r>
        <w:t>pringMVC</w:t>
      </w:r>
      <w:r>
        <w:rPr>
          <w:rFonts w:hint="eastAsia"/>
        </w:rPr>
        <w:t>负责接收返回</w:t>
      </w:r>
      <w:r>
        <w:t>web</w:t>
      </w:r>
      <w:r>
        <w:rPr>
          <w:rFonts w:hint="eastAsia"/>
        </w:rPr>
        <w:t>请求。</w:t>
      </w:r>
    </w:p>
    <w:p w14:paraId="378CA1A2" w14:textId="1291D35E" w:rsidR="0027656C" w:rsidRDefault="0027656C" w:rsidP="0027656C">
      <w:r>
        <w:rPr>
          <w:rFonts w:hint="eastAsia"/>
        </w:rPr>
        <w:t>S</w:t>
      </w:r>
      <w:r>
        <w:t>pring</w:t>
      </w:r>
      <w:r>
        <w:rPr>
          <w:rFonts w:hint="eastAsia"/>
        </w:rPr>
        <w:t>负责把业务处理类的组件化，管理生命周期。</w:t>
      </w:r>
    </w:p>
    <w:p w14:paraId="17CD7DDE" w14:textId="268B90EE" w:rsidR="0027656C" w:rsidRDefault="000B1703" w:rsidP="0027656C">
      <w:r>
        <w:rPr>
          <w:rFonts w:hint="eastAsia"/>
        </w:rPr>
        <w:t>MyBatis</w:t>
      </w:r>
      <w:r w:rsidR="0027656C">
        <w:rPr>
          <w:rFonts w:hint="eastAsia"/>
        </w:rPr>
        <w:t>负责连接数据</w:t>
      </w:r>
      <w:r w:rsidR="004D3BEC">
        <w:rPr>
          <w:rFonts w:hint="eastAsia"/>
        </w:rPr>
        <w:t>库、封装参数、封装结果</w:t>
      </w:r>
      <w:r w:rsidR="0027656C">
        <w:rPr>
          <w:rFonts w:hint="eastAsia"/>
        </w:rPr>
        <w:t>。</w:t>
      </w:r>
    </w:p>
    <w:p w14:paraId="5BEBD9E0" w14:textId="53B72B67" w:rsidR="0027656C" w:rsidRDefault="00146513" w:rsidP="0027656C">
      <w:r>
        <w:rPr>
          <w:rFonts w:hint="eastAsia"/>
        </w:rPr>
        <w:t>MyBatis-Plus</w:t>
      </w:r>
      <w:r w:rsidR="00003109">
        <w:rPr>
          <w:rFonts w:hint="eastAsia"/>
        </w:rPr>
        <w:t>是</w:t>
      </w:r>
      <w:r w:rsidR="000B1703">
        <w:t>MyBatis</w:t>
      </w:r>
      <w:r w:rsidR="00003109">
        <w:rPr>
          <w:rFonts w:hint="eastAsia"/>
        </w:rPr>
        <w:t>的第三方扩展依赖，可以方便的对数据</w:t>
      </w:r>
      <w:r w:rsidR="004D3BEC">
        <w:rPr>
          <w:rFonts w:hint="eastAsia"/>
        </w:rPr>
        <w:t>单</w:t>
      </w:r>
      <w:r w:rsidR="00003109">
        <w:rPr>
          <w:rFonts w:hint="eastAsia"/>
        </w:rPr>
        <w:t>表进行</w:t>
      </w:r>
      <w:r w:rsidR="00FD430F">
        <w:rPr>
          <w:rFonts w:hint="eastAsia"/>
        </w:rPr>
        <w:t>插</w:t>
      </w:r>
      <w:r w:rsidR="00003109">
        <w:rPr>
          <w:rFonts w:hint="eastAsia"/>
        </w:rPr>
        <w:t>删改查操作。</w:t>
      </w:r>
    </w:p>
    <w:p w14:paraId="62A78296" w14:textId="3474DE9C" w:rsidR="00AA26ED" w:rsidRDefault="00146513" w:rsidP="0027656C">
      <w:r>
        <w:t>MyBatis-Plus</w:t>
      </w:r>
      <w:r w:rsidR="00AA26ED">
        <w:t xml:space="preserve"> </w:t>
      </w:r>
      <w:r w:rsidR="00AA26ED">
        <w:rPr>
          <w:rFonts w:hint="eastAsia"/>
        </w:rPr>
        <w:t>提供了代码生成器</w:t>
      </w:r>
      <w:r w:rsidR="00AA26ED">
        <w:t xml:space="preserve">generator </w:t>
      </w:r>
      <w:r w:rsidR="00AA26ED">
        <w:rPr>
          <w:rFonts w:hint="eastAsia"/>
        </w:rPr>
        <w:t>，辅助我们快速生成基础代码。</w:t>
      </w:r>
    </w:p>
    <w:p w14:paraId="0168F36B" w14:textId="02A7DA9A" w:rsidR="00003109" w:rsidRDefault="00003109" w:rsidP="0027656C">
      <w:r>
        <w:t>DynamicDatasource</w:t>
      </w:r>
      <w:r>
        <w:rPr>
          <w:rFonts w:hint="eastAsia"/>
        </w:rPr>
        <w:t>是用来对接多个</w:t>
      </w:r>
      <w:r>
        <w:t>jdbc</w:t>
      </w:r>
      <w:r>
        <w:rPr>
          <w:rFonts w:hint="eastAsia"/>
        </w:rPr>
        <w:t>数据源的工具。</w:t>
      </w:r>
    </w:p>
    <w:p w14:paraId="4F7BED5A" w14:textId="0C0182F9" w:rsidR="002A2DF2" w:rsidRPr="0027656C" w:rsidRDefault="00093914" w:rsidP="00614413">
      <w:r>
        <w:rPr>
          <w:rFonts w:hint="eastAsia"/>
        </w:rPr>
        <w:t>D</w:t>
      </w:r>
      <w:r>
        <w:t>ruid</w:t>
      </w:r>
      <w:r w:rsidR="00F1441A">
        <w:t xml:space="preserve"> </w:t>
      </w:r>
      <w:r w:rsidR="00F1441A">
        <w:rPr>
          <w:rFonts w:hint="eastAsia"/>
        </w:rPr>
        <w:t>是一个非常好用的数据连接池，可以使得数据连接循环利用减少开销。</w:t>
      </w:r>
    </w:p>
    <w:p w14:paraId="6C0F14C2" w14:textId="0ADCD692" w:rsidR="008B7EC7" w:rsidRDefault="007B42E5" w:rsidP="008E75AD">
      <w:pPr>
        <w:pStyle w:val="1"/>
      </w:pPr>
      <w:r>
        <w:rPr>
          <w:rFonts w:hint="eastAsia"/>
        </w:rPr>
        <w:t>数据治理考评</w:t>
      </w:r>
      <w:r w:rsidR="008E75AD">
        <w:rPr>
          <w:rFonts w:hint="eastAsia"/>
        </w:rPr>
        <w:t>项目基础搭建</w:t>
      </w:r>
    </w:p>
    <w:p w14:paraId="782ACA73" w14:textId="0894CCB5" w:rsidR="007B42E5" w:rsidRDefault="009C3C05" w:rsidP="007B42E5">
      <w:r>
        <w:rPr>
          <w:rFonts w:hint="eastAsia"/>
        </w:rPr>
        <w:lastRenderedPageBreak/>
        <w:t>整个考评项目其实就是一个</w:t>
      </w:r>
      <w:r>
        <w:rPr>
          <w:rFonts w:hint="eastAsia"/>
        </w:rPr>
        <w:t>S</w:t>
      </w:r>
      <w:r>
        <w:t>pringboot</w:t>
      </w:r>
      <w:r>
        <w:rPr>
          <w:rFonts w:hint="eastAsia"/>
        </w:rPr>
        <w:t>应用，接下</w:t>
      </w:r>
      <w:r w:rsidR="00C278F0">
        <w:rPr>
          <w:rFonts w:hint="eastAsia"/>
        </w:rPr>
        <w:t>来</w:t>
      </w:r>
      <w:r>
        <w:rPr>
          <w:rFonts w:hint="eastAsia"/>
        </w:rPr>
        <w:t>搭建应用。</w:t>
      </w:r>
    </w:p>
    <w:p w14:paraId="54D3EF7A" w14:textId="64D26B5C" w:rsidR="009C3C05" w:rsidRDefault="009C3C05" w:rsidP="00614413">
      <w:pPr>
        <w:ind w:firstLineChars="0" w:firstLine="0"/>
      </w:pPr>
      <w:r>
        <w:rPr>
          <w:noProof/>
        </w:rPr>
        <w:drawing>
          <wp:inline distT="0" distB="0" distL="0" distR="0" wp14:anchorId="776D9C2F" wp14:editId="1B11F268">
            <wp:extent cx="4347577" cy="3032125"/>
            <wp:effectExtent l="19050" t="19050" r="15240" b="158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64398" cy="3043857"/>
                    </a:xfrm>
                    <a:prstGeom prst="rect">
                      <a:avLst/>
                    </a:prstGeom>
                    <a:ln w="6350">
                      <a:solidFill>
                        <a:schemeClr val="tx1"/>
                      </a:solidFill>
                    </a:ln>
                  </pic:spPr>
                </pic:pic>
              </a:graphicData>
            </a:graphic>
          </wp:inline>
        </w:drawing>
      </w:r>
    </w:p>
    <w:p w14:paraId="57427ED9" w14:textId="2F5A370F" w:rsidR="000E6DE0" w:rsidRDefault="0068395B" w:rsidP="00763328">
      <w:pPr>
        <w:pStyle w:val="2"/>
      </w:pPr>
      <w:r>
        <w:rPr>
          <w:rFonts w:hint="eastAsia"/>
        </w:rPr>
        <w:t>建立工程项目</w:t>
      </w:r>
    </w:p>
    <w:p w14:paraId="61B26DA3" w14:textId="53A8B8F4" w:rsidR="00145C7E" w:rsidRPr="009C3C16" w:rsidRDefault="00145C7E" w:rsidP="009C3C16">
      <w:pPr>
        <w:ind w:firstLineChars="0" w:firstLine="0"/>
        <w:rPr>
          <w:b/>
          <w:bCs/>
        </w:rPr>
      </w:pPr>
      <w:r w:rsidRPr="00350AEB">
        <w:rPr>
          <w:b/>
          <w:bCs/>
        </w:rPr>
        <w:t>1</w:t>
      </w:r>
      <w:r w:rsidRPr="00350AEB">
        <w:rPr>
          <w:rFonts w:hint="eastAsia"/>
          <w:b/>
          <w:bCs/>
        </w:rPr>
        <w:t>）</w:t>
      </w:r>
      <w:r>
        <w:rPr>
          <w:rFonts w:hint="eastAsia"/>
          <w:b/>
          <w:bCs/>
        </w:rPr>
        <w:t>填写工程信息</w:t>
      </w:r>
    </w:p>
    <w:p w14:paraId="5EB28741" w14:textId="2B34C29F" w:rsidR="0068395B" w:rsidRDefault="0068395B" w:rsidP="00D8132D">
      <w:pPr>
        <w:ind w:firstLineChars="0" w:firstLine="0"/>
      </w:pPr>
      <w:r>
        <w:rPr>
          <w:noProof/>
        </w:rPr>
        <w:drawing>
          <wp:inline distT="0" distB="0" distL="0" distR="0" wp14:anchorId="7D36680E" wp14:editId="5BA16B14">
            <wp:extent cx="5274310" cy="3933825"/>
            <wp:effectExtent l="19050" t="19050" r="21590" b="285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933825"/>
                    </a:xfrm>
                    <a:prstGeom prst="rect">
                      <a:avLst/>
                    </a:prstGeom>
                    <a:ln w="6350">
                      <a:solidFill>
                        <a:schemeClr val="tx1"/>
                      </a:solidFill>
                    </a:ln>
                  </pic:spPr>
                </pic:pic>
              </a:graphicData>
            </a:graphic>
          </wp:inline>
        </w:drawing>
      </w:r>
    </w:p>
    <w:p w14:paraId="259E8F29" w14:textId="7E50F85D" w:rsidR="00145C7E" w:rsidRPr="00145C7E" w:rsidRDefault="00145C7E" w:rsidP="00145C7E">
      <w:pPr>
        <w:ind w:firstLineChars="0" w:firstLine="0"/>
        <w:rPr>
          <w:b/>
          <w:bCs/>
        </w:rPr>
      </w:pPr>
      <w:r>
        <w:rPr>
          <w:b/>
          <w:bCs/>
        </w:rPr>
        <w:t>2</w:t>
      </w:r>
      <w:r w:rsidRPr="00350AEB">
        <w:rPr>
          <w:rFonts w:hint="eastAsia"/>
          <w:b/>
          <w:bCs/>
        </w:rPr>
        <w:t>）</w:t>
      </w:r>
      <w:r>
        <w:rPr>
          <w:rFonts w:hint="eastAsia"/>
          <w:b/>
          <w:bCs/>
        </w:rPr>
        <w:t>选择</w:t>
      </w:r>
      <w:r w:rsidRPr="00350AEB">
        <w:rPr>
          <w:rFonts w:hint="eastAsia"/>
          <w:b/>
          <w:bCs/>
        </w:rPr>
        <w:t>依赖</w:t>
      </w:r>
    </w:p>
    <w:p w14:paraId="56740241" w14:textId="2FF48755" w:rsidR="000E6DE0" w:rsidRDefault="0068395B" w:rsidP="00D8132D">
      <w:pPr>
        <w:ind w:firstLineChars="0" w:firstLine="0"/>
      </w:pPr>
      <w:r>
        <w:rPr>
          <w:noProof/>
        </w:rPr>
        <w:lastRenderedPageBreak/>
        <w:drawing>
          <wp:inline distT="0" distB="0" distL="0" distR="0" wp14:anchorId="52F899DA" wp14:editId="4C00097A">
            <wp:extent cx="5274310" cy="3543935"/>
            <wp:effectExtent l="19050" t="19050" r="21590" b="184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543935"/>
                    </a:xfrm>
                    <a:prstGeom prst="rect">
                      <a:avLst/>
                    </a:prstGeom>
                    <a:ln w="6350">
                      <a:solidFill>
                        <a:schemeClr val="tx1"/>
                      </a:solidFill>
                    </a:ln>
                  </pic:spPr>
                </pic:pic>
              </a:graphicData>
            </a:graphic>
          </wp:inline>
        </w:drawing>
      </w:r>
    </w:p>
    <w:p w14:paraId="130996B2" w14:textId="77777777" w:rsidR="00F2400F" w:rsidRDefault="00F2400F" w:rsidP="000E6DE0"/>
    <w:p w14:paraId="43464155" w14:textId="01ACE44C" w:rsidR="00F2400F" w:rsidRDefault="003002B9" w:rsidP="000E6DE0">
      <w:r>
        <w:rPr>
          <w:noProof/>
        </w:rPr>
        <w:drawing>
          <wp:inline distT="0" distB="0" distL="0" distR="0" wp14:anchorId="60BEEDC8" wp14:editId="2898A1EB">
            <wp:extent cx="2758863" cy="3547110"/>
            <wp:effectExtent l="19050" t="19050" r="22860" b="152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61325" cy="3550276"/>
                    </a:xfrm>
                    <a:prstGeom prst="rect">
                      <a:avLst/>
                    </a:prstGeom>
                    <a:ln w="6350">
                      <a:solidFill>
                        <a:schemeClr val="tx1"/>
                      </a:solidFill>
                    </a:ln>
                  </pic:spPr>
                </pic:pic>
              </a:graphicData>
            </a:graphic>
          </wp:inline>
        </w:drawing>
      </w:r>
    </w:p>
    <w:p w14:paraId="4B010815" w14:textId="521E6585" w:rsidR="003002B9" w:rsidRDefault="00D649C8" w:rsidP="00763328">
      <w:pPr>
        <w:pStyle w:val="2"/>
      </w:pPr>
      <w:r>
        <w:t xml:space="preserve">pom.xml </w:t>
      </w:r>
      <w:r>
        <w:rPr>
          <w:rFonts w:hint="eastAsia"/>
        </w:rPr>
        <w:t>文件中的依赖</w:t>
      </w:r>
      <w:r w:rsidR="00763328">
        <w:rPr>
          <w:rFonts w:hint="eastAsia"/>
        </w:rPr>
        <w:t xml:space="preserve"> </w:t>
      </w:r>
    </w:p>
    <w:p w14:paraId="18FD761B" w14:textId="64D3454B" w:rsidR="00D649C8" w:rsidRDefault="00D649C8" w:rsidP="00145C7E">
      <w:pPr>
        <w:pStyle w:val="aff3"/>
        <w:topLinePunct/>
        <w:adjustRightInd w:val="0"/>
        <w:rPr>
          <w:rFonts w:eastAsiaTheme="minorEastAsia"/>
          <w:sz w:val="15"/>
          <w:szCs w:val="21"/>
        </w:rPr>
      </w:pPr>
      <w:r w:rsidRPr="00183607">
        <w:rPr>
          <w:rFonts w:eastAsiaTheme="minorEastAsia"/>
          <w:sz w:val="15"/>
          <w:szCs w:val="21"/>
        </w:rPr>
        <w:t>&lt;dependencies&gt;</w:t>
      </w:r>
      <w:r w:rsidRPr="00183607">
        <w:rPr>
          <w:rFonts w:eastAsiaTheme="minorEastAsia"/>
          <w:sz w:val="15"/>
          <w:szCs w:val="21"/>
        </w:rPr>
        <w:br/>
        <w:t xml:space="preserve">    &lt;dependency&gt;</w:t>
      </w:r>
      <w:r w:rsidRPr="00183607">
        <w:rPr>
          <w:rFonts w:eastAsiaTheme="minorEastAsia"/>
          <w:sz w:val="15"/>
          <w:szCs w:val="21"/>
        </w:rPr>
        <w:br/>
        <w:t xml:space="preserve">        &lt;groupId&gt;org.springframework.boot&lt;/groupId&gt;</w:t>
      </w:r>
      <w:r w:rsidRPr="00183607">
        <w:rPr>
          <w:rFonts w:eastAsiaTheme="minorEastAsia"/>
          <w:sz w:val="15"/>
          <w:szCs w:val="21"/>
        </w:rPr>
        <w:br/>
        <w:t xml:space="preserve">        &lt;artifactId&gt;spring-boot-starter-jdbc&lt;/artifactId&gt;</w:t>
      </w:r>
      <w:r w:rsidRPr="00183607">
        <w:rPr>
          <w:rFonts w:eastAsiaTheme="minorEastAsia"/>
          <w:sz w:val="15"/>
          <w:szCs w:val="21"/>
        </w:rPr>
        <w:br/>
      </w:r>
      <w:r w:rsidRPr="00183607">
        <w:rPr>
          <w:rFonts w:eastAsiaTheme="minorEastAsia"/>
          <w:sz w:val="15"/>
          <w:szCs w:val="21"/>
        </w:rPr>
        <w:lastRenderedPageBreak/>
        <w:t xml:space="preserve">    &lt;/dependency&gt;</w:t>
      </w:r>
      <w:r w:rsidRPr="00183607">
        <w:rPr>
          <w:rFonts w:eastAsiaTheme="minorEastAsia"/>
          <w:sz w:val="15"/>
          <w:szCs w:val="21"/>
        </w:rPr>
        <w:br/>
        <w:t xml:space="preserve">    &lt;dependency&gt;</w:t>
      </w:r>
      <w:r w:rsidRPr="00183607">
        <w:rPr>
          <w:rFonts w:eastAsiaTheme="minorEastAsia"/>
          <w:sz w:val="15"/>
          <w:szCs w:val="21"/>
        </w:rPr>
        <w:br/>
        <w:t xml:space="preserve">        &lt;groupId&gt;org.springframework.boot&lt;/groupId&gt;</w:t>
      </w:r>
      <w:r w:rsidRPr="00183607">
        <w:rPr>
          <w:rFonts w:eastAsiaTheme="minorEastAsia"/>
          <w:sz w:val="15"/>
          <w:szCs w:val="21"/>
        </w:rPr>
        <w:br/>
        <w:t xml:space="preserve">        &lt;artifactId&gt;spring-boot-starter-web&lt;/artifactId&gt;</w:t>
      </w:r>
      <w:r w:rsidRPr="00183607">
        <w:rPr>
          <w:rFonts w:eastAsiaTheme="minorEastAsia"/>
          <w:sz w:val="15"/>
          <w:szCs w:val="21"/>
        </w:rPr>
        <w:br/>
        <w:t xml:space="preserve">    &lt;/dependency&gt;</w:t>
      </w:r>
      <w:r w:rsidRPr="00183607">
        <w:rPr>
          <w:rFonts w:eastAsiaTheme="minorEastAsia"/>
          <w:sz w:val="15"/>
          <w:szCs w:val="21"/>
        </w:rPr>
        <w:br/>
        <w:t xml:space="preserve">    &lt;dependency&gt;</w:t>
      </w:r>
      <w:r w:rsidRPr="00183607">
        <w:rPr>
          <w:rFonts w:eastAsiaTheme="minorEastAsia"/>
          <w:sz w:val="15"/>
          <w:szCs w:val="21"/>
        </w:rPr>
        <w:br/>
        <w:t xml:space="preserve">        &lt;groupId&gt;org.</w:t>
      </w:r>
      <w:r w:rsidR="00A51C30">
        <w:rPr>
          <w:rFonts w:eastAsiaTheme="minorEastAsia" w:hint="eastAsia"/>
          <w:sz w:val="15"/>
          <w:szCs w:val="21"/>
        </w:rPr>
        <w:t>m</w:t>
      </w:r>
      <w:r w:rsidR="000B1703">
        <w:rPr>
          <w:rFonts w:eastAsiaTheme="minorEastAsia"/>
          <w:sz w:val="15"/>
          <w:szCs w:val="21"/>
        </w:rPr>
        <w:t>y</w:t>
      </w:r>
      <w:r w:rsidR="00A51C30">
        <w:rPr>
          <w:rFonts w:eastAsiaTheme="minorEastAsia" w:hint="eastAsia"/>
          <w:sz w:val="15"/>
          <w:szCs w:val="21"/>
        </w:rPr>
        <w:t>b</w:t>
      </w:r>
      <w:r w:rsidR="000B1703">
        <w:rPr>
          <w:rFonts w:eastAsiaTheme="minorEastAsia"/>
          <w:sz w:val="15"/>
          <w:szCs w:val="21"/>
        </w:rPr>
        <w:t>atis</w:t>
      </w:r>
      <w:r w:rsidRPr="00183607">
        <w:rPr>
          <w:rFonts w:eastAsiaTheme="minorEastAsia"/>
          <w:sz w:val="15"/>
          <w:szCs w:val="21"/>
        </w:rPr>
        <w:t>.spring.boot&lt;/groupId&gt;</w:t>
      </w:r>
      <w:r w:rsidRPr="00183607">
        <w:rPr>
          <w:rFonts w:eastAsiaTheme="minorEastAsia"/>
          <w:sz w:val="15"/>
          <w:szCs w:val="21"/>
        </w:rPr>
        <w:br/>
        <w:t xml:space="preserve">        &lt;artifactId&gt;</w:t>
      </w:r>
      <w:r w:rsidR="00A51C30">
        <w:rPr>
          <w:rFonts w:eastAsiaTheme="minorEastAsia" w:hint="eastAsia"/>
          <w:sz w:val="15"/>
          <w:szCs w:val="21"/>
        </w:rPr>
        <w:t>m</w:t>
      </w:r>
      <w:r w:rsidR="000B1703">
        <w:rPr>
          <w:rFonts w:eastAsiaTheme="minorEastAsia"/>
          <w:sz w:val="15"/>
          <w:szCs w:val="21"/>
        </w:rPr>
        <w:t>y</w:t>
      </w:r>
      <w:r w:rsidR="00A51C30">
        <w:rPr>
          <w:rFonts w:eastAsiaTheme="minorEastAsia" w:hint="eastAsia"/>
          <w:sz w:val="15"/>
          <w:szCs w:val="21"/>
        </w:rPr>
        <w:t>b</w:t>
      </w:r>
      <w:r w:rsidR="000B1703">
        <w:rPr>
          <w:rFonts w:eastAsiaTheme="minorEastAsia"/>
          <w:sz w:val="15"/>
          <w:szCs w:val="21"/>
        </w:rPr>
        <w:t>atis</w:t>
      </w:r>
      <w:r w:rsidRPr="00183607">
        <w:rPr>
          <w:rFonts w:eastAsiaTheme="minorEastAsia"/>
          <w:sz w:val="15"/>
          <w:szCs w:val="21"/>
        </w:rPr>
        <w:t>-spring-boot-starter&lt;/artifactId&gt;</w:t>
      </w:r>
      <w:r w:rsidRPr="00183607">
        <w:rPr>
          <w:rFonts w:eastAsiaTheme="minorEastAsia"/>
          <w:sz w:val="15"/>
          <w:szCs w:val="21"/>
        </w:rPr>
        <w:br/>
        <w:t xml:space="preserve">        &lt;version&gt;2.3.0&lt;/version&gt;</w:t>
      </w:r>
      <w:r w:rsidRPr="00183607">
        <w:rPr>
          <w:rFonts w:eastAsiaTheme="minorEastAsia"/>
          <w:sz w:val="15"/>
          <w:szCs w:val="21"/>
        </w:rPr>
        <w:br/>
        <w:t xml:space="preserve">    &lt;/dependency&gt;</w:t>
      </w:r>
      <w:r w:rsidRPr="00183607">
        <w:rPr>
          <w:rFonts w:eastAsiaTheme="minorEastAsia"/>
          <w:sz w:val="15"/>
          <w:szCs w:val="21"/>
        </w:rPr>
        <w:br/>
      </w:r>
      <w:r w:rsidRPr="00183607">
        <w:rPr>
          <w:rFonts w:eastAsiaTheme="minorEastAsia"/>
          <w:sz w:val="15"/>
          <w:szCs w:val="21"/>
        </w:rPr>
        <w:br/>
        <w:t xml:space="preserve">    &lt;dependency&gt;</w:t>
      </w:r>
      <w:r w:rsidRPr="00183607">
        <w:rPr>
          <w:rFonts w:eastAsiaTheme="minorEastAsia"/>
          <w:sz w:val="15"/>
          <w:szCs w:val="21"/>
        </w:rPr>
        <w:br/>
        <w:t xml:space="preserve">        &lt;groupId&gt;com.mysql&lt;/groupId&gt;</w:t>
      </w:r>
      <w:r w:rsidRPr="00183607">
        <w:rPr>
          <w:rFonts w:eastAsiaTheme="minorEastAsia"/>
          <w:sz w:val="15"/>
          <w:szCs w:val="21"/>
        </w:rPr>
        <w:br/>
        <w:t xml:space="preserve">        &lt;artifactId&gt;mysql-connector-j&lt;/artifactId&gt;</w:t>
      </w:r>
      <w:r w:rsidRPr="00183607">
        <w:rPr>
          <w:rFonts w:eastAsiaTheme="minorEastAsia"/>
          <w:sz w:val="15"/>
          <w:szCs w:val="21"/>
        </w:rPr>
        <w:br/>
        <w:t xml:space="preserve">        &lt;scope&gt;runtime&lt;/scope&gt;</w:t>
      </w:r>
      <w:r w:rsidRPr="00183607">
        <w:rPr>
          <w:rFonts w:eastAsiaTheme="minorEastAsia"/>
          <w:sz w:val="15"/>
          <w:szCs w:val="21"/>
        </w:rPr>
        <w:br/>
        <w:t xml:space="preserve">    &lt;/dependency&gt;</w:t>
      </w:r>
      <w:r w:rsidRPr="00183607">
        <w:rPr>
          <w:rFonts w:eastAsiaTheme="minorEastAsia"/>
          <w:sz w:val="15"/>
          <w:szCs w:val="21"/>
        </w:rPr>
        <w:br/>
        <w:t xml:space="preserve">    &lt;dependency&gt;</w:t>
      </w:r>
      <w:r w:rsidRPr="00183607">
        <w:rPr>
          <w:rFonts w:eastAsiaTheme="minorEastAsia"/>
          <w:sz w:val="15"/>
          <w:szCs w:val="21"/>
        </w:rPr>
        <w:br/>
        <w:t xml:space="preserve">        &lt;groupId&gt;org.projectlombok&lt;/groupId&gt;</w:t>
      </w:r>
      <w:r w:rsidRPr="00183607">
        <w:rPr>
          <w:rFonts w:eastAsiaTheme="minorEastAsia"/>
          <w:sz w:val="15"/>
          <w:szCs w:val="21"/>
        </w:rPr>
        <w:br/>
        <w:t xml:space="preserve">        &lt;artifactId&gt;lombok&lt;/artifactId&gt;</w:t>
      </w:r>
      <w:r w:rsidRPr="00183607">
        <w:rPr>
          <w:rFonts w:eastAsiaTheme="minorEastAsia"/>
          <w:sz w:val="15"/>
          <w:szCs w:val="21"/>
        </w:rPr>
        <w:br/>
        <w:t xml:space="preserve">        &lt;optional&gt;true&lt;/optional&gt;</w:t>
      </w:r>
      <w:r w:rsidRPr="00183607">
        <w:rPr>
          <w:rFonts w:eastAsiaTheme="minorEastAsia"/>
          <w:sz w:val="15"/>
          <w:szCs w:val="21"/>
        </w:rPr>
        <w:br/>
        <w:t xml:space="preserve">    &lt;/dependency&gt;</w:t>
      </w:r>
      <w:r w:rsidRPr="00183607">
        <w:rPr>
          <w:rFonts w:eastAsiaTheme="minorEastAsia"/>
          <w:sz w:val="15"/>
          <w:szCs w:val="21"/>
        </w:rPr>
        <w:br/>
        <w:t xml:space="preserve">    &lt;dependency&gt;</w:t>
      </w:r>
      <w:r w:rsidRPr="00183607">
        <w:rPr>
          <w:rFonts w:eastAsiaTheme="minorEastAsia"/>
          <w:sz w:val="15"/>
          <w:szCs w:val="21"/>
        </w:rPr>
        <w:br/>
        <w:t xml:space="preserve">        &lt;groupId&gt;org.springframework.boot&lt;/groupId&gt;</w:t>
      </w:r>
      <w:r w:rsidRPr="00183607">
        <w:rPr>
          <w:rFonts w:eastAsiaTheme="minorEastAsia"/>
          <w:sz w:val="15"/>
          <w:szCs w:val="21"/>
        </w:rPr>
        <w:br/>
        <w:t xml:space="preserve">        &lt;artifactId&gt;spring-boot-starter-test&lt;/artifactId&gt;</w:t>
      </w:r>
      <w:r w:rsidRPr="00183607">
        <w:rPr>
          <w:rFonts w:eastAsiaTheme="minorEastAsia"/>
          <w:sz w:val="15"/>
          <w:szCs w:val="21"/>
        </w:rPr>
        <w:br/>
        <w:t xml:space="preserve">        &lt;scope&gt;test&lt;/scope&gt;</w:t>
      </w:r>
      <w:r w:rsidRPr="00183607">
        <w:rPr>
          <w:rFonts w:eastAsiaTheme="minorEastAsia"/>
          <w:sz w:val="15"/>
          <w:szCs w:val="21"/>
        </w:rPr>
        <w:br/>
        <w:t xml:space="preserve">    &lt;/dependency&gt;</w:t>
      </w:r>
      <w:r w:rsidRPr="00183607">
        <w:rPr>
          <w:rFonts w:eastAsiaTheme="minorEastAsia"/>
          <w:sz w:val="15"/>
          <w:szCs w:val="21"/>
        </w:rPr>
        <w:br/>
      </w:r>
      <w:r w:rsidRPr="00183607">
        <w:rPr>
          <w:rFonts w:eastAsiaTheme="minorEastAsia"/>
          <w:sz w:val="15"/>
          <w:szCs w:val="21"/>
        </w:rPr>
        <w:br/>
        <w:t xml:space="preserve">    &lt;dependency&gt;</w:t>
      </w:r>
      <w:r w:rsidRPr="00183607">
        <w:rPr>
          <w:rFonts w:eastAsiaTheme="minorEastAsia"/>
          <w:sz w:val="15"/>
          <w:szCs w:val="21"/>
        </w:rPr>
        <w:br/>
        <w:t xml:space="preserve">        &lt;groupId&gt;com.baomidou&lt;/groupId&gt;</w:t>
      </w:r>
      <w:r w:rsidRPr="00183607">
        <w:rPr>
          <w:rFonts w:eastAsiaTheme="minorEastAsia"/>
          <w:sz w:val="15"/>
          <w:szCs w:val="21"/>
        </w:rPr>
        <w:br/>
        <w:t xml:space="preserve">        &lt;artifactId&gt;</w:t>
      </w:r>
      <w:r w:rsidR="00A51C30">
        <w:rPr>
          <w:rFonts w:eastAsiaTheme="minorEastAsia" w:hint="eastAsia"/>
          <w:sz w:val="15"/>
          <w:szCs w:val="21"/>
        </w:rPr>
        <w:t>m</w:t>
      </w:r>
      <w:r w:rsidR="00146513">
        <w:rPr>
          <w:rFonts w:eastAsiaTheme="minorEastAsia"/>
          <w:sz w:val="15"/>
          <w:szCs w:val="21"/>
        </w:rPr>
        <w:t>y</w:t>
      </w:r>
      <w:r w:rsidR="00A51C30">
        <w:rPr>
          <w:rFonts w:eastAsiaTheme="minorEastAsia" w:hint="eastAsia"/>
          <w:sz w:val="15"/>
          <w:szCs w:val="21"/>
        </w:rPr>
        <w:t>b</w:t>
      </w:r>
      <w:r w:rsidR="00146513">
        <w:rPr>
          <w:rFonts w:eastAsiaTheme="minorEastAsia"/>
          <w:sz w:val="15"/>
          <w:szCs w:val="21"/>
        </w:rPr>
        <w:t>atis-</w:t>
      </w:r>
      <w:r w:rsidR="00A51C30">
        <w:rPr>
          <w:rFonts w:eastAsiaTheme="minorEastAsia" w:hint="eastAsia"/>
          <w:sz w:val="15"/>
          <w:szCs w:val="21"/>
        </w:rPr>
        <w:t>p</w:t>
      </w:r>
      <w:r w:rsidR="00146513">
        <w:rPr>
          <w:rFonts w:eastAsiaTheme="minorEastAsia"/>
          <w:sz w:val="15"/>
          <w:szCs w:val="21"/>
        </w:rPr>
        <w:t>lus</w:t>
      </w:r>
      <w:r w:rsidRPr="00183607">
        <w:rPr>
          <w:rFonts w:eastAsiaTheme="minorEastAsia"/>
          <w:sz w:val="15"/>
          <w:szCs w:val="21"/>
        </w:rPr>
        <w:t>-boot-starter&lt;/artifactId&gt;</w:t>
      </w:r>
      <w:r w:rsidRPr="00183607">
        <w:rPr>
          <w:rFonts w:eastAsiaTheme="minorEastAsia"/>
          <w:sz w:val="15"/>
          <w:szCs w:val="21"/>
        </w:rPr>
        <w:br/>
        <w:t xml:space="preserve">        &lt;version&gt;3.4.1&lt;/version&gt;</w:t>
      </w:r>
      <w:r w:rsidRPr="00183607">
        <w:rPr>
          <w:rFonts w:eastAsiaTheme="minorEastAsia"/>
          <w:sz w:val="15"/>
          <w:szCs w:val="21"/>
        </w:rPr>
        <w:br/>
        <w:t xml:space="preserve">    &lt;/dependency&gt;</w:t>
      </w:r>
      <w:r w:rsidRPr="00183607">
        <w:rPr>
          <w:rFonts w:eastAsiaTheme="minorEastAsia"/>
          <w:sz w:val="15"/>
          <w:szCs w:val="21"/>
        </w:rPr>
        <w:br/>
      </w:r>
      <w:r w:rsidRPr="00183607">
        <w:rPr>
          <w:rFonts w:eastAsiaTheme="minorEastAsia"/>
          <w:sz w:val="15"/>
          <w:szCs w:val="21"/>
        </w:rPr>
        <w:br/>
        <w:t xml:space="preserve">    &lt;dependency&gt;</w:t>
      </w:r>
      <w:r w:rsidRPr="00183607">
        <w:rPr>
          <w:rFonts w:eastAsiaTheme="minorEastAsia"/>
          <w:sz w:val="15"/>
          <w:szCs w:val="21"/>
        </w:rPr>
        <w:br/>
        <w:t xml:space="preserve">        &lt;groupId&gt;org.apache.commons&lt;/groupId&gt;</w:t>
      </w:r>
      <w:r w:rsidRPr="00183607">
        <w:rPr>
          <w:rFonts w:eastAsiaTheme="minorEastAsia"/>
          <w:sz w:val="15"/>
          <w:szCs w:val="21"/>
        </w:rPr>
        <w:br/>
        <w:t xml:space="preserve">        &lt;artifactId&gt;commons-lang3&lt;/artifactId&gt;</w:t>
      </w:r>
      <w:r w:rsidRPr="00183607">
        <w:rPr>
          <w:rFonts w:eastAsiaTheme="minorEastAsia"/>
          <w:sz w:val="15"/>
          <w:szCs w:val="21"/>
        </w:rPr>
        <w:br/>
        <w:t xml:space="preserve">    &lt;/dependency&gt;</w:t>
      </w:r>
      <w:r w:rsidRPr="00183607">
        <w:rPr>
          <w:rFonts w:eastAsiaTheme="minorEastAsia"/>
          <w:sz w:val="15"/>
          <w:szCs w:val="21"/>
        </w:rPr>
        <w:br/>
      </w:r>
      <w:r w:rsidRPr="00183607">
        <w:rPr>
          <w:rFonts w:eastAsiaTheme="minorEastAsia"/>
          <w:sz w:val="15"/>
          <w:szCs w:val="21"/>
        </w:rPr>
        <w:br/>
        <w:t xml:space="preserve">    &lt;dependency&gt;</w:t>
      </w:r>
      <w:r w:rsidRPr="00183607">
        <w:rPr>
          <w:rFonts w:eastAsiaTheme="minorEastAsia"/>
          <w:sz w:val="15"/>
          <w:szCs w:val="21"/>
        </w:rPr>
        <w:br/>
        <w:t xml:space="preserve">        &lt;groupId&gt;com.baomidou&lt;/groupId&gt;</w:t>
      </w:r>
      <w:r w:rsidRPr="00183607">
        <w:rPr>
          <w:rFonts w:eastAsiaTheme="minorEastAsia"/>
          <w:sz w:val="15"/>
          <w:szCs w:val="21"/>
        </w:rPr>
        <w:br/>
        <w:t xml:space="preserve">        &lt;artifactId&gt;dynamic-datasource-spring-boot-starter&lt;/artifactId&gt;</w:t>
      </w:r>
      <w:r w:rsidRPr="00183607">
        <w:rPr>
          <w:rFonts w:eastAsiaTheme="minorEastAsia"/>
          <w:sz w:val="15"/>
          <w:szCs w:val="21"/>
        </w:rPr>
        <w:br/>
        <w:t xml:space="preserve">        &lt;version&gt;3.3.2&lt;/version&gt;</w:t>
      </w:r>
      <w:r w:rsidRPr="00183607">
        <w:rPr>
          <w:rFonts w:eastAsiaTheme="minorEastAsia"/>
          <w:sz w:val="15"/>
          <w:szCs w:val="21"/>
        </w:rPr>
        <w:br/>
        <w:t xml:space="preserve">        &lt;scope&gt;compile&lt;/scope&gt;</w:t>
      </w:r>
      <w:r w:rsidRPr="00183607">
        <w:rPr>
          <w:rFonts w:eastAsiaTheme="minorEastAsia"/>
          <w:sz w:val="15"/>
          <w:szCs w:val="21"/>
        </w:rPr>
        <w:br/>
        <w:t xml:space="preserve">    &lt;/dependency&gt;</w:t>
      </w:r>
      <w:r w:rsidRPr="00183607">
        <w:rPr>
          <w:rFonts w:eastAsiaTheme="minorEastAsia"/>
          <w:sz w:val="15"/>
          <w:szCs w:val="21"/>
        </w:rPr>
        <w:br/>
      </w:r>
      <w:r w:rsidRPr="00183607">
        <w:rPr>
          <w:rFonts w:eastAsiaTheme="minorEastAsia"/>
          <w:sz w:val="15"/>
          <w:szCs w:val="21"/>
        </w:rPr>
        <w:br/>
        <w:t xml:space="preserve">    &lt;dependency&gt;</w:t>
      </w:r>
      <w:r w:rsidRPr="00183607">
        <w:rPr>
          <w:rFonts w:eastAsiaTheme="minorEastAsia"/>
          <w:sz w:val="15"/>
          <w:szCs w:val="21"/>
        </w:rPr>
        <w:br/>
        <w:t xml:space="preserve">        &lt;groupId&gt;com.alibaba&lt;/groupId&gt;</w:t>
      </w:r>
      <w:r w:rsidRPr="00183607">
        <w:rPr>
          <w:rFonts w:eastAsiaTheme="minorEastAsia"/>
          <w:sz w:val="15"/>
          <w:szCs w:val="21"/>
        </w:rPr>
        <w:br/>
        <w:t xml:space="preserve">        &lt;artifactId&gt;fastjson&lt;/artifactId&gt;</w:t>
      </w:r>
      <w:r w:rsidRPr="00183607">
        <w:rPr>
          <w:rFonts w:eastAsiaTheme="minorEastAsia"/>
          <w:sz w:val="15"/>
          <w:szCs w:val="21"/>
        </w:rPr>
        <w:br/>
        <w:t xml:space="preserve">        &lt;version&gt;1.2.83&lt;/version&gt;</w:t>
      </w:r>
      <w:r w:rsidRPr="00183607">
        <w:rPr>
          <w:rFonts w:eastAsiaTheme="minorEastAsia"/>
          <w:sz w:val="15"/>
          <w:szCs w:val="21"/>
        </w:rPr>
        <w:br/>
        <w:t xml:space="preserve">    &lt;/dependency&gt;</w:t>
      </w:r>
    </w:p>
    <w:p w14:paraId="3413E731" w14:textId="77777777" w:rsidR="003D28CD" w:rsidRDefault="003D28CD" w:rsidP="00145C7E">
      <w:pPr>
        <w:pStyle w:val="aff3"/>
        <w:topLinePunct/>
        <w:adjustRightInd w:val="0"/>
        <w:rPr>
          <w:rFonts w:eastAsiaTheme="minorEastAsia"/>
          <w:sz w:val="15"/>
          <w:szCs w:val="21"/>
        </w:rPr>
      </w:pPr>
    </w:p>
    <w:p w14:paraId="4113035F" w14:textId="095242B6" w:rsidR="003D28CD" w:rsidRPr="003D28CD" w:rsidRDefault="003D28CD" w:rsidP="003D28CD">
      <w:pPr>
        <w:pStyle w:val="aff3"/>
        <w:topLinePunct/>
        <w:adjustRightInd w:val="0"/>
        <w:rPr>
          <w:rFonts w:eastAsiaTheme="minorEastAsia"/>
          <w:sz w:val="15"/>
          <w:szCs w:val="21"/>
        </w:rPr>
      </w:pPr>
      <w:r>
        <w:rPr>
          <w:rFonts w:eastAsiaTheme="minorEastAsia" w:hint="eastAsia"/>
          <w:sz w:val="15"/>
          <w:szCs w:val="21"/>
        </w:rPr>
        <w:t xml:space="preserve"> </w:t>
      </w:r>
      <w:r>
        <w:rPr>
          <w:rFonts w:eastAsiaTheme="minorEastAsia"/>
          <w:sz w:val="15"/>
          <w:szCs w:val="21"/>
        </w:rPr>
        <w:t xml:space="preserve">   </w:t>
      </w:r>
      <w:r w:rsidRPr="003D28CD">
        <w:rPr>
          <w:rFonts w:eastAsiaTheme="minorEastAsia"/>
          <w:sz w:val="15"/>
          <w:szCs w:val="21"/>
        </w:rPr>
        <w:t>&lt;dependency&gt;</w:t>
      </w:r>
    </w:p>
    <w:p w14:paraId="11752F87" w14:textId="77777777" w:rsidR="003D28CD" w:rsidRPr="003D28CD" w:rsidRDefault="003D28CD" w:rsidP="003D28CD">
      <w:pPr>
        <w:pStyle w:val="aff3"/>
        <w:topLinePunct/>
        <w:adjustRightInd w:val="0"/>
        <w:rPr>
          <w:rFonts w:eastAsiaTheme="minorEastAsia"/>
          <w:sz w:val="15"/>
          <w:szCs w:val="21"/>
        </w:rPr>
      </w:pPr>
      <w:r w:rsidRPr="003D28CD">
        <w:rPr>
          <w:rFonts w:eastAsiaTheme="minorEastAsia"/>
          <w:sz w:val="15"/>
          <w:szCs w:val="21"/>
        </w:rPr>
        <w:t xml:space="preserve">            &lt;groupId&gt;com.alibaba&lt;/groupId&gt;</w:t>
      </w:r>
    </w:p>
    <w:p w14:paraId="57AD039E" w14:textId="77777777" w:rsidR="003D28CD" w:rsidRPr="003D28CD" w:rsidRDefault="003D28CD" w:rsidP="003D28CD">
      <w:pPr>
        <w:pStyle w:val="aff3"/>
        <w:topLinePunct/>
        <w:adjustRightInd w:val="0"/>
        <w:rPr>
          <w:rFonts w:eastAsiaTheme="minorEastAsia"/>
          <w:sz w:val="15"/>
          <w:szCs w:val="21"/>
        </w:rPr>
      </w:pPr>
      <w:r w:rsidRPr="003D28CD">
        <w:rPr>
          <w:rFonts w:eastAsiaTheme="minorEastAsia"/>
          <w:sz w:val="15"/>
          <w:szCs w:val="21"/>
        </w:rPr>
        <w:t xml:space="preserve">            &lt;artifactId&gt;druid-spring-boot-starter&lt;/artifactId&gt;</w:t>
      </w:r>
    </w:p>
    <w:p w14:paraId="2370995F" w14:textId="77777777" w:rsidR="003D28CD" w:rsidRPr="003D28CD" w:rsidRDefault="003D28CD" w:rsidP="003D28CD">
      <w:pPr>
        <w:pStyle w:val="aff3"/>
        <w:topLinePunct/>
        <w:adjustRightInd w:val="0"/>
        <w:rPr>
          <w:rFonts w:eastAsiaTheme="minorEastAsia"/>
          <w:sz w:val="15"/>
          <w:szCs w:val="21"/>
        </w:rPr>
      </w:pPr>
      <w:r w:rsidRPr="003D28CD">
        <w:rPr>
          <w:rFonts w:eastAsiaTheme="minorEastAsia"/>
          <w:sz w:val="15"/>
          <w:szCs w:val="21"/>
        </w:rPr>
        <w:t xml:space="preserve">            &lt;version&gt;1.2.15&lt;/version&gt;</w:t>
      </w:r>
    </w:p>
    <w:p w14:paraId="307C643A" w14:textId="4E395A83" w:rsidR="003D28CD" w:rsidRPr="00183607" w:rsidRDefault="003D28CD" w:rsidP="003D28CD">
      <w:pPr>
        <w:pStyle w:val="aff3"/>
        <w:topLinePunct/>
        <w:adjustRightInd w:val="0"/>
        <w:rPr>
          <w:rFonts w:eastAsiaTheme="minorEastAsia"/>
          <w:sz w:val="15"/>
          <w:szCs w:val="21"/>
        </w:rPr>
      </w:pPr>
      <w:r w:rsidRPr="003D28CD">
        <w:rPr>
          <w:rFonts w:eastAsiaTheme="minorEastAsia"/>
          <w:sz w:val="15"/>
          <w:szCs w:val="21"/>
        </w:rPr>
        <w:t xml:space="preserve">     &lt;/dependency&gt;</w:t>
      </w:r>
    </w:p>
    <w:p w14:paraId="38B3AB4D" w14:textId="77777777" w:rsidR="000A0E43" w:rsidRPr="00183607" w:rsidRDefault="000A0E43" w:rsidP="00145C7E">
      <w:pPr>
        <w:pStyle w:val="aff3"/>
        <w:topLinePunct/>
        <w:adjustRightInd w:val="0"/>
        <w:rPr>
          <w:rFonts w:eastAsiaTheme="minorEastAsia"/>
          <w:sz w:val="15"/>
          <w:szCs w:val="21"/>
        </w:rPr>
      </w:pPr>
      <w:r w:rsidRPr="00183607">
        <w:rPr>
          <w:rFonts w:eastAsiaTheme="minorEastAsia"/>
          <w:sz w:val="15"/>
          <w:szCs w:val="21"/>
        </w:rPr>
        <w:t>&lt;/dependencies&gt;</w:t>
      </w:r>
    </w:p>
    <w:p w14:paraId="046D23AC" w14:textId="21BCC436" w:rsidR="00D46A00" w:rsidRPr="00D46A00" w:rsidRDefault="000A0E43" w:rsidP="00D46A00">
      <w:pPr>
        <w:pStyle w:val="2"/>
      </w:pPr>
      <w:r>
        <w:rPr>
          <w:rFonts w:hint="eastAsia"/>
        </w:rPr>
        <w:t>a</w:t>
      </w:r>
      <w:r>
        <w:t xml:space="preserve">pplication.properties </w:t>
      </w:r>
    </w:p>
    <w:p w14:paraId="33115282" w14:textId="77777777" w:rsidR="003F19A0" w:rsidRPr="00E63685" w:rsidRDefault="003F19A0" w:rsidP="00E63685">
      <w:pPr>
        <w:pStyle w:val="a6"/>
      </w:pPr>
      <w:r w:rsidRPr="00E63685">
        <w:t>server.port=80</w:t>
      </w:r>
    </w:p>
    <w:p w14:paraId="4E932EC2" w14:textId="5AB827DB" w:rsidR="003F19A0" w:rsidRPr="000458D4" w:rsidRDefault="00451E76" w:rsidP="000458D4">
      <w:pPr>
        <w:pStyle w:val="a6"/>
      </w:pPr>
      <w:r w:rsidRPr="00B5584B">
        <w:br/>
      </w:r>
      <w:r w:rsidRPr="00E63685">
        <w:t>spring.datasource.dynamic.datasource.dga.driver-class-name=com.mysql.</w:t>
      </w:r>
      <w:r w:rsidR="00610CA2" w:rsidRPr="00E63685">
        <w:t>cj.</w:t>
      </w:r>
      <w:r w:rsidRPr="00E63685">
        <w:t>jdbc.Driver</w:t>
      </w:r>
      <w:r w:rsidRPr="00E63685">
        <w:br/>
      </w:r>
      <w:r w:rsidRPr="00E63685">
        <w:lastRenderedPageBreak/>
        <w:t>spring.datasource.dynamic.datasource.dga.url=jdbc:mysql://hadoop102:3306/</w:t>
      </w:r>
      <w:r w:rsidR="00BB018A" w:rsidRPr="00E63685">
        <w:t>dga</w:t>
      </w:r>
      <w:r w:rsidRPr="00E63685">
        <w:t>?serverTimezone=UTC&amp;useUnicode=true&amp;characterEncoding=utf-8&amp;useSSL=false&amp;allowPublicKeyRetrieval=true</w:t>
      </w:r>
      <w:r w:rsidRPr="00E63685">
        <w:br/>
        <w:t>spring.datasource.dynamic.datasource.dga.username=root</w:t>
      </w:r>
      <w:r w:rsidRPr="00E63685">
        <w:br/>
        <w:t>spring.datasource.dynamic.datasource.dga.password=000000</w:t>
      </w:r>
    </w:p>
    <w:p w14:paraId="3E02EF41" w14:textId="5AC0ABF8" w:rsidR="00BB018A" w:rsidRDefault="00BB018A" w:rsidP="000C5A7A">
      <w:pPr>
        <w:pStyle w:val="2"/>
      </w:pPr>
      <w:r>
        <w:rPr>
          <w:rFonts w:hint="eastAsia"/>
        </w:rPr>
        <w:t>创建数据库</w:t>
      </w:r>
    </w:p>
    <w:p w14:paraId="7252ECBC" w14:textId="3046185B" w:rsidR="00BF7328" w:rsidRPr="00577CE4" w:rsidRDefault="002F3BA3" w:rsidP="00577CE4">
      <w:pPr>
        <w:pStyle w:val="a6"/>
        <w:rPr>
          <w:rFonts w:eastAsia="宋体"/>
          <w:color w:val="000000" w:themeColor="text1"/>
          <w:sz w:val="21"/>
        </w:rPr>
      </w:pPr>
      <w:r w:rsidRPr="00E63685">
        <w:t>CREATE DATABASE `dga` /*!40100 DEFAULT CHARACTER SET utf8mb</w:t>
      </w:r>
      <w:r w:rsidR="00A66E2C" w:rsidRPr="00E63685">
        <w:t>4</w:t>
      </w:r>
      <w:r w:rsidRPr="00E63685">
        <w:t xml:space="preserve"> COLLATE </w:t>
      </w:r>
      <w:r w:rsidR="003D28CD" w:rsidRPr="003D28CD">
        <w:t>utf8mb4_general_ci</w:t>
      </w:r>
      <w:r w:rsidRPr="00E63685">
        <w:t xml:space="preserve"> */</w:t>
      </w:r>
      <w:r w:rsidRPr="00D46A00">
        <w:rPr>
          <w:rFonts w:eastAsia="宋体"/>
          <w:color w:val="000000" w:themeColor="text1"/>
          <w:sz w:val="21"/>
        </w:rPr>
        <w:t xml:space="preserve"> </w:t>
      </w:r>
    </w:p>
    <w:p w14:paraId="1EA286BE" w14:textId="7AEED3C5" w:rsidR="008B47FC" w:rsidRDefault="008B47FC" w:rsidP="008B47FC">
      <w:pPr>
        <w:pStyle w:val="1"/>
      </w:pPr>
      <w:r>
        <w:rPr>
          <w:rFonts w:hint="eastAsia"/>
        </w:rPr>
        <w:t>整体任务分析</w:t>
      </w:r>
    </w:p>
    <w:p w14:paraId="6795943A" w14:textId="59CA3FD0" w:rsidR="00D10D14" w:rsidRPr="00D10D14" w:rsidRDefault="00D10D14" w:rsidP="00D10D14">
      <w:r>
        <w:rPr>
          <w:rFonts w:hint="eastAsia"/>
        </w:rPr>
        <w:t>对考评的需求功能划分为</w:t>
      </w:r>
      <w:r>
        <w:rPr>
          <w:rFonts w:hint="eastAsia"/>
        </w:rPr>
        <w:t>5</w:t>
      </w:r>
      <w:r>
        <w:rPr>
          <w:rFonts w:hint="eastAsia"/>
        </w:rPr>
        <w:t>个任务。</w:t>
      </w:r>
    </w:p>
    <w:p w14:paraId="2EABEBB0" w14:textId="4727033B" w:rsidR="008B47FC" w:rsidRDefault="00D10D14" w:rsidP="008B47FC">
      <w:r>
        <w:rPr>
          <w:noProof/>
        </w:rPr>
        <w:drawing>
          <wp:inline distT="0" distB="0" distL="0" distR="0" wp14:anchorId="3EB3BEFB" wp14:editId="3CBC9F37">
            <wp:extent cx="4803279" cy="3127972"/>
            <wp:effectExtent l="19050" t="19050" r="0" b="0"/>
            <wp:docPr id="615560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60560" name=""/>
                    <pic:cNvPicPr/>
                  </pic:nvPicPr>
                  <pic:blipFill>
                    <a:blip r:embed="rId29"/>
                    <a:stretch>
                      <a:fillRect/>
                    </a:stretch>
                  </pic:blipFill>
                  <pic:spPr>
                    <a:xfrm>
                      <a:off x="0" y="0"/>
                      <a:ext cx="4812201" cy="3133782"/>
                    </a:xfrm>
                    <a:prstGeom prst="rect">
                      <a:avLst/>
                    </a:prstGeom>
                    <a:ln w="9525">
                      <a:solidFill>
                        <a:schemeClr val="tx1"/>
                      </a:solidFill>
                    </a:ln>
                  </pic:spPr>
                </pic:pic>
              </a:graphicData>
            </a:graphic>
          </wp:inline>
        </w:drawing>
      </w:r>
    </w:p>
    <w:p w14:paraId="68D38D62" w14:textId="77777777" w:rsidR="008B47FC" w:rsidRPr="008B47FC" w:rsidRDefault="008B47FC" w:rsidP="00A83EF4">
      <w:pPr>
        <w:ind w:firstLineChars="0" w:firstLine="0"/>
      </w:pPr>
    </w:p>
    <w:p w14:paraId="23E8F45A" w14:textId="0452786E" w:rsidR="00BF7328" w:rsidRDefault="00BF7328" w:rsidP="0010409F">
      <w:pPr>
        <w:pStyle w:val="1"/>
      </w:pPr>
      <w:r>
        <w:rPr>
          <w:rFonts w:hint="eastAsia"/>
        </w:rPr>
        <w:t>任务一</w:t>
      </w:r>
      <w:r w:rsidR="0010409F">
        <w:rPr>
          <w:rFonts w:hint="eastAsia"/>
        </w:rPr>
        <w:t>：元数据的加载与处理</w:t>
      </w:r>
    </w:p>
    <w:p w14:paraId="2385E08A" w14:textId="7C229C75" w:rsidR="00ED0E67" w:rsidRDefault="00ED0E67" w:rsidP="00ED0E67">
      <w:pPr>
        <w:pStyle w:val="2"/>
      </w:pPr>
      <w:r>
        <w:rPr>
          <w:rFonts w:hint="eastAsia"/>
        </w:rPr>
        <w:t>分析</w:t>
      </w:r>
    </w:p>
    <w:p w14:paraId="0BDF1CDC" w14:textId="54A6F15A" w:rsidR="005F5B06" w:rsidRDefault="005F5B06" w:rsidP="005F5B06">
      <w:pPr>
        <w:ind w:firstLineChars="0"/>
      </w:pPr>
      <w:r>
        <w:rPr>
          <w:rFonts w:hint="eastAsia"/>
        </w:rPr>
        <w:t>在整个数据治理最核心的对象就是“表”，也是数据资产的基本单元。那进行考评前，我们需要从</w:t>
      </w:r>
      <w:r>
        <w:rPr>
          <w:rFonts w:hint="eastAsia"/>
        </w:rPr>
        <w:t>h</w:t>
      </w:r>
      <w:r>
        <w:t xml:space="preserve">ive </w:t>
      </w:r>
      <w:r>
        <w:rPr>
          <w:rFonts w:hint="eastAsia"/>
        </w:rPr>
        <w:t>以及</w:t>
      </w:r>
      <w:r>
        <w:rPr>
          <w:rFonts w:hint="eastAsia"/>
        </w:rPr>
        <w:t>h</w:t>
      </w:r>
      <w:r>
        <w:t>dfs</w:t>
      </w:r>
      <w:r>
        <w:rPr>
          <w:rFonts w:hint="eastAsia"/>
        </w:rPr>
        <w:t>中获取相关信息。这些信息作为考评的最基本依据，</w:t>
      </w:r>
      <w:r w:rsidR="002F287C">
        <w:rPr>
          <w:rFonts w:hint="eastAsia"/>
        </w:rPr>
        <w:t>同时</w:t>
      </w:r>
      <w:r>
        <w:rPr>
          <w:rFonts w:hint="eastAsia"/>
        </w:rPr>
        <w:t>可以让大数据开发人员直观的从平台页面中查看平台当前状况。</w:t>
      </w:r>
    </w:p>
    <w:p w14:paraId="798ECD3B" w14:textId="758B1265" w:rsidR="00244360" w:rsidRPr="005F5B06" w:rsidRDefault="00244360" w:rsidP="007C10BB">
      <w:pPr>
        <w:ind w:left="420" w:firstLineChars="0" w:firstLine="0"/>
      </w:pPr>
      <w:r>
        <w:rPr>
          <w:rFonts w:hint="eastAsia"/>
        </w:rPr>
        <w:t>那么这些表的元数据从何而来呢？</w:t>
      </w:r>
      <w:r>
        <w:rPr>
          <w:rFonts w:hint="eastAsia"/>
        </w:rPr>
        <w:t xml:space="preserve"> </w:t>
      </w:r>
      <w:r w:rsidR="0059048E">
        <w:t xml:space="preserve"> </w:t>
      </w:r>
    </w:p>
    <w:p w14:paraId="2FE776FB" w14:textId="49D3E1D4" w:rsidR="005F5B06" w:rsidRDefault="007C10BB" w:rsidP="007C10BB">
      <w:pPr>
        <w:ind w:firstLineChars="0" w:firstLine="0"/>
        <w:jc w:val="center"/>
      </w:pPr>
      <w:r>
        <w:rPr>
          <w:noProof/>
        </w:rPr>
        <w:lastRenderedPageBreak/>
        <w:drawing>
          <wp:inline distT="0" distB="0" distL="0" distR="0" wp14:anchorId="608B52B6" wp14:editId="25C2818A">
            <wp:extent cx="2537926" cy="2029791"/>
            <wp:effectExtent l="19050" t="19050" r="15240" b="279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46742" cy="2036842"/>
                    </a:xfrm>
                    <a:prstGeom prst="rect">
                      <a:avLst/>
                    </a:prstGeom>
                    <a:ln w="6350">
                      <a:solidFill>
                        <a:schemeClr val="tx1"/>
                      </a:solidFill>
                    </a:ln>
                  </pic:spPr>
                </pic:pic>
              </a:graphicData>
            </a:graphic>
          </wp:inline>
        </w:drawing>
      </w:r>
    </w:p>
    <w:p w14:paraId="02625ECE" w14:textId="7A451E6A" w:rsidR="005F5B06" w:rsidRDefault="007C10BB" w:rsidP="0010409F">
      <w:pPr>
        <w:ind w:firstLineChars="0" w:firstLine="0"/>
      </w:pPr>
      <w:r>
        <w:tab/>
      </w:r>
      <w:r>
        <w:rPr>
          <w:rFonts w:hint="eastAsia"/>
        </w:rPr>
        <w:t>主要是三个来源</w:t>
      </w:r>
      <w:r>
        <w:rPr>
          <w:rFonts w:hint="eastAsia"/>
        </w:rPr>
        <w:t xml:space="preserve"> </w:t>
      </w:r>
      <w:r>
        <w:rPr>
          <w:rFonts w:hint="eastAsia"/>
        </w:rPr>
        <w:t>：</w:t>
      </w:r>
      <w:r>
        <w:rPr>
          <w:rFonts w:hint="eastAsia"/>
        </w:rPr>
        <w:t xml:space="preserve"> </w:t>
      </w:r>
      <w:r>
        <w:t>Hive</w:t>
      </w:r>
      <w:r>
        <w:rPr>
          <w:rFonts w:hint="eastAsia"/>
        </w:rPr>
        <w:t>的元数据信息、</w:t>
      </w:r>
      <w:r>
        <w:rPr>
          <w:rFonts w:hint="eastAsia"/>
        </w:rPr>
        <w:t>H</w:t>
      </w:r>
      <w:r>
        <w:t>DFS</w:t>
      </w:r>
      <w:r>
        <w:rPr>
          <w:rFonts w:hint="eastAsia"/>
        </w:rPr>
        <w:t>集群，另外还需要由用户通过界面补充录入一些</w:t>
      </w:r>
      <w:r w:rsidR="00720EB4">
        <w:rPr>
          <w:rFonts w:hint="eastAsia"/>
        </w:rPr>
        <w:t>辅助信息。</w:t>
      </w:r>
    </w:p>
    <w:p w14:paraId="6853E4C2" w14:textId="473E1E9D" w:rsidR="00081D77" w:rsidRDefault="00081D77" w:rsidP="00081D77">
      <w:pPr>
        <w:pStyle w:val="2"/>
      </w:pPr>
      <w:r>
        <w:rPr>
          <w:rFonts w:hint="eastAsia"/>
        </w:rPr>
        <w:t>程序结构设计</w:t>
      </w:r>
    </w:p>
    <w:p w14:paraId="0EC2D31B" w14:textId="79D34259" w:rsidR="00081D77" w:rsidRDefault="00081D77" w:rsidP="00081D77">
      <w:r>
        <w:rPr>
          <w:noProof/>
        </w:rPr>
        <w:drawing>
          <wp:inline distT="0" distB="0" distL="0" distR="0" wp14:anchorId="4720465D" wp14:editId="3C3830E2">
            <wp:extent cx="3238246" cy="3522850"/>
            <wp:effectExtent l="19050" t="19050" r="19685" b="209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44108" cy="3529227"/>
                    </a:xfrm>
                    <a:prstGeom prst="rect">
                      <a:avLst/>
                    </a:prstGeom>
                    <a:ln w="6350">
                      <a:solidFill>
                        <a:schemeClr val="tx1"/>
                      </a:solidFill>
                    </a:ln>
                  </pic:spPr>
                </pic:pic>
              </a:graphicData>
            </a:graphic>
          </wp:inline>
        </w:drawing>
      </w:r>
    </w:p>
    <w:p w14:paraId="25258831" w14:textId="1BFBC65D" w:rsidR="00A03278" w:rsidRDefault="00ED0E67" w:rsidP="00ED0E67">
      <w:pPr>
        <w:pStyle w:val="2"/>
      </w:pPr>
      <w:r>
        <w:rPr>
          <w:rFonts w:hint="eastAsia"/>
        </w:rPr>
        <w:t>表结构</w:t>
      </w:r>
    </w:p>
    <w:p w14:paraId="45921651" w14:textId="15D8C507" w:rsidR="00BF7328" w:rsidRDefault="00BF7328" w:rsidP="00BF7328">
      <w:r>
        <w:rPr>
          <w:rFonts w:hint="eastAsia"/>
        </w:rPr>
        <w:t>元数据表</w:t>
      </w:r>
      <w:r w:rsidR="00AA3C3B">
        <w:rPr>
          <w:rFonts w:hint="eastAsia"/>
        </w:rPr>
        <w:t>表结构如下：</w:t>
      </w:r>
    </w:p>
    <w:p w14:paraId="424FAB7A" w14:textId="7D6A0B62" w:rsidR="00BA4329" w:rsidRPr="00BA4329" w:rsidRDefault="00BA4329" w:rsidP="00BA4329">
      <w:pPr>
        <w:pStyle w:val="a6"/>
        <w:rPr>
          <w:color w:val="080808"/>
        </w:rPr>
      </w:pPr>
      <w:r w:rsidRPr="00BA4329">
        <w:t xml:space="preserve">create table  </w:t>
      </w:r>
      <w:r w:rsidRPr="00BA4329">
        <w:rPr>
          <w:color w:val="000000"/>
        </w:rPr>
        <w:t>table_meta_info</w:t>
      </w:r>
      <w:r w:rsidRPr="00BA4329">
        <w:rPr>
          <w:color w:val="000000"/>
        </w:rPr>
        <w:br/>
      </w:r>
      <w:r w:rsidRPr="00BA4329">
        <w:rPr>
          <w:color w:val="080808"/>
        </w:rPr>
        <w:t>(</w:t>
      </w:r>
      <w:r w:rsidRPr="00BA4329">
        <w:rPr>
          <w:color w:val="080808"/>
        </w:rPr>
        <w:br/>
        <w:t xml:space="preserve">    </w:t>
      </w:r>
      <w:r w:rsidRPr="00BA4329">
        <w:rPr>
          <w:color w:val="871094"/>
        </w:rPr>
        <w:t xml:space="preserve">id                      </w:t>
      </w:r>
      <w:r w:rsidRPr="00BA4329">
        <w:t>bigint</w:t>
      </w:r>
      <w:r w:rsidR="00A957A7">
        <w:rPr>
          <w:rFonts w:hint="eastAsia"/>
        </w:rPr>
        <w:t xml:space="preserve"> </w:t>
      </w:r>
      <w:r w:rsidR="00A957A7" w:rsidRPr="00BA4329">
        <w:t>primary key</w:t>
      </w:r>
      <w:r w:rsidRPr="00BA4329">
        <w:t xml:space="preserve"> auto_increment comment </w:t>
      </w:r>
      <w:r w:rsidRPr="00BA4329">
        <w:rPr>
          <w:color w:val="067D17"/>
        </w:rPr>
        <w:t>'</w:t>
      </w:r>
      <w:r w:rsidRPr="00BA4329">
        <w:rPr>
          <w:rFonts w:ascii="宋体" w:hAnsi="宋体" w:hint="eastAsia"/>
          <w:color w:val="067D17"/>
        </w:rPr>
        <w:t>表</w:t>
      </w:r>
      <w:r w:rsidRPr="00BA4329">
        <w:rPr>
          <w:color w:val="067D17"/>
        </w:rPr>
        <w:t>id'</w:t>
      </w:r>
      <w:r w:rsidR="00A957A7">
        <w:rPr>
          <w:rFonts w:hint="eastAsia"/>
          <w:color w:val="067D17"/>
        </w:rPr>
        <w:t>,</w:t>
      </w:r>
      <w:r w:rsidRPr="00BA4329">
        <w:rPr>
          <w:color w:val="080808"/>
        </w:rPr>
        <w:br/>
        <w:t xml:space="preserve">    </w:t>
      </w:r>
      <w:r w:rsidRPr="00BA4329">
        <w:rPr>
          <w:color w:val="871094"/>
        </w:rPr>
        <w:t xml:space="preserve">table_name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表名</w:t>
      </w:r>
      <w:r w:rsidRPr="00BA4329">
        <w:rPr>
          <w:color w:val="067D17"/>
        </w:rPr>
        <w:t>'</w:t>
      </w:r>
      <w:r w:rsidRPr="00BA4329">
        <w:rPr>
          <w:color w:val="080808"/>
        </w:rPr>
        <w:t>,</w:t>
      </w:r>
      <w:r w:rsidRPr="00BA4329">
        <w:rPr>
          <w:color w:val="080808"/>
        </w:rPr>
        <w:br/>
        <w:t xml:space="preserve">    </w:t>
      </w:r>
      <w:r w:rsidRPr="00BA4329">
        <w:rPr>
          <w:color w:val="871094"/>
        </w:rPr>
        <w:t xml:space="preserve">schema_name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库名</w:t>
      </w:r>
      <w:r w:rsidRPr="00BA4329">
        <w:rPr>
          <w:color w:val="067D17"/>
        </w:rPr>
        <w:t>'</w:t>
      </w:r>
      <w:r w:rsidRPr="00BA4329">
        <w:rPr>
          <w:color w:val="080808"/>
        </w:rPr>
        <w:t>,</w:t>
      </w:r>
      <w:r w:rsidRPr="00BA4329">
        <w:rPr>
          <w:color w:val="080808"/>
        </w:rPr>
        <w:br/>
        <w:t xml:space="preserve">    </w:t>
      </w:r>
      <w:r w:rsidRPr="00BA4329">
        <w:rPr>
          <w:color w:val="871094"/>
        </w:rPr>
        <w:t xml:space="preserve">col_name_json           </w:t>
      </w:r>
      <w:r w:rsidRPr="00BA4329">
        <w:t>varchar</w:t>
      </w:r>
      <w:r w:rsidRPr="00BA4329">
        <w:rPr>
          <w:color w:val="080808"/>
        </w:rPr>
        <w:t>(</w:t>
      </w:r>
      <w:r w:rsidRPr="00BA4329">
        <w:rPr>
          <w:color w:val="1750EB"/>
        </w:rPr>
        <w:t>2000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字段名</w:t>
      </w:r>
      <w:r w:rsidRPr="00BA4329">
        <w:rPr>
          <w:color w:val="067D17"/>
        </w:rPr>
        <w:t xml:space="preserve">json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partition_col_name_json </w:t>
      </w:r>
      <w:r w:rsidRPr="00BA4329">
        <w:t>varchar</w:t>
      </w:r>
      <w:r w:rsidRPr="00BA4329">
        <w:rPr>
          <w:color w:val="080808"/>
        </w:rPr>
        <w:t>(</w:t>
      </w:r>
      <w:r w:rsidRPr="00BA4329">
        <w:rPr>
          <w:color w:val="1750EB"/>
        </w:rPr>
        <w:t>4000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分区字段名</w:t>
      </w:r>
      <w:r w:rsidRPr="00BA4329">
        <w:rPr>
          <w:color w:val="067D17"/>
        </w:rPr>
        <w:t xml:space="preserve">json(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table_fs_owner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'hdfs</w:t>
      </w:r>
      <w:r w:rsidRPr="00BA4329">
        <w:rPr>
          <w:rFonts w:ascii="宋体" w:hAnsi="宋体" w:hint="eastAsia"/>
          <w:color w:val="067D17"/>
        </w:rPr>
        <w:t>所属人</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table_parameters_json   </w:t>
      </w:r>
      <w:r w:rsidRPr="00BA4329">
        <w:t>varchar</w:t>
      </w:r>
      <w:r w:rsidRPr="00BA4329">
        <w:rPr>
          <w:color w:val="080808"/>
        </w:rPr>
        <w:t>(</w:t>
      </w:r>
      <w:r w:rsidRPr="00BA4329">
        <w:rPr>
          <w:color w:val="1750EB"/>
        </w:rPr>
        <w:t>2000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参数信息</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table_comment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表备注</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r>
      <w:r w:rsidRPr="00BA4329">
        <w:rPr>
          <w:color w:val="080808"/>
        </w:rPr>
        <w:lastRenderedPageBreak/>
        <w:t xml:space="preserve">    </w:t>
      </w:r>
      <w:r w:rsidRPr="00BA4329">
        <w:rPr>
          <w:color w:val="871094"/>
        </w:rPr>
        <w:t xml:space="preserve">table_fs_path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'hdfs</w:t>
      </w:r>
      <w:r w:rsidRPr="00BA4329">
        <w:rPr>
          <w:rFonts w:ascii="宋体" w:hAnsi="宋体" w:hint="eastAsia"/>
          <w:color w:val="067D17"/>
        </w:rPr>
        <w:t>路径</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table_input_format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输入格式</w:t>
      </w:r>
      <w:r w:rsidRPr="00BA4329">
        <w:rPr>
          <w:color w:val="067D17"/>
        </w:rPr>
        <w:t xml:space="preserve">(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table_output_format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输出格式</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table_row_format_serde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行格式</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table_create_time       </w:t>
      </w:r>
      <w:r w:rsidR="001E1CBD">
        <w:t xml:space="preserve">datetime    </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表创建时间</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table_type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表类型</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table_bucket_cols_json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分桶列</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table_bucket_num        </w:t>
      </w:r>
      <w:r w:rsidRPr="00BA4329">
        <w:t xml:space="preserve">bigint        null comment </w:t>
      </w:r>
      <w:r w:rsidRPr="00BA4329">
        <w:rPr>
          <w:color w:val="067D17"/>
        </w:rPr>
        <w:t>'</w:t>
      </w:r>
      <w:r w:rsidRPr="00BA4329">
        <w:rPr>
          <w:rFonts w:ascii="宋体" w:hAnsi="宋体" w:hint="eastAsia"/>
          <w:color w:val="067D17"/>
        </w:rPr>
        <w:t>分桶个数</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table_sort_cols_json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排序列</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table_size              </w:t>
      </w:r>
      <w:r w:rsidRPr="00BA4329">
        <w:t xml:space="preserve">bigint        null comment </w:t>
      </w:r>
      <w:r w:rsidRPr="00BA4329">
        <w:rPr>
          <w:color w:val="067D17"/>
        </w:rPr>
        <w:t>'</w:t>
      </w:r>
      <w:r w:rsidRPr="00BA4329">
        <w:rPr>
          <w:rFonts w:ascii="宋体" w:hAnsi="宋体" w:hint="eastAsia"/>
          <w:color w:val="067D17"/>
        </w:rPr>
        <w:t>数据量大小</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table_total_size        </w:t>
      </w:r>
      <w:r w:rsidRPr="00BA4329">
        <w:t xml:space="preserve">bigint        null comment </w:t>
      </w:r>
      <w:r w:rsidRPr="00BA4329">
        <w:rPr>
          <w:color w:val="067D17"/>
        </w:rPr>
        <w:t>'</w:t>
      </w:r>
      <w:r w:rsidRPr="00BA4329">
        <w:rPr>
          <w:rFonts w:ascii="宋体" w:hAnsi="宋体" w:hint="eastAsia"/>
          <w:color w:val="067D17"/>
        </w:rPr>
        <w:t>所有副本数据总量大小</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table_last_modify_time  </w:t>
      </w:r>
      <w:r w:rsidRPr="00BA4329">
        <w:t xml:space="preserve">datetime      null comment </w:t>
      </w:r>
      <w:r w:rsidRPr="00BA4329">
        <w:rPr>
          <w:color w:val="067D17"/>
        </w:rPr>
        <w:t>'</w:t>
      </w:r>
      <w:r w:rsidRPr="00BA4329">
        <w:rPr>
          <w:rFonts w:ascii="宋体" w:hAnsi="宋体" w:hint="eastAsia"/>
          <w:color w:val="067D17"/>
        </w:rPr>
        <w:t>最后修改时间</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table_last_access_time  </w:t>
      </w:r>
      <w:r w:rsidRPr="00BA4329">
        <w:t xml:space="preserve">datetime      null comment </w:t>
      </w:r>
      <w:r w:rsidRPr="00BA4329">
        <w:rPr>
          <w:color w:val="067D17"/>
        </w:rPr>
        <w:t>'</w:t>
      </w:r>
      <w:r w:rsidR="0001245E" w:rsidRPr="0001245E">
        <w:rPr>
          <w:rFonts w:ascii="宋体" w:hAnsi="宋体" w:hint="eastAsia"/>
          <w:color w:val="067D17"/>
        </w:rPr>
        <w:t>最后访问时间</w:t>
      </w:r>
      <w:r w:rsidRPr="0001245E">
        <w:rPr>
          <w:rFonts w:ascii="宋体" w:hAnsi="宋体"/>
          <w:color w:val="067D17"/>
        </w:rPr>
        <w:t xml:space="preserve"> </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fs_capcity_size         </w:t>
      </w:r>
      <w:r w:rsidRPr="00BA4329">
        <w:t xml:space="preserve">bigint        null comment </w:t>
      </w:r>
      <w:r w:rsidRPr="00BA4329">
        <w:rPr>
          <w:color w:val="067D17"/>
        </w:rPr>
        <w:t>'</w:t>
      </w:r>
      <w:r w:rsidRPr="00BA4329">
        <w:rPr>
          <w:rFonts w:ascii="宋体" w:hAnsi="宋体" w:hint="eastAsia"/>
          <w:color w:val="067D17"/>
        </w:rPr>
        <w:t>当前文件系统容量</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fs_used_size            </w:t>
      </w:r>
      <w:r w:rsidRPr="00BA4329">
        <w:t xml:space="preserve">bigint        null comment </w:t>
      </w:r>
      <w:r w:rsidRPr="00BA4329">
        <w:rPr>
          <w:color w:val="067D17"/>
        </w:rPr>
        <w:t>'</w:t>
      </w:r>
      <w:r w:rsidRPr="00BA4329">
        <w:rPr>
          <w:rFonts w:ascii="宋体" w:hAnsi="宋体" w:hint="eastAsia"/>
          <w:color w:val="067D17"/>
        </w:rPr>
        <w:t>当前文件系统使用量</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fs_remain_size          </w:t>
      </w:r>
      <w:r w:rsidRPr="00BA4329">
        <w:t xml:space="preserve">bigint        null comment </w:t>
      </w:r>
      <w:r w:rsidRPr="00BA4329">
        <w:rPr>
          <w:color w:val="067D17"/>
        </w:rPr>
        <w:t>'</w:t>
      </w:r>
      <w:r w:rsidRPr="00BA4329">
        <w:rPr>
          <w:rFonts w:ascii="宋体" w:hAnsi="宋体" w:hint="eastAsia"/>
          <w:color w:val="067D17"/>
        </w:rPr>
        <w:t>当前文件系统剩余量</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assess_date             </w:t>
      </w:r>
      <w:r w:rsidRPr="00BA4329">
        <w:t>varchar</w:t>
      </w:r>
      <w:r w:rsidRPr="00BA4329">
        <w:rPr>
          <w:color w:val="080808"/>
        </w:rPr>
        <w:t>(</w:t>
      </w:r>
      <w:r w:rsidRPr="00BA4329">
        <w:rPr>
          <w:color w:val="1750EB"/>
        </w:rPr>
        <w:t>10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考评日期</w:t>
      </w:r>
      <w:r w:rsidRPr="00BA4329">
        <w:rPr>
          <w:color w:val="067D17"/>
        </w:rPr>
        <w:t xml:space="preserve"> '</w:t>
      </w:r>
      <w:r w:rsidRPr="00BA4329">
        <w:rPr>
          <w:color w:val="080808"/>
        </w:rPr>
        <w:t>,</w:t>
      </w:r>
      <w:r w:rsidRPr="00BA4329">
        <w:rPr>
          <w:color w:val="080808"/>
        </w:rPr>
        <w:br/>
        <w:t xml:space="preserve">    </w:t>
      </w:r>
      <w:r w:rsidRPr="00BA4329">
        <w:rPr>
          <w:color w:val="871094"/>
        </w:rPr>
        <w:t xml:space="preserve">create_time             </w:t>
      </w:r>
      <w:r w:rsidRPr="00BA4329">
        <w:t xml:space="preserve">datetime      null comment </w:t>
      </w:r>
      <w:r w:rsidRPr="00BA4329">
        <w:rPr>
          <w:color w:val="067D17"/>
        </w:rPr>
        <w:t>'</w:t>
      </w:r>
      <w:r w:rsidRPr="00BA4329">
        <w:rPr>
          <w:rFonts w:ascii="宋体" w:hAnsi="宋体" w:hint="eastAsia"/>
          <w:color w:val="067D17"/>
        </w:rPr>
        <w:t>创建时间</w:t>
      </w:r>
      <w:r w:rsidRPr="00BA4329">
        <w:rPr>
          <w:color w:val="067D17"/>
        </w:rPr>
        <w:t xml:space="preserve"> (</w:t>
      </w:r>
      <w:r w:rsidRPr="00BA4329">
        <w:rPr>
          <w:rFonts w:ascii="宋体" w:hAnsi="宋体" w:hint="eastAsia"/>
          <w:color w:val="067D17"/>
        </w:rPr>
        <w:t>自动生成</w:t>
      </w:r>
      <w:r w:rsidRPr="00BA4329">
        <w:rPr>
          <w:color w:val="067D17"/>
        </w:rPr>
        <w:t>)'</w:t>
      </w:r>
      <w:r w:rsidRPr="00BA4329">
        <w:rPr>
          <w:color w:val="080808"/>
        </w:rPr>
        <w:t>,</w:t>
      </w:r>
      <w:r w:rsidRPr="00BA4329">
        <w:rPr>
          <w:color w:val="080808"/>
        </w:rPr>
        <w:br/>
        <w:t xml:space="preserve">    </w:t>
      </w:r>
      <w:r w:rsidRPr="00BA4329">
        <w:rPr>
          <w:color w:val="871094"/>
        </w:rPr>
        <w:t xml:space="preserve">update_time             </w:t>
      </w:r>
      <w:r w:rsidRPr="00BA4329">
        <w:t xml:space="preserve">datetime      null comment </w:t>
      </w:r>
      <w:r w:rsidRPr="00BA4329">
        <w:rPr>
          <w:color w:val="067D17"/>
        </w:rPr>
        <w:t>'</w:t>
      </w:r>
      <w:r w:rsidRPr="00BA4329">
        <w:rPr>
          <w:rFonts w:ascii="宋体" w:hAnsi="宋体" w:hint="eastAsia"/>
          <w:color w:val="067D17"/>
        </w:rPr>
        <w:t>更新时间</w:t>
      </w:r>
      <w:r w:rsidRPr="00BA4329">
        <w:rPr>
          <w:color w:val="067D17"/>
        </w:rPr>
        <w:t xml:space="preserve">  (</w:t>
      </w:r>
      <w:r w:rsidRPr="00BA4329">
        <w:rPr>
          <w:rFonts w:ascii="宋体" w:hAnsi="宋体" w:hint="eastAsia"/>
          <w:color w:val="067D17"/>
        </w:rPr>
        <w:t>自动生成</w:t>
      </w:r>
      <w:r w:rsidRPr="00BA4329">
        <w:rPr>
          <w:color w:val="067D17"/>
        </w:rPr>
        <w:t>)'</w:t>
      </w:r>
      <w:r w:rsidRPr="00BA4329">
        <w:rPr>
          <w:color w:val="080808"/>
        </w:rPr>
        <w:t>,</w:t>
      </w:r>
      <w:r w:rsidRPr="00BA4329">
        <w:rPr>
          <w:color w:val="080808"/>
        </w:rPr>
        <w:br/>
        <w:t xml:space="preserve">    </w:t>
      </w:r>
      <w:r w:rsidRPr="00BA4329">
        <w:t xml:space="preserve">constraint </w:t>
      </w:r>
      <w:r w:rsidRPr="00BA4329">
        <w:rPr>
          <w:color w:val="080808"/>
        </w:rPr>
        <w:t>table_meta_info_pk</w:t>
      </w:r>
      <w:r w:rsidRPr="00BA4329">
        <w:rPr>
          <w:color w:val="080808"/>
        </w:rPr>
        <w:br/>
        <w:t xml:space="preserve">        </w:t>
      </w:r>
      <w:r w:rsidRPr="00BA4329">
        <w:t xml:space="preserve">unique </w:t>
      </w:r>
      <w:r w:rsidRPr="00BA4329">
        <w:rPr>
          <w:color w:val="080808"/>
        </w:rPr>
        <w:t>(</w:t>
      </w:r>
      <w:r w:rsidRPr="00BA4329">
        <w:rPr>
          <w:color w:val="871094"/>
        </w:rPr>
        <w:t>table_name</w:t>
      </w:r>
      <w:r w:rsidRPr="00BA4329">
        <w:rPr>
          <w:color w:val="080808"/>
        </w:rPr>
        <w:t xml:space="preserve">, </w:t>
      </w:r>
      <w:r w:rsidRPr="00BA4329">
        <w:rPr>
          <w:color w:val="871094"/>
        </w:rPr>
        <w:t>schema_name</w:t>
      </w:r>
      <w:r w:rsidRPr="00BA4329">
        <w:rPr>
          <w:color w:val="080808"/>
        </w:rPr>
        <w:t xml:space="preserve">, </w:t>
      </w:r>
      <w:r w:rsidRPr="00BA4329">
        <w:rPr>
          <w:color w:val="871094"/>
        </w:rPr>
        <w:t>assess_date</w:t>
      </w:r>
      <w:r w:rsidRPr="00BA4329">
        <w:rPr>
          <w:color w:val="080808"/>
        </w:rPr>
        <w:t>)</w:t>
      </w:r>
      <w:r w:rsidRPr="00BA4329">
        <w:rPr>
          <w:color w:val="080808"/>
        </w:rPr>
        <w:br/>
        <w:t>)</w:t>
      </w:r>
      <w:r w:rsidRPr="00BA4329">
        <w:rPr>
          <w:color w:val="080808"/>
        </w:rPr>
        <w:br/>
        <w:t xml:space="preserve">    </w:t>
      </w:r>
      <w:r w:rsidRPr="00BA4329">
        <w:t xml:space="preserve">comment </w:t>
      </w:r>
      <w:r w:rsidRPr="00BA4329">
        <w:rPr>
          <w:color w:val="067D17"/>
        </w:rPr>
        <w:t>'</w:t>
      </w:r>
      <w:r w:rsidRPr="00BA4329">
        <w:rPr>
          <w:rFonts w:ascii="宋体" w:hAnsi="宋体" w:hint="eastAsia"/>
          <w:color w:val="067D17"/>
        </w:rPr>
        <w:t>元数据表</w:t>
      </w:r>
      <w:r w:rsidRPr="00BA4329">
        <w:rPr>
          <w:color w:val="067D17"/>
        </w:rPr>
        <w:t>'</w:t>
      </w:r>
      <w:r w:rsidRPr="00BA4329">
        <w:rPr>
          <w:color w:val="080808"/>
        </w:rPr>
        <w:t>;</w:t>
      </w:r>
    </w:p>
    <w:p w14:paraId="0008F8A9" w14:textId="62BCD1AA" w:rsidR="005F5B06" w:rsidRDefault="00FD629A" w:rsidP="005F5B06">
      <w:r>
        <w:rPr>
          <w:rFonts w:hint="eastAsia"/>
        </w:rPr>
        <w:t>说明：</w:t>
      </w:r>
      <w:r w:rsidR="006C3F96">
        <w:rPr>
          <w:rFonts w:hint="eastAsia"/>
        </w:rPr>
        <w:t xml:space="preserve"> </w:t>
      </w:r>
      <w:r w:rsidR="006C3F96">
        <w:t xml:space="preserve"> </w:t>
      </w:r>
      <w:r w:rsidR="006C3F96">
        <w:rPr>
          <w:rFonts w:hint="eastAsia"/>
        </w:rPr>
        <w:t>该表设置了唯一键，即每天每张表元数据只保留一份，同一日期同一张表的元数据后面的要覆盖前面的。</w:t>
      </w:r>
    </w:p>
    <w:p w14:paraId="0854146E" w14:textId="5EF9A225" w:rsidR="00ED0E67" w:rsidRDefault="006F2F10" w:rsidP="006F2F10">
      <w:pPr>
        <w:pStyle w:val="2"/>
      </w:pPr>
      <w:r>
        <w:rPr>
          <w:rFonts w:hint="eastAsia"/>
        </w:rPr>
        <w:t>搭建模块基本结构</w:t>
      </w:r>
    </w:p>
    <w:tbl>
      <w:tblPr>
        <w:tblStyle w:val="4-3"/>
        <w:tblW w:w="0" w:type="auto"/>
        <w:tblLook w:val="04A0" w:firstRow="1" w:lastRow="0" w:firstColumn="1" w:lastColumn="0" w:noHBand="0" w:noVBand="1"/>
      </w:tblPr>
      <w:tblGrid>
        <w:gridCol w:w="3114"/>
        <w:gridCol w:w="5182"/>
      </w:tblGrid>
      <w:tr w:rsidR="00925832" w14:paraId="0D61D5C0" w14:textId="77777777" w:rsidTr="0092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9C5ADCA" w14:textId="4B9E294B" w:rsidR="00925832" w:rsidRDefault="007A557F" w:rsidP="006F2F10">
            <w:pPr>
              <w:ind w:firstLineChars="0" w:firstLine="0"/>
            </w:pPr>
            <w:r>
              <w:rPr>
                <w:rFonts w:hint="eastAsia"/>
              </w:rPr>
              <w:t>类名</w:t>
            </w:r>
          </w:p>
        </w:tc>
        <w:tc>
          <w:tcPr>
            <w:tcW w:w="5182" w:type="dxa"/>
          </w:tcPr>
          <w:p w14:paraId="7FA8E4E3" w14:textId="6348D164" w:rsidR="00925832" w:rsidRDefault="007A557F" w:rsidP="006F2F10">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925832" w14:paraId="22ACD72F" w14:textId="77777777" w:rsidTr="0092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D51CED5" w14:textId="3109CE43" w:rsidR="00925832" w:rsidRDefault="0045148B" w:rsidP="006F2F10">
            <w:pPr>
              <w:ind w:firstLineChars="0" w:firstLine="0"/>
            </w:pPr>
            <w:r>
              <w:rPr>
                <w:rFonts w:hint="eastAsia"/>
              </w:rPr>
              <w:t>T</w:t>
            </w:r>
            <w:r>
              <w:t>ableMetaInfoServiceImpl</w:t>
            </w:r>
          </w:p>
        </w:tc>
        <w:tc>
          <w:tcPr>
            <w:tcW w:w="5182" w:type="dxa"/>
          </w:tcPr>
          <w:p w14:paraId="4678C866" w14:textId="5330622E" w:rsidR="00925832" w:rsidRDefault="003B0A7E" w:rsidP="006F2F10">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服务层，主要逻辑</w:t>
            </w:r>
          </w:p>
        </w:tc>
      </w:tr>
      <w:tr w:rsidR="00925832" w14:paraId="15B27B54" w14:textId="77777777" w:rsidTr="00925832">
        <w:tc>
          <w:tcPr>
            <w:cnfStyle w:val="001000000000" w:firstRow="0" w:lastRow="0" w:firstColumn="1" w:lastColumn="0" w:oddVBand="0" w:evenVBand="0" w:oddHBand="0" w:evenHBand="0" w:firstRowFirstColumn="0" w:firstRowLastColumn="0" w:lastRowFirstColumn="0" w:lastRowLastColumn="0"/>
            <w:tcW w:w="3114" w:type="dxa"/>
          </w:tcPr>
          <w:p w14:paraId="5BC7EFA7" w14:textId="5009F95B" w:rsidR="00925832" w:rsidRDefault="0045148B" w:rsidP="006F2F10">
            <w:pPr>
              <w:ind w:firstLineChars="0" w:firstLine="0"/>
            </w:pPr>
            <w:r>
              <w:rPr>
                <w:rFonts w:hint="eastAsia"/>
              </w:rPr>
              <w:t>T</w:t>
            </w:r>
            <w:r>
              <w:t xml:space="preserve">ableMetaInfoService </w:t>
            </w:r>
          </w:p>
        </w:tc>
        <w:tc>
          <w:tcPr>
            <w:tcW w:w="5182" w:type="dxa"/>
          </w:tcPr>
          <w:p w14:paraId="2041C1BF" w14:textId="48DEBEA4" w:rsidR="00925832" w:rsidRDefault="003B0A7E" w:rsidP="006F2F1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服务层接口</w:t>
            </w:r>
            <w:r>
              <w:rPr>
                <w:rFonts w:hint="eastAsia"/>
              </w:rPr>
              <w:t xml:space="preserve"> </w:t>
            </w:r>
          </w:p>
        </w:tc>
      </w:tr>
      <w:tr w:rsidR="00925832" w14:paraId="31D10217" w14:textId="77777777" w:rsidTr="0092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B320F2B" w14:textId="76565BF7" w:rsidR="00925832" w:rsidRDefault="003B0A7E" w:rsidP="0045148B">
            <w:pPr>
              <w:ind w:firstLineChars="0" w:firstLine="0"/>
            </w:pPr>
            <w:r>
              <w:t>TableMetaInfo</w:t>
            </w:r>
          </w:p>
        </w:tc>
        <w:tc>
          <w:tcPr>
            <w:tcW w:w="5182" w:type="dxa"/>
          </w:tcPr>
          <w:p w14:paraId="4A7CD3AA" w14:textId="78B67B70" w:rsidR="00925832" w:rsidRDefault="003B0A7E" w:rsidP="006F2F10">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实体类</w:t>
            </w:r>
          </w:p>
        </w:tc>
      </w:tr>
      <w:tr w:rsidR="00925832" w14:paraId="14F3FCDE" w14:textId="77777777" w:rsidTr="00925832">
        <w:tc>
          <w:tcPr>
            <w:cnfStyle w:val="001000000000" w:firstRow="0" w:lastRow="0" w:firstColumn="1" w:lastColumn="0" w:oddVBand="0" w:evenVBand="0" w:oddHBand="0" w:evenHBand="0" w:firstRowFirstColumn="0" w:firstRowLastColumn="0" w:lastRowFirstColumn="0" w:lastRowLastColumn="0"/>
            <w:tcW w:w="3114" w:type="dxa"/>
          </w:tcPr>
          <w:p w14:paraId="3A4A0452" w14:textId="2D77CF54" w:rsidR="00925832" w:rsidRDefault="003B0A7E" w:rsidP="006F2F10">
            <w:pPr>
              <w:ind w:firstLineChars="0" w:firstLine="0"/>
            </w:pPr>
            <w:r>
              <w:rPr>
                <w:rFonts w:hint="eastAsia"/>
              </w:rPr>
              <w:t>T</w:t>
            </w:r>
            <w:r>
              <w:t>ableMetaInfoMapper</w:t>
            </w:r>
          </w:p>
        </w:tc>
        <w:tc>
          <w:tcPr>
            <w:tcW w:w="5182" w:type="dxa"/>
          </w:tcPr>
          <w:p w14:paraId="4494A112" w14:textId="10E45168" w:rsidR="00925832" w:rsidRDefault="003B0A7E" w:rsidP="006F2F1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数据层</w:t>
            </w:r>
          </w:p>
        </w:tc>
      </w:tr>
      <w:tr w:rsidR="00925832" w14:paraId="066FE0C9" w14:textId="77777777" w:rsidTr="0092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F389581" w14:textId="3626E492" w:rsidR="00925832" w:rsidRDefault="003B0A7E" w:rsidP="006F2F10">
            <w:pPr>
              <w:ind w:firstLineChars="0" w:firstLine="0"/>
            </w:pPr>
            <w:r w:rsidRPr="0045148B">
              <w:t>TableMetaInfoController</w:t>
            </w:r>
          </w:p>
        </w:tc>
        <w:tc>
          <w:tcPr>
            <w:tcW w:w="5182" w:type="dxa"/>
          </w:tcPr>
          <w:p w14:paraId="68CC734B" w14:textId="02DDE91D" w:rsidR="00925832" w:rsidRDefault="003B0A7E" w:rsidP="006F2F10">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控制层</w:t>
            </w:r>
            <w:r>
              <w:rPr>
                <w:rFonts w:hint="eastAsia"/>
              </w:rPr>
              <w:t xml:space="preserve"> </w:t>
            </w:r>
            <w:r>
              <w:rPr>
                <w:rFonts w:hint="eastAsia"/>
              </w:rPr>
              <w:t>，</w:t>
            </w:r>
            <w:r>
              <w:t>web</w:t>
            </w:r>
            <w:r>
              <w:rPr>
                <w:rFonts w:hint="eastAsia"/>
              </w:rPr>
              <w:t>接口</w:t>
            </w:r>
          </w:p>
        </w:tc>
      </w:tr>
    </w:tbl>
    <w:p w14:paraId="29CE3E88" w14:textId="79F68091" w:rsidR="006F2F10" w:rsidRDefault="006F2F10" w:rsidP="006F2F10">
      <w:pPr>
        <w:ind w:firstLineChars="0" w:firstLine="0"/>
      </w:pPr>
    </w:p>
    <w:p w14:paraId="00AF43F3" w14:textId="69870052" w:rsidR="006F2F10" w:rsidRDefault="007A557F" w:rsidP="006F2F10">
      <w:pPr>
        <w:ind w:firstLineChars="0" w:firstLine="0"/>
      </w:pPr>
      <w:r>
        <w:rPr>
          <w:noProof/>
        </w:rPr>
        <w:drawing>
          <wp:inline distT="0" distB="0" distL="0" distR="0" wp14:anchorId="7B2435D5" wp14:editId="6D44699B">
            <wp:extent cx="3333921" cy="2667137"/>
            <wp:effectExtent l="19050" t="19050" r="19050"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33921" cy="2667137"/>
                    </a:xfrm>
                    <a:prstGeom prst="rect">
                      <a:avLst/>
                    </a:prstGeom>
                    <a:ln w="6350">
                      <a:solidFill>
                        <a:schemeClr val="tx1"/>
                      </a:solidFill>
                    </a:ln>
                  </pic:spPr>
                </pic:pic>
              </a:graphicData>
            </a:graphic>
          </wp:inline>
        </w:drawing>
      </w:r>
    </w:p>
    <w:p w14:paraId="3008F14F" w14:textId="7FE642A7" w:rsidR="006F2F10" w:rsidRDefault="00253A04" w:rsidP="00ED3BD2">
      <w:pPr>
        <w:ind w:firstLineChars="0"/>
      </w:pPr>
      <w:r>
        <w:rPr>
          <w:rFonts w:hint="eastAsia"/>
        </w:rPr>
        <w:lastRenderedPageBreak/>
        <w:t>以上类可以利用</w:t>
      </w:r>
      <w:r w:rsidR="00146513">
        <w:rPr>
          <w:rFonts w:hint="eastAsia"/>
        </w:rPr>
        <w:t>MyBatis-Plus</w:t>
      </w:r>
      <w:r w:rsidR="0054520A">
        <w:t>-generator</w:t>
      </w:r>
      <w:r>
        <w:rPr>
          <w:rFonts w:hint="eastAsia"/>
        </w:rPr>
        <w:t>自动生成。</w:t>
      </w:r>
    </w:p>
    <w:p w14:paraId="0D36A4A2" w14:textId="4D0B3DF9" w:rsidR="0063663D" w:rsidRDefault="0063663D" w:rsidP="007D004F">
      <w:pPr>
        <w:pStyle w:val="3"/>
      </w:pPr>
      <w:r>
        <w:rPr>
          <w:rFonts w:hint="eastAsia"/>
        </w:rPr>
        <w:t>生成器生成代码</w:t>
      </w:r>
    </w:p>
    <w:p w14:paraId="2A6B05D6" w14:textId="5A878B36" w:rsidR="0063663D" w:rsidRDefault="0063663D" w:rsidP="0063663D">
      <w:pPr>
        <w:ind w:firstLineChars="0"/>
      </w:pPr>
      <w:r>
        <w:rPr>
          <w:rFonts w:hint="eastAsia"/>
        </w:rPr>
        <w:t>需添加的依赖如下：</w:t>
      </w:r>
    </w:p>
    <w:p w14:paraId="1A631124" w14:textId="77777777" w:rsidR="0063663D" w:rsidRPr="006514F1" w:rsidRDefault="0063663D" w:rsidP="00653E40">
      <w:pPr>
        <w:pStyle w:val="a6"/>
      </w:pPr>
      <w:r w:rsidRPr="006514F1">
        <w:t xml:space="preserve">        &lt;dependency&gt;</w:t>
      </w:r>
    </w:p>
    <w:p w14:paraId="6595410E" w14:textId="77777777" w:rsidR="0063663D" w:rsidRPr="00653E40" w:rsidRDefault="0063663D" w:rsidP="00653E40">
      <w:pPr>
        <w:pStyle w:val="a6"/>
      </w:pPr>
      <w:r w:rsidRPr="006514F1">
        <w:t xml:space="preserve">            </w:t>
      </w:r>
      <w:r w:rsidRPr="00653E40">
        <w:t>&lt;groupId&gt;com.baomidou&lt;/groupId&gt;</w:t>
      </w:r>
    </w:p>
    <w:p w14:paraId="29EDB205" w14:textId="7CD9A95E" w:rsidR="0063663D" w:rsidRPr="00653E40" w:rsidRDefault="0063663D" w:rsidP="00653E40">
      <w:pPr>
        <w:pStyle w:val="a6"/>
      </w:pPr>
      <w:r w:rsidRPr="00653E40">
        <w:t xml:space="preserve">            &lt;artifactId&gt;</w:t>
      </w:r>
      <w:r w:rsidR="004D34E3">
        <w:rPr>
          <w:rFonts w:hint="eastAsia"/>
        </w:rPr>
        <w:t>m</w:t>
      </w:r>
      <w:r w:rsidR="00146513">
        <w:t>y</w:t>
      </w:r>
      <w:r w:rsidR="004D34E3">
        <w:rPr>
          <w:rFonts w:hint="eastAsia"/>
        </w:rPr>
        <w:t>b</w:t>
      </w:r>
      <w:r w:rsidR="00146513">
        <w:t>atis-</w:t>
      </w:r>
      <w:r w:rsidR="004D34E3">
        <w:rPr>
          <w:rFonts w:hint="eastAsia"/>
        </w:rPr>
        <w:t>p</w:t>
      </w:r>
      <w:r w:rsidR="00146513">
        <w:t>lus</w:t>
      </w:r>
      <w:r w:rsidRPr="00653E40">
        <w:t>-boot-starter&lt;/artifactId&gt;</w:t>
      </w:r>
    </w:p>
    <w:p w14:paraId="1ED32DEE" w14:textId="77777777" w:rsidR="0063663D" w:rsidRPr="00653E40" w:rsidRDefault="0063663D" w:rsidP="00653E40">
      <w:pPr>
        <w:pStyle w:val="a6"/>
      </w:pPr>
      <w:r w:rsidRPr="00653E40">
        <w:t xml:space="preserve">            &lt;version&gt;3.4.1&lt;/version&gt;</w:t>
      </w:r>
    </w:p>
    <w:p w14:paraId="2695BB36" w14:textId="77777777" w:rsidR="0063663D" w:rsidRPr="00653E40" w:rsidRDefault="0063663D" w:rsidP="00653E40">
      <w:pPr>
        <w:pStyle w:val="a6"/>
      </w:pPr>
      <w:r w:rsidRPr="00653E40">
        <w:t xml:space="preserve">        &lt;/dependency&gt;</w:t>
      </w:r>
    </w:p>
    <w:p w14:paraId="593BBF7D" w14:textId="77777777" w:rsidR="0063663D" w:rsidRPr="00653E40" w:rsidRDefault="0063663D" w:rsidP="00653E40">
      <w:pPr>
        <w:pStyle w:val="a6"/>
      </w:pPr>
    </w:p>
    <w:p w14:paraId="642DF314" w14:textId="77777777" w:rsidR="0063663D" w:rsidRPr="00653E40" w:rsidRDefault="0063663D" w:rsidP="00653E40">
      <w:pPr>
        <w:pStyle w:val="a6"/>
      </w:pPr>
      <w:r w:rsidRPr="00653E40">
        <w:t xml:space="preserve">        &lt;dependency&gt;</w:t>
      </w:r>
    </w:p>
    <w:p w14:paraId="51D329D8" w14:textId="77777777" w:rsidR="0063663D" w:rsidRPr="00653E40" w:rsidRDefault="0063663D" w:rsidP="00653E40">
      <w:pPr>
        <w:pStyle w:val="a6"/>
      </w:pPr>
      <w:r w:rsidRPr="00653E40">
        <w:t xml:space="preserve">            &lt;groupId&gt;com.baomidou&lt;/groupId&gt;</w:t>
      </w:r>
    </w:p>
    <w:p w14:paraId="2CF92CAB" w14:textId="6CE48D63" w:rsidR="0063663D" w:rsidRPr="00653E40" w:rsidRDefault="0063663D" w:rsidP="00653E40">
      <w:pPr>
        <w:pStyle w:val="a6"/>
      </w:pPr>
      <w:r w:rsidRPr="00653E40">
        <w:t xml:space="preserve">            &lt;artifactId&gt;</w:t>
      </w:r>
      <w:r w:rsidR="004D34E3">
        <w:rPr>
          <w:rFonts w:hint="eastAsia"/>
        </w:rPr>
        <w:t>m</w:t>
      </w:r>
      <w:r w:rsidR="00146513">
        <w:t>y</w:t>
      </w:r>
      <w:r w:rsidR="004D34E3">
        <w:rPr>
          <w:rFonts w:hint="eastAsia"/>
        </w:rPr>
        <w:t>b</w:t>
      </w:r>
      <w:r w:rsidR="00146513">
        <w:t>atis-</w:t>
      </w:r>
      <w:r w:rsidR="004D34E3">
        <w:rPr>
          <w:rFonts w:hint="eastAsia"/>
        </w:rPr>
        <w:t>p</w:t>
      </w:r>
      <w:r w:rsidR="00146513">
        <w:t>lus</w:t>
      </w:r>
      <w:r w:rsidRPr="00653E40">
        <w:t>-generator&lt;/artifactId&gt;</w:t>
      </w:r>
    </w:p>
    <w:p w14:paraId="6E3376DB" w14:textId="77777777" w:rsidR="0063663D" w:rsidRPr="00653E40" w:rsidRDefault="0063663D" w:rsidP="00653E40">
      <w:pPr>
        <w:pStyle w:val="a6"/>
      </w:pPr>
      <w:r w:rsidRPr="00653E40">
        <w:t xml:space="preserve">            &lt;version&gt;3.5.3.1&lt;/version&gt;</w:t>
      </w:r>
    </w:p>
    <w:p w14:paraId="4763AE7D" w14:textId="77777777" w:rsidR="0063663D" w:rsidRPr="006514F1" w:rsidRDefault="0063663D" w:rsidP="00653E40">
      <w:pPr>
        <w:pStyle w:val="a6"/>
      </w:pPr>
      <w:r w:rsidRPr="00653E40">
        <w:t xml:space="preserve">        &lt;/dependenc</w:t>
      </w:r>
      <w:r w:rsidRPr="006514F1">
        <w:t>y&gt;</w:t>
      </w:r>
    </w:p>
    <w:p w14:paraId="5629BFDC" w14:textId="77777777" w:rsidR="0063663D" w:rsidRPr="006514F1" w:rsidRDefault="0063663D" w:rsidP="00653E40">
      <w:pPr>
        <w:pStyle w:val="a6"/>
        <w:rPr>
          <w:color w:val="000000" w:themeColor="text1"/>
          <w:sz w:val="21"/>
        </w:rPr>
      </w:pPr>
    </w:p>
    <w:p w14:paraId="1AB23B95" w14:textId="77777777" w:rsidR="0063663D" w:rsidRPr="00653E40" w:rsidRDefault="0063663D" w:rsidP="00653E40">
      <w:pPr>
        <w:pStyle w:val="a6"/>
      </w:pPr>
      <w:r w:rsidRPr="006514F1">
        <w:t xml:space="preserve">        </w:t>
      </w:r>
      <w:r w:rsidRPr="00653E40">
        <w:t>&lt;dependency&gt;</w:t>
      </w:r>
    </w:p>
    <w:p w14:paraId="42A482BE" w14:textId="77777777" w:rsidR="0063663D" w:rsidRPr="00653E40" w:rsidRDefault="0063663D" w:rsidP="00653E40">
      <w:pPr>
        <w:pStyle w:val="a6"/>
      </w:pPr>
      <w:r w:rsidRPr="00653E40">
        <w:t xml:space="preserve">            &lt;groupId&gt;org.apache.velocity&lt;/groupId&gt;</w:t>
      </w:r>
    </w:p>
    <w:p w14:paraId="3C389508" w14:textId="77777777" w:rsidR="0063663D" w:rsidRPr="00653E40" w:rsidRDefault="0063663D" w:rsidP="00653E40">
      <w:pPr>
        <w:pStyle w:val="a6"/>
      </w:pPr>
      <w:r w:rsidRPr="00653E40">
        <w:t xml:space="preserve">            &lt;artifactId&gt;velocity-engine-core&lt;/artifactId&gt;</w:t>
      </w:r>
    </w:p>
    <w:p w14:paraId="61BA1DDC" w14:textId="77777777" w:rsidR="0063663D" w:rsidRPr="00653E40" w:rsidRDefault="0063663D" w:rsidP="00653E40">
      <w:pPr>
        <w:pStyle w:val="a6"/>
      </w:pPr>
      <w:r w:rsidRPr="00653E40">
        <w:t xml:space="preserve">            &lt;version&gt;2.3&lt;/version&gt;</w:t>
      </w:r>
    </w:p>
    <w:p w14:paraId="0EF9CA05" w14:textId="6E9342EB" w:rsidR="0063663D" w:rsidRPr="00653E40" w:rsidRDefault="0063663D" w:rsidP="00653E40">
      <w:pPr>
        <w:pStyle w:val="a6"/>
      </w:pPr>
      <w:r w:rsidRPr="00653E40">
        <w:t xml:space="preserve">        &lt;/dependency&gt;</w:t>
      </w:r>
    </w:p>
    <w:p w14:paraId="1FC7ED59" w14:textId="77777777" w:rsidR="0063663D" w:rsidRPr="00653E40" w:rsidRDefault="0063663D" w:rsidP="00653E40">
      <w:pPr>
        <w:pStyle w:val="a6"/>
      </w:pPr>
      <w:r w:rsidRPr="00653E40">
        <w:t xml:space="preserve">        &lt;dependency&gt;</w:t>
      </w:r>
    </w:p>
    <w:p w14:paraId="53E92667" w14:textId="77777777" w:rsidR="0063663D" w:rsidRPr="00653E40" w:rsidRDefault="0063663D" w:rsidP="00653E40">
      <w:pPr>
        <w:pStyle w:val="a6"/>
      </w:pPr>
      <w:r w:rsidRPr="00653E40">
        <w:t xml:space="preserve">            &lt;groupId&gt;org.springframework.boot&lt;/groupId&gt;</w:t>
      </w:r>
    </w:p>
    <w:p w14:paraId="32732AAA" w14:textId="77777777" w:rsidR="0063663D" w:rsidRPr="00653E40" w:rsidRDefault="0063663D" w:rsidP="00653E40">
      <w:pPr>
        <w:pStyle w:val="a6"/>
      </w:pPr>
      <w:r w:rsidRPr="00653E40">
        <w:t xml:space="preserve">            &lt;artifactId&gt;spring-boot-starter-freemarker&lt;/artifactId&gt;</w:t>
      </w:r>
    </w:p>
    <w:p w14:paraId="4E20193F" w14:textId="3CD93FA6" w:rsidR="0063663D" w:rsidRPr="00653E40" w:rsidRDefault="0063663D" w:rsidP="00653E40">
      <w:pPr>
        <w:pStyle w:val="a6"/>
      </w:pPr>
      <w:r w:rsidRPr="00653E40">
        <w:t xml:space="preserve">        &lt;/dependency&gt;</w:t>
      </w:r>
    </w:p>
    <w:p w14:paraId="381F48B1" w14:textId="3612FEDE" w:rsidR="00294230" w:rsidRDefault="00294230" w:rsidP="00ED3BD2">
      <w:pPr>
        <w:ind w:firstLineChars="0"/>
      </w:pPr>
      <w:r>
        <w:rPr>
          <w:rFonts w:hint="eastAsia"/>
        </w:rPr>
        <w:t>生成器代码如下：</w:t>
      </w:r>
    </w:p>
    <w:p w14:paraId="4C71075D" w14:textId="4A5F7D36" w:rsidR="00294230" w:rsidRPr="00D227DD" w:rsidRDefault="00294230" w:rsidP="00653E40">
      <w:pPr>
        <w:pStyle w:val="a6"/>
      </w:pPr>
      <w:r w:rsidRPr="00D227DD">
        <w:t>public class CodeGen3531 {</w:t>
      </w:r>
      <w:r w:rsidRPr="007C0876">
        <w:br/>
        <w:t xml:space="preserve">   </w:t>
      </w:r>
      <w:r w:rsidRPr="00D227DD">
        <w:t xml:space="preserve">     public static void main(String[] args) {</w:t>
      </w:r>
      <w:r w:rsidRPr="00D227DD">
        <w:br/>
        <w:t xml:space="preserve">             //  String[] tables={ "governance_metric","governance_type","governance_assess_detail"};</w:t>
      </w:r>
      <w:r w:rsidRPr="00D227DD">
        <w:br/>
        <w:t xml:space="preserve">           //  String[] tables={ "t_ds_task_definition","t_ds_task_instance"};</w:t>
      </w:r>
      <w:r w:rsidRPr="00D227DD">
        <w:br/>
        <w:t xml:space="preserve">           // String[] tables={ "governance_assess_table","governance_assess_tec_owner","governance_assess_global"};</w:t>
      </w:r>
      <w:r w:rsidRPr="00D227DD">
        <w:br/>
        <w:t xml:space="preserve">            String[] tables={ "table_meta_info","table_meta_info_extra"  };</w:t>
      </w:r>
      <w:r w:rsidRPr="00D227DD">
        <w:br/>
      </w:r>
      <w:r w:rsidRPr="00D227DD">
        <w:br/>
        <w:t xml:space="preserve">            FastAutoGenerator.create("jdbc:mysql://hadoop102:3306/dga","root","000000")</w:t>
      </w:r>
      <w:r w:rsidRPr="00D227DD">
        <w:br/>
        <w:t xml:space="preserve">                    .globalConfig(builder -&gt; {</w:t>
      </w:r>
      <w:r w:rsidRPr="00D227DD">
        <w:br/>
        <w:t xml:space="preserve">                        builder.author("</w:t>
      </w:r>
      <w:r w:rsidR="0043020D">
        <w:t>weiyunhui</w:t>
      </w:r>
      <w:r w:rsidRPr="00D227DD">
        <w:t>")               //</w:t>
      </w:r>
      <w:r w:rsidRPr="00D227DD">
        <w:rPr>
          <w:rFonts w:hint="eastAsia"/>
        </w:rPr>
        <w:t>作者</w:t>
      </w:r>
      <w:r w:rsidRPr="00D227DD">
        <w:rPr>
          <w:rFonts w:hint="eastAsia"/>
        </w:rPr>
        <w:br/>
        <w:t xml:space="preserve">                                </w:t>
      </w:r>
      <w:r w:rsidRPr="00D227DD">
        <w:t>.outputDir("D:\\workspace\\workspace2023\\dga\\src\\main\\java")    //</w:t>
      </w:r>
      <w:r w:rsidRPr="00D227DD">
        <w:rPr>
          <w:rFonts w:hint="eastAsia"/>
        </w:rPr>
        <w:t>输出路径</w:t>
      </w:r>
      <w:r w:rsidRPr="00D227DD">
        <w:t>(</w:t>
      </w:r>
      <w:r w:rsidRPr="00D227DD">
        <w:rPr>
          <w:rFonts w:hint="eastAsia"/>
        </w:rPr>
        <w:t>写到</w:t>
      </w:r>
      <w:r w:rsidRPr="00D227DD">
        <w:t>java</w:t>
      </w:r>
      <w:r w:rsidRPr="00D227DD">
        <w:rPr>
          <w:rFonts w:hint="eastAsia"/>
        </w:rPr>
        <w:t>目录</w:t>
      </w:r>
      <w:r w:rsidRPr="00D227DD">
        <w:t>)</w:t>
      </w:r>
      <w:r w:rsidRPr="00D227DD">
        <w:br/>
        <w:t xml:space="preserve">                                .commentDate("yyyy-MM-dd")</w:t>
      </w:r>
      <w:r w:rsidRPr="00D227DD">
        <w:br/>
        <w:t xml:space="preserve">                                .dateType(DateType.ONLY_DATE);  //</w:t>
      </w:r>
      <w:r w:rsidRPr="00D227DD">
        <w:rPr>
          <w:rFonts w:hint="eastAsia"/>
        </w:rPr>
        <w:t>选择实体类中的日期类型</w:t>
      </w:r>
      <w:r w:rsidRPr="00D227DD">
        <w:rPr>
          <w:rFonts w:hint="eastAsia"/>
        </w:rPr>
        <w:t xml:space="preserve">  </w:t>
      </w:r>
      <w:r w:rsidRPr="00D227DD">
        <w:rPr>
          <w:rFonts w:hint="eastAsia"/>
        </w:rPr>
        <w:t>，</w:t>
      </w:r>
      <w:r w:rsidRPr="00D227DD">
        <w:t>Date or LocalDatetime</w:t>
      </w:r>
      <w:r w:rsidRPr="00D227DD">
        <w:br/>
        <w:t xml:space="preserve">                    })</w:t>
      </w:r>
      <w:r w:rsidRPr="00D227DD">
        <w:br/>
        <w:t xml:space="preserve">                    .packageConfig(builder -&gt; {                 //</w:t>
      </w:r>
      <w:r w:rsidRPr="00D227DD">
        <w:rPr>
          <w:rFonts w:hint="eastAsia"/>
        </w:rPr>
        <w:t>各个</w:t>
      </w:r>
      <w:r w:rsidRPr="00D227DD">
        <w:t xml:space="preserve">package </w:t>
      </w:r>
      <w:r w:rsidRPr="00D227DD">
        <w:rPr>
          <w:rFonts w:hint="eastAsia"/>
        </w:rPr>
        <w:t>名称</w:t>
      </w:r>
      <w:r w:rsidRPr="00D227DD">
        <w:rPr>
          <w:rFonts w:hint="eastAsia"/>
        </w:rPr>
        <w:br/>
        <w:t xml:space="preserve">                        </w:t>
      </w:r>
      <w:r w:rsidRPr="00D227DD">
        <w:t>builder.parent("com.atguigu.dga")</w:t>
      </w:r>
      <w:r w:rsidRPr="00D227DD">
        <w:br/>
        <w:t xml:space="preserve">                                .moduleName("meta")</w:t>
      </w:r>
      <w:r w:rsidRPr="00D227DD">
        <w:br/>
        <w:t xml:space="preserve">                                .entity("bean")</w:t>
      </w:r>
      <w:r w:rsidRPr="00D227DD">
        <w:br/>
        <w:t xml:space="preserve">                                .service("service")</w:t>
      </w:r>
      <w:r w:rsidRPr="00D227DD">
        <w:br/>
        <w:t xml:space="preserve">                                .serviceImpl("service.impl")</w:t>
      </w:r>
      <w:r w:rsidRPr="00D227DD">
        <w:br/>
        <w:t xml:space="preserve">                                .controller("controller")</w:t>
      </w:r>
      <w:r w:rsidRPr="00D227DD">
        <w:br/>
        <w:t xml:space="preserve">                                .mapper("mapper");</w:t>
      </w:r>
      <w:r w:rsidRPr="00D227DD">
        <w:br/>
      </w:r>
      <w:r w:rsidRPr="00D227DD">
        <w:br/>
        <w:t xml:space="preserve">                    })</w:t>
      </w:r>
      <w:r w:rsidRPr="00D227DD">
        <w:br/>
        <w:t xml:space="preserve">                    .strategyConfig(builder -&gt; {</w:t>
      </w:r>
      <w:r w:rsidRPr="00D227DD">
        <w:br/>
        <w:t xml:space="preserve">                        builder.addInclude(tables)</w:t>
      </w:r>
      <w:r w:rsidRPr="00D227DD">
        <w:br/>
        <w:t xml:space="preserve">                                .serviceBuilder()</w:t>
      </w:r>
      <w:r w:rsidRPr="00D227DD">
        <w:br/>
        <w:t xml:space="preserve">                                .formatServiceFileName("%sService")  //</w:t>
      </w:r>
      <w:r w:rsidRPr="00D227DD">
        <w:rPr>
          <w:rFonts w:hint="eastAsia"/>
        </w:rPr>
        <w:t>类后缀</w:t>
      </w:r>
      <w:r w:rsidRPr="00D227DD">
        <w:rPr>
          <w:rFonts w:hint="eastAsia"/>
        </w:rPr>
        <w:br/>
        <w:t xml:space="preserve">                                </w:t>
      </w:r>
      <w:r w:rsidRPr="00D227DD">
        <w:t>.formatServiceImplFileName("%sServiceImpl")  //</w:t>
      </w:r>
      <w:r w:rsidRPr="00D227DD">
        <w:rPr>
          <w:rFonts w:hint="eastAsia"/>
        </w:rPr>
        <w:t>类后缀</w:t>
      </w:r>
      <w:r w:rsidRPr="00D227DD">
        <w:rPr>
          <w:rFonts w:hint="eastAsia"/>
        </w:rPr>
        <w:br/>
      </w:r>
      <w:r w:rsidRPr="00D227DD">
        <w:rPr>
          <w:rFonts w:hint="eastAsia"/>
        </w:rPr>
        <w:lastRenderedPageBreak/>
        <w:t xml:space="preserve">                                </w:t>
      </w:r>
      <w:r w:rsidRPr="00D227DD">
        <w:t>.entityBuilder()</w:t>
      </w:r>
      <w:r w:rsidRPr="00D227DD">
        <w:br/>
        <w:t xml:space="preserve">                                .enableLombok()  //</w:t>
      </w:r>
      <w:r w:rsidRPr="00D227DD">
        <w:rPr>
          <w:rFonts w:hint="eastAsia"/>
        </w:rPr>
        <w:t>允许使用</w:t>
      </w:r>
      <w:r w:rsidRPr="00D227DD">
        <w:t>lombok</w:t>
      </w:r>
      <w:r w:rsidRPr="00D227DD">
        <w:br/>
        <w:t xml:space="preserve">                                .controllerBuilder()</w:t>
      </w:r>
      <w:r w:rsidRPr="00D227DD">
        <w:br/>
        <w:t xml:space="preserve">                                .formatFileName("%sController")  //</w:t>
      </w:r>
      <w:r w:rsidRPr="00D227DD">
        <w:rPr>
          <w:rFonts w:hint="eastAsia"/>
        </w:rPr>
        <w:t>类后缀</w:t>
      </w:r>
      <w:r w:rsidRPr="00D227DD">
        <w:rPr>
          <w:rFonts w:hint="eastAsia"/>
        </w:rPr>
        <w:br/>
        <w:t xml:space="preserve">                                </w:t>
      </w:r>
      <w:r w:rsidRPr="00D227DD">
        <w:t>.enableRestStyle()   //</w:t>
      </w:r>
      <w:r w:rsidRPr="00D227DD">
        <w:rPr>
          <w:rFonts w:hint="eastAsia"/>
        </w:rPr>
        <w:t>生成</w:t>
      </w:r>
      <w:r w:rsidRPr="00D227DD">
        <w:t xml:space="preserve">@RestController </w:t>
      </w:r>
      <w:r w:rsidRPr="00D227DD">
        <w:rPr>
          <w:rFonts w:hint="eastAsia"/>
        </w:rPr>
        <w:t>否则是</w:t>
      </w:r>
      <w:r w:rsidRPr="00D227DD">
        <w:t>@Controller</w:t>
      </w:r>
      <w:r w:rsidRPr="00D227DD">
        <w:br/>
        <w:t xml:space="preserve">                                .mapperBuilder()</w:t>
      </w:r>
      <w:r w:rsidRPr="00D227DD">
        <w:br/>
        <w:t xml:space="preserve">                                //</w:t>
      </w:r>
      <w:r w:rsidRPr="00D227DD">
        <w:rPr>
          <w:rFonts w:hint="eastAsia"/>
        </w:rPr>
        <w:t>生成通用的</w:t>
      </w:r>
      <w:r w:rsidRPr="00D227DD">
        <w:t xml:space="preserve">resultMap </w:t>
      </w:r>
      <w:r w:rsidRPr="00D227DD">
        <w:rPr>
          <w:rFonts w:hint="eastAsia"/>
        </w:rPr>
        <w:t>的</w:t>
      </w:r>
      <w:r w:rsidRPr="00D227DD">
        <w:t>xml</w:t>
      </w:r>
      <w:r w:rsidRPr="00D227DD">
        <w:rPr>
          <w:rFonts w:hint="eastAsia"/>
        </w:rPr>
        <w:t>映射</w:t>
      </w:r>
      <w:r w:rsidRPr="00D227DD">
        <w:rPr>
          <w:rFonts w:hint="eastAsia"/>
        </w:rPr>
        <w:br/>
        <w:t xml:space="preserve">                                </w:t>
      </w:r>
      <w:r w:rsidRPr="00D227DD">
        <w:t>.enableBaseResultMap()  //</w:t>
      </w:r>
      <w:r w:rsidRPr="00D227DD">
        <w:rPr>
          <w:rFonts w:hint="eastAsia"/>
        </w:rPr>
        <w:t>生成</w:t>
      </w:r>
      <w:r w:rsidRPr="00D227DD">
        <w:t>xml</w:t>
      </w:r>
      <w:r w:rsidRPr="00D227DD">
        <w:rPr>
          <w:rFonts w:hint="eastAsia"/>
        </w:rPr>
        <w:t>映射</w:t>
      </w:r>
      <w:r w:rsidRPr="00D227DD">
        <w:rPr>
          <w:rFonts w:hint="eastAsia"/>
        </w:rPr>
        <w:br/>
        <w:t xml:space="preserve">                                </w:t>
      </w:r>
      <w:r w:rsidRPr="00D227DD">
        <w:t>.superClass(BaseMapper.class)  //</w:t>
      </w:r>
      <w:r w:rsidRPr="00D227DD">
        <w:rPr>
          <w:rFonts w:hint="eastAsia"/>
        </w:rPr>
        <w:t>标配</w:t>
      </w:r>
      <w:r w:rsidRPr="00D227DD">
        <w:rPr>
          <w:rFonts w:hint="eastAsia"/>
        </w:rPr>
        <w:br/>
        <w:t xml:space="preserve">                                </w:t>
      </w:r>
      <w:r w:rsidRPr="00D227DD">
        <w:t>.formatMapperFileName("%sMapper")  //</w:t>
      </w:r>
      <w:r w:rsidRPr="00D227DD">
        <w:rPr>
          <w:rFonts w:hint="eastAsia"/>
        </w:rPr>
        <w:t>类后缀</w:t>
      </w:r>
      <w:r w:rsidRPr="00D227DD">
        <w:rPr>
          <w:rFonts w:hint="eastAsia"/>
        </w:rPr>
        <w:br/>
        <w:t xml:space="preserve">                                </w:t>
      </w:r>
      <w:r w:rsidRPr="00D227DD">
        <w:t>.enableFileOverride()   //</w:t>
      </w:r>
      <w:r w:rsidRPr="00D227DD">
        <w:rPr>
          <w:rFonts w:hint="eastAsia"/>
        </w:rPr>
        <w:t>生成代码覆盖已有文件</w:t>
      </w:r>
      <w:r w:rsidRPr="00D227DD">
        <w:rPr>
          <w:rFonts w:hint="eastAsia"/>
        </w:rPr>
        <w:t xml:space="preserve"> </w:t>
      </w:r>
      <w:r w:rsidRPr="00D227DD">
        <w:rPr>
          <w:rFonts w:hint="eastAsia"/>
        </w:rPr>
        <w:t>谨慎开启</w:t>
      </w:r>
      <w:r w:rsidRPr="00D227DD">
        <w:rPr>
          <w:rFonts w:hint="eastAsia"/>
        </w:rPr>
        <w:br/>
        <w:t xml:space="preserve">                                </w:t>
      </w:r>
      <w:r w:rsidRPr="00D227DD">
        <w:t>.mapperAnnotation(Mapper.class) ; //</w:t>
      </w:r>
      <w:r w:rsidRPr="00D227DD">
        <w:rPr>
          <w:rFonts w:hint="eastAsia"/>
        </w:rPr>
        <w:t>生成代码</w:t>
      </w:r>
      <w:r w:rsidRPr="00D227DD">
        <w:t>Mapper</w:t>
      </w:r>
      <w:r w:rsidRPr="00D227DD">
        <w:rPr>
          <w:rFonts w:hint="eastAsia"/>
        </w:rPr>
        <w:t>上自带</w:t>
      </w:r>
      <w:r w:rsidRPr="00D227DD">
        <w:t>@Mapper</w:t>
      </w:r>
      <w:r w:rsidRPr="00D227DD">
        <w:br/>
      </w:r>
      <w:r w:rsidRPr="00D227DD">
        <w:br/>
        <w:t xml:space="preserve">                    })</w:t>
      </w:r>
      <w:r w:rsidRPr="00D227DD">
        <w:br/>
        <w:t xml:space="preserve">                    .templateConfig(new Consumer&lt;TemplateConfig.Builder&gt;() {</w:t>
      </w:r>
      <w:r w:rsidRPr="00D227DD">
        <w:br/>
        <w:t xml:space="preserve">                        @Override</w:t>
      </w:r>
      <w:r w:rsidRPr="00D227DD">
        <w:br/>
        <w:t xml:space="preserve">                        public void accept(TemplateConfig.Builder builder) {</w:t>
      </w:r>
      <w:r w:rsidRPr="00D227DD">
        <w:br/>
        <w:t xml:space="preserve">                            // </w:t>
      </w:r>
      <w:r w:rsidRPr="00D227DD">
        <w:rPr>
          <w:rFonts w:hint="eastAsia"/>
        </w:rPr>
        <w:t>实体类使用我们自定义模板</w:t>
      </w:r>
      <w:r w:rsidRPr="00D227DD">
        <w:rPr>
          <w:rFonts w:hint="eastAsia"/>
        </w:rPr>
        <w:br/>
        <w:t xml:space="preserve">                            </w:t>
      </w:r>
      <w:r w:rsidRPr="00D227DD">
        <w:t>builder.entity("templates/myentity.java");</w:t>
      </w:r>
      <w:r w:rsidRPr="00D227DD">
        <w:br/>
        <w:t xml:space="preserve">                        }</w:t>
      </w:r>
      <w:r w:rsidRPr="00D227DD">
        <w:br/>
        <w:t xml:space="preserve">                    })</w:t>
      </w:r>
      <w:r w:rsidRPr="00D227DD">
        <w:br/>
        <w:t xml:space="preserve">                    .templateEngine(new FreemarkerTemplateEngine()) // </w:t>
      </w:r>
      <w:r w:rsidRPr="00D227DD">
        <w:rPr>
          <w:rFonts w:hint="eastAsia"/>
        </w:rPr>
        <w:t>使用</w:t>
      </w:r>
      <w:r w:rsidRPr="00D227DD">
        <w:t>Freemarker</w:t>
      </w:r>
      <w:r w:rsidRPr="00D227DD">
        <w:rPr>
          <w:rFonts w:hint="eastAsia"/>
        </w:rPr>
        <w:t>引擎模板，默认的是</w:t>
      </w:r>
      <w:r w:rsidRPr="00D227DD">
        <w:t>Velocity</w:t>
      </w:r>
      <w:r w:rsidRPr="00D227DD">
        <w:rPr>
          <w:rFonts w:hint="eastAsia"/>
        </w:rPr>
        <w:t>引擎模板</w:t>
      </w:r>
      <w:r w:rsidRPr="00D227DD">
        <w:rPr>
          <w:rFonts w:hint="eastAsia"/>
        </w:rPr>
        <w:br/>
        <w:t xml:space="preserve">                    </w:t>
      </w:r>
      <w:r w:rsidRPr="00D227DD">
        <w:t>.execute();</w:t>
      </w:r>
      <w:r w:rsidRPr="00D227DD">
        <w:br/>
        <w:t xml:space="preserve">        }</w:t>
      </w:r>
      <w:r w:rsidRPr="00D227DD">
        <w:br/>
        <w:t xml:space="preserve">  }</w:t>
      </w:r>
    </w:p>
    <w:p w14:paraId="7730BDFA" w14:textId="3D42EB5B" w:rsidR="00253A04" w:rsidRDefault="00FE1AD1" w:rsidP="00ED3BD2">
      <w:pPr>
        <w:ind w:firstLineChars="0"/>
      </w:pPr>
      <w:r>
        <w:rPr>
          <w:rFonts w:hint="eastAsia"/>
        </w:rPr>
        <w:t>生成的</w:t>
      </w:r>
      <w:r w:rsidR="00253A04">
        <w:rPr>
          <w:rFonts w:hint="eastAsia"/>
        </w:rPr>
        <w:t>代码如下</w:t>
      </w:r>
    </w:p>
    <w:p w14:paraId="7508549E" w14:textId="77777777" w:rsidR="00253A04" w:rsidRDefault="00253A04" w:rsidP="007D004F">
      <w:pPr>
        <w:pStyle w:val="3"/>
      </w:pPr>
      <w:r>
        <w:rPr>
          <w:rFonts w:hint="eastAsia"/>
        </w:rPr>
        <w:t>b</w:t>
      </w:r>
      <w:r>
        <w:t>ean</w:t>
      </w:r>
      <w:r>
        <w:rPr>
          <w:rFonts w:hint="eastAsia"/>
        </w:rPr>
        <w:t>对象</w:t>
      </w:r>
    </w:p>
    <w:p w14:paraId="7FD393BC" w14:textId="4D0B1F53" w:rsidR="00BA4329" w:rsidRPr="00BA4329" w:rsidRDefault="00BA4329" w:rsidP="00BA4329">
      <w:pPr>
        <w:pStyle w:val="a6"/>
        <w:rPr>
          <w:color w:val="080808"/>
        </w:rPr>
      </w:pPr>
      <w:r w:rsidRPr="00753A6D">
        <w:t>/**</w:t>
      </w:r>
      <w:r w:rsidRPr="00753A6D">
        <w:br/>
        <w:t xml:space="preserve"> * &lt;p&gt;</w:t>
      </w:r>
      <w:r w:rsidRPr="00753A6D">
        <w:br/>
        <w:t xml:space="preserve"> * </w:t>
      </w:r>
      <w:r w:rsidRPr="00753A6D">
        <w:rPr>
          <w:rFonts w:hint="eastAsia"/>
        </w:rPr>
        <w:t>元数据表</w:t>
      </w:r>
      <w:r w:rsidRPr="00753A6D">
        <w:rPr>
          <w:rFonts w:hint="eastAsia"/>
        </w:rPr>
        <w:br/>
        <w:t xml:space="preserve"> </w:t>
      </w:r>
      <w:r w:rsidRPr="00753A6D">
        <w:t>* &lt;/p&gt;</w:t>
      </w:r>
      <w:r w:rsidRPr="00753A6D">
        <w:br/>
        <w:t xml:space="preserve"> *</w:t>
      </w:r>
      <w:r w:rsidRPr="00753A6D">
        <w:br/>
        <w:t xml:space="preserve"> * @author </w:t>
      </w:r>
      <w:r w:rsidR="00753A6D" w:rsidRPr="00753A6D">
        <w:t>weiyunhui</w:t>
      </w:r>
      <w:r w:rsidRPr="00753A6D">
        <w:br/>
        <w:t xml:space="preserve"> * @since 2023-04-12</w:t>
      </w:r>
      <w:r w:rsidRPr="00753A6D">
        <w:br/>
        <w:t xml:space="preserve"> */</w:t>
      </w:r>
      <w:r w:rsidRPr="00753A6D">
        <w:br/>
        <w:t>@Data</w:t>
      </w:r>
      <w:r w:rsidRPr="00753A6D">
        <w:br/>
        <w:t xml:space="preserve">public class </w:t>
      </w:r>
      <w:r w:rsidRPr="00BA4329">
        <w:t xml:space="preserve">TableMetaInfo </w:t>
      </w:r>
      <w:r w:rsidRPr="00753A6D">
        <w:t xml:space="preserve">implements </w:t>
      </w:r>
      <w:r w:rsidRPr="00BA4329">
        <w:t xml:space="preserve">Serializable </w:t>
      </w:r>
      <w:r w:rsidRPr="00753A6D">
        <w:t>{</w:t>
      </w:r>
      <w:r w:rsidRPr="00753A6D">
        <w:br/>
      </w:r>
      <w:r w:rsidRPr="00753A6D">
        <w:br/>
        <w:t xml:space="preserve">    private static final long serialVersionUID = 1L;</w:t>
      </w:r>
      <w:r w:rsidRPr="00753A6D">
        <w:br/>
      </w:r>
      <w:r w:rsidRPr="00753A6D">
        <w:br/>
        <w:t xml:space="preserve">    /**</w:t>
      </w:r>
      <w:r w:rsidRPr="00753A6D">
        <w:br/>
        <w:t xml:space="preserve">     * </w:t>
      </w:r>
      <w:r w:rsidRPr="00753A6D">
        <w:rPr>
          <w:rFonts w:hint="eastAsia"/>
        </w:rPr>
        <w:t>表</w:t>
      </w:r>
      <w:r w:rsidRPr="00753A6D">
        <w:t>id</w:t>
      </w:r>
      <w:r w:rsidRPr="00753A6D">
        <w:br/>
        <w:t xml:space="preserve">     */</w:t>
      </w:r>
      <w:r w:rsidRPr="00753A6D">
        <w:br/>
        <w:t xml:space="preserve">      @TableId(value = "id", type = </w:t>
      </w:r>
      <w:r w:rsidRPr="00BA4329">
        <w:t>IdType</w:t>
      </w:r>
      <w:r w:rsidRPr="00753A6D">
        <w:t>.AUTO)</w:t>
      </w:r>
      <w:r w:rsidRPr="00753A6D">
        <w:br/>
        <w:t xml:space="preserve">    private </w:t>
      </w:r>
      <w:r w:rsidRPr="00BA4329">
        <w:t xml:space="preserve">Long </w:t>
      </w:r>
      <w:r w:rsidRPr="00753A6D">
        <w:t>id;</w:t>
      </w:r>
      <w:r w:rsidRPr="00753A6D">
        <w:br/>
      </w:r>
      <w:r w:rsidRPr="00753A6D">
        <w:br/>
        <w:t xml:space="preserve">    /**</w:t>
      </w:r>
      <w:r w:rsidRPr="00753A6D">
        <w:br/>
        <w:t xml:space="preserve">     * </w:t>
      </w:r>
      <w:r w:rsidRPr="00753A6D">
        <w:rPr>
          <w:rFonts w:hint="eastAsia"/>
        </w:rPr>
        <w:t>表名</w:t>
      </w:r>
      <w:r w:rsidRPr="00753A6D">
        <w:rPr>
          <w:rFonts w:hint="eastAsia"/>
        </w:rPr>
        <w:br/>
        <w:t xml:space="preserve">     </w:t>
      </w:r>
      <w:r w:rsidRPr="00753A6D">
        <w:t>*/</w:t>
      </w:r>
      <w:r w:rsidRPr="00753A6D">
        <w:br/>
        <w:t xml:space="preserve">    private </w:t>
      </w:r>
      <w:r w:rsidRPr="00BA4329">
        <w:t xml:space="preserve">String </w:t>
      </w:r>
      <w:r w:rsidRPr="00753A6D">
        <w:t>tableName;</w:t>
      </w:r>
      <w:r w:rsidRPr="00753A6D">
        <w:br/>
      </w:r>
      <w:r w:rsidRPr="00753A6D">
        <w:br/>
        <w:t xml:space="preserve">    /**</w:t>
      </w:r>
      <w:r w:rsidRPr="00753A6D">
        <w:br/>
        <w:t xml:space="preserve">     * </w:t>
      </w:r>
      <w:r w:rsidRPr="00753A6D">
        <w:rPr>
          <w:rFonts w:hint="eastAsia"/>
        </w:rPr>
        <w:t>库名</w:t>
      </w:r>
      <w:r w:rsidRPr="00753A6D">
        <w:rPr>
          <w:rFonts w:hint="eastAsia"/>
        </w:rPr>
        <w:br/>
        <w:t xml:space="preserve">     </w:t>
      </w:r>
      <w:r w:rsidRPr="00753A6D">
        <w:t>*/</w:t>
      </w:r>
      <w:r w:rsidRPr="00753A6D">
        <w:br/>
        <w:t xml:space="preserve">    private </w:t>
      </w:r>
      <w:r w:rsidRPr="00BA4329">
        <w:t xml:space="preserve">String </w:t>
      </w:r>
      <w:r w:rsidRPr="00753A6D">
        <w:t>schemaName;</w:t>
      </w:r>
      <w:r w:rsidRPr="00753A6D">
        <w:br/>
      </w:r>
      <w:r w:rsidRPr="00753A6D">
        <w:br/>
        <w:t xml:space="preserve">    /**</w:t>
      </w:r>
      <w:r w:rsidRPr="00753A6D">
        <w:br/>
        <w:t xml:space="preserve">     * </w:t>
      </w:r>
      <w:r w:rsidRPr="00753A6D">
        <w:rPr>
          <w:rFonts w:hint="eastAsia"/>
        </w:rPr>
        <w:t>字段名</w:t>
      </w:r>
      <w:r w:rsidRPr="00753A6D">
        <w:t xml:space="preserve">json ( </w:t>
      </w:r>
      <w:r w:rsidRPr="00753A6D">
        <w:rPr>
          <w:rFonts w:hint="eastAsia"/>
        </w:rPr>
        <w:t>来源</w:t>
      </w:r>
      <w:r w:rsidRPr="00753A6D">
        <w:t>:hive)</w:t>
      </w:r>
      <w:r w:rsidRPr="00753A6D">
        <w:br/>
      </w:r>
      <w:r w:rsidRPr="00753A6D">
        <w:lastRenderedPageBreak/>
        <w:t xml:space="preserve">     */</w:t>
      </w:r>
      <w:r w:rsidRPr="00753A6D">
        <w:br/>
        <w:t xml:space="preserve">    private </w:t>
      </w:r>
      <w:r w:rsidRPr="00BA4329">
        <w:t xml:space="preserve">String </w:t>
      </w:r>
      <w:r w:rsidRPr="00753A6D">
        <w:t>colNameJson;</w:t>
      </w:r>
      <w:r w:rsidRPr="00753A6D">
        <w:br/>
      </w:r>
      <w:r w:rsidRPr="00753A6D">
        <w:br/>
        <w:t xml:space="preserve">    /**</w:t>
      </w:r>
      <w:r w:rsidRPr="00753A6D">
        <w:br/>
        <w:t xml:space="preserve">     * </w:t>
      </w:r>
      <w:r w:rsidRPr="00753A6D">
        <w:rPr>
          <w:rFonts w:hint="eastAsia"/>
        </w:rPr>
        <w:t>分区字段名</w:t>
      </w:r>
      <w:r w:rsidRPr="00753A6D">
        <w:t xml:space="preserve">json(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partitionColNameJson;</w:t>
      </w:r>
      <w:r w:rsidRPr="00753A6D">
        <w:br/>
      </w:r>
      <w:r w:rsidRPr="00753A6D">
        <w:br/>
        <w:t xml:space="preserve">    /**</w:t>
      </w:r>
      <w:r w:rsidRPr="00753A6D">
        <w:br/>
        <w:t xml:space="preserve">     * hdfs</w:t>
      </w:r>
      <w:r w:rsidRPr="00753A6D">
        <w:rPr>
          <w:rFonts w:hint="eastAsia"/>
        </w:rPr>
        <w:t>所属人</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tableFsOwner;</w:t>
      </w:r>
      <w:r w:rsidRPr="00753A6D">
        <w:br/>
      </w:r>
      <w:r w:rsidRPr="00753A6D">
        <w:br/>
        <w:t xml:space="preserve">    /**</w:t>
      </w:r>
      <w:r w:rsidRPr="00753A6D">
        <w:br/>
        <w:t xml:space="preserve">     * </w:t>
      </w:r>
      <w:r w:rsidRPr="00753A6D">
        <w:rPr>
          <w:rFonts w:hint="eastAsia"/>
        </w:rPr>
        <w:t>参数信息</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tableParametersJson;</w:t>
      </w:r>
      <w:r w:rsidRPr="00753A6D">
        <w:br/>
      </w:r>
      <w:r w:rsidRPr="00753A6D">
        <w:br/>
        <w:t xml:space="preserve">    /**</w:t>
      </w:r>
      <w:r w:rsidRPr="00753A6D">
        <w:br/>
        <w:t xml:space="preserve">     * </w:t>
      </w:r>
      <w:r w:rsidRPr="00753A6D">
        <w:rPr>
          <w:rFonts w:hint="eastAsia"/>
        </w:rPr>
        <w:t>表备注</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tableComment;</w:t>
      </w:r>
      <w:r w:rsidRPr="00753A6D">
        <w:br/>
      </w:r>
      <w:r w:rsidRPr="00753A6D">
        <w:br/>
        <w:t xml:space="preserve">    /**</w:t>
      </w:r>
      <w:r w:rsidRPr="00753A6D">
        <w:br/>
        <w:t xml:space="preserve">     * hdfs</w:t>
      </w:r>
      <w:r w:rsidRPr="00753A6D">
        <w:rPr>
          <w:rFonts w:hint="eastAsia"/>
        </w:rPr>
        <w:t>路径</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tableFsPath;</w:t>
      </w:r>
      <w:r w:rsidRPr="00753A6D">
        <w:br/>
      </w:r>
      <w:r w:rsidRPr="00753A6D">
        <w:br/>
        <w:t xml:space="preserve">    /**</w:t>
      </w:r>
      <w:r w:rsidRPr="00753A6D">
        <w:br/>
        <w:t xml:space="preserve">     * </w:t>
      </w:r>
      <w:r w:rsidRPr="00753A6D">
        <w:rPr>
          <w:rFonts w:hint="eastAsia"/>
        </w:rPr>
        <w:t>输入格式</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tableInputFormat;</w:t>
      </w:r>
      <w:r w:rsidRPr="00753A6D">
        <w:br/>
      </w:r>
      <w:r w:rsidRPr="00753A6D">
        <w:br/>
        <w:t xml:space="preserve">    /**</w:t>
      </w:r>
      <w:r w:rsidRPr="00753A6D">
        <w:br/>
        <w:t xml:space="preserve">     * </w:t>
      </w:r>
      <w:r w:rsidRPr="00753A6D">
        <w:rPr>
          <w:rFonts w:hint="eastAsia"/>
        </w:rPr>
        <w:t>输出格式</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tableOutputFormat;</w:t>
      </w:r>
      <w:r w:rsidRPr="00753A6D">
        <w:br/>
      </w:r>
      <w:r w:rsidRPr="00753A6D">
        <w:br/>
        <w:t xml:space="preserve">    /**</w:t>
      </w:r>
      <w:r w:rsidRPr="00753A6D">
        <w:br/>
        <w:t xml:space="preserve">     * </w:t>
      </w:r>
      <w:r w:rsidRPr="00753A6D">
        <w:rPr>
          <w:rFonts w:hint="eastAsia"/>
        </w:rPr>
        <w:t>行格式</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tableRowFormatSerde;</w:t>
      </w:r>
      <w:r w:rsidRPr="00753A6D">
        <w:br/>
      </w:r>
      <w:r w:rsidRPr="00753A6D">
        <w:br/>
        <w:t xml:space="preserve">    /**</w:t>
      </w:r>
      <w:r w:rsidRPr="00753A6D">
        <w:br/>
        <w:t xml:space="preserve">     * </w:t>
      </w:r>
      <w:r w:rsidRPr="00753A6D">
        <w:rPr>
          <w:rFonts w:hint="eastAsia"/>
        </w:rPr>
        <w:t>表创建时间</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Date </w:t>
      </w:r>
      <w:r w:rsidRPr="00753A6D">
        <w:t>tableCreateTime;</w:t>
      </w:r>
      <w:r w:rsidRPr="00753A6D">
        <w:br/>
      </w:r>
      <w:r w:rsidRPr="00753A6D">
        <w:br/>
        <w:t xml:space="preserve">    /**</w:t>
      </w:r>
      <w:r w:rsidRPr="00753A6D">
        <w:br/>
        <w:t xml:space="preserve">     * </w:t>
      </w:r>
      <w:r w:rsidRPr="00753A6D">
        <w:rPr>
          <w:rFonts w:hint="eastAsia"/>
        </w:rPr>
        <w:t>表类型</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tableType;</w:t>
      </w:r>
      <w:r w:rsidRPr="00753A6D">
        <w:br/>
      </w:r>
      <w:r w:rsidRPr="00753A6D">
        <w:br/>
        <w:t xml:space="preserve">    /**</w:t>
      </w:r>
      <w:r w:rsidRPr="00753A6D">
        <w:br/>
        <w:t xml:space="preserve">     * </w:t>
      </w:r>
      <w:r w:rsidRPr="00753A6D">
        <w:rPr>
          <w:rFonts w:hint="eastAsia"/>
        </w:rPr>
        <w:t>分桶列</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tableBucketColsJson;</w:t>
      </w:r>
      <w:r w:rsidRPr="00753A6D">
        <w:br/>
      </w:r>
      <w:r w:rsidRPr="00753A6D">
        <w:br/>
        <w:t xml:space="preserve">    /**</w:t>
      </w:r>
      <w:r w:rsidRPr="00753A6D">
        <w:br/>
        <w:t xml:space="preserve">     * </w:t>
      </w:r>
      <w:r w:rsidRPr="00753A6D">
        <w:rPr>
          <w:rFonts w:hint="eastAsia"/>
        </w:rPr>
        <w:t>分桶个数</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Long </w:t>
      </w:r>
      <w:r w:rsidRPr="00753A6D">
        <w:t>tableBucketNum;</w:t>
      </w:r>
      <w:r w:rsidRPr="00753A6D">
        <w:br/>
      </w:r>
      <w:r w:rsidRPr="00753A6D">
        <w:br/>
      </w:r>
      <w:r w:rsidRPr="00753A6D">
        <w:lastRenderedPageBreak/>
        <w:t xml:space="preserve">    /**</w:t>
      </w:r>
      <w:r w:rsidRPr="00753A6D">
        <w:br/>
        <w:t xml:space="preserve">     * </w:t>
      </w:r>
      <w:r w:rsidRPr="00753A6D">
        <w:rPr>
          <w:rFonts w:hint="eastAsia"/>
        </w:rPr>
        <w:t>排序列</w:t>
      </w:r>
      <w:r w:rsidRPr="00753A6D">
        <w:rPr>
          <w:rFonts w:hint="eastAsia"/>
        </w:rPr>
        <w:t xml:space="preserve"> </w:t>
      </w:r>
      <w:r w:rsidRPr="00753A6D">
        <w:t xml:space="preserve">( </w:t>
      </w:r>
      <w:r w:rsidRPr="00753A6D">
        <w:rPr>
          <w:rFonts w:hint="eastAsia"/>
        </w:rPr>
        <w:t>来源</w:t>
      </w:r>
      <w:r w:rsidRPr="00753A6D">
        <w:t>:hive)</w:t>
      </w:r>
      <w:r w:rsidRPr="00753A6D">
        <w:br/>
        <w:t xml:space="preserve">     */</w:t>
      </w:r>
      <w:r w:rsidRPr="00753A6D">
        <w:br/>
        <w:t xml:space="preserve">    private </w:t>
      </w:r>
      <w:r w:rsidRPr="00BA4329">
        <w:t xml:space="preserve">String </w:t>
      </w:r>
      <w:r w:rsidRPr="00753A6D">
        <w:t>tableSortColsJson;</w:t>
      </w:r>
      <w:r w:rsidRPr="00753A6D">
        <w:br/>
      </w:r>
      <w:r w:rsidRPr="00753A6D">
        <w:br/>
        <w:t xml:space="preserve">    /**</w:t>
      </w:r>
      <w:r w:rsidRPr="00753A6D">
        <w:br/>
        <w:t xml:space="preserve">     * </w:t>
      </w:r>
      <w:r w:rsidRPr="00753A6D">
        <w:rPr>
          <w:rFonts w:hint="eastAsia"/>
        </w:rPr>
        <w:t>数据量大小</w:t>
      </w:r>
      <w:r w:rsidRPr="00753A6D">
        <w:rPr>
          <w:rFonts w:hint="eastAsia"/>
        </w:rPr>
        <w:t xml:space="preserve"> </w:t>
      </w:r>
      <w:r w:rsidRPr="00753A6D">
        <w:t xml:space="preserve">( </w:t>
      </w:r>
      <w:r w:rsidRPr="00753A6D">
        <w:rPr>
          <w:rFonts w:hint="eastAsia"/>
        </w:rPr>
        <w:t>来源</w:t>
      </w:r>
      <w:r w:rsidRPr="00753A6D">
        <w:t>:hdfs)</w:t>
      </w:r>
      <w:r w:rsidRPr="00753A6D">
        <w:br/>
        <w:t xml:space="preserve">     */</w:t>
      </w:r>
      <w:r w:rsidRPr="00753A6D">
        <w:br/>
        <w:t xml:space="preserve">    private </w:t>
      </w:r>
      <w:r w:rsidRPr="00BA4329">
        <w:t xml:space="preserve">Long </w:t>
      </w:r>
      <w:r w:rsidRPr="00753A6D">
        <w:t>tableSize=0L;</w:t>
      </w:r>
      <w:r w:rsidRPr="00753A6D">
        <w:br/>
      </w:r>
      <w:r w:rsidRPr="00753A6D">
        <w:br/>
        <w:t xml:space="preserve">    /**</w:t>
      </w:r>
      <w:r w:rsidRPr="00753A6D">
        <w:br/>
        <w:t xml:space="preserve">     * </w:t>
      </w:r>
      <w:r w:rsidRPr="00753A6D">
        <w:rPr>
          <w:rFonts w:hint="eastAsia"/>
        </w:rPr>
        <w:t>所有副本数据总量大小</w:t>
      </w:r>
      <w:r w:rsidRPr="00753A6D">
        <w:rPr>
          <w:rFonts w:hint="eastAsia"/>
        </w:rPr>
        <w:t xml:space="preserve">  </w:t>
      </w:r>
      <w:r w:rsidRPr="00753A6D">
        <w:t xml:space="preserve">( </w:t>
      </w:r>
      <w:r w:rsidRPr="00753A6D">
        <w:rPr>
          <w:rFonts w:hint="eastAsia"/>
        </w:rPr>
        <w:t>来源</w:t>
      </w:r>
      <w:r w:rsidRPr="00753A6D">
        <w:t>:hdfs)</w:t>
      </w:r>
      <w:r w:rsidRPr="00753A6D">
        <w:br/>
        <w:t xml:space="preserve">     */</w:t>
      </w:r>
      <w:r w:rsidRPr="00753A6D">
        <w:br/>
        <w:t xml:space="preserve">    private </w:t>
      </w:r>
      <w:r w:rsidRPr="00BA4329">
        <w:t xml:space="preserve">Long </w:t>
      </w:r>
      <w:r w:rsidRPr="00753A6D">
        <w:t>tableTotalSize=0L;</w:t>
      </w:r>
      <w:r w:rsidRPr="00753A6D">
        <w:br/>
      </w:r>
      <w:r w:rsidRPr="00753A6D">
        <w:br/>
        <w:t xml:space="preserve">    /**</w:t>
      </w:r>
      <w:r w:rsidRPr="00753A6D">
        <w:br/>
        <w:t xml:space="preserve">     * </w:t>
      </w:r>
      <w:r w:rsidRPr="00753A6D">
        <w:rPr>
          <w:rFonts w:hint="eastAsia"/>
        </w:rPr>
        <w:t>最后修改时间</w:t>
      </w:r>
      <w:r w:rsidRPr="00753A6D">
        <w:rPr>
          <w:rFonts w:hint="eastAsia"/>
        </w:rPr>
        <w:t xml:space="preserve">   </w:t>
      </w:r>
      <w:r w:rsidRPr="00753A6D">
        <w:t xml:space="preserve">( </w:t>
      </w:r>
      <w:r w:rsidRPr="00753A6D">
        <w:rPr>
          <w:rFonts w:hint="eastAsia"/>
        </w:rPr>
        <w:t>来源</w:t>
      </w:r>
      <w:r w:rsidRPr="00753A6D">
        <w:t>:hdfs)</w:t>
      </w:r>
      <w:r w:rsidRPr="00753A6D">
        <w:br/>
        <w:t xml:space="preserve">     */</w:t>
      </w:r>
      <w:r w:rsidRPr="00753A6D">
        <w:br/>
        <w:t xml:space="preserve">    private </w:t>
      </w:r>
      <w:r w:rsidRPr="00BA4329">
        <w:t xml:space="preserve">Date </w:t>
      </w:r>
      <w:r w:rsidRPr="00753A6D">
        <w:t>tableLastModifyTime;</w:t>
      </w:r>
      <w:r w:rsidRPr="00753A6D">
        <w:br/>
      </w:r>
      <w:r w:rsidRPr="00753A6D">
        <w:br/>
      </w:r>
      <w:r w:rsidRPr="00753A6D">
        <w:br/>
        <w:t xml:space="preserve">    /**</w:t>
      </w:r>
      <w:r w:rsidRPr="00753A6D">
        <w:br/>
        <w:t xml:space="preserve">     * </w:t>
      </w:r>
      <w:r w:rsidRPr="00753A6D">
        <w:rPr>
          <w:rFonts w:hint="eastAsia"/>
        </w:rPr>
        <w:t>最后访问时间</w:t>
      </w:r>
      <w:r w:rsidRPr="00753A6D">
        <w:rPr>
          <w:rFonts w:hint="eastAsia"/>
        </w:rPr>
        <w:br/>
        <w:t xml:space="preserve">     </w:t>
      </w:r>
      <w:r w:rsidRPr="00753A6D">
        <w:t>*/</w:t>
      </w:r>
      <w:r w:rsidRPr="00753A6D">
        <w:br/>
        <w:t xml:space="preserve">    private </w:t>
      </w:r>
      <w:r w:rsidRPr="00BA4329">
        <w:t xml:space="preserve">Date </w:t>
      </w:r>
      <w:r w:rsidRPr="00753A6D">
        <w:t>tableLastAccessTime;</w:t>
      </w:r>
      <w:r w:rsidRPr="00753A6D">
        <w:br/>
      </w:r>
      <w:r w:rsidRPr="00753A6D">
        <w:br/>
        <w:t xml:space="preserve">    /**</w:t>
      </w:r>
      <w:r w:rsidRPr="00753A6D">
        <w:br/>
        <w:t xml:space="preserve">     * </w:t>
      </w:r>
      <w:r w:rsidRPr="00753A6D">
        <w:rPr>
          <w:rFonts w:hint="eastAsia"/>
        </w:rPr>
        <w:t>当前文件系统容量</w:t>
      </w:r>
      <w:r w:rsidRPr="00753A6D">
        <w:rPr>
          <w:rFonts w:hint="eastAsia"/>
        </w:rPr>
        <w:t xml:space="preserve">   </w:t>
      </w:r>
      <w:r w:rsidRPr="00753A6D">
        <w:t xml:space="preserve">( </w:t>
      </w:r>
      <w:r w:rsidRPr="00753A6D">
        <w:rPr>
          <w:rFonts w:hint="eastAsia"/>
        </w:rPr>
        <w:t>来源</w:t>
      </w:r>
      <w:r w:rsidRPr="00753A6D">
        <w:t>:hdfs)</w:t>
      </w:r>
      <w:r w:rsidRPr="00753A6D">
        <w:br/>
        <w:t xml:space="preserve">     */</w:t>
      </w:r>
      <w:r w:rsidRPr="00753A6D">
        <w:br/>
        <w:t xml:space="preserve">    private </w:t>
      </w:r>
      <w:r w:rsidRPr="00BA4329">
        <w:t xml:space="preserve">Long </w:t>
      </w:r>
      <w:r w:rsidRPr="00753A6D">
        <w:t>fsCapcitySize;</w:t>
      </w:r>
      <w:r w:rsidRPr="00753A6D">
        <w:br/>
      </w:r>
      <w:r w:rsidRPr="00753A6D">
        <w:br/>
        <w:t xml:space="preserve">    /**</w:t>
      </w:r>
      <w:r w:rsidRPr="00753A6D">
        <w:br/>
        <w:t xml:space="preserve">     * </w:t>
      </w:r>
      <w:r w:rsidRPr="00753A6D">
        <w:rPr>
          <w:rFonts w:hint="eastAsia"/>
        </w:rPr>
        <w:t>当前文件系统使用量</w:t>
      </w:r>
      <w:r w:rsidRPr="00753A6D">
        <w:rPr>
          <w:rFonts w:hint="eastAsia"/>
        </w:rPr>
        <w:t xml:space="preserve">   </w:t>
      </w:r>
      <w:r w:rsidRPr="00753A6D">
        <w:t xml:space="preserve">( </w:t>
      </w:r>
      <w:r w:rsidRPr="00753A6D">
        <w:rPr>
          <w:rFonts w:hint="eastAsia"/>
        </w:rPr>
        <w:t>来源</w:t>
      </w:r>
      <w:r w:rsidRPr="00753A6D">
        <w:t>:hdfs)</w:t>
      </w:r>
      <w:r w:rsidRPr="00753A6D">
        <w:br/>
        <w:t xml:space="preserve">     */</w:t>
      </w:r>
      <w:r w:rsidRPr="00753A6D">
        <w:br/>
        <w:t xml:space="preserve">    private </w:t>
      </w:r>
      <w:r w:rsidRPr="00BA4329">
        <w:t xml:space="preserve">Long </w:t>
      </w:r>
      <w:r w:rsidRPr="00753A6D">
        <w:t>fsUsedSize;</w:t>
      </w:r>
      <w:r w:rsidRPr="00753A6D">
        <w:br/>
      </w:r>
      <w:r w:rsidRPr="00753A6D">
        <w:br/>
        <w:t xml:space="preserve">    /**</w:t>
      </w:r>
      <w:r w:rsidRPr="00753A6D">
        <w:br/>
        <w:t xml:space="preserve">     * </w:t>
      </w:r>
      <w:r w:rsidRPr="00753A6D">
        <w:rPr>
          <w:rFonts w:hint="eastAsia"/>
        </w:rPr>
        <w:t>当前文件系统剩余量</w:t>
      </w:r>
      <w:r w:rsidRPr="00753A6D">
        <w:rPr>
          <w:rFonts w:hint="eastAsia"/>
        </w:rPr>
        <w:t xml:space="preserve">   </w:t>
      </w:r>
      <w:r w:rsidRPr="00753A6D">
        <w:t xml:space="preserve">( </w:t>
      </w:r>
      <w:r w:rsidRPr="00753A6D">
        <w:rPr>
          <w:rFonts w:hint="eastAsia"/>
        </w:rPr>
        <w:t>来源</w:t>
      </w:r>
      <w:r w:rsidRPr="00753A6D">
        <w:t>:hdfs)</w:t>
      </w:r>
      <w:r w:rsidRPr="00753A6D">
        <w:br/>
        <w:t xml:space="preserve">     */</w:t>
      </w:r>
      <w:r w:rsidRPr="00753A6D">
        <w:br/>
        <w:t xml:space="preserve">    private </w:t>
      </w:r>
      <w:r w:rsidRPr="00BA4329">
        <w:t xml:space="preserve">Long </w:t>
      </w:r>
      <w:r w:rsidRPr="00753A6D">
        <w:t>fsRemainSize;</w:t>
      </w:r>
      <w:r w:rsidRPr="00753A6D">
        <w:br/>
      </w:r>
      <w:r w:rsidRPr="00753A6D">
        <w:br/>
      </w:r>
      <w:r w:rsidRPr="00753A6D">
        <w:br/>
        <w:t xml:space="preserve">    /**</w:t>
      </w:r>
      <w:r w:rsidRPr="00753A6D">
        <w:br/>
        <w:t xml:space="preserve">     * </w:t>
      </w:r>
      <w:r w:rsidRPr="00753A6D">
        <w:rPr>
          <w:rFonts w:hint="eastAsia"/>
        </w:rPr>
        <w:t>考评日期</w:t>
      </w:r>
      <w:r w:rsidRPr="00753A6D">
        <w:rPr>
          <w:rFonts w:hint="eastAsia"/>
        </w:rPr>
        <w:br/>
        <w:t xml:space="preserve">     </w:t>
      </w:r>
      <w:r w:rsidRPr="00753A6D">
        <w:t>*/</w:t>
      </w:r>
      <w:r w:rsidRPr="00753A6D">
        <w:br/>
        <w:t xml:space="preserve">    private </w:t>
      </w:r>
      <w:r w:rsidRPr="00BA4329">
        <w:t xml:space="preserve">String </w:t>
      </w:r>
      <w:r w:rsidRPr="00753A6D">
        <w:t>assessDate;</w:t>
      </w:r>
      <w:r w:rsidRPr="00753A6D">
        <w:br/>
      </w:r>
      <w:r w:rsidRPr="00753A6D">
        <w:br/>
        <w:t xml:space="preserve">    /**</w:t>
      </w:r>
      <w:r w:rsidRPr="00753A6D">
        <w:br/>
        <w:t xml:space="preserve">     * </w:t>
      </w:r>
      <w:r w:rsidRPr="00753A6D">
        <w:rPr>
          <w:rFonts w:hint="eastAsia"/>
        </w:rPr>
        <w:t>创建时间</w:t>
      </w:r>
      <w:r w:rsidRPr="00753A6D">
        <w:rPr>
          <w:rFonts w:hint="eastAsia"/>
        </w:rPr>
        <w:t xml:space="preserve"> </w:t>
      </w:r>
      <w:r w:rsidRPr="00753A6D">
        <w:t>(</w:t>
      </w:r>
      <w:r w:rsidRPr="00753A6D">
        <w:rPr>
          <w:rFonts w:hint="eastAsia"/>
        </w:rPr>
        <w:t>自动生成</w:t>
      </w:r>
      <w:r w:rsidRPr="00753A6D">
        <w:t>)</w:t>
      </w:r>
      <w:r w:rsidRPr="00753A6D">
        <w:br/>
        <w:t xml:space="preserve">     */</w:t>
      </w:r>
      <w:r w:rsidRPr="00753A6D">
        <w:br/>
        <w:t xml:space="preserve">    private </w:t>
      </w:r>
      <w:r w:rsidRPr="00BA4329">
        <w:t xml:space="preserve">Date </w:t>
      </w:r>
      <w:r w:rsidRPr="00753A6D">
        <w:t>createTime;</w:t>
      </w:r>
      <w:r w:rsidRPr="00753A6D">
        <w:br/>
      </w:r>
      <w:r w:rsidRPr="00753A6D">
        <w:br/>
        <w:t xml:space="preserve">    /**</w:t>
      </w:r>
      <w:r w:rsidRPr="00753A6D">
        <w:br/>
        <w:t xml:space="preserve">     * </w:t>
      </w:r>
      <w:r w:rsidRPr="00753A6D">
        <w:rPr>
          <w:rFonts w:hint="eastAsia"/>
        </w:rPr>
        <w:t>更新时间</w:t>
      </w:r>
      <w:r w:rsidRPr="00753A6D">
        <w:rPr>
          <w:rFonts w:hint="eastAsia"/>
        </w:rPr>
        <w:t xml:space="preserve">  </w:t>
      </w:r>
      <w:r w:rsidRPr="00753A6D">
        <w:t>(</w:t>
      </w:r>
      <w:r w:rsidRPr="00753A6D">
        <w:rPr>
          <w:rFonts w:hint="eastAsia"/>
        </w:rPr>
        <w:t>自动生成</w:t>
      </w:r>
      <w:r w:rsidRPr="00753A6D">
        <w:t>)</w:t>
      </w:r>
      <w:r w:rsidRPr="00753A6D">
        <w:br/>
        <w:t xml:space="preserve">     */</w:t>
      </w:r>
      <w:r w:rsidRPr="00753A6D">
        <w:br/>
        <w:t xml:space="preserve">    private </w:t>
      </w:r>
      <w:r w:rsidRPr="00BA4329">
        <w:t xml:space="preserve">Date </w:t>
      </w:r>
      <w:r w:rsidRPr="00753A6D">
        <w:t>updateTime;</w:t>
      </w:r>
      <w:r w:rsidRPr="00753A6D">
        <w:br/>
      </w:r>
      <w:r w:rsidRPr="00BA4329">
        <w:rPr>
          <w:color w:val="080808"/>
        </w:rPr>
        <w:br/>
        <w:t>}</w:t>
      </w:r>
    </w:p>
    <w:p w14:paraId="413CF7DA" w14:textId="72D784A9" w:rsidR="00253A04" w:rsidRPr="00BA4329" w:rsidRDefault="00253A04" w:rsidP="00BA4329">
      <w:pPr>
        <w:pStyle w:val="a6"/>
      </w:pPr>
    </w:p>
    <w:p w14:paraId="5AFD4EDE" w14:textId="77777777" w:rsidR="00253A04" w:rsidRDefault="00253A04" w:rsidP="007D004F">
      <w:pPr>
        <w:pStyle w:val="3"/>
      </w:pPr>
      <w:r>
        <w:t xml:space="preserve">Mapper </w:t>
      </w:r>
      <w:r>
        <w:rPr>
          <w:rFonts w:hint="eastAsia"/>
        </w:rPr>
        <w:t>接口</w:t>
      </w:r>
    </w:p>
    <w:p w14:paraId="42C79156" w14:textId="107FE6A5" w:rsidR="00253A04" w:rsidRPr="00753A6D" w:rsidRDefault="00253A04" w:rsidP="00253A04">
      <w:pPr>
        <w:pStyle w:val="a6"/>
      </w:pPr>
      <w:r w:rsidRPr="00753A6D">
        <w:lastRenderedPageBreak/>
        <w:t xml:space="preserve">package </w:t>
      </w:r>
      <w:r w:rsidRPr="00EC2D02">
        <w:t>com.atguigu.dga.meta.mapper</w:t>
      </w:r>
      <w:r w:rsidRPr="00753A6D">
        <w:t>;</w:t>
      </w:r>
      <w:r w:rsidRPr="00753A6D">
        <w:br/>
      </w:r>
      <w:r w:rsidRPr="00753A6D">
        <w:br/>
        <w:t xml:space="preserve">import </w:t>
      </w:r>
      <w:r w:rsidRPr="00EC2D02">
        <w:t>com.atguigu.dga.meta.bean.TableMetaInfo</w:t>
      </w:r>
      <w:r w:rsidRPr="00753A6D">
        <w:t>;</w:t>
      </w:r>
      <w:r w:rsidRPr="00753A6D">
        <w:br/>
        <w:t xml:space="preserve">import </w:t>
      </w:r>
      <w:r w:rsidRPr="00EC2D02">
        <w:t>com.baomidou.</w:t>
      </w:r>
      <w:r w:rsidR="000B1703">
        <w:t>MyBatis</w:t>
      </w:r>
      <w:r w:rsidRPr="00EC2D02">
        <w:t>plus.core.mapper.BaseMapper</w:t>
      </w:r>
      <w:r w:rsidRPr="00753A6D">
        <w:t>;</w:t>
      </w:r>
      <w:r w:rsidRPr="00753A6D">
        <w:br/>
        <w:t xml:space="preserve">import </w:t>
      </w:r>
      <w:r w:rsidRPr="00EC2D02">
        <w:t>org.apache.ibatis.annotations.</w:t>
      </w:r>
      <w:r w:rsidRPr="00753A6D">
        <w:t>Mapper;</w:t>
      </w:r>
      <w:r w:rsidRPr="00753A6D">
        <w:br/>
      </w:r>
      <w:r w:rsidRPr="00753A6D">
        <w:br/>
        <w:t>/**</w:t>
      </w:r>
      <w:r w:rsidRPr="00753A6D">
        <w:br/>
        <w:t xml:space="preserve"> * &lt;p&gt;</w:t>
      </w:r>
      <w:r w:rsidRPr="00753A6D">
        <w:br/>
        <w:t xml:space="preserve"> * </w:t>
      </w:r>
      <w:r w:rsidRPr="00753A6D">
        <w:rPr>
          <w:rFonts w:hint="eastAsia"/>
        </w:rPr>
        <w:t>元数据表</w:t>
      </w:r>
      <w:r w:rsidRPr="00753A6D">
        <w:rPr>
          <w:rFonts w:hint="eastAsia"/>
        </w:rPr>
        <w:t xml:space="preserve"> </w:t>
      </w:r>
      <w:r w:rsidRPr="00753A6D">
        <w:t xml:space="preserve">Mapper </w:t>
      </w:r>
      <w:r w:rsidRPr="00753A6D">
        <w:rPr>
          <w:rFonts w:hint="eastAsia"/>
        </w:rPr>
        <w:t>接口</w:t>
      </w:r>
      <w:r w:rsidRPr="00753A6D">
        <w:rPr>
          <w:rFonts w:hint="eastAsia"/>
        </w:rPr>
        <w:br/>
        <w:t xml:space="preserve"> </w:t>
      </w:r>
      <w:r w:rsidRPr="00753A6D">
        <w:t>* &lt;/p&gt;</w:t>
      </w:r>
      <w:r w:rsidRPr="00753A6D">
        <w:br/>
        <w:t xml:space="preserve"> *</w:t>
      </w:r>
      <w:r w:rsidRPr="00753A6D">
        <w:br/>
        <w:t xml:space="preserve"> * @author </w:t>
      </w:r>
      <w:r w:rsidR="00753A6D" w:rsidRPr="00753A6D">
        <w:t>weiyunhui</w:t>
      </w:r>
      <w:r w:rsidRPr="00753A6D">
        <w:br/>
        <w:t xml:space="preserve"> * @since 2023-04-12</w:t>
      </w:r>
      <w:r w:rsidRPr="00753A6D">
        <w:br/>
        <w:t xml:space="preserve"> */</w:t>
      </w:r>
      <w:r w:rsidRPr="00753A6D">
        <w:br/>
        <w:t>@Mapper</w:t>
      </w:r>
      <w:r w:rsidRPr="00753A6D">
        <w:br/>
        <w:t xml:space="preserve">public interface </w:t>
      </w:r>
      <w:r w:rsidRPr="00EC2D02">
        <w:t xml:space="preserve">TableMetaInfoMapper </w:t>
      </w:r>
      <w:r w:rsidRPr="00753A6D">
        <w:t xml:space="preserve">extends </w:t>
      </w:r>
      <w:r w:rsidRPr="00EC2D02">
        <w:t>BaseMapper</w:t>
      </w:r>
      <w:r w:rsidRPr="00753A6D">
        <w:t>&lt;</w:t>
      </w:r>
      <w:r w:rsidRPr="00EC2D02">
        <w:t>TableMetaInfo</w:t>
      </w:r>
      <w:r w:rsidRPr="00753A6D">
        <w:t>&gt; {</w:t>
      </w:r>
      <w:r w:rsidRPr="00753A6D">
        <w:br/>
      </w:r>
      <w:r w:rsidRPr="00753A6D">
        <w:br/>
        <w:t>}</w:t>
      </w:r>
    </w:p>
    <w:p w14:paraId="04CB3731" w14:textId="3C5FE194" w:rsidR="00237AE3" w:rsidRPr="00EC2D02" w:rsidRDefault="00237AE3" w:rsidP="007D004F">
      <w:pPr>
        <w:pStyle w:val="3"/>
      </w:pPr>
      <w:r>
        <w:rPr>
          <w:rFonts w:hint="eastAsia"/>
        </w:rPr>
        <w:t>服务实现类</w:t>
      </w:r>
    </w:p>
    <w:p w14:paraId="14940CCC" w14:textId="3F608B8B" w:rsidR="00253A04" w:rsidRPr="00753A6D" w:rsidRDefault="00253A04" w:rsidP="00253A04">
      <w:pPr>
        <w:pStyle w:val="a6"/>
      </w:pPr>
      <w:r w:rsidRPr="00753A6D">
        <w:t>/**</w:t>
      </w:r>
      <w:r w:rsidRPr="00753A6D">
        <w:br/>
        <w:t xml:space="preserve"> * &lt;p&gt;</w:t>
      </w:r>
      <w:r w:rsidRPr="00753A6D">
        <w:br/>
        <w:t xml:space="preserve"> * </w:t>
      </w:r>
      <w:r w:rsidRPr="00753A6D">
        <w:rPr>
          <w:rFonts w:hint="eastAsia"/>
        </w:rPr>
        <w:t>元数据表</w:t>
      </w:r>
      <w:r w:rsidRPr="00753A6D">
        <w:rPr>
          <w:rFonts w:hint="eastAsia"/>
        </w:rPr>
        <w:t xml:space="preserve"> </w:t>
      </w:r>
      <w:r w:rsidRPr="00753A6D">
        <w:rPr>
          <w:rFonts w:hint="eastAsia"/>
        </w:rPr>
        <w:t>服务实现类</w:t>
      </w:r>
      <w:r w:rsidRPr="00753A6D">
        <w:rPr>
          <w:rFonts w:hint="eastAsia"/>
        </w:rPr>
        <w:br/>
        <w:t xml:space="preserve"> </w:t>
      </w:r>
      <w:r w:rsidRPr="00753A6D">
        <w:t>* &lt;/p&gt;</w:t>
      </w:r>
      <w:r w:rsidRPr="00753A6D">
        <w:br/>
        <w:t xml:space="preserve"> *</w:t>
      </w:r>
      <w:r w:rsidRPr="00753A6D">
        <w:br/>
        <w:t xml:space="preserve"> * @author </w:t>
      </w:r>
      <w:r w:rsidR="00753A6D">
        <w:t>weiyunhui</w:t>
      </w:r>
      <w:r w:rsidRPr="00753A6D">
        <w:br/>
        <w:t xml:space="preserve"> * @since 2023-04-12</w:t>
      </w:r>
      <w:r w:rsidRPr="00753A6D">
        <w:br/>
        <w:t xml:space="preserve"> */</w:t>
      </w:r>
      <w:r w:rsidRPr="00753A6D">
        <w:br/>
        <w:t>@Service</w:t>
      </w:r>
      <w:r w:rsidRPr="00753A6D">
        <w:br/>
        <w:t>@DS("dga")</w:t>
      </w:r>
      <w:r w:rsidRPr="00753A6D">
        <w:br/>
        <w:t xml:space="preserve">public class </w:t>
      </w:r>
      <w:r w:rsidRPr="00253A04">
        <w:t xml:space="preserve">TableMetaInfoServiceImpl </w:t>
      </w:r>
      <w:r w:rsidRPr="00753A6D">
        <w:t xml:space="preserve">extends </w:t>
      </w:r>
      <w:r w:rsidRPr="00253A04">
        <w:t>ServiceImpl</w:t>
      </w:r>
      <w:r w:rsidRPr="00753A6D">
        <w:t>&lt;</w:t>
      </w:r>
      <w:r w:rsidRPr="00253A04">
        <w:t>TableMetaInfoMapper</w:t>
      </w:r>
      <w:r w:rsidRPr="00753A6D">
        <w:t xml:space="preserve">, </w:t>
      </w:r>
      <w:r w:rsidRPr="00253A04">
        <w:t>TableMetaInfo</w:t>
      </w:r>
      <w:r w:rsidRPr="00753A6D">
        <w:t xml:space="preserve">&gt; implements </w:t>
      </w:r>
      <w:r w:rsidRPr="00253A04">
        <w:t xml:space="preserve">TableMetaInfoService </w:t>
      </w:r>
      <w:r w:rsidRPr="00753A6D">
        <w:t>{</w:t>
      </w:r>
    </w:p>
    <w:p w14:paraId="7C0BBCC5" w14:textId="6955CC72" w:rsidR="00253A04" w:rsidRPr="00753A6D" w:rsidRDefault="00253A04" w:rsidP="00253A04">
      <w:pPr>
        <w:pStyle w:val="a6"/>
      </w:pPr>
      <w:r w:rsidRPr="00753A6D">
        <w:rPr>
          <w:rFonts w:hint="eastAsia"/>
        </w:rPr>
        <w:t>}</w:t>
      </w:r>
    </w:p>
    <w:p w14:paraId="3EFC0F56" w14:textId="7066E6F8" w:rsidR="00F73487" w:rsidRDefault="00F73487" w:rsidP="007D004F">
      <w:pPr>
        <w:pStyle w:val="3"/>
      </w:pPr>
      <w:r>
        <w:rPr>
          <w:rFonts w:hint="eastAsia"/>
        </w:rPr>
        <w:t>服务实现接口类</w:t>
      </w:r>
    </w:p>
    <w:p w14:paraId="6B12A68A" w14:textId="504E2959" w:rsidR="00237AE3" w:rsidRPr="00237AE3" w:rsidRDefault="00237AE3" w:rsidP="00F73487">
      <w:pPr>
        <w:pStyle w:val="a6"/>
        <w:rPr>
          <w:color w:val="080808"/>
        </w:rPr>
      </w:pPr>
      <w:r w:rsidRPr="00237AE3">
        <w:t>/**</w:t>
      </w:r>
      <w:r w:rsidRPr="00237AE3">
        <w:br/>
        <w:t xml:space="preserve"> * </w:t>
      </w:r>
      <w:r w:rsidRPr="00237AE3">
        <w:rPr>
          <w:shd w:val="clear" w:color="auto" w:fill="E2FFE2"/>
        </w:rPr>
        <w:t>&lt;p&gt;</w:t>
      </w:r>
      <w:r w:rsidRPr="00237AE3">
        <w:br/>
        <w:t xml:space="preserve"> * </w:t>
      </w:r>
      <w:r w:rsidRPr="00237AE3">
        <w:rPr>
          <w:rFonts w:ascii="宋体" w:hAnsi="宋体" w:hint="eastAsia"/>
        </w:rPr>
        <w:t>元数据表</w:t>
      </w:r>
      <w:r w:rsidRPr="00237AE3">
        <w:rPr>
          <w:rFonts w:ascii="宋体" w:hAnsi="宋体" w:hint="eastAsia"/>
        </w:rPr>
        <w:t xml:space="preserve"> </w:t>
      </w:r>
      <w:r w:rsidRPr="00237AE3">
        <w:rPr>
          <w:rFonts w:ascii="宋体" w:hAnsi="宋体" w:hint="eastAsia"/>
        </w:rPr>
        <w:t>服务类</w:t>
      </w:r>
      <w:r w:rsidRPr="00237AE3">
        <w:rPr>
          <w:rFonts w:ascii="宋体" w:hAnsi="宋体" w:hint="eastAsia"/>
        </w:rPr>
        <w:br/>
        <w:t xml:space="preserve"> </w:t>
      </w:r>
      <w:r w:rsidRPr="00237AE3">
        <w:t xml:space="preserve">* </w:t>
      </w:r>
      <w:r w:rsidRPr="00237AE3">
        <w:rPr>
          <w:shd w:val="clear" w:color="auto" w:fill="E2FFE2"/>
        </w:rPr>
        <w:t>&lt;/p&gt;</w:t>
      </w:r>
      <w:r w:rsidRPr="00237AE3">
        <w:br/>
        <w:t xml:space="preserve"> *</w:t>
      </w:r>
      <w:r w:rsidRPr="00237AE3">
        <w:br/>
        <w:t xml:space="preserve"> * @author </w:t>
      </w:r>
      <w:r w:rsidR="00753A6D">
        <w:t>weiyunhui</w:t>
      </w:r>
      <w:r w:rsidRPr="00237AE3">
        <w:br/>
        <w:t xml:space="preserve"> * @since 2023-04-12</w:t>
      </w:r>
      <w:r w:rsidRPr="00237AE3">
        <w:br/>
        <w:t xml:space="preserve"> */</w:t>
      </w:r>
      <w:r w:rsidRPr="00237AE3">
        <w:br/>
      </w:r>
      <w:r w:rsidRPr="00753A6D">
        <w:t>public interface TableMetaInfoService extends IService&lt;TableMetaInfo&gt; {</w:t>
      </w:r>
      <w:r w:rsidRPr="00753A6D">
        <w:br/>
      </w:r>
      <w:r w:rsidR="00F73487" w:rsidRPr="00753A6D">
        <w:t xml:space="preserve"> </w:t>
      </w:r>
      <w:r w:rsidRPr="00753A6D">
        <w:br/>
        <w:t>}</w:t>
      </w:r>
    </w:p>
    <w:p w14:paraId="5F6C57A0" w14:textId="6A3D57FD" w:rsidR="00F73487" w:rsidRPr="00237AE3" w:rsidRDefault="00F73487" w:rsidP="007D004F">
      <w:pPr>
        <w:pStyle w:val="3"/>
      </w:pPr>
      <w:r>
        <w:rPr>
          <w:rFonts w:hint="eastAsia"/>
        </w:rPr>
        <w:t>控制类</w:t>
      </w:r>
    </w:p>
    <w:p w14:paraId="040C9A3B" w14:textId="73B17768" w:rsidR="00237AE3" w:rsidRPr="00753A6D" w:rsidRDefault="00F73487" w:rsidP="00F73487">
      <w:pPr>
        <w:pStyle w:val="a6"/>
      </w:pPr>
      <w:r w:rsidRPr="00F73487">
        <w:t>@RestController</w:t>
      </w:r>
      <w:r w:rsidRPr="00F73487">
        <w:br/>
        <w:t>@RequestMapping</w:t>
      </w:r>
      <w:r w:rsidRPr="00753A6D">
        <w:t>("/tableMetaInfo")</w:t>
      </w:r>
      <w:r w:rsidRPr="00753A6D">
        <w:br/>
        <w:t>public class TableMetaInfoController {</w:t>
      </w:r>
      <w:r w:rsidRPr="00753A6D">
        <w:rPr>
          <w:rFonts w:hint="eastAsia"/>
        </w:rPr>
        <w:t>}</w:t>
      </w:r>
    </w:p>
    <w:p w14:paraId="651FA877" w14:textId="64724FD4" w:rsidR="00FD629A" w:rsidRDefault="00ED0E67" w:rsidP="00ED0E67">
      <w:pPr>
        <w:pStyle w:val="2"/>
      </w:pPr>
      <w:r>
        <w:rPr>
          <w:rFonts w:hint="eastAsia"/>
        </w:rPr>
        <w:t>从</w:t>
      </w:r>
      <w:r>
        <w:rPr>
          <w:rFonts w:hint="eastAsia"/>
        </w:rPr>
        <w:t>H</w:t>
      </w:r>
      <w:r>
        <w:t>ive</w:t>
      </w:r>
      <w:r>
        <w:rPr>
          <w:rFonts w:hint="eastAsia"/>
        </w:rPr>
        <w:t>中</w:t>
      </w:r>
      <w:r w:rsidR="00373A7C">
        <w:rPr>
          <w:rFonts w:hint="eastAsia"/>
        </w:rPr>
        <w:t>查询表名列表</w:t>
      </w:r>
    </w:p>
    <w:p w14:paraId="35F1950D" w14:textId="33E2FFAE" w:rsidR="007568B8" w:rsidRDefault="007568B8" w:rsidP="005F5B06">
      <w:r>
        <w:rPr>
          <w:rFonts w:hint="eastAsia"/>
        </w:rPr>
        <w:t>在</w:t>
      </w:r>
      <w:r>
        <w:t>java</w:t>
      </w:r>
      <w:r>
        <w:rPr>
          <w:rFonts w:hint="eastAsia"/>
        </w:rPr>
        <w:t>程序中读取</w:t>
      </w:r>
      <w:r>
        <w:rPr>
          <w:rFonts w:hint="eastAsia"/>
        </w:rPr>
        <w:t>H</w:t>
      </w:r>
      <w:r>
        <w:t>ive</w:t>
      </w:r>
      <w:r>
        <w:rPr>
          <w:rFonts w:hint="eastAsia"/>
        </w:rPr>
        <w:t>元数据，有两种办法一种是直接通过</w:t>
      </w:r>
      <w:r>
        <w:rPr>
          <w:rFonts w:hint="eastAsia"/>
        </w:rPr>
        <w:t>j</w:t>
      </w:r>
      <w:r>
        <w:t>dbc</w:t>
      </w:r>
      <w:r>
        <w:rPr>
          <w:rFonts w:hint="eastAsia"/>
        </w:rPr>
        <w:t>查询</w:t>
      </w:r>
      <w:r>
        <w:rPr>
          <w:rFonts w:hint="eastAsia"/>
        </w:rPr>
        <w:t>h</w:t>
      </w:r>
      <w:r>
        <w:t>ive</w:t>
      </w:r>
      <w:r>
        <w:rPr>
          <w:rFonts w:hint="eastAsia"/>
        </w:rPr>
        <w:t>的</w:t>
      </w:r>
      <w:r>
        <w:t>metastore</w:t>
      </w:r>
      <w:r>
        <w:rPr>
          <w:rFonts w:hint="eastAsia"/>
        </w:rPr>
        <w:t>元数据库。另一种办法是使用</w:t>
      </w:r>
      <w:r>
        <w:rPr>
          <w:rFonts w:hint="eastAsia"/>
        </w:rPr>
        <w:t>H</w:t>
      </w:r>
      <w:r>
        <w:t xml:space="preserve">iveClient </w:t>
      </w:r>
      <w:r>
        <w:rPr>
          <w:rFonts w:hint="eastAsia"/>
        </w:rPr>
        <w:t>通过方法获得</w:t>
      </w:r>
      <w:r>
        <w:rPr>
          <w:rFonts w:hint="eastAsia"/>
        </w:rPr>
        <w:t>H</w:t>
      </w:r>
      <w:r>
        <w:t>ive</w:t>
      </w:r>
      <w:r>
        <w:rPr>
          <w:rFonts w:hint="eastAsia"/>
        </w:rPr>
        <w:t>的</w:t>
      </w:r>
      <w:r>
        <w:rPr>
          <w:rFonts w:hint="eastAsia"/>
        </w:rPr>
        <w:t>Java</w:t>
      </w:r>
      <w:r>
        <w:rPr>
          <w:rFonts w:hint="eastAsia"/>
        </w:rPr>
        <w:t>表对象。</w:t>
      </w:r>
    </w:p>
    <w:p w14:paraId="46AE7CCA" w14:textId="1B60F814" w:rsidR="001E3DC5" w:rsidRDefault="001E3DC5" w:rsidP="005F5B06">
      <w:r>
        <w:rPr>
          <w:rFonts w:hint="eastAsia"/>
        </w:rPr>
        <w:t>本项目</w:t>
      </w:r>
      <w:r w:rsidR="004F3D62">
        <w:rPr>
          <w:rFonts w:hint="eastAsia"/>
        </w:rPr>
        <w:t>推荐</w:t>
      </w:r>
      <w:r>
        <w:rPr>
          <w:rFonts w:hint="eastAsia"/>
        </w:rPr>
        <w:t>使用</w:t>
      </w:r>
      <w:r>
        <w:rPr>
          <w:rFonts w:hint="eastAsia"/>
        </w:rPr>
        <w:t>H</w:t>
      </w:r>
      <w:r>
        <w:t xml:space="preserve">iveClient </w:t>
      </w:r>
      <w:r>
        <w:rPr>
          <w:rFonts w:hint="eastAsia"/>
        </w:rPr>
        <w:t>，主要是原因是</w:t>
      </w:r>
      <w:r>
        <w:rPr>
          <w:rFonts w:hint="eastAsia"/>
        </w:rPr>
        <w:t>H</w:t>
      </w:r>
      <w:r>
        <w:t>iveClient</w:t>
      </w:r>
      <w:r>
        <w:rPr>
          <w:rFonts w:hint="eastAsia"/>
        </w:rPr>
        <w:t>的访问形式更加友好，而直接</w:t>
      </w:r>
      <w:r>
        <w:rPr>
          <w:rFonts w:hint="eastAsia"/>
        </w:rPr>
        <w:lastRenderedPageBreak/>
        <w:t>查询</w:t>
      </w:r>
      <w:r>
        <w:rPr>
          <w:rFonts w:hint="eastAsia"/>
        </w:rPr>
        <w:t>m</w:t>
      </w:r>
      <w:r>
        <w:t>etastore</w:t>
      </w:r>
      <w:r>
        <w:rPr>
          <w:rFonts w:hint="eastAsia"/>
        </w:rPr>
        <w:t>更加晦涩。</w:t>
      </w:r>
    </w:p>
    <w:p w14:paraId="3B2329A1" w14:textId="70F56F53" w:rsidR="00ED0E67" w:rsidRDefault="0006718E" w:rsidP="007D004F">
      <w:pPr>
        <w:pStyle w:val="3"/>
      </w:pPr>
      <w:r>
        <w:rPr>
          <w:rFonts w:hint="eastAsia"/>
        </w:rPr>
        <w:t>p</w:t>
      </w:r>
      <w:r>
        <w:t>om.xml</w:t>
      </w:r>
      <w:r w:rsidR="007568B8">
        <w:rPr>
          <w:rFonts w:hint="eastAsia"/>
        </w:rPr>
        <w:t>加载依赖</w:t>
      </w:r>
      <w:r w:rsidR="001857BE">
        <w:rPr>
          <w:rFonts w:hint="eastAsia"/>
        </w:rPr>
        <w:t xml:space="preserve"> </w:t>
      </w:r>
    </w:p>
    <w:p w14:paraId="27DA433D" w14:textId="26790673" w:rsidR="00DA0D53" w:rsidRDefault="00FA78CD" w:rsidP="00DA0D53">
      <w:pPr>
        <w:pStyle w:val="a6"/>
      </w:pPr>
      <w:r w:rsidRPr="00DA0D53">
        <w:t>&lt;dependencies&gt;</w:t>
      </w:r>
      <w:r w:rsidRPr="00DA0D53">
        <w:br/>
        <w:t xml:space="preserve">        &lt;dependency&gt;</w:t>
      </w:r>
      <w:r w:rsidRPr="00DA0D53">
        <w:br/>
        <w:t xml:space="preserve">            &lt;groupId&gt;org.springframework.boot&lt;/groupId&gt;</w:t>
      </w:r>
      <w:r w:rsidRPr="00DA0D53">
        <w:br/>
        <w:t xml:space="preserve">            &lt;artifactId&gt;spring-boot-starter-web&lt;/artifactId&gt;</w:t>
      </w:r>
      <w:r w:rsidRPr="00DA0D53">
        <w:br/>
        <w:t xml:space="preserve">        &lt;/dependency&gt;</w:t>
      </w:r>
      <w:r w:rsidRPr="00DA0D53">
        <w:br/>
        <w:t xml:space="preserve">        &lt;dependency&gt;</w:t>
      </w:r>
      <w:r w:rsidRPr="00DA0D53">
        <w:br/>
        <w:t xml:space="preserve">            &lt;groupId&gt;org.projectlombok&lt;/groupId&gt;</w:t>
      </w:r>
      <w:r w:rsidRPr="00DA0D53">
        <w:br/>
        <w:t xml:space="preserve">            &lt;artifactId&gt;lombok&lt;/artifactId&gt;</w:t>
      </w:r>
      <w:r w:rsidRPr="00DA0D53">
        <w:br/>
        <w:t xml:space="preserve">            &lt;optional&gt;true&lt;/optional&gt;</w:t>
      </w:r>
      <w:r w:rsidRPr="00DA0D53">
        <w:br/>
        <w:t xml:space="preserve">        &lt;/dependency&gt;</w:t>
      </w:r>
      <w:r w:rsidRPr="00DA0D53">
        <w:br/>
        <w:t xml:space="preserve">        &lt;dependency&gt;</w:t>
      </w:r>
      <w:r w:rsidRPr="00DA0D53">
        <w:br/>
        <w:t xml:space="preserve">            &lt;groupId&gt;org.springframework.boot&lt;/groupId&gt;</w:t>
      </w:r>
      <w:r w:rsidRPr="00DA0D53">
        <w:br/>
        <w:t xml:space="preserve">            &lt;artifactId&gt;spring-boot-starter-jdbc&lt;/artifactId&gt;</w:t>
      </w:r>
      <w:r w:rsidRPr="00DA0D53">
        <w:br/>
        <w:t xml:space="preserve">        &lt;/dependency&gt;</w:t>
      </w:r>
      <w:r w:rsidRPr="00DA0D53">
        <w:br/>
        <w:t xml:space="preserve">        &lt;dependency&gt;</w:t>
      </w:r>
      <w:r w:rsidRPr="00DA0D53">
        <w:br/>
        <w:t xml:space="preserve">            &lt;groupId&gt;org.</w:t>
      </w:r>
      <w:r w:rsidR="00DE3A19">
        <w:rPr>
          <w:rFonts w:hint="eastAsia"/>
        </w:rPr>
        <w:t>m</w:t>
      </w:r>
      <w:r w:rsidR="000B1703">
        <w:t>y</w:t>
      </w:r>
      <w:r w:rsidR="00DE3A19">
        <w:rPr>
          <w:rFonts w:hint="eastAsia"/>
        </w:rPr>
        <w:t>b</w:t>
      </w:r>
      <w:r w:rsidR="000B1703">
        <w:t>atis</w:t>
      </w:r>
      <w:r w:rsidRPr="00DA0D53">
        <w:t>.spring.boot&lt;/groupId&gt;</w:t>
      </w:r>
      <w:r w:rsidRPr="00DA0D53">
        <w:br/>
        <w:t xml:space="preserve">            &lt;artifactId&gt;</w:t>
      </w:r>
      <w:r w:rsidR="00DE3A19">
        <w:rPr>
          <w:rFonts w:hint="eastAsia"/>
        </w:rPr>
        <w:t>m</w:t>
      </w:r>
      <w:r w:rsidR="000B1703">
        <w:t>y</w:t>
      </w:r>
      <w:r w:rsidR="00DE3A19">
        <w:rPr>
          <w:rFonts w:hint="eastAsia"/>
        </w:rPr>
        <w:t>b</w:t>
      </w:r>
      <w:r w:rsidR="000B1703">
        <w:t>atis</w:t>
      </w:r>
      <w:r w:rsidRPr="00DA0D53">
        <w:t>-spring-boot-starter&lt;/artifactId&gt;</w:t>
      </w:r>
      <w:r w:rsidRPr="00DA0D53">
        <w:br/>
        <w:t xml:space="preserve">            &lt;version&gt;3.0.0&lt;/version&gt;</w:t>
      </w:r>
      <w:r w:rsidRPr="00DA0D53">
        <w:br/>
        <w:t xml:space="preserve">        &lt;/dependency&gt;</w:t>
      </w:r>
      <w:r w:rsidRPr="00DA0D53">
        <w:br/>
      </w:r>
      <w:r w:rsidRPr="00DA0D53">
        <w:br/>
        <w:t xml:space="preserve">        &lt;dependency&gt;</w:t>
      </w:r>
      <w:r w:rsidRPr="00DA0D53">
        <w:br/>
        <w:t xml:space="preserve">            &lt;groupId&gt;com.mysql&lt;/groupId&gt;</w:t>
      </w:r>
      <w:r w:rsidRPr="00DA0D53">
        <w:br/>
        <w:t xml:space="preserve">            &lt;artifactId&gt;mysql-connector-j&lt;/artifactId&gt;</w:t>
      </w:r>
      <w:r w:rsidRPr="00DA0D53">
        <w:br/>
        <w:t xml:space="preserve">            &lt;scope&gt;runtime&lt;/scope&gt;</w:t>
      </w:r>
      <w:r w:rsidRPr="00DA0D53">
        <w:br/>
        <w:t xml:space="preserve">        &lt;/dependency&gt;</w:t>
      </w:r>
      <w:r w:rsidRPr="00DA0D53">
        <w:br/>
      </w:r>
      <w:r w:rsidRPr="00DA0D53">
        <w:br/>
        <w:t xml:space="preserve">        &lt;dependency&gt;</w:t>
      </w:r>
      <w:r w:rsidRPr="00DA0D53">
        <w:br/>
        <w:t xml:space="preserve">            &lt;groupId&gt;org.springframework.boot&lt;/groupId&gt;</w:t>
      </w:r>
      <w:r w:rsidRPr="00DA0D53">
        <w:br/>
        <w:t xml:space="preserve">            &lt;artifactId&gt;spring-boot-starter-test&lt;/artifactId&gt;</w:t>
      </w:r>
      <w:r w:rsidRPr="00DA0D53">
        <w:br/>
        <w:t xml:space="preserve">            &lt;scope&gt;test&lt;/scope&gt;</w:t>
      </w:r>
      <w:r w:rsidRPr="00DA0D53">
        <w:br/>
        <w:t xml:space="preserve">        &lt;/dependency&gt;</w:t>
      </w:r>
      <w:r w:rsidRPr="00DA0D53">
        <w:br/>
      </w:r>
      <w:r w:rsidRPr="00DA0D53">
        <w:br/>
        <w:t xml:space="preserve">        &lt;dependency&gt;</w:t>
      </w:r>
      <w:r w:rsidRPr="00DA0D53">
        <w:br/>
        <w:t xml:space="preserve">            &lt;groupId&gt;com.baomidou&lt;/groupId&gt;</w:t>
      </w:r>
      <w:r w:rsidRPr="00DA0D53">
        <w:br/>
        <w:t xml:space="preserve">            &lt;artifactId&gt;</w:t>
      </w:r>
      <w:r w:rsidR="00DE3A19">
        <w:rPr>
          <w:rFonts w:hint="eastAsia"/>
        </w:rPr>
        <w:t>m</w:t>
      </w:r>
      <w:r w:rsidR="00146513">
        <w:t>y</w:t>
      </w:r>
      <w:r w:rsidR="00DE3A19">
        <w:rPr>
          <w:rFonts w:hint="eastAsia"/>
        </w:rPr>
        <w:t>b</w:t>
      </w:r>
      <w:r w:rsidR="00146513">
        <w:t>atis-</w:t>
      </w:r>
      <w:r w:rsidR="00DE3A19">
        <w:rPr>
          <w:rFonts w:hint="eastAsia"/>
        </w:rPr>
        <w:t>p</w:t>
      </w:r>
      <w:r w:rsidR="00146513">
        <w:t>lus</w:t>
      </w:r>
      <w:r w:rsidRPr="00DA0D53">
        <w:t>-boot-starter&lt;/artifactId&gt;</w:t>
      </w:r>
      <w:r w:rsidRPr="00DA0D53">
        <w:br/>
        <w:t xml:space="preserve">            &lt;version&gt;3.4.1&lt;/version&gt;</w:t>
      </w:r>
      <w:r w:rsidRPr="00DA0D53">
        <w:br/>
        <w:t xml:space="preserve">        &lt;/dependency&gt;</w:t>
      </w:r>
      <w:r w:rsidRPr="00DA0D53">
        <w:br/>
      </w:r>
      <w:r w:rsidRPr="00DA0D53">
        <w:br/>
        <w:t xml:space="preserve">        &lt;dependency&gt;</w:t>
      </w:r>
      <w:r w:rsidRPr="00DA0D53">
        <w:br/>
        <w:t xml:space="preserve">            &lt;groupId&gt;org.apache.commons&lt;/groupId&gt;</w:t>
      </w:r>
      <w:r w:rsidRPr="00DA0D53">
        <w:br/>
        <w:t xml:space="preserve">            &lt;artifactId&gt;commons-lang3&lt;/artifactId&gt;</w:t>
      </w:r>
      <w:r w:rsidRPr="00DA0D53">
        <w:br/>
        <w:t xml:space="preserve">        &lt;/dependency&gt;</w:t>
      </w:r>
      <w:r w:rsidRPr="00DA0D53">
        <w:br/>
      </w:r>
      <w:r w:rsidRPr="00DA0D53">
        <w:br/>
        <w:t xml:space="preserve">        &lt;dependency&gt;</w:t>
      </w:r>
      <w:r w:rsidRPr="00DA0D53">
        <w:br/>
        <w:t xml:space="preserve">            &lt;groupId&gt;com.baomidou&lt;/groupId&gt;</w:t>
      </w:r>
      <w:r w:rsidRPr="00DA0D53">
        <w:br/>
        <w:t xml:space="preserve">            &lt;artifactId&gt;dynamic-datasource-spring-boot-starter&lt;/artifactId&gt;</w:t>
      </w:r>
      <w:r w:rsidRPr="00DA0D53">
        <w:br/>
        <w:t xml:space="preserve">            &lt;version&gt;3.3.2&lt;/version&gt;</w:t>
      </w:r>
      <w:r w:rsidRPr="00DA0D53">
        <w:br/>
        <w:t xml:space="preserve">            &lt;scope&gt;compile&lt;/scope&gt;</w:t>
      </w:r>
      <w:r w:rsidRPr="00DA0D53">
        <w:br/>
        <w:t xml:space="preserve">        &lt;/dependency&gt;</w:t>
      </w:r>
      <w:r w:rsidRPr="00DA0D53">
        <w:br/>
      </w:r>
      <w:r w:rsidRPr="00DA0D53">
        <w:br/>
        <w:t xml:space="preserve">        &lt;dependency&gt;</w:t>
      </w:r>
      <w:r w:rsidRPr="00DA0D53">
        <w:br/>
        <w:t xml:space="preserve">            &lt;groupId&gt;com.alibaba&lt;/groupId&gt;</w:t>
      </w:r>
      <w:r w:rsidRPr="00DA0D53">
        <w:br/>
        <w:t xml:space="preserve">            &lt;artifactId&gt;fastjson&lt;/artifactId&gt;</w:t>
      </w:r>
      <w:r w:rsidRPr="00DA0D53">
        <w:br/>
        <w:t xml:space="preserve">            &lt;version&gt;1.2.83&lt;/version&gt;</w:t>
      </w:r>
      <w:r w:rsidRPr="00DA0D53">
        <w:br/>
        <w:t xml:space="preserve">        &lt;/dependency&gt;</w:t>
      </w:r>
      <w:r w:rsidRPr="00DA0D53">
        <w:br/>
      </w:r>
      <w:r w:rsidR="00E136A3" w:rsidRPr="00DA0D53">
        <w:t xml:space="preserve"> </w:t>
      </w:r>
      <w:r w:rsidRPr="00DA0D53">
        <w:br/>
        <w:t xml:space="preserve">        &lt;dependency&gt;</w:t>
      </w:r>
      <w:r w:rsidRPr="00DA0D53">
        <w:br/>
        <w:t xml:space="preserve">            &lt;groupId&gt;com.baomidou&lt;/groupId&gt;</w:t>
      </w:r>
      <w:r w:rsidRPr="00DA0D53">
        <w:br/>
      </w:r>
      <w:r w:rsidRPr="00DA0D53">
        <w:lastRenderedPageBreak/>
        <w:t xml:space="preserve">            &lt;artifactId&gt;</w:t>
      </w:r>
      <w:r w:rsidR="00DE3A19">
        <w:rPr>
          <w:rFonts w:hint="eastAsia"/>
        </w:rPr>
        <w:t>m</w:t>
      </w:r>
      <w:r w:rsidR="00146513">
        <w:t>y</w:t>
      </w:r>
      <w:r w:rsidR="00DE3A19">
        <w:rPr>
          <w:rFonts w:hint="eastAsia"/>
        </w:rPr>
        <w:t>b</w:t>
      </w:r>
      <w:r w:rsidR="00146513">
        <w:t>atis-</w:t>
      </w:r>
      <w:r w:rsidR="00DE3A19">
        <w:rPr>
          <w:rFonts w:hint="eastAsia"/>
        </w:rPr>
        <w:t>p</w:t>
      </w:r>
      <w:r w:rsidR="00146513">
        <w:t>lus</w:t>
      </w:r>
      <w:r w:rsidRPr="00DA0D53">
        <w:t>-generator&lt;/artifactId&gt;</w:t>
      </w:r>
      <w:r w:rsidRPr="00DA0D53">
        <w:br/>
        <w:t xml:space="preserve">            &lt;version&gt;3.5.3.1&lt;/version&gt;</w:t>
      </w:r>
      <w:r w:rsidRPr="00DA0D53">
        <w:br/>
        <w:t xml:space="preserve">        &lt;/dependency&gt;</w:t>
      </w:r>
      <w:r w:rsidRPr="00DA0D53">
        <w:br/>
        <w:t xml:space="preserve">        &lt;dependency&gt;</w:t>
      </w:r>
      <w:r w:rsidRPr="00DA0D53">
        <w:br/>
        <w:t xml:space="preserve">            &lt;groupId&gt;org.springframework.boot&lt;/groupId&gt;</w:t>
      </w:r>
      <w:r w:rsidRPr="00DA0D53">
        <w:br/>
        <w:t xml:space="preserve">            &lt;artifactId&gt;spring-boot-starter-freemarker&lt;/artifactId&gt;</w:t>
      </w:r>
      <w:r w:rsidRPr="00DA0D53">
        <w:br/>
        <w:t xml:space="preserve">        &lt;/dependency&gt;</w:t>
      </w:r>
      <w:r w:rsidRPr="00DA0D53">
        <w:br/>
      </w:r>
      <w:r w:rsidRPr="00DA0D53">
        <w:br/>
        <w:t xml:space="preserve">        &lt;!-- https://mvnrepository.com/artifact/com.alibaba/druid-spring-boot-starter --&gt;</w:t>
      </w:r>
      <w:r w:rsidRPr="00DA0D53">
        <w:br/>
        <w:t xml:space="preserve">        &lt;dependency&gt;</w:t>
      </w:r>
      <w:r w:rsidRPr="00DA0D53">
        <w:br/>
        <w:t xml:space="preserve">            &lt;groupId&gt;com.alibaba&lt;/groupId&gt;</w:t>
      </w:r>
      <w:r w:rsidRPr="00DA0D53">
        <w:br/>
        <w:t xml:space="preserve">            &lt;artifactId&gt;druid-spring-boot-starter&lt;/artifactId&gt;</w:t>
      </w:r>
      <w:r w:rsidRPr="00DA0D53">
        <w:br/>
        <w:t xml:space="preserve">            &lt;version&gt;1.2.15&lt;/version&gt;</w:t>
      </w:r>
      <w:r w:rsidRPr="00DA0D53">
        <w:br/>
        <w:t xml:space="preserve">        &lt;/dependency&gt;</w:t>
      </w:r>
      <w:r w:rsidRPr="00DA0D53">
        <w:br/>
      </w:r>
      <w:r w:rsidRPr="00FA78CD">
        <w:br/>
      </w:r>
      <w:r w:rsidRPr="00FA78CD">
        <w:br/>
        <w:t xml:space="preserve">        </w:t>
      </w:r>
      <w:r w:rsidR="00DA0D53">
        <w:t>&lt;dependency&gt;</w:t>
      </w:r>
    </w:p>
    <w:p w14:paraId="7B524EA1" w14:textId="77777777" w:rsidR="00DA0D53" w:rsidRDefault="00DA0D53" w:rsidP="00DA0D53">
      <w:pPr>
        <w:pStyle w:val="a6"/>
      </w:pPr>
      <w:r>
        <w:t xml:space="preserve">            &lt;groupId&gt;org.apache.hive&lt;/groupId&gt;</w:t>
      </w:r>
    </w:p>
    <w:p w14:paraId="1F9F5DAB" w14:textId="77777777" w:rsidR="00DA0D53" w:rsidRDefault="00DA0D53" w:rsidP="00DA0D53">
      <w:pPr>
        <w:pStyle w:val="a6"/>
      </w:pPr>
      <w:r>
        <w:t xml:space="preserve">            &lt;artifactId&gt;hive-metastore&lt;/artifactId&gt;</w:t>
      </w:r>
    </w:p>
    <w:p w14:paraId="3FD9213E" w14:textId="77777777" w:rsidR="00DA0D53" w:rsidRDefault="00DA0D53" w:rsidP="00DA0D53">
      <w:pPr>
        <w:pStyle w:val="a6"/>
      </w:pPr>
      <w:r>
        <w:t xml:space="preserve">            &lt;version&gt;3.1.3&lt;/version&gt;</w:t>
      </w:r>
    </w:p>
    <w:p w14:paraId="07DD233D" w14:textId="77777777" w:rsidR="00DA0D53" w:rsidRDefault="00DA0D53" w:rsidP="00DA0D53">
      <w:pPr>
        <w:pStyle w:val="a6"/>
      </w:pPr>
      <w:r>
        <w:t xml:space="preserve">        &lt;/dependency&gt;</w:t>
      </w:r>
    </w:p>
    <w:p w14:paraId="499D9B39" w14:textId="77777777" w:rsidR="00DA0D53" w:rsidRDefault="00DA0D53" w:rsidP="00DA0D53">
      <w:pPr>
        <w:pStyle w:val="a6"/>
      </w:pPr>
      <w:r>
        <w:t xml:space="preserve">        &lt;dependency&gt;</w:t>
      </w:r>
    </w:p>
    <w:p w14:paraId="3E58BF29" w14:textId="77777777" w:rsidR="00DA0D53" w:rsidRDefault="00DA0D53" w:rsidP="00DA0D53">
      <w:pPr>
        <w:pStyle w:val="a6"/>
      </w:pPr>
      <w:r>
        <w:t xml:space="preserve">            &lt;groupId&gt;org.apache.hive&lt;/groupId&gt;</w:t>
      </w:r>
    </w:p>
    <w:p w14:paraId="6DAA5F7C" w14:textId="77777777" w:rsidR="00DA0D53" w:rsidRDefault="00DA0D53" w:rsidP="00DA0D53">
      <w:pPr>
        <w:pStyle w:val="a6"/>
      </w:pPr>
      <w:r>
        <w:t xml:space="preserve">            &lt;artifactId&gt;hive-common&lt;/artifactId&gt;</w:t>
      </w:r>
    </w:p>
    <w:p w14:paraId="3C1DFED9" w14:textId="77777777" w:rsidR="00DA0D53" w:rsidRDefault="00DA0D53" w:rsidP="00DA0D53">
      <w:pPr>
        <w:pStyle w:val="a6"/>
      </w:pPr>
      <w:r>
        <w:t xml:space="preserve">            &lt;version&gt;3.1.3&lt;/version&gt;</w:t>
      </w:r>
    </w:p>
    <w:p w14:paraId="65C6ACC3" w14:textId="77777777" w:rsidR="00DA0D53" w:rsidRDefault="00DA0D53" w:rsidP="00DA0D53">
      <w:pPr>
        <w:pStyle w:val="a6"/>
      </w:pPr>
      <w:r>
        <w:t xml:space="preserve">        &lt;/dependency&gt;</w:t>
      </w:r>
    </w:p>
    <w:p w14:paraId="11DE9E31" w14:textId="77777777" w:rsidR="00DA0D53" w:rsidRDefault="00DA0D53" w:rsidP="00DA0D53">
      <w:pPr>
        <w:pStyle w:val="a6"/>
      </w:pPr>
    </w:p>
    <w:p w14:paraId="2467801D" w14:textId="77777777" w:rsidR="00DA0D53" w:rsidRDefault="00DA0D53" w:rsidP="00DA0D53">
      <w:pPr>
        <w:pStyle w:val="a6"/>
      </w:pPr>
    </w:p>
    <w:p w14:paraId="31AAA8DC" w14:textId="77777777" w:rsidR="00DA0D53" w:rsidRDefault="00DA0D53" w:rsidP="00DA0D53">
      <w:pPr>
        <w:pStyle w:val="a6"/>
      </w:pPr>
      <w:r>
        <w:t xml:space="preserve">        &lt;dependency&gt;</w:t>
      </w:r>
    </w:p>
    <w:p w14:paraId="7B1CCEF8" w14:textId="77777777" w:rsidR="00DA0D53" w:rsidRDefault="00DA0D53" w:rsidP="00DA0D53">
      <w:pPr>
        <w:pStyle w:val="a6"/>
      </w:pPr>
      <w:r>
        <w:t xml:space="preserve">            &lt;groupId&gt;org.apache.hadoop&lt;/groupId&gt;</w:t>
      </w:r>
    </w:p>
    <w:p w14:paraId="1B3CF223" w14:textId="77777777" w:rsidR="00DA0D53" w:rsidRDefault="00DA0D53" w:rsidP="00DA0D53">
      <w:pPr>
        <w:pStyle w:val="a6"/>
      </w:pPr>
      <w:r>
        <w:t xml:space="preserve">            &lt;artifactId&gt;hadoop-mapreduce-client-core&lt;/artifactId&gt;</w:t>
      </w:r>
    </w:p>
    <w:p w14:paraId="0C21EDE1" w14:textId="77777777" w:rsidR="00DA0D53" w:rsidRDefault="00DA0D53" w:rsidP="00DA0D53">
      <w:pPr>
        <w:pStyle w:val="a6"/>
      </w:pPr>
      <w:r>
        <w:t xml:space="preserve">            &lt;version&gt;3.3.4&lt;/version&gt;</w:t>
      </w:r>
    </w:p>
    <w:p w14:paraId="0CAF76F5" w14:textId="77777777" w:rsidR="00DA0D53" w:rsidRDefault="00DA0D53" w:rsidP="00DA0D53">
      <w:pPr>
        <w:pStyle w:val="a6"/>
      </w:pPr>
      <w:r>
        <w:t xml:space="preserve">        &lt;/dependency&gt;</w:t>
      </w:r>
    </w:p>
    <w:p w14:paraId="42733A8B" w14:textId="77777777" w:rsidR="00DA0D53" w:rsidRDefault="00DA0D53" w:rsidP="00DA0D53">
      <w:pPr>
        <w:pStyle w:val="a6"/>
      </w:pPr>
    </w:p>
    <w:p w14:paraId="5999C069" w14:textId="77777777" w:rsidR="00DA0D53" w:rsidRDefault="00DA0D53" w:rsidP="00DA0D53">
      <w:pPr>
        <w:pStyle w:val="a6"/>
      </w:pPr>
      <w:r>
        <w:t xml:space="preserve">        &lt;dependency&gt;</w:t>
      </w:r>
    </w:p>
    <w:p w14:paraId="7A7754C8" w14:textId="77777777" w:rsidR="00DA0D53" w:rsidRDefault="00DA0D53" w:rsidP="00DA0D53">
      <w:pPr>
        <w:pStyle w:val="a6"/>
      </w:pPr>
      <w:r>
        <w:t xml:space="preserve">            &lt;groupId&gt;org.apache.hadoop&lt;/groupId&gt;</w:t>
      </w:r>
    </w:p>
    <w:p w14:paraId="4EFC784A" w14:textId="77777777" w:rsidR="00DA0D53" w:rsidRDefault="00DA0D53" w:rsidP="00DA0D53">
      <w:pPr>
        <w:pStyle w:val="a6"/>
      </w:pPr>
      <w:r>
        <w:t xml:space="preserve">            &lt;artifactId&gt;hadoop-common&lt;/artifactId&gt;</w:t>
      </w:r>
    </w:p>
    <w:p w14:paraId="469F7DA2" w14:textId="77777777" w:rsidR="00DA0D53" w:rsidRDefault="00DA0D53" w:rsidP="00DA0D53">
      <w:pPr>
        <w:pStyle w:val="a6"/>
      </w:pPr>
      <w:r>
        <w:t xml:space="preserve">            &lt;version&gt;3.3.4&lt;/version&gt;</w:t>
      </w:r>
    </w:p>
    <w:p w14:paraId="6FA38604" w14:textId="77777777" w:rsidR="00DA0D53" w:rsidRDefault="00DA0D53" w:rsidP="00DA0D53">
      <w:pPr>
        <w:pStyle w:val="a6"/>
      </w:pPr>
      <w:r>
        <w:t xml:space="preserve">        &lt;/dependency&gt;</w:t>
      </w:r>
    </w:p>
    <w:p w14:paraId="6F59434F" w14:textId="77777777" w:rsidR="00DA0D53" w:rsidRDefault="00DA0D53" w:rsidP="00DA0D53">
      <w:pPr>
        <w:pStyle w:val="a6"/>
      </w:pPr>
    </w:p>
    <w:p w14:paraId="4E781147" w14:textId="77777777" w:rsidR="00DA0D53" w:rsidRDefault="00DA0D53" w:rsidP="00DA0D53">
      <w:pPr>
        <w:pStyle w:val="a6"/>
      </w:pPr>
    </w:p>
    <w:p w14:paraId="6F3BBA11" w14:textId="77777777" w:rsidR="00DA0D53" w:rsidRDefault="00DA0D53" w:rsidP="00DA0D53">
      <w:pPr>
        <w:pStyle w:val="a6"/>
      </w:pPr>
      <w:r>
        <w:t xml:space="preserve">        &lt;dependency&gt;</w:t>
      </w:r>
    </w:p>
    <w:p w14:paraId="615DFFE1" w14:textId="77777777" w:rsidR="00DA0D53" w:rsidRDefault="00DA0D53" w:rsidP="00DA0D53">
      <w:pPr>
        <w:pStyle w:val="a6"/>
      </w:pPr>
      <w:r>
        <w:t xml:space="preserve">            &lt;groupId&gt;commons-beanutils&lt;/groupId&gt;</w:t>
      </w:r>
    </w:p>
    <w:p w14:paraId="6E2E558B" w14:textId="77777777" w:rsidR="00DA0D53" w:rsidRDefault="00DA0D53" w:rsidP="00DA0D53">
      <w:pPr>
        <w:pStyle w:val="a6"/>
      </w:pPr>
      <w:r>
        <w:t xml:space="preserve">            &lt;artifactId&gt;commons-beanutils&lt;/artifactId&gt;</w:t>
      </w:r>
    </w:p>
    <w:p w14:paraId="0294AA8A" w14:textId="77777777" w:rsidR="00DA0D53" w:rsidRDefault="00DA0D53" w:rsidP="00DA0D53">
      <w:pPr>
        <w:pStyle w:val="a6"/>
      </w:pPr>
      <w:r>
        <w:t xml:space="preserve">            &lt;version&gt;1.9.4&lt;/version&gt;</w:t>
      </w:r>
    </w:p>
    <w:p w14:paraId="1C5F191F" w14:textId="77777777" w:rsidR="00DA0D53" w:rsidRDefault="00DA0D53" w:rsidP="00DA0D53">
      <w:pPr>
        <w:pStyle w:val="a6"/>
      </w:pPr>
      <w:r>
        <w:t xml:space="preserve">        &lt;/dependency&gt;</w:t>
      </w:r>
    </w:p>
    <w:p w14:paraId="07537B75" w14:textId="77777777" w:rsidR="00DA0D53" w:rsidRDefault="00DA0D53" w:rsidP="00DA0D53">
      <w:pPr>
        <w:pStyle w:val="a6"/>
      </w:pPr>
    </w:p>
    <w:p w14:paraId="28B3DCAC" w14:textId="77777777" w:rsidR="00DA0D53" w:rsidRDefault="00DA0D53" w:rsidP="00DA0D53">
      <w:pPr>
        <w:pStyle w:val="a6"/>
      </w:pPr>
      <w:r>
        <w:t xml:space="preserve">        &lt;dependency&gt;</w:t>
      </w:r>
    </w:p>
    <w:p w14:paraId="1725698F" w14:textId="77777777" w:rsidR="00DA0D53" w:rsidRDefault="00DA0D53" w:rsidP="00DA0D53">
      <w:pPr>
        <w:pStyle w:val="a6"/>
      </w:pPr>
      <w:r>
        <w:t xml:space="preserve">            &lt;groupId&gt;org.apache.hive&lt;/groupId&gt;</w:t>
      </w:r>
    </w:p>
    <w:p w14:paraId="114F59D6" w14:textId="77777777" w:rsidR="00DA0D53" w:rsidRDefault="00DA0D53" w:rsidP="00DA0D53">
      <w:pPr>
        <w:pStyle w:val="a6"/>
      </w:pPr>
      <w:r>
        <w:t xml:space="preserve">            &lt;artifactId&gt;hive-exec&lt;/artifactId&gt;</w:t>
      </w:r>
    </w:p>
    <w:p w14:paraId="2C3613C7" w14:textId="362376EE" w:rsidR="00DA0D53" w:rsidRDefault="00DA0D53" w:rsidP="00DA0D53">
      <w:pPr>
        <w:pStyle w:val="a6"/>
      </w:pPr>
      <w:r>
        <w:t xml:space="preserve">            &lt;version&gt;3.1.3&lt;/version&gt;</w:t>
      </w:r>
    </w:p>
    <w:p w14:paraId="31A17324" w14:textId="77777777" w:rsidR="00DA0D53" w:rsidRDefault="00DA0D53" w:rsidP="00DA0D53">
      <w:pPr>
        <w:pStyle w:val="a6"/>
      </w:pPr>
      <w:r>
        <w:t xml:space="preserve">            &lt;exclusions&gt;</w:t>
      </w:r>
    </w:p>
    <w:p w14:paraId="19CAE840" w14:textId="77777777" w:rsidR="00DA0D53" w:rsidRDefault="00DA0D53" w:rsidP="00DA0D53">
      <w:pPr>
        <w:pStyle w:val="a6"/>
      </w:pPr>
      <w:r>
        <w:t xml:space="preserve">                &lt;exclusion&gt;</w:t>
      </w:r>
    </w:p>
    <w:p w14:paraId="183C8D42" w14:textId="77777777" w:rsidR="00DA0D53" w:rsidRDefault="00DA0D53" w:rsidP="00DA0D53">
      <w:pPr>
        <w:pStyle w:val="a6"/>
      </w:pPr>
      <w:r>
        <w:t xml:space="preserve">                    &lt;artifactId&gt;hadoop-annotations&lt;/artifactId&gt;</w:t>
      </w:r>
    </w:p>
    <w:p w14:paraId="6603E4AE" w14:textId="77777777" w:rsidR="00DA0D53" w:rsidRDefault="00DA0D53" w:rsidP="00DA0D53">
      <w:pPr>
        <w:pStyle w:val="a6"/>
      </w:pPr>
      <w:r>
        <w:t xml:space="preserve">                    &lt;groupId&gt;org.apache.hadoop&lt;/groupId&gt;</w:t>
      </w:r>
    </w:p>
    <w:p w14:paraId="3E68E0E5" w14:textId="77777777" w:rsidR="00DA0D53" w:rsidRDefault="00DA0D53" w:rsidP="00DA0D53">
      <w:pPr>
        <w:pStyle w:val="a6"/>
      </w:pPr>
      <w:r>
        <w:t xml:space="preserve">                &lt;/exclusion&gt;</w:t>
      </w:r>
    </w:p>
    <w:p w14:paraId="58888A6E" w14:textId="77777777" w:rsidR="00DA0D53" w:rsidRDefault="00DA0D53" w:rsidP="00DA0D53">
      <w:pPr>
        <w:pStyle w:val="a6"/>
      </w:pPr>
      <w:r>
        <w:t xml:space="preserve">                &lt;exclusion&gt;</w:t>
      </w:r>
    </w:p>
    <w:p w14:paraId="0933849E" w14:textId="77777777" w:rsidR="00DA0D53" w:rsidRDefault="00DA0D53" w:rsidP="00DA0D53">
      <w:pPr>
        <w:pStyle w:val="a6"/>
      </w:pPr>
      <w:r>
        <w:t xml:space="preserve">                    &lt;artifactId&gt;hadoop-yarn-server-common&lt;/artifactId&gt;</w:t>
      </w:r>
    </w:p>
    <w:p w14:paraId="18734F08" w14:textId="77777777" w:rsidR="00DA0D53" w:rsidRDefault="00DA0D53" w:rsidP="00DA0D53">
      <w:pPr>
        <w:pStyle w:val="a6"/>
      </w:pPr>
      <w:r>
        <w:t xml:space="preserve">                    &lt;groupId&gt;org.apache.hadoop&lt;/groupId&gt;</w:t>
      </w:r>
    </w:p>
    <w:p w14:paraId="1AABB123" w14:textId="77777777" w:rsidR="00DA0D53" w:rsidRDefault="00DA0D53" w:rsidP="00DA0D53">
      <w:pPr>
        <w:pStyle w:val="a6"/>
      </w:pPr>
      <w:r>
        <w:t xml:space="preserve">                &lt;/exclusion&gt;</w:t>
      </w:r>
    </w:p>
    <w:p w14:paraId="47B74D47" w14:textId="77777777" w:rsidR="00DA0D53" w:rsidRDefault="00DA0D53" w:rsidP="00DA0D53">
      <w:pPr>
        <w:pStyle w:val="a6"/>
      </w:pPr>
      <w:r>
        <w:t xml:space="preserve">                &lt;exclusion&gt;</w:t>
      </w:r>
    </w:p>
    <w:p w14:paraId="5E1C7428" w14:textId="77777777" w:rsidR="00DA0D53" w:rsidRDefault="00DA0D53" w:rsidP="00DA0D53">
      <w:pPr>
        <w:pStyle w:val="a6"/>
      </w:pPr>
      <w:r>
        <w:t xml:space="preserve">                    &lt;artifactId&gt;hadoop-yarn-server-resourcemanager&lt;/artifactId&gt;</w:t>
      </w:r>
    </w:p>
    <w:p w14:paraId="04A11ACC" w14:textId="77777777" w:rsidR="00DA0D53" w:rsidRDefault="00DA0D53" w:rsidP="00DA0D53">
      <w:pPr>
        <w:pStyle w:val="a6"/>
      </w:pPr>
      <w:r>
        <w:t xml:space="preserve">                    &lt;groupId&gt;org.apache.hadoop&lt;/groupId&gt;</w:t>
      </w:r>
    </w:p>
    <w:p w14:paraId="338DA5AE" w14:textId="77777777" w:rsidR="00DA0D53" w:rsidRDefault="00DA0D53" w:rsidP="00DA0D53">
      <w:pPr>
        <w:pStyle w:val="a6"/>
      </w:pPr>
      <w:r>
        <w:lastRenderedPageBreak/>
        <w:t xml:space="preserve">                &lt;/exclusion&gt;</w:t>
      </w:r>
    </w:p>
    <w:p w14:paraId="5C19C612" w14:textId="77777777" w:rsidR="00DA0D53" w:rsidRDefault="00DA0D53" w:rsidP="00DA0D53">
      <w:pPr>
        <w:pStyle w:val="a6"/>
      </w:pPr>
      <w:r>
        <w:t xml:space="preserve">                &lt;exclusion&gt;</w:t>
      </w:r>
    </w:p>
    <w:p w14:paraId="63D093C7" w14:textId="77777777" w:rsidR="00DA0D53" w:rsidRDefault="00DA0D53" w:rsidP="00DA0D53">
      <w:pPr>
        <w:pStyle w:val="a6"/>
      </w:pPr>
      <w:r>
        <w:t xml:space="preserve">                    &lt;artifactId&gt;hadoop-yarn-server-applicationhistoryservice&lt;/artifactId&gt;</w:t>
      </w:r>
    </w:p>
    <w:p w14:paraId="53C22111" w14:textId="77777777" w:rsidR="00DA0D53" w:rsidRDefault="00DA0D53" w:rsidP="00DA0D53">
      <w:pPr>
        <w:pStyle w:val="a6"/>
      </w:pPr>
      <w:r>
        <w:t xml:space="preserve">                    &lt;groupId&gt;org.apache.hadoop&lt;/groupId&gt;</w:t>
      </w:r>
    </w:p>
    <w:p w14:paraId="597B78F8" w14:textId="77777777" w:rsidR="00DA0D53" w:rsidRDefault="00DA0D53" w:rsidP="00DA0D53">
      <w:pPr>
        <w:pStyle w:val="a6"/>
      </w:pPr>
      <w:r>
        <w:t xml:space="preserve">                &lt;/exclusion&gt;</w:t>
      </w:r>
    </w:p>
    <w:p w14:paraId="70DC9C3B" w14:textId="77777777" w:rsidR="00DA0D53" w:rsidRDefault="00DA0D53" w:rsidP="00DA0D53">
      <w:pPr>
        <w:pStyle w:val="a6"/>
      </w:pPr>
      <w:r>
        <w:t xml:space="preserve">                &lt;exclusion&gt;</w:t>
      </w:r>
    </w:p>
    <w:p w14:paraId="5A6270FA" w14:textId="77777777" w:rsidR="00DA0D53" w:rsidRDefault="00DA0D53" w:rsidP="00DA0D53">
      <w:pPr>
        <w:pStyle w:val="a6"/>
      </w:pPr>
      <w:r>
        <w:t xml:space="preserve">                    &lt;artifactId&gt;hadoop-yarn-server-web-proxy&lt;/artifactId&gt;</w:t>
      </w:r>
    </w:p>
    <w:p w14:paraId="0D95163E" w14:textId="77777777" w:rsidR="00DA0D53" w:rsidRDefault="00DA0D53" w:rsidP="00DA0D53">
      <w:pPr>
        <w:pStyle w:val="a6"/>
      </w:pPr>
      <w:r>
        <w:t xml:space="preserve">                    &lt;groupId&gt;org.apache.hadoop&lt;/groupId&gt;</w:t>
      </w:r>
    </w:p>
    <w:p w14:paraId="2B82FFD2" w14:textId="77777777" w:rsidR="00DA0D53" w:rsidRDefault="00DA0D53" w:rsidP="00DA0D53">
      <w:pPr>
        <w:pStyle w:val="a6"/>
      </w:pPr>
      <w:r>
        <w:t xml:space="preserve">                &lt;/exclusion&gt;</w:t>
      </w:r>
    </w:p>
    <w:p w14:paraId="5B9CF713" w14:textId="77777777" w:rsidR="00DA0D53" w:rsidRDefault="00DA0D53" w:rsidP="00DA0D53">
      <w:pPr>
        <w:pStyle w:val="a6"/>
      </w:pPr>
      <w:r>
        <w:t xml:space="preserve">                &lt;exclusion&gt;</w:t>
      </w:r>
    </w:p>
    <w:p w14:paraId="2FBF814D" w14:textId="77777777" w:rsidR="00DA0D53" w:rsidRDefault="00DA0D53" w:rsidP="00DA0D53">
      <w:pPr>
        <w:pStyle w:val="a6"/>
      </w:pPr>
      <w:r>
        <w:t xml:space="preserve">                    &lt;artifactId&gt;hadoop-yarn-common&lt;/artifactId&gt;</w:t>
      </w:r>
    </w:p>
    <w:p w14:paraId="60D021F1" w14:textId="77777777" w:rsidR="00DA0D53" w:rsidRDefault="00DA0D53" w:rsidP="00DA0D53">
      <w:pPr>
        <w:pStyle w:val="a6"/>
      </w:pPr>
      <w:r>
        <w:t xml:space="preserve">                    &lt;groupId&gt;org.apache.hadoop&lt;/groupId&gt;</w:t>
      </w:r>
    </w:p>
    <w:p w14:paraId="2BB2F285" w14:textId="77777777" w:rsidR="00DA0D53" w:rsidRDefault="00DA0D53" w:rsidP="00DA0D53">
      <w:pPr>
        <w:pStyle w:val="a6"/>
      </w:pPr>
      <w:r>
        <w:t xml:space="preserve">                &lt;/exclusion&gt;</w:t>
      </w:r>
    </w:p>
    <w:p w14:paraId="0B0E953D" w14:textId="77777777" w:rsidR="00DA0D53" w:rsidRDefault="00DA0D53" w:rsidP="00DA0D53">
      <w:pPr>
        <w:pStyle w:val="a6"/>
      </w:pPr>
      <w:r>
        <w:t xml:space="preserve">                &lt;exclusion&gt;</w:t>
      </w:r>
    </w:p>
    <w:p w14:paraId="497FEC1F" w14:textId="77777777" w:rsidR="00DA0D53" w:rsidRDefault="00DA0D53" w:rsidP="00DA0D53">
      <w:pPr>
        <w:pStyle w:val="a6"/>
      </w:pPr>
      <w:r>
        <w:t xml:space="preserve">                    &lt;artifactId&gt;jackson-core-asl&lt;/artifactId&gt;</w:t>
      </w:r>
    </w:p>
    <w:p w14:paraId="4B924C7C" w14:textId="77777777" w:rsidR="00DA0D53" w:rsidRDefault="00DA0D53" w:rsidP="00DA0D53">
      <w:pPr>
        <w:pStyle w:val="a6"/>
      </w:pPr>
      <w:r>
        <w:t xml:space="preserve">                    &lt;groupId&gt;org.codehaus.jackson&lt;/groupId&gt;</w:t>
      </w:r>
    </w:p>
    <w:p w14:paraId="468D081D" w14:textId="77777777" w:rsidR="00DA0D53" w:rsidRDefault="00DA0D53" w:rsidP="00DA0D53">
      <w:pPr>
        <w:pStyle w:val="a6"/>
      </w:pPr>
      <w:r>
        <w:t xml:space="preserve">                &lt;/exclusion&gt;</w:t>
      </w:r>
    </w:p>
    <w:p w14:paraId="2B7D1CEC" w14:textId="77777777" w:rsidR="00DA0D53" w:rsidRDefault="00DA0D53" w:rsidP="00DA0D53">
      <w:pPr>
        <w:pStyle w:val="a6"/>
      </w:pPr>
      <w:r>
        <w:t xml:space="preserve">                &lt;exclusion&gt;</w:t>
      </w:r>
    </w:p>
    <w:p w14:paraId="79CB6226" w14:textId="77777777" w:rsidR="00DA0D53" w:rsidRDefault="00DA0D53" w:rsidP="00DA0D53">
      <w:pPr>
        <w:pStyle w:val="a6"/>
      </w:pPr>
      <w:r>
        <w:t xml:space="preserve">                    &lt;artifactId&gt;jackson-mapper-asl&lt;/artifactId&gt;</w:t>
      </w:r>
    </w:p>
    <w:p w14:paraId="0A813289" w14:textId="77777777" w:rsidR="00DA0D53" w:rsidRDefault="00DA0D53" w:rsidP="00DA0D53">
      <w:pPr>
        <w:pStyle w:val="a6"/>
      </w:pPr>
      <w:r>
        <w:t xml:space="preserve">                    &lt;groupId&gt;org.codehaus.jackson&lt;/groupId&gt;</w:t>
      </w:r>
    </w:p>
    <w:p w14:paraId="197C6672" w14:textId="77777777" w:rsidR="00DA0D53" w:rsidRDefault="00DA0D53" w:rsidP="00DA0D53">
      <w:pPr>
        <w:pStyle w:val="a6"/>
      </w:pPr>
      <w:r>
        <w:t xml:space="preserve">                &lt;/exclusion&gt;</w:t>
      </w:r>
    </w:p>
    <w:p w14:paraId="5472F17D" w14:textId="77777777" w:rsidR="00DA0D53" w:rsidRDefault="00DA0D53" w:rsidP="00DA0D53">
      <w:pPr>
        <w:pStyle w:val="a6"/>
      </w:pPr>
      <w:r>
        <w:t xml:space="preserve">                &lt;exclusion&gt;</w:t>
      </w:r>
    </w:p>
    <w:p w14:paraId="58A72C97" w14:textId="77777777" w:rsidR="00DA0D53" w:rsidRDefault="00DA0D53" w:rsidP="00DA0D53">
      <w:pPr>
        <w:pStyle w:val="a6"/>
      </w:pPr>
      <w:r>
        <w:t xml:space="preserve">                    &lt;artifactId&gt;jersey-core&lt;/artifactId&gt;</w:t>
      </w:r>
    </w:p>
    <w:p w14:paraId="20667114" w14:textId="77777777" w:rsidR="00DA0D53" w:rsidRDefault="00DA0D53" w:rsidP="00DA0D53">
      <w:pPr>
        <w:pStyle w:val="a6"/>
      </w:pPr>
      <w:r>
        <w:t xml:space="preserve">                    &lt;groupId&gt;com.sun.jersey&lt;/groupId&gt;</w:t>
      </w:r>
    </w:p>
    <w:p w14:paraId="150CC60A" w14:textId="77777777" w:rsidR="00DA0D53" w:rsidRDefault="00DA0D53" w:rsidP="00DA0D53">
      <w:pPr>
        <w:pStyle w:val="a6"/>
      </w:pPr>
      <w:r>
        <w:t xml:space="preserve">                &lt;/exclusion&gt;</w:t>
      </w:r>
    </w:p>
    <w:p w14:paraId="261622D5" w14:textId="77777777" w:rsidR="00DA0D53" w:rsidRDefault="00DA0D53" w:rsidP="00DA0D53">
      <w:pPr>
        <w:pStyle w:val="a6"/>
      </w:pPr>
      <w:r>
        <w:t xml:space="preserve">                &lt;exclusion&gt;</w:t>
      </w:r>
    </w:p>
    <w:p w14:paraId="3A431DDF" w14:textId="77777777" w:rsidR="00DA0D53" w:rsidRDefault="00DA0D53" w:rsidP="00DA0D53">
      <w:pPr>
        <w:pStyle w:val="a6"/>
      </w:pPr>
      <w:r>
        <w:t xml:space="preserve">                    &lt;artifactId&gt;jersey-server&lt;/artifactId&gt;</w:t>
      </w:r>
    </w:p>
    <w:p w14:paraId="3BDDBB58" w14:textId="77777777" w:rsidR="00DA0D53" w:rsidRDefault="00DA0D53" w:rsidP="00DA0D53">
      <w:pPr>
        <w:pStyle w:val="a6"/>
      </w:pPr>
      <w:r>
        <w:t xml:space="preserve">                    &lt;groupId&gt;com.sun.jersey&lt;/groupId&gt;</w:t>
      </w:r>
    </w:p>
    <w:p w14:paraId="4468F5D0" w14:textId="77777777" w:rsidR="00DA0D53" w:rsidRDefault="00DA0D53" w:rsidP="00DA0D53">
      <w:pPr>
        <w:pStyle w:val="a6"/>
      </w:pPr>
      <w:r>
        <w:t xml:space="preserve">                &lt;/exclusion&gt;</w:t>
      </w:r>
    </w:p>
    <w:p w14:paraId="09AAF40C" w14:textId="77777777" w:rsidR="00DA0D53" w:rsidRDefault="00DA0D53" w:rsidP="00DA0D53">
      <w:pPr>
        <w:pStyle w:val="a6"/>
      </w:pPr>
      <w:r>
        <w:t xml:space="preserve">                &lt;exclusion&gt;</w:t>
      </w:r>
    </w:p>
    <w:p w14:paraId="7E612EC5" w14:textId="77777777" w:rsidR="00DA0D53" w:rsidRDefault="00DA0D53" w:rsidP="00DA0D53">
      <w:pPr>
        <w:pStyle w:val="a6"/>
      </w:pPr>
      <w:r>
        <w:t xml:space="preserve">                    &lt;artifactId&gt;zookeeper&lt;/artifactId&gt;</w:t>
      </w:r>
    </w:p>
    <w:p w14:paraId="714C4788" w14:textId="77777777" w:rsidR="00DA0D53" w:rsidRDefault="00DA0D53" w:rsidP="00DA0D53">
      <w:pPr>
        <w:pStyle w:val="a6"/>
      </w:pPr>
      <w:r>
        <w:t xml:space="preserve">                    &lt;groupId&gt;org.apache.zookeeper&lt;/groupId&gt;</w:t>
      </w:r>
    </w:p>
    <w:p w14:paraId="166111F0" w14:textId="77777777" w:rsidR="00DA0D53" w:rsidRDefault="00DA0D53" w:rsidP="00DA0D53">
      <w:pPr>
        <w:pStyle w:val="a6"/>
      </w:pPr>
      <w:r>
        <w:t xml:space="preserve">                &lt;/exclusion&gt;</w:t>
      </w:r>
    </w:p>
    <w:p w14:paraId="24F9DC76" w14:textId="77777777" w:rsidR="00DA0D53" w:rsidRDefault="00DA0D53" w:rsidP="00DA0D53">
      <w:pPr>
        <w:pStyle w:val="a6"/>
      </w:pPr>
      <w:r>
        <w:t xml:space="preserve">            &lt;/exclusions&gt;</w:t>
      </w:r>
    </w:p>
    <w:p w14:paraId="1E3D03FD" w14:textId="1007BBF9" w:rsidR="00FA78CD" w:rsidRPr="00FA78CD" w:rsidRDefault="00DA0D53" w:rsidP="00DA0D53">
      <w:pPr>
        <w:pStyle w:val="a6"/>
      </w:pPr>
      <w:r>
        <w:t xml:space="preserve">        &lt;/dependency&gt;</w:t>
      </w:r>
      <w:r w:rsidR="00FA78CD" w:rsidRPr="00FA78CD">
        <w:br/>
        <w:t xml:space="preserve">    </w:t>
      </w:r>
      <w:r w:rsidR="00FA78CD" w:rsidRPr="00DA0D53">
        <w:t>&lt;/dependencies&gt;</w:t>
      </w:r>
    </w:p>
    <w:p w14:paraId="44F10BB9" w14:textId="08FBE9A7" w:rsidR="00BF7328" w:rsidRDefault="00D612F5" w:rsidP="007D004F">
      <w:pPr>
        <w:pStyle w:val="3"/>
      </w:pPr>
      <w:r>
        <w:rPr>
          <w:rFonts w:hint="eastAsia"/>
        </w:rPr>
        <w:t>在</w:t>
      </w:r>
      <w:r w:rsidR="003E7010">
        <w:rPr>
          <w:rFonts w:hint="eastAsia"/>
        </w:rPr>
        <w:t>h</w:t>
      </w:r>
      <w:r w:rsidR="003E7010">
        <w:t>adoop</w:t>
      </w:r>
      <w:r w:rsidR="003E7010">
        <w:rPr>
          <w:rFonts w:hint="eastAsia"/>
        </w:rPr>
        <w:t>集群</w:t>
      </w:r>
      <w:r>
        <w:rPr>
          <w:rFonts w:hint="eastAsia"/>
        </w:rPr>
        <w:t>中</w:t>
      </w:r>
      <w:r w:rsidR="003E7010">
        <w:rPr>
          <w:rFonts w:hint="eastAsia"/>
        </w:rPr>
        <w:t>启动</w:t>
      </w:r>
      <w:r w:rsidR="003E7010">
        <w:t>metastore</w:t>
      </w:r>
      <w:r w:rsidR="001B7025">
        <w:rPr>
          <w:rFonts w:hint="eastAsia"/>
        </w:rPr>
        <w:t xml:space="preserve"> </w:t>
      </w:r>
      <w:r w:rsidR="003E7010">
        <w:t>server</w:t>
      </w:r>
      <w:r>
        <w:t xml:space="preserve"> </w:t>
      </w:r>
    </w:p>
    <w:p w14:paraId="0735A5C0" w14:textId="176EC852" w:rsidR="00A45779" w:rsidRPr="00A45779" w:rsidRDefault="00E72C21" w:rsidP="00E72C21">
      <w:pPr>
        <w:pStyle w:val="aff3"/>
      </w:pPr>
      <w:r w:rsidRPr="00E72C21">
        <w:t>nohup hive --service metastore  &amp;</w:t>
      </w:r>
    </w:p>
    <w:p w14:paraId="1D8B5C83" w14:textId="77C998E6" w:rsidR="001E2944" w:rsidRDefault="001E2944" w:rsidP="007D004F">
      <w:pPr>
        <w:pStyle w:val="3"/>
      </w:pPr>
      <w:r>
        <w:rPr>
          <w:rFonts w:hint="eastAsia"/>
        </w:rPr>
        <w:t>在</w:t>
      </w:r>
      <w:r>
        <w:t>application</w:t>
      </w:r>
      <w:r>
        <w:rPr>
          <w:rFonts w:hint="eastAsia"/>
        </w:rPr>
        <w:t>.</w:t>
      </w:r>
      <w:r>
        <w:t>properties</w:t>
      </w:r>
      <w:r>
        <w:rPr>
          <w:rFonts w:hint="eastAsia"/>
        </w:rPr>
        <w:t>增加配置</w:t>
      </w:r>
    </w:p>
    <w:p w14:paraId="52A94A9A" w14:textId="0DE17D07" w:rsidR="001E2944" w:rsidRPr="00927F65" w:rsidRDefault="00857874" w:rsidP="007C47B0">
      <w:pPr>
        <w:pStyle w:val="a6"/>
        <w:rPr>
          <w:color w:val="080808"/>
        </w:rPr>
      </w:pPr>
      <w:r w:rsidRPr="007C47B0">
        <w:rPr>
          <w:color w:val="080808"/>
        </w:rPr>
        <w:t>hive.meta</w:t>
      </w:r>
      <w:r w:rsidR="00DA0D53" w:rsidRPr="007C47B0">
        <w:rPr>
          <w:color w:val="080808"/>
        </w:rPr>
        <w:t>store.</w:t>
      </w:r>
      <w:r w:rsidRPr="007C47B0">
        <w:rPr>
          <w:color w:val="080808"/>
        </w:rPr>
        <w:t>server.url</w:t>
      </w:r>
      <w:r w:rsidRPr="00857874">
        <w:rPr>
          <w:color w:val="080808"/>
        </w:rPr>
        <w:t>=</w:t>
      </w:r>
      <w:r w:rsidRPr="007C47B0">
        <w:rPr>
          <w:color w:val="080808"/>
        </w:rPr>
        <w:t>thrift://hadoop102:9083</w:t>
      </w:r>
    </w:p>
    <w:p w14:paraId="2D5C90DC" w14:textId="5939E823" w:rsidR="00BF7328" w:rsidRDefault="00373A7C" w:rsidP="007D004F">
      <w:pPr>
        <w:pStyle w:val="3"/>
      </w:pPr>
      <w:r>
        <w:rPr>
          <w:rFonts w:hint="eastAsia"/>
        </w:rPr>
        <w:t>创建</w:t>
      </w:r>
      <w:r>
        <w:rPr>
          <w:rFonts w:hint="eastAsia"/>
        </w:rPr>
        <w:t>H</w:t>
      </w:r>
      <w:r>
        <w:t>iveClient</w:t>
      </w:r>
    </w:p>
    <w:p w14:paraId="61E2FD03" w14:textId="77777777" w:rsidR="00CF4935" w:rsidRPr="00CF4935" w:rsidRDefault="00CF4935" w:rsidP="00CF4935">
      <w:pPr>
        <w:pStyle w:val="a6"/>
        <w:rPr>
          <w:color w:val="080808"/>
        </w:rPr>
      </w:pPr>
      <w:r w:rsidRPr="00CF4935">
        <w:rPr>
          <w:color w:val="080808"/>
        </w:rPr>
        <w:t>@Service</w:t>
      </w:r>
    </w:p>
    <w:p w14:paraId="5C1145E3" w14:textId="77777777" w:rsidR="00CF4935" w:rsidRPr="00CF4935" w:rsidRDefault="00CF4935" w:rsidP="00CF4935">
      <w:pPr>
        <w:pStyle w:val="a6"/>
        <w:rPr>
          <w:color w:val="080808"/>
        </w:rPr>
      </w:pPr>
      <w:r w:rsidRPr="00CF4935">
        <w:rPr>
          <w:color w:val="080808"/>
        </w:rPr>
        <w:t>@DS("dga")</w:t>
      </w:r>
    </w:p>
    <w:p w14:paraId="7AE434F5" w14:textId="1DB30197" w:rsidR="00240E54" w:rsidRPr="00240E54" w:rsidRDefault="00CF4935" w:rsidP="00CF4935">
      <w:pPr>
        <w:pStyle w:val="a6"/>
        <w:rPr>
          <w:color w:val="080808"/>
        </w:rPr>
      </w:pPr>
      <w:r w:rsidRPr="00CF4935">
        <w:rPr>
          <w:color w:val="080808"/>
        </w:rPr>
        <w:t>public class TableMetaInfoServiceImpl extends ServiceImpl&lt;TableMetaInfoMapper, TableMetaInfo&gt; implements TableMetaInfoService {</w:t>
      </w:r>
    </w:p>
    <w:p w14:paraId="1FD0852E" w14:textId="77777777" w:rsidR="00240E54" w:rsidRPr="00240E54" w:rsidRDefault="00240E54" w:rsidP="00240E54">
      <w:pPr>
        <w:pStyle w:val="a6"/>
        <w:rPr>
          <w:color w:val="080808"/>
        </w:rPr>
      </w:pPr>
      <w:r w:rsidRPr="00240E54">
        <w:rPr>
          <w:color w:val="080808"/>
        </w:rPr>
        <w:t xml:space="preserve">    IMetaStoreClient hiveClient = null ;</w:t>
      </w:r>
    </w:p>
    <w:p w14:paraId="1D91F806" w14:textId="4E09ADA7" w:rsidR="00240E54" w:rsidRPr="00240E54" w:rsidRDefault="00240E54" w:rsidP="00240E54">
      <w:pPr>
        <w:pStyle w:val="a6"/>
        <w:rPr>
          <w:color w:val="080808"/>
        </w:rPr>
      </w:pPr>
      <w:r>
        <w:rPr>
          <w:color w:val="080808"/>
        </w:rPr>
        <w:t xml:space="preserve">    //</w:t>
      </w:r>
      <w:r>
        <w:rPr>
          <w:rFonts w:hint="eastAsia"/>
          <w:color w:val="080808"/>
        </w:rPr>
        <w:t>从配置文件中读取配置，赋值到属性上</w:t>
      </w:r>
    </w:p>
    <w:p w14:paraId="03E4CE82" w14:textId="77777777" w:rsidR="00240E54" w:rsidRPr="00240E54" w:rsidRDefault="00240E54" w:rsidP="00240E54">
      <w:pPr>
        <w:pStyle w:val="a6"/>
        <w:rPr>
          <w:color w:val="080808"/>
        </w:rPr>
      </w:pPr>
      <w:r w:rsidRPr="00240E54">
        <w:rPr>
          <w:color w:val="080808"/>
        </w:rPr>
        <w:t xml:space="preserve">    @Value("${hive.metastore.server.url}")</w:t>
      </w:r>
    </w:p>
    <w:p w14:paraId="7BD2F9E9" w14:textId="77777777" w:rsidR="00240E54" w:rsidRPr="00240E54" w:rsidRDefault="00240E54" w:rsidP="00240E54">
      <w:pPr>
        <w:pStyle w:val="a6"/>
        <w:rPr>
          <w:color w:val="080808"/>
        </w:rPr>
      </w:pPr>
      <w:r w:rsidRPr="00240E54">
        <w:rPr>
          <w:color w:val="080808"/>
        </w:rPr>
        <w:t xml:space="preserve">    String metaStoreUrl = null ;</w:t>
      </w:r>
    </w:p>
    <w:p w14:paraId="67CA51AF" w14:textId="77777777" w:rsidR="00240E54" w:rsidRPr="00240E54" w:rsidRDefault="00240E54" w:rsidP="00240E54">
      <w:pPr>
        <w:pStyle w:val="a6"/>
        <w:rPr>
          <w:color w:val="080808"/>
        </w:rPr>
      </w:pPr>
    </w:p>
    <w:p w14:paraId="57AC9218" w14:textId="77777777" w:rsidR="00240E54" w:rsidRPr="00240E54" w:rsidRDefault="00240E54" w:rsidP="00240E54">
      <w:pPr>
        <w:pStyle w:val="a6"/>
        <w:rPr>
          <w:color w:val="080808"/>
        </w:rPr>
      </w:pPr>
      <w:r w:rsidRPr="00240E54">
        <w:rPr>
          <w:color w:val="080808"/>
        </w:rPr>
        <w:t xml:space="preserve">    /**</w:t>
      </w:r>
    </w:p>
    <w:p w14:paraId="126D95A9" w14:textId="77777777" w:rsidR="00240E54" w:rsidRPr="00240E54" w:rsidRDefault="00240E54" w:rsidP="00240E54">
      <w:pPr>
        <w:pStyle w:val="a6"/>
        <w:rPr>
          <w:color w:val="080808"/>
        </w:rPr>
      </w:pPr>
      <w:r w:rsidRPr="00240E54">
        <w:rPr>
          <w:rFonts w:hint="eastAsia"/>
          <w:color w:val="080808"/>
        </w:rPr>
        <w:t xml:space="preserve">     * </w:t>
      </w:r>
      <w:r w:rsidRPr="00240E54">
        <w:rPr>
          <w:rFonts w:hint="eastAsia"/>
          <w:color w:val="080808"/>
        </w:rPr>
        <w:t>创建</w:t>
      </w:r>
      <w:r w:rsidRPr="00240E54">
        <w:rPr>
          <w:rFonts w:hint="eastAsia"/>
          <w:color w:val="080808"/>
        </w:rPr>
        <w:t>MetaStoreClient</w:t>
      </w:r>
    </w:p>
    <w:p w14:paraId="1113404D" w14:textId="77777777" w:rsidR="00240E54" w:rsidRPr="00240E54" w:rsidRDefault="00240E54" w:rsidP="00240E54">
      <w:pPr>
        <w:pStyle w:val="a6"/>
        <w:rPr>
          <w:color w:val="080808"/>
        </w:rPr>
      </w:pPr>
      <w:r w:rsidRPr="00240E54">
        <w:rPr>
          <w:color w:val="080808"/>
        </w:rPr>
        <w:t xml:space="preserve">     */</w:t>
      </w:r>
    </w:p>
    <w:p w14:paraId="2A967D86" w14:textId="77777777" w:rsidR="00240E54" w:rsidRPr="00240E54" w:rsidRDefault="00240E54" w:rsidP="00240E54">
      <w:pPr>
        <w:pStyle w:val="a6"/>
        <w:rPr>
          <w:color w:val="080808"/>
        </w:rPr>
      </w:pPr>
      <w:r w:rsidRPr="00240E54">
        <w:rPr>
          <w:color w:val="080808"/>
        </w:rPr>
        <w:t xml:space="preserve">    @PostConstruct</w:t>
      </w:r>
    </w:p>
    <w:p w14:paraId="6A5A5651" w14:textId="77777777" w:rsidR="00240E54" w:rsidRPr="00240E54" w:rsidRDefault="00240E54" w:rsidP="00240E54">
      <w:pPr>
        <w:pStyle w:val="a6"/>
        <w:rPr>
          <w:color w:val="080808"/>
        </w:rPr>
      </w:pPr>
      <w:r w:rsidRPr="00240E54">
        <w:rPr>
          <w:color w:val="080808"/>
        </w:rPr>
        <w:t xml:space="preserve">    private void getHiveClient(){</w:t>
      </w:r>
    </w:p>
    <w:p w14:paraId="26AE5D0F" w14:textId="77777777" w:rsidR="00240E54" w:rsidRPr="00240E54" w:rsidRDefault="00240E54" w:rsidP="00240E54">
      <w:pPr>
        <w:pStyle w:val="a6"/>
        <w:rPr>
          <w:color w:val="080808"/>
        </w:rPr>
      </w:pPr>
      <w:r w:rsidRPr="00240E54">
        <w:rPr>
          <w:color w:val="080808"/>
        </w:rPr>
        <w:t xml:space="preserve">        HiveConf hiveConf = new HiveConf();</w:t>
      </w:r>
    </w:p>
    <w:p w14:paraId="0A34D70D" w14:textId="77777777" w:rsidR="00240E54" w:rsidRPr="00240E54" w:rsidRDefault="00240E54" w:rsidP="00240E54">
      <w:pPr>
        <w:pStyle w:val="a6"/>
        <w:rPr>
          <w:color w:val="080808"/>
        </w:rPr>
      </w:pPr>
      <w:r w:rsidRPr="00240E54">
        <w:rPr>
          <w:color w:val="080808"/>
        </w:rPr>
        <w:t xml:space="preserve">        MetastoreConf.setVar(hiveConf , MetastoreConf.ConfVars.THRIFT_URIS , metaStoreUrl );</w:t>
      </w:r>
    </w:p>
    <w:p w14:paraId="282AD5F5" w14:textId="77777777" w:rsidR="00240E54" w:rsidRPr="00240E54" w:rsidRDefault="00240E54" w:rsidP="00240E54">
      <w:pPr>
        <w:pStyle w:val="a6"/>
        <w:rPr>
          <w:color w:val="080808"/>
        </w:rPr>
      </w:pPr>
      <w:r w:rsidRPr="00240E54">
        <w:rPr>
          <w:color w:val="080808"/>
        </w:rPr>
        <w:lastRenderedPageBreak/>
        <w:t xml:space="preserve">        try {</w:t>
      </w:r>
    </w:p>
    <w:p w14:paraId="0E5ECF61" w14:textId="77777777" w:rsidR="00240E54" w:rsidRPr="00240E54" w:rsidRDefault="00240E54" w:rsidP="00240E54">
      <w:pPr>
        <w:pStyle w:val="a6"/>
        <w:rPr>
          <w:color w:val="080808"/>
        </w:rPr>
      </w:pPr>
      <w:r w:rsidRPr="00240E54">
        <w:rPr>
          <w:color w:val="080808"/>
        </w:rPr>
        <w:t xml:space="preserve">            hiveClient =  new HiveMetaStoreClient(hiveConf) ;</w:t>
      </w:r>
    </w:p>
    <w:p w14:paraId="664678A1" w14:textId="77777777" w:rsidR="00240E54" w:rsidRPr="00240E54" w:rsidRDefault="00240E54" w:rsidP="00240E54">
      <w:pPr>
        <w:pStyle w:val="a6"/>
        <w:rPr>
          <w:color w:val="080808"/>
        </w:rPr>
      </w:pPr>
      <w:r w:rsidRPr="00240E54">
        <w:rPr>
          <w:color w:val="080808"/>
        </w:rPr>
        <w:t xml:space="preserve">        } catch (MetaException e) {</w:t>
      </w:r>
    </w:p>
    <w:p w14:paraId="388EA1C3" w14:textId="77777777" w:rsidR="00240E54" w:rsidRPr="00240E54" w:rsidRDefault="00240E54" w:rsidP="00240E54">
      <w:pPr>
        <w:pStyle w:val="a6"/>
        <w:rPr>
          <w:color w:val="080808"/>
        </w:rPr>
      </w:pPr>
      <w:r w:rsidRPr="00240E54">
        <w:rPr>
          <w:color w:val="080808"/>
        </w:rPr>
        <w:t xml:space="preserve">            throw new RuntimeException(e);</w:t>
      </w:r>
    </w:p>
    <w:p w14:paraId="52E0978C" w14:textId="77777777" w:rsidR="00240E54" w:rsidRPr="00240E54" w:rsidRDefault="00240E54" w:rsidP="00240E54">
      <w:pPr>
        <w:pStyle w:val="a6"/>
        <w:rPr>
          <w:color w:val="080808"/>
        </w:rPr>
      </w:pPr>
      <w:r w:rsidRPr="00240E54">
        <w:rPr>
          <w:color w:val="080808"/>
        </w:rPr>
        <w:t xml:space="preserve">        }</w:t>
      </w:r>
    </w:p>
    <w:p w14:paraId="7E456A29" w14:textId="0D22AA4F" w:rsidR="00373A7C" w:rsidRPr="00DA64C2" w:rsidRDefault="00240E54" w:rsidP="00240E54">
      <w:pPr>
        <w:pStyle w:val="a6"/>
        <w:rPr>
          <w:color w:val="080808"/>
        </w:rPr>
      </w:pPr>
      <w:r w:rsidRPr="00240E54">
        <w:rPr>
          <w:color w:val="080808"/>
        </w:rPr>
        <w:t xml:space="preserve">    }</w:t>
      </w:r>
    </w:p>
    <w:p w14:paraId="34C2C1BD" w14:textId="3AD7F741" w:rsidR="00373A7C" w:rsidRPr="00373A7C" w:rsidRDefault="00373A7C" w:rsidP="00373A7C">
      <w:pPr>
        <w:pStyle w:val="a6"/>
      </w:pPr>
      <w:r w:rsidRPr="00373A7C">
        <w:rPr>
          <w:color w:val="080808"/>
        </w:rPr>
        <w:t>}</w:t>
      </w:r>
    </w:p>
    <w:p w14:paraId="6DB08517" w14:textId="1F116819" w:rsidR="007555FF" w:rsidRDefault="006F2F10" w:rsidP="006F2F10">
      <w:pPr>
        <w:pStyle w:val="2"/>
      </w:pPr>
      <w:r>
        <w:rPr>
          <w:rFonts w:hint="eastAsia"/>
        </w:rPr>
        <w:t>从</w:t>
      </w:r>
      <w:r>
        <w:rPr>
          <w:rFonts w:hint="eastAsia"/>
        </w:rPr>
        <w:t>H</w:t>
      </w:r>
      <w:r>
        <w:t>ive</w:t>
      </w:r>
      <w:r>
        <w:rPr>
          <w:rFonts w:hint="eastAsia"/>
        </w:rPr>
        <w:t>查询各表的元数据</w:t>
      </w:r>
    </w:p>
    <w:p w14:paraId="5637898E" w14:textId="62EAA169" w:rsidR="00BF7328" w:rsidRDefault="00D16C40" w:rsidP="00ED3BD2">
      <w:pPr>
        <w:ind w:firstLineChars="0"/>
      </w:pPr>
      <w:r>
        <w:rPr>
          <w:rFonts w:hint="eastAsia"/>
        </w:rPr>
        <w:t>主要负责提取</w:t>
      </w:r>
      <w:r>
        <w:rPr>
          <w:rFonts w:hint="eastAsia"/>
        </w:rPr>
        <w:t>h</w:t>
      </w:r>
      <w:r>
        <w:t>ive</w:t>
      </w:r>
      <w:r>
        <w:rPr>
          <w:rFonts w:hint="eastAsia"/>
        </w:rPr>
        <w:t>元数据的一些字段</w:t>
      </w:r>
    </w:p>
    <w:p w14:paraId="24531F2D" w14:textId="0D798033" w:rsidR="00D16C40" w:rsidRPr="00CF4935" w:rsidRDefault="00D16C40" w:rsidP="00CF4935">
      <w:pPr>
        <w:pStyle w:val="a6"/>
        <w:rPr>
          <w:color w:val="080808"/>
        </w:rPr>
      </w:pPr>
      <w:r w:rsidRPr="00BA4329">
        <w:t xml:space="preserve">create table  </w:t>
      </w:r>
      <w:r w:rsidRPr="00BA4329">
        <w:rPr>
          <w:color w:val="000000"/>
        </w:rPr>
        <w:t>table_meta_info</w:t>
      </w:r>
      <w:r w:rsidRPr="00BA4329">
        <w:rPr>
          <w:color w:val="000000"/>
        </w:rPr>
        <w:br/>
      </w:r>
      <w:r w:rsidRPr="00BA4329">
        <w:rPr>
          <w:color w:val="080808"/>
        </w:rPr>
        <w:t>(</w:t>
      </w:r>
      <w:r w:rsidRPr="00BA4329">
        <w:rPr>
          <w:color w:val="080808"/>
        </w:rPr>
        <w:br/>
        <w:t xml:space="preserve">    </w:t>
      </w:r>
      <w:r w:rsidRPr="00BA4329">
        <w:rPr>
          <w:color w:val="871094"/>
        </w:rPr>
        <w:t xml:space="preserve">id                      </w:t>
      </w:r>
      <w:r w:rsidRPr="00BA4329">
        <w:t>bigint</w:t>
      </w:r>
      <w:r w:rsidR="005D7F01">
        <w:rPr>
          <w:rFonts w:hint="eastAsia"/>
        </w:rPr>
        <w:t xml:space="preserve"> </w:t>
      </w:r>
      <w:r w:rsidR="005D7F01" w:rsidRPr="00BA4329">
        <w:t>primary key</w:t>
      </w:r>
      <w:r w:rsidRPr="00BA4329">
        <w:t xml:space="preserve"> auto_increment comment </w:t>
      </w:r>
      <w:r w:rsidRPr="00BA4329">
        <w:rPr>
          <w:color w:val="067D17"/>
        </w:rPr>
        <w:t>'</w:t>
      </w:r>
      <w:r w:rsidRPr="00BA4329">
        <w:rPr>
          <w:rFonts w:ascii="宋体" w:hAnsi="宋体" w:hint="eastAsia"/>
          <w:color w:val="067D17"/>
        </w:rPr>
        <w:t>表</w:t>
      </w:r>
      <w:r w:rsidRPr="00BA4329">
        <w:rPr>
          <w:color w:val="067D17"/>
        </w:rPr>
        <w:t>id'</w:t>
      </w:r>
      <w:r w:rsidR="005D7F01">
        <w:rPr>
          <w:rFonts w:hint="eastAsia"/>
          <w:color w:val="067D17"/>
        </w:rPr>
        <w:t>,</w:t>
      </w:r>
      <w:r w:rsidRPr="00BA4329">
        <w:rPr>
          <w:color w:val="067D17"/>
        </w:rPr>
        <w:t xml:space="preserve">   </w:t>
      </w:r>
      <w:r w:rsidRPr="00BA4329">
        <w:rPr>
          <w:color w:val="080808"/>
        </w:rPr>
        <w:br/>
        <w:t xml:space="preserve"> </w:t>
      </w:r>
      <w:r w:rsidRPr="00DB298B">
        <w:rPr>
          <w:color w:val="FF0000"/>
        </w:rPr>
        <w:t xml:space="preserve">   table_name              varchar(200)  null comment '</w:t>
      </w:r>
      <w:r w:rsidRPr="00DB298B">
        <w:rPr>
          <w:rFonts w:hint="eastAsia"/>
          <w:color w:val="FF0000"/>
        </w:rPr>
        <w:t>表名</w:t>
      </w:r>
      <w:r w:rsidRPr="00DB298B">
        <w:rPr>
          <w:color w:val="FF0000"/>
        </w:rPr>
        <w:t>',</w:t>
      </w:r>
      <w:r w:rsidRPr="00DB298B">
        <w:rPr>
          <w:color w:val="FF0000"/>
        </w:rPr>
        <w:br/>
        <w:t xml:space="preserve">    schema_name             varchar(200)  null comment '</w:t>
      </w:r>
      <w:r w:rsidRPr="00DB298B">
        <w:rPr>
          <w:rFonts w:hint="eastAsia"/>
          <w:color w:val="FF0000"/>
        </w:rPr>
        <w:t>库名</w:t>
      </w:r>
      <w:r w:rsidRPr="00DB298B">
        <w:rPr>
          <w:color w:val="FF0000"/>
        </w:rPr>
        <w:t>',</w:t>
      </w:r>
      <w:r w:rsidRPr="00BA4329">
        <w:rPr>
          <w:color w:val="080808"/>
        </w:rPr>
        <w:br/>
        <w:t xml:space="preserve">   </w:t>
      </w:r>
      <w:r w:rsidRPr="00D16C40">
        <w:rPr>
          <w:color w:val="FF0000"/>
        </w:rPr>
        <w:t xml:space="preserve"> col_name_json           varchar(2000) null comment '</w:t>
      </w:r>
      <w:r w:rsidRPr="00D16C40">
        <w:rPr>
          <w:rFonts w:ascii="宋体" w:hAnsi="宋体" w:hint="eastAsia"/>
          <w:color w:val="FF0000"/>
        </w:rPr>
        <w:t>字段名</w:t>
      </w:r>
      <w:r w:rsidRPr="00D16C40">
        <w:rPr>
          <w:color w:val="FF0000"/>
        </w:rPr>
        <w:t xml:space="preserve">json ( </w:t>
      </w:r>
      <w:r w:rsidRPr="00D16C40">
        <w:rPr>
          <w:rFonts w:ascii="宋体" w:hAnsi="宋体" w:hint="eastAsia"/>
          <w:color w:val="FF0000"/>
        </w:rPr>
        <w:t>来源</w:t>
      </w:r>
      <w:r w:rsidRPr="00D16C40">
        <w:rPr>
          <w:color w:val="FF0000"/>
        </w:rPr>
        <w:t>:hive)',</w:t>
      </w:r>
      <w:r w:rsidRPr="00D16C40">
        <w:rPr>
          <w:color w:val="FF0000"/>
        </w:rPr>
        <w:br/>
        <w:t xml:space="preserve">    partition_col_name_json varchar(4000) null comment '</w:t>
      </w:r>
      <w:r w:rsidRPr="00D16C40">
        <w:rPr>
          <w:rFonts w:ascii="宋体" w:hAnsi="宋体" w:hint="eastAsia"/>
          <w:color w:val="FF0000"/>
        </w:rPr>
        <w:t>分区字段名</w:t>
      </w:r>
      <w:r w:rsidRPr="00D16C40">
        <w:rPr>
          <w:color w:val="FF0000"/>
        </w:rPr>
        <w:t xml:space="preserve">json( </w:t>
      </w:r>
      <w:r w:rsidRPr="00D16C40">
        <w:rPr>
          <w:rFonts w:ascii="宋体" w:hAnsi="宋体" w:hint="eastAsia"/>
          <w:color w:val="FF0000"/>
        </w:rPr>
        <w:t>来源</w:t>
      </w:r>
      <w:r w:rsidRPr="00D16C40">
        <w:rPr>
          <w:color w:val="FF0000"/>
        </w:rPr>
        <w:t>:hive)',</w:t>
      </w:r>
      <w:r w:rsidRPr="00D16C40">
        <w:rPr>
          <w:color w:val="FF0000"/>
        </w:rPr>
        <w:br/>
        <w:t xml:space="preserve">    table_fs_owner          varchar(200)  null comment 'hdfs</w:t>
      </w:r>
      <w:r w:rsidRPr="00D16C40">
        <w:rPr>
          <w:rFonts w:ascii="宋体" w:hAnsi="宋体" w:hint="eastAsia"/>
          <w:color w:val="FF0000"/>
        </w:rPr>
        <w:t>所属人</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t xml:space="preserve">    table_parameters_json   varchar(2000) null comment '</w:t>
      </w:r>
      <w:r w:rsidRPr="00D16C40">
        <w:rPr>
          <w:rFonts w:ascii="宋体" w:hAnsi="宋体" w:hint="eastAsia"/>
          <w:color w:val="FF0000"/>
        </w:rPr>
        <w:t>参数信息</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t xml:space="preserve">    table_comment           varchar(200)  null comment '</w:t>
      </w:r>
      <w:r w:rsidRPr="00D16C40">
        <w:rPr>
          <w:rFonts w:ascii="宋体" w:hAnsi="宋体" w:hint="eastAsia"/>
          <w:color w:val="FF0000"/>
        </w:rPr>
        <w:t>表备注</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t xml:space="preserve">    table_fs_path           varchar(200)  null comment 'hdfs</w:t>
      </w:r>
      <w:r w:rsidRPr="00D16C40">
        <w:rPr>
          <w:rFonts w:ascii="宋体" w:hAnsi="宋体" w:hint="eastAsia"/>
          <w:color w:val="FF0000"/>
        </w:rPr>
        <w:t>路径</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t xml:space="preserve">    table_input_format      varchar(200)  null comment '</w:t>
      </w:r>
      <w:r w:rsidRPr="00D16C40">
        <w:rPr>
          <w:rFonts w:ascii="宋体" w:hAnsi="宋体" w:hint="eastAsia"/>
          <w:color w:val="FF0000"/>
        </w:rPr>
        <w:t>输入格式</w:t>
      </w:r>
      <w:r w:rsidRPr="00D16C40">
        <w:rPr>
          <w:color w:val="FF0000"/>
        </w:rPr>
        <w:t xml:space="preserve">( </w:t>
      </w:r>
      <w:r w:rsidRPr="00D16C40">
        <w:rPr>
          <w:rFonts w:ascii="宋体" w:hAnsi="宋体" w:hint="eastAsia"/>
          <w:color w:val="FF0000"/>
        </w:rPr>
        <w:t>来源</w:t>
      </w:r>
      <w:r w:rsidRPr="00D16C40">
        <w:rPr>
          <w:color w:val="FF0000"/>
        </w:rPr>
        <w:t>:hive)',</w:t>
      </w:r>
      <w:r w:rsidRPr="00D16C40">
        <w:rPr>
          <w:color w:val="FF0000"/>
        </w:rPr>
        <w:br/>
        <w:t xml:space="preserve">    table_output_format     varchar(200)  null comment '</w:t>
      </w:r>
      <w:r w:rsidRPr="00D16C40">
        <w:rPr>
          <w:rFonts w:ascii="宋体" w:hAnsi="宋体" w:hint="eastAsia"/>
          <w:color w:val="FF0000"/>
        </w:rPr>
        <w:t>输出格式</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t xml:space="preserve">    table_row_format_serde  varchar(200)  null comment '</w:t>
      </w:r>
      <w:r w:rsidRPr="00D16C40">
        <w:rPr>
          <w:rFonts w:ascii="宋体" w:hAnsi="宋体" w:hint="eastAsia"/>
          <w:color w:val="FF0000"/>
        </w:rPr>
        <w:t>行格式</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t xml:space="preserve">    table_create_time       varchar(200)  null comment '</w:t>
      </w:r>
      <w:r w:rsidRPr="00D16C40">
        <w:rPr>
          <w:rFonts w:ascii="宋体" w:hAnsi="宋体" w:hint="eastAsia"/>
          <w:color w:val="FF0000"/>
        </w:rPr>
        <w:t>表创建时间</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t xml:space="preserve">    table_type              varchar(200)  null comment '</w:t>
      </w:r>
      <w:r w:rsidRPr="00D16C40">
        <w:rPr>
          <w:rFonts w:ascii="宋体" w:hAnsi="宋体" w:hint="eastAsia"/>
          <w:color w:val="FF0000"/>
        </w:rPr>
        <w:t>表类型</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t xml:space="preserve">    table_bucket_cols_json  varchar(200)  null comment '</w:t>
      </w:r>
      <w:r w:rsidRPr="00D16C40">
        <w:rPr>
          <w:rFonts w:ascii="宋体" w:hAnsi="宋体" w:hint="eastAsia"/>
          <w:color w:val="FF0000"/>
        </w:rPr>
        <w:t>分桶列</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t xml:space="preserve">    table_bucket_num        bigint        null comment '</w:t>
      </w:r>
      <w:r w:rsidRPr="00D16C40">
        <w:rPr>
          <w:rFonts w:ascii="宋体" w:hAnsi="宋体" w:hint="eastAsia"/>
          <w:color w:val="FF0000"/>
        </w:rPr>
        <w:t>分桶个数</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t xml:space="preserve">    table_sort_cols_json    varchar(200)  null comment '</w:t>
      </w:r>
      <w:r w:rsidRPr="00D16C40">
        <w:rPr>
          <w:rFonts w:ascii="宋体" w:hAnsi="宋体" w:hint="eastAsia"/>
          <w:color w:val="FF0000"/>
        </w:rPr>
        <w:t>排序列</w:t>
      </w:r>
      <w:r w:rsidRPr="00D16C40">
        <w:rPr>
          <w:color w:val="FF0000"/>
        </w:rPr>
        <w:t xml:space="preserve"> ( </w:t>
      </w:r>
      <w:r w:rsidRPr="00D16C40">
        <w:rPr>
          <w:rFonts w:ascii="宋体" w:hAnsi="宋体" w:hint="eastAsia"/>
          <w:color w:val="FF0000"/>
        </w:rPr>
        <w:t>来源</w:t>
      </w:r>
      <w:r w:rsidRPr="00D16C40">
        <w:rPr>
          <w:color w:val="FF0000"/>
        </w:rPr>
        <w:t>:hive)',</w:t>
      </w:r>
      <w:r w:rsidRPr="00D16C40">
        <w:rPr>
          <w:color w:val="FF0000"/>
        </w:rPr>
        <w:br/>
      </w:r>
      <w:r w:rsidRPr="00BA4329">
        <w:rPr>
          <w:color w:val="080808"/>
        </w:rPr>
        <w:t xml:space="preserve">    </w:t>
      </w:r>
      <w:r w:rsidRPr="00BA4329">
        <w:rPr>
          <w:color w:val="871094"/>
        </w:rPr>
        <w:t xml:space="preserve">table_size              </w:t>
      </w:r>
      <w:r w:rsidRPr="00BA4329">
        <w:t xml:space="preserve">bigint        null comment </w:t>
      </w:r>
      <w:r w:rsidRPr="00BA4329">
        <w:rPr>
          <w:color w:val="067D17"/>
        </w:rPr>
        <w:t>'</w:t>
      </w:r>
      <w:r w:rsidRPr="00BA4329">
        <w:rPr>
          <w:rFonts w:ascii="宋体" w:hAnsi="宋体" w:hint="eastAsia"/>
          <w:color w:val="067D17"/>
        </w:rPr>
        <w:t>数据量大小</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table_total_size        </w:t>
      </w:r>
      <w:r w:rsidRPr="00BA4329">
        <w:t xml:space="preserve">bigint        null comment </w:t>
      </w:r>
      <w:r w:rsidRPr="00BA4329">
        <w:rPr>
          <w:color w:val="067D17"/>
        </w:rPr>
        <w:t>'</w:t>
      </w:r>
      <w:r w:rsidRPr="00BA4329">
        <w:rPr>
          <w:rFonts w:ascii="宋体" w:hAnsi="宋体" w:hint="eastAsia"/>
          <w:color w:val="067D17"/>
        </w:rPr>
        <w:t>所有副本数据总量大小</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table_last_modify_time  </w:t>
      </w:r>
      <w:r w:rsidRPr="00BA4329">
        <w:t xml:space="preserve">datetime      null comment </w:t>
      </w:r>
      <w:r w:rsidRPr="00BA4329">
        <w:rPr>
          <w:color w:val="067D17"/>
        </w:rPr>
        <w:t>'</w:t>
      </w:r>
      <w:r w:rsidRPr="00BA4329">
        <w:rPr>
          <w:rFonts w:ascii="宋体" w:hAnsi="宋体" w:hint="eastAsia"/>
          <w:color w:val="067D17"/>
        </w:rPr>
        <w:t>最后修改时间</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table_last_access_time  </w:t>
      </w:r>
      <w:r w:rsidRPr="00BA4329">
        <w:t xml:space="preserve">datetime      null comment </w:t>
      </w:r>
      <w:r w:rsidRPr="00BA4329">
        <w:rPr>
          <w:color w:val="067D17"/>
        </w:rPr>
        <w:t>'</w:t>
      </w:r>
      <w:r w:rsidR="0001245E" w:rsidRPr="005D7F01">
        <w:rPr>
          <w:rFonts w:hint="eastAsia"/>
          <w:color w:val="067D17"/>
        </w:rPr>
        <w:t>最后访问时间</w:t>
      </w:r>
      <w:r w:rsidRPr="00BA4329">
        <w:rPr>
          <w:color w:val="067D17"/>
        </w:rPr>
        <w:t xml:space="preserve">   ( </w:t>
      </w:r>
      <w:r w:rsidRPr="005D7F01">
        <w:rPr>
          <w:rFonts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fs_capcity_size         </w:t>
      </w:r>
      <w:r w:rsidRPr="00BA4329">
        <w:t xml:space="preserve">bigint        null comment </w:t>
      </w:r>
      <w:r w:rsidRPr="00BA4329">
        <w:rPr>
          <w:color w:val="067D17"/>
        </w:rPr>
        <w:t>'</w:t>
      </w:r>
      <w:r w:rsidRPr="00BA4329">
        <w:rPr>
          <w:rFonts w:ascii="宋体" w:hAnsi="宋体" w:hint="eastAsia"/>
          <w:color w:val="067D17"/>
        </w:rPr>
        <w:t>当前文件系统容量</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fs_used_size            </w:t>
      </w:r>
      <w:r w:rsidRPr="00BA4329">
        <w:t xml:space="preserve">bigint        null comment </w:t>
      </w:r>
      <w:r w:rsidRPr="00BA4329">
        <w:rPr>
          <w:color w:val="067D17"/>
        </w:rPr>
        <w:t>'</w:t>
      </w:r>
      <w:r w:rsidRPr="00BA4329">
        <w:rPr>
          <w:rFonts w:ascii="宋体" w:hAnsi="宋体" w:hint="eastAsia"/>
          <w:color w:val="067D17"/>
        </w:rPr>
        <w:t>当前文件系统使用量</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fs_remain_size          </w:t>
      </w:r>
      <w:r w:rsidRPr="00BA4329">
        <w:t xml:space="preserve">bigint        null comment </w:t>
      </w:r>
      <w:r w:rsidRPr="00BA4329">
        <w:rPr>
          <w:color w:val="067D17"/>
        </w:rPr>
        <w:t>'</w:t>
      </w:r>
      <w:r w:rsidRPr="00BA4329">
        <w:rPr>
          <w:rFonts w:ascii="宋体" w:hAnsi="宋体" w:hint="eastAsia"/>
          <w:color w:val="067D17"/>
        </w:rPr>
        <w:t>当前文件系统剩余量</w:t>
      </w:r>
      <w:r w:rsidRPr="00BA4329">
        <w:rPr>
          <w:color w:val="067D17"/>
        </w:rPr>
        <w:t xml:space="preserve">   ( </w:t>
      </w:r>
      <w:r w:rsidRPr="00BA4329">
        <w:rPr>
          <w:rFonts w:ascii="宋体" w:hAnsi="宋体" w:hint="eastAsia"/>
          <w:color w:val="067D17"/>
        </w:rPr>
        <w:t>来源</w:t>
      </w:r>
      <w:r w:rsidRPr="00BA4329">
        <w:rPr>
          <w:color w:val="067D17"/>
        </w:rPr>
        <w:t>:hdfs)'</w:t>
      </w:r>
      <w:r w:rsidRPr="00BA4329">
        <w:rPr>
          <w:color w:val="080808"/>
        </w:rPr>
        <w:t>,</w:t>
      </w:r>
      <w:r w:rsidRPr="00BA4329">
        <w:rPr>
          <w:color w:val="080808"/>
        </w:rPr>
        <w:br/>
        <w:t xml:space="preserve">    </w:t>
      </w:r>
      <w:r w:rsidRPr="00BA4329">
        <w:rPr>
          <w:color w:val="871094"/>
        </w:rPr>
        <w:t xml:space="preserve">assess_date             </w:t>
      </w:r>
      <w:r w:rsidRPr="00BA4329">
        <w:t>varchar</w:t>
      </w:r>
      <w:r w:rsidRPr="00BA4329">
        <w:rPr>
          <w:color w:val="080808"/>
        </w:rPr>
        <w:t>(</w:t>
      </w:r>
      <w:r w:rsidRPr="00BA4329">
        <w:rPr>
          <w:color w:val="1750EB"/>
        </w:rPr>
        <w:t>10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考评日期</w:t>
      </w:r>
      <w:r w:rsidRPr="00BA4329">
        <w:rPr>
          <w:color w:val="067D17"/>
        </w:rPr>
        <w:t xml:space="preserve"> '</w:t>
      </w:r>
      <w:r w:rsidRPr="00BA4329">
        <w:rPr>
          <w:color w:val="080808"/>
        </w:rPr>
        <w:t>,</w:t>
      </w:r>
      <w:r w:rsidRPr="00BA4329">
        <w:rPr>
          <w:color w:val="080808"/>
        </w:rPr>
        <w:br/>
        <w:t xml:space="preserve">    </w:t>
      </w:r>
      <w:r w:rsidRPr="00BA4329">
        <w:rPr>
          <w:color w:val="871094"/>
        </w:rPr>
        <w:t xml:space="preserve">create_time             </w:t>
      </w:r>
      <w:r w:rsidRPr="00BA4329">
        <w:t xml:space="preserve">datetime      null comment </w:t>
      </w:r>
      <w:r w:rsidRPr="00BA4329">
        <w:rPr>
          <w:color w:val="067D17"/>
        </w:rPr>
        <w:t>'</w:t>
      </w:r>
      <w:r w:rsidRPr="00BA4329">
        <w:rPr>
          <w:rFonts w:ascii="宋体" w:hAnsi="宋体" w:hint="eastAsia"/>
          <w:color w:val="067D17"/>
        </w:rPr>
        <w:t>创建时间</w:t>
      </w:r>
      <w:r w:rsidRPr="00BA4329">
        <w:rPr>
          <w:color w:val="067D17"/>
        </w:rPr>
        <w:t xml:space="preserve"> (</w:t>
      </w:r>
      <w:r w:rsidRPr="00BA4329">
        <w:rPr>
          <w:rFonts w:ascii="宋体" w:hAnsi="宋体" w:hint="eastAsia"/>
          <w:color w:val="067D17"/>
        </w:rPr>
        <w:t>自动生成</w:t>
      </w:r>
      <w:r w:rsidRPr="00BA4329">
        <w:rPr>
          <w:color w:val="067D17"/>
        </w:rPr>
        <w:t>)'</w:t>
      </w:r>
      <w:r w:rsidRPr="00BA4329">
        <w:rPr>
          <w:color w:val="080808"/>
        </w:rPr>
        <w:t>,</w:t>
      </w:r>
      <w:r w:rsidRPr="00BA4329">
        <w:rPr>
          <w:color w:val="080808"/>
        </w:rPr>
        <w:br/>
        <w:t xml:space="preserve">    </w:t>
      </w:r>
      <w:r w:rsidRPr="00BA4329">
        <w:rPr>
          <w:color w:val="871094"/>
        </w:rPr>
        <w:t xml:space="preserve">update_time             </w:t>
      </w:r>
      <w:r w:rsidRPr="00BA4329">
        <w:t xml:space="preserve">datetime      null comment </w:t>
      </w:r>
      <w:r w:rsidRPr="00BA4329">
        <w:rPr>
          <w:color w:val="067D17"/>
        </w:rPr>
        <w:t>'</w:t>
      </w:r>
      <w:r w:rsidRPr="00BA4329">
        <w:rPr>
          <w:rFonts w:ascii="宋体" w:hAnsi="宋体" w:hint="eastAsia"/>
          <w:color w:val="067D17"/>
        </w:rPr>
        <w:t>更新时间</w:t>
      </w:r>
      <w:r w:rsidRPr="00BA4329">
        <w:rPr>
          <w:color w:val="067D17"/>
        </w:rPr>
        <w:t xml:space="preserve">  (</w:t>
      </w:r>
      <w:r w:rsidRPr="00BA4329">
        <w:rPr>
          <w:rFonts w:ascii="宋体" w:hAnsi="宋体" w:hint="eastAsia"/>
          <w:color w:val="067D17"/>
        </w:rPr>
        <w:t>自动生成</w:t>
      </w:r>
      <w:r w:rsidRPr="00BA4329">
        <w:rPr>
          <w:color w:val="067D17"/>
        </w:rPr>
        <w:t>)'</w:t>
      </w:r>
      <w:r w:rsidRPr="00BA4329">
        <w:rPr>
          <w:color w:val="080808"/>
        </w:rPr>
        <w:t>,</w:t>
      </w:r>
      <w:r w:rsidRPr="00BA4329">
        <w:rPr>
          <w:color w:val="080808"/>
        </w:rPr>
        <w:br/>
        <w:t xml:space="preserve">    </w:t>
      </w:r>
      <w:r w:rsidRPr="00BA4329">
        <w:t xml:space="preserve">constraint </w:t>
      </w:r>
      <w:r w:rsidRPr="00BA4329">
        <w:rPr>
          <w:color w:val="080808"/>
        </w:rPr>
        <w:t>table_meta_info_pk</w:t>
      </w:r>
      <w:r w:rsidRPr="00BA4329">
        <w:rPr>
          <w:color w:val="080808"/>
        </w:rPr>
        <w:br/>
        <w:t xml:space="preserve">        </w:t>
      </w:r>
      <w:r w:rsidRPr="00BA4329">
        <w:t xml:space="preserve">unique </w:t>
      </w:r>
      <w:r w:rsidRPr="00BA4329">
        <w:rPr>
          <w:color w:val="080808"/>
        </w:rPr>
        <w:t>(</w:t>
      </w:r>
      <w:r w:rsidRPr="00BA4329">
        <w:rPr>
          <w:color w:val="871094"/>
        </w:rPr>
        <w:t>table_name</w:t>
      </w:r>
      <w:r w:rsidRPr="00BA4329">
        <w:rPr>
          <w:color w:val="080808"/>
        </w:rPr>
        <w:t xml:space="preserve">, </w:t>
      </w:r>
      <w:r w:rsidRPr="00BA4329">
        <w:rPr>
          <w:color w:val="871094"/>
        </w:rPr>
        <w:t>schema_name</w:t>
      </w:r>
      <w:r w:rsidRPr="00BA4329">
        <w:rPr>
          <w:color w:val="080808"/>
        </w:rPr>
        <w:t xml:space="preserve">, </w:t>
      </w:r>
      <w:r w:rsidRPr="00BA4329">
        <w:rPr>
          <w:color w:val="871094"/>
        </w:rPr>
        <w:t>assess_date</w:t>
      </w:r>
      <w:r w:rsidRPr="00BA4329">
        <w:rPr>
          <w:color w:val="080808"/>
        </w:rPr>
        <w:t>)</w:t>
      </w:r>
      <w:r w:rsidRPr="00BA4329">
        <w:rPr>
          <w:color w:val="080808"/>
        </w:rPr>
        <w:br/>
        <w:t>)</w:t>
      </w:r>
      <w:r w:rsidRPr="00BA4329">
        <w:rPr>
          <w:color w:val="080808"/>
        </w:rPr>
        <w:br/>
        <w:t xml:space="preserve">    </w:t>
      </w:r>
      <w:r w:rsidRPr="00BA4329">
        <w:t xml:space="preserve">comment </w:t>
      </w:r>
      <w:r w:rsidRPr="00BA4329">
        <w:rPr>
          <w:color w:val="067D17"/>
        </w:rPr>
        <w:t>'</w:t>
      </w:r>
      <w:r w:rsidRPr="00BA4329">
        <w:rPr>
          <w:rFonts w:ascii="宋体" w:hAnsi="宋体" w:hint="eastAsia"/>
          <w:color w:val="067D17"/>
        </w:rPr>
        <w:t>元数据表</w:t>
      </w:r>
      <w:r w:rsidRPr="00BA4329">
        <w:rPr>
          <w:color w:val="067D17"/>
        </w:rPr>
        <w:t>'</w:t>
      </w:r>
      <w:r w:rsidRPr="00BA4329">
        <w:rPr>
          <w:color w:val="080808"/>
        </w:rPr>
        <w:t>;</w:t>
      </w:r>
    </w:p>
    <w:p w14:paraId="2B75AE69" w14:textId="77777777" w:rsidR="00CF4935" w:rsidRDefault="00CF4935" w:rsidP="007D004F">
      <w:pPr>
        <w:pStyle w:val="3"/>
      </w:pPr>
      <w:r>
        <w:t>service</w:t>
      </w:r>
      <w:r>
        <w:rPr>
          <w:rFonts w:hint="eastAsia"/>
        </w:rPr>
        <w:t>层接口</w:t>
      </w:r>
    </w:p>
    <w:p w14:paraId="5CB0BB7F" w14:textId="77777777" w:rsidR="00CF4935" w:rsidRPr="00046143" w:rsidRDefault="00CF4935" w:rsidP="00CF4935">
      <w:pPr>
        <w:pStyle w:val="a6"/>
      </w:pPr>
      <w:r w:rsidRPr="00046143">
        <w:t xml:space="preserve">public interface </w:t>
      </w:r>
      <w:r w:rsidRPr="00BE0114">
        <w:t xml:space="preserve">TableMetaInfoService </w:t>
      </w:r>
      <w:r w:rsidRPr="00046143">
        <w:t xml:space="preserve">extends </w:t>
      </w:r>
      <w:r w:rsidRPr="00BE0114">
        <w:t>IService</w:t>
      </w:r>
      <w:r w:rsidRPr="00046143">
        <w:t>&lt;</w:t>
      </w:r>
      <w:r w:rsidRPr="00BE0114">
        <w:t>TableMetaInfo</w:t>
      </w:r>
      <w:r w:rsidRPr="00046143">
        <w:t>&gt; {</w:t>
      </w:r>
      <w:r w:rsidRPr="00046143">
        <w:br/>
        <w:t xml:space="preserve">    public   void   initTableMeta(</w:t>
      </w:r>
      <w:r w:rsidRPr="00BE0114">
        <w:t xml:space="preserve">String </w:t>
      </w:r>
      <w:r w:rsidRPr="00046143">
        <w:t>databaseName);</w:t>
      </w:r>
      <w:r w:rsidRPr="00046143">
        <w:br/>
        <w:t>}</w:t>
      </w:r>
    </w:p>
    <w:p w14:paraId="6CA05A19" w14:textId="16A058C4" w:rsidR="00BE0114" w:rsidRDefault="00BE0114" w:rsidP="007D004F">
      <w:pPr>
        <w:pStyle w:val="3"/>
      </w:pPr>
      <w:r>
        <w:rPr>
          <w:rFonts w:hint="eastAsia"/>
        </w:rPr>
        <w:t>服务层的查询各表元数据的方法</w:t>
      </w:r>
    </w:p>
    <w:p w14:paraId="3A88829D" w14:textId="77777777" w:rsidR="00CF4935" w:rsidRDefault="00CF4935" w:rsidP="00CF4935">
      <w:pPr>
        <w:pStyle w:val="a6"/>
      </w:pPr>
      <w:r>
        <w:t>@Service</w:t>
      </w:r>
    </w:p>
    <w:p w14:paraId="2207866C" w14:textId="77777777" w:rsidR="00CF4935" w:rsidRDefault="00CF4935" w:rsidP="00CF4935">
      <w:pPr>
        <w:pStyle w:val="a6"/>
      </w:pPr>
      <w:r>
        <w:t>@DS("dga")</w:t>
      </w:r>
    </w:p>
    <w:p w14:paraId="6E4DF46F" w14:textId="15BC985B" w:rsidR="00CF4935" w:rsidRDefault="00CF4935" w:rsidP="00CF4935">
      <w:pPr>
        <w:pStyle w:val="a6"/>
      </w:pPr>
      <w:r>
        <w:t>public class TableMetaInfoServiceImpl extends ServiceImpl&lt;TableMetaInfoMapper, TableMetaInfo&gt; implements TableMetaInfoService {</w:t>
      </w:r>
    </w:p>
    <w:p w14:paraId="0FC2355C" w14:textId="77777777" w:rsidR="00CF4935" w:rsidRDefault="00CF4935" w:rsidP="00CF4935">
      <w:pPr>
        <w:pStyle w:val="a6"/>
      </w:pPr>
    </w:p>
    <w:p w14:paraId="3293F488" w14:textId="3FA749AD" w:rsidR="00CF4935" w:rsidRDefault="00CF4935" w:rsidP="00CF4935">
      <w:pPr>
        <w:pStyle w:val="a6"/>
        <w:ind w:firstLine="420"/>
      </w:pPr>
      <w:r>
        <w:t>public void initTableMeta(String databaseName , String assessDate ) throws Exception {</w:t>
      </w:r>
    </w:p>
    <w:p w14:paraId="7118C564" w14:textId="77777777" w:rsidR="00CF4935" w:rsidRDefault="00CF4935" w:rsidP="00CF4935">
      <w:pPr>
        <w:pStyle w:val="a6"/>
      </w:pPr>
    </w:p>
    <w:p w14:paraId="5E59922D" w14:textId="77777777" w:rsidR="00CF4935" w:rsidRDefault="00CF4935" w:rsidP="00CF4935">
      <w:pPr>
        <w:pStyle w:val="a6"/>
      </w:pPr>
      <w:r>
        <w:rPr>
          <w:rFonts w:hint="eastAsia"/>
        </w:rPr>
        <w:t xml:space="preserve">        //1.2 </w:t>
      </w:r>
      <w:r>
        <w:rPr>
          <w:rFonts w:hint="eastAsia"/>
        </w:rPr>
        <w:t>通过</w:t>
      </w:r>
      <w:r>
        <w:rPr>
          <w:rFonts w:hint="eastAsia"/>
        </w:rPr>
        <w:t>api</w:t>
      </w:r>
      <w:r>
        <w:rPr>
          <w:rFonts w:hint="eastAsia"/>
        </w:rPr>
        <w:t>方法获取</w:t>
      </w:r>
      <w:r>
        <w:rPr>
          <w:rFonts w:hint="eastAsia"/>
        </w:rPr>
        <w:t>hive</w:t>
      </w:r>
      <w:r>
        <w:rPr>
          <w:rFonts w:hint="eastAsia"/>
        </w:rPr>
        <w:t>元数据</w:t>
      </w:r>
    </w:p>
    <w:p w14:paraId="2D49A423" w14:textId="77777777" w:rsidR="00CF4935" w:rsidRDefault="00CF4935" w:rsidP="00CF4935">
      <w:pPr>
        <w:pStyle w:val="a6"/>
      </w:pPr>
      <w:r>
        <w:rPr>
          <w:rFonts w:hint="eastAsia"/>
        </w:rPr>
        <w:t xml:space="preserve">        // 1) </w:t>
      </w:r>
      <w:r>
        <w:rPr>
          <w:rFonts w:hint="eastAsia"/>
        </w:rPr>
        <w:t>根据库名查询表名列表</w:t>
      </w:r>
    </w:p>
    <w:p w14:paraId="7D2A99BE" w14:textId="77777777" w:rsidR="00CF4935" w:rsidRDefault="00CF4935" w:rsidP="00CF4935">
      <w:pPr>
        <w:pStyle w:val="a6"/>
      </w:pPr>
      <w:r>
        <w:lastRenderedPageBreak/>
        <w:t xml:space="preserve">        List&lt;String&gt; allTableNameList = hiveClient.getAllTables(databaseName);</w:t>
      </w:r>
    </w:p>
    <w:p w14:paraId="665915B7" w14:textId="77777777" w:rsidR="00CF4935" w:rsidRDefault="00CF4935" w:rsidP="00CF4935">
      <w:pPr>
        <w:pStyle w:val="a6"/>
      </w:pPr>
      <w:r>
        <w:t xml:space="preserve">        List&lt;TableMetaInfo&gt; tableMetaInfoList = new ArrayList&lt;&gt;(allTableNameList.size()) ;</w:t>
      </w:r>
    </w:p>
    <w:p w14:paraId="02A30BE3" w14:textId="77777777" w:rsidR="00CF4935" w:rsidRDefault="00CF4935" w:rsidP="00CF4935">
      <w:pPr>
        <w:pStyle w:val="a6"/>
      </w:pPr>
      <w:r>
        <w:t xml:space="preserve">        for (String tableName : allTableNameList) {</w:t>
      </w:r>
    </w:p>
    <w:p w14:paraId="440BC75A" w14:textId="77777777" w:rsidR="00CF4935" w:rsidRDefault="00CF4935" w:rsidP="00CF4935">
      <w:pPr>
        <w:pStyle w:val="a6"/>
      </w:pPr>
      <w:r>
        <w:t xml:space="preserve">            Table table = hiveClient.getTable(databaseName , tableName) ;</w:t>
      </w:r>
    </w:p>
    <w:p w14:paraId="12EB90E8" w14:textId="77777777" w:rsidR="00CF4935" w:rsidRDefault="00CF4935" w:rsidP="00CF4935">
      <w:pPr>
        <w:pStyle w:val="a6"/>
      </w:pPr>
      <w:r>
        <w:rPr>
          <w:rFonts w:hint="eastAsia"/>
        </w:rPr>
        <w:t xml:space="preserve">            // 2) </w:t>
      </w:r>
      <w:r>
        <w:rPr>
          <w:rFonts w:hint="eastAsia"/>
        </w:rPr>
        <w:t>提取每个表的</w:t>
      </w:r>
      <w:r>
        <w:rPr>
          <w:rFonts w:hint="eastAsia"/>
        </w:rPr>
        <w:t>hive</w:t>
      </w:r>
      <w:r>
        <w:rPr>
          <w:rFonts w:hint="eastAsia"/>
        </w:rPr>
        <w:t>元数据</w:t>
      </w:r>
    </w:p>
    <w:p w14:paraId="7222CA27" w14:textId="77777777" w:rsidR="00CF4935" w:rsidRDefault="00CF4935" w:rsidP="00CF4935">
      <w:pPr>
        <w:pStyle w:val="a6"/>
      </w:pPr>
      <w:r>
        <w:t xml:space="preserve">            TableMetaInfo tableMetaInfo = getTableMetaFromHive(table) ;</w:t>
      </w:r>
    </w:p>
    <w:p w14:paraId="3BB22B03" w14:textId="77777777" w:rsidR="00CF4935" w:rsidRDefault="00CF4935" w:rsidP="00CF4935">
      <w:pPr>
        <w:pStyle w:val="a6"/>
      </w:pPr>
      <w:r>
        <w:t xml:space="preserve">            //System.out.println("table =" +  tableMetaInfo);</w:t>
      </w:r>
    </w:p>
    <w:p w14:paraId="3D28DAD9" w14:textId="77777777" w:rsidR="00CF4935" w:rsidRDefault="00CF4935" w:rsidP="00CF4935">
      <w:pPr>
        <w:pStyle w:val="a6"/>
      </w:pPr>
    </w:p>
    <w:p w14:paraId="6360789E" w14:textId="77777777" w:rsidR="00CF4935" w:rsidRDefault="00CF4935" w:rsidP="00CF4935">
      <w:pPr>
        <w:pStyle w:val="a6"/>
      </w:pPr>
      <w:r>
        <w:rPr>
          <w:rFonts w:hint="eastAsia"/>
        </w:rPr>
        <w:t xml:space="preserve">            //2.</w:t>
      </w:r>
      <w:r>
        <w:rPr>
          <w:rFonts w:hint="eastAsia"/>
        </w:rPr>
        <w:t>提取</w:t>
      </w:r>
      <w:r>
        <w:rPr>
          <w:rFonts w:hint="eastAsia"/>
        </w:rPr>
        <w:t>hdfs</w:t>
      </w:r>
      <w:r>
        <w:rPr>
          <w:rFonts w:hint="eastAsia"/>
        </w:rPr>
        <w:t>的元数据</w:t>
      </w:r>
    </w:p>
    <w:p w14:paraId="070031AC" w14:textId="77777777" w:rsidR="00CF4935" w:rsidRDefault="00CF4935" w:rsidP="00CF4935">
      <w:pPr>
        <w:pStyle w:val="a6"/>
      </w:pPr>
      <w:r>
        <w:t xml:space="preserve">            addHdfsInfo(tableMetaInfo) ;</w:t>
      </w:r>
    </w:p>
    <w:p w14:paraId="2D7E5905" w14:textId="77777777" w:rsidR="00CF4935" w:rsidRDefault="00CF4935" w:rsidP="00CF4935">
      <w:pPr>
        <w:pStyle w:val="a6"/>
      </w:pPr>
    </w:p>
    <w:p w14:paraId="6329DDDF" w14:textId="77777777" w:rsidR="00CF4935" w:rsidRDefault="00CF4935" w:rsidP="00CF4935">
      <w:pPr>
        <w:pStyle w:val="a6"/>
      </w:pPr>
      <w:r>
        <w:rPr>
          <w:rFonts w:hint="eastAsia"/>
        </w:rPr>
        <w:t xml:space="preserve">            //</w:t>
      </w:r>
      <w:r>
        <w:rPr>
          <w:rFonts w:hint="eastAsia"/>
        </w:rPr>
        <w:t>考评时间</w:t>
      </w:r>
    </w:p>
    <w:p w14:paraId="583191AC" w14:textId="77777777" w:rsidR="00CF4935" w:rsidRDefault="00CF4935" w:rsidP="00CF4935">
      <w:pPr>
        <w:pStyle w:val="a6"/>
      </w:pPr>
      <w:r>
        <w:t xml:space="preserve">            tableMetaInfo.setAssessDate( assessDate);</w:t>
      </w:r>
    </w:p>
    <w:p w14:paraId="00AE4F47" w14:textId="77777777" w:rsidR="00CF4935" w:rsidRDefault="00CF4935" w:rsidP="00CF4935">
      <w:pPr>
        <w:pStyle w:val="a6"/>
      </w:pPr>
      <w:r>
        <w:rPr>
          <w:rFonts w:hint="eastAsia"/>
        </w:rPr>
        <w:t xml:space="preserve">            //</w:t>
      </w:r>
      <w:r>
        <w:rPr>
          <w:rFonts w:hint="eastAsia"/>
        </w:rPr>
        <w:t>创建时间</w:t>
      </w:r>
    </w:p>
    <w:p w14:paraId="3A23F776" w14:textId="77777777" w:rsidR="00CF4935" w:rsidRDefault="00CF4935" w:rsidP="00CF4935">
      <w:pPr>
        <w:pStyle w:val="a6"/>
      </w:pPr>
      <w:r>
        <w:t xml:space="preserve">            tableMetaInfo.setCreateTime(new Date());</w:t>
      </w:r>
    </w:p>
    <w:p w14:paraId="10D94B34" w14:textId="77777777" w:rsidR="00CF4935" w:rsidRDefault="00CF4935" w:rsidP="00CF4935">
      <w:pPr>
        <w:pStyle w:val="a6"/>
      </w:pPr>
    </w:p>
    <w:p w14:paraId="7B26C6F4" w14:textId="77777777" w:rsidR="00CF4935" w:rsidRDefault="00CF4935" w:rsidP="00CF4935">
      <w:pPr>
        <w:pStyle w:val="a6"/>
      </w:pPr>
      <w:r>
        <w:rPr>
          <w:rFonts w:hint="eastAsia"/>
        </w:rPr>
        <w:t xml:space="preserve">            //</w:t>
      </w:r>
      <w:r>
        <w:rPr>
          <w:rFonts w:hint="eastAsia"/>
        </w:rPr>
        <w:t>保存到集合，稍后批写</w:t>
      </w:r>
    </w:p>
    <w:p w14:paraId="19AB8045" w14:textId="77777777" w:rsidR="00CF4935" w:rsidRDefault="00CF4935" w:rsidP="00CF4935">
      <w:pPr>
        <w:pStyle w:val="a6"/>
      </w:pPr>
      <w:r>
        <w:t xml:space="preserve">            tableMetaInfoList.add(tableMetaInfo);</w:t>
      </w:r>
    </w:p>
    <w:p w14:paraId="636493D5" w14:textId="77777777" w:rsidR="00CF4935" w:rsidRDefault="00CF4935" w:rsidP="00CF4935">
      <w:pPr>
        <w:pStyle w:val="a6"/>
      </w:pPr>
      <w:r>
        <w:t xml:space="preserve">        }</w:t>
      </w:r>
    </w:p>
    <w:p w14:paraId="24883822" w14:textId="77777777" w:rsidR="00CF4935" w:rsidRDefault="00CF4935" w:rsidP="00CF4935">
      <w:pPr>
        <w:pStyle w:val="a6"/>
      </w:pPr>
    </w:p>
    <w:p w14:paraId="18DE3D75" w14:textId="77777777" w:rsidR="00CF4935" w:rsidRDefault="00CF4935" w:rsidP="00CF4935">
      <w:pPr>
        <w:pStyle w:val="a6"/>
      </w:pPr>
      <w:r>
        <w:rPr>
          <w:rFonts w:hint="eastAsia"/>
        </w:rPr>
        <w:t xml:space="preserve">        // 3. </w:t>
      </w:r>
      <w:r>
        <w:rPr>
          <w:rFonts w:hint="eastAsia"/>
        </w:rPr>
        <w:t>批写入数据库</w:t>
      </w:r>
    </w:p>
    <w:p w14:paraId="20E86176" w14:textId="77777777" w:rsidR="00CF4935" w:rsidRDefault="00CF4935" w:rsidP="00CF4935">
      <w:pPr>
        <w:pStyle w:val="a6"/>
      </w:pPr>
      <w:r>
        <w:rPr>
          <w:rFonts w:hint="eastAsia"/>
        </w:rPr>
        <w:t xml:space="preserve">        //</w:t>
      </w:r>
      <w:r>
        <w:rPr>
          <w:rFonts w:hint="eastAsia"/>
        </w:rPr>
        <w:t>写入数据之前，</w:t>
      </w:r>
      <w:r>
        <w:rPr>
          <w:rFonts w:hint="eastAsia"/>
        </w:rPr>
        <w:t xml:space="preserve"> </w:t>
      </w:r>
      <w:r>
        <w:rPr>
          <w:rFonts w:hint="eastAsia"/>
        </w:rPr>
        <w:t>先清理当日数据</w:t>
      </w:r>
    </w:p>
    <w:p w14:paraId="0DEFA8F0" w14:textId="77777777" w:rsidR="00CF4935" w:rsidRDefault="00CF4935" w:rsidP="00CF4935">
      <w:pPr>
        <w:pStyle w:val="a6"/>
      </w:pPr>
      <w:r>
        <w:t xml:space="preserve">        remove(new QueryWrapper&lt;TableMetaInfo&gt;().eq("assess_date" , assessDate)) ;</w:t>
      </w:r>
    </w:p>
    <w:p w14:paraId="3E30B416" w14:textId="77777777" w:rsidR="00CF4935" w:rsidRDefault="00CF4935" w:rsidP="00CF4935">
      <w:pPr>
        <w:pStyle w:val="a6"/>
      </w:pPr>
      <w:r>
        <w:rPr>
          <w:rFonts w:hint="eastAsia"/>
        </w:rPr>
        <w:t xml:space="preserve">        //</w:t>
      </w:r>
      <w:r>
        <w:rPr>
          <w:rFonts w:hint="eastAsia"/>
        </w:rPr>
        <w:t>写入</w:t>
      </w:r>
    </w:p>
    <w:p w14:paraId="6D7992F8" w14:textId="77777777" w:rsidR="00CF4935" w:rsidRDefault="00CF4935" w:rsidP="00CF4935">
      <w:pPr>
        <w:pStyle w:val="a6"/>
      </w:pPr>
      <w:r>
        <w:t xml:space="preserve">        saveOrUpdateBatch(tableMetaInfoList) ;</w:t>
      </w:r>
    </w:p>
    <w:p w14:paraId="325433EA" w14:textId="77777777" w:rsidR="00CF4935" w:rsidRDefault="00CF4935" w:rsidP="00CF4935">
      <w:pPr>
        <w:pStyle w:val="a6"/>
        <w:ind w:firstLine="420"/>
      </w:pPr>
      <w:r>
        <w:t>}</w:t>
      </w:r>
    </w:p>
    <w:p w14:paraId="1D7F1F77" w14:textId="77777777" w:rsidR="00CF4935" w:rsidRDefault="00CF4935" w:rsidP="00CF4935">
      <w:pPr>
        <w:pStyle w:val="a6"/>
      </w:pPr>
    </w:p>
    <w:p w14:paraId="30E6DC6B" w14:textId="77777777" w:rsidR="00CF4935" w:rsidRDefault="00CF4935" w:rsidP="00CF4935">
      <w:pPr>
        <w:pStyle w:val="a6"/>
      </w:pPr>
      <w:r>
        <w:t xml:space="preserve">    /**</w:t>
      </w:r>
    </w:p>
    <w:p w14:paraId="23A2B397" w14:textId="77777777" w:rsidR="00CF4935" w:rsidRDefault="00CF4935" w:rsidP="00CF4935">
      <w:pPr>
        <w:pStyle w:val="a6"/>
      </w:pPr>
      <w:r>
        <w:rPr>
          <w:rFonts w:hint="eastAsia"/>
        </w:rPr>
        <w:t xml:space="preserve">     * </w:t>
      </w:r>
      <w:r>
        <w:rPr>
          <w:rFonts w:hint="eastAsia"/>
        </w:rPr>
        <w:t>取</w:t>
      </w:r>
      <w:r>
        <w:rPr>
          <w:rFonts w:hint="eastAsia"/>
        </w:rPr>
        <w:t>hive</w:t>
      </w:r>
      <w:r>
        <w:rPr>
          <w:rFonts w:hint="eastAsia"/>
        </w:rPr>
        <w:t>中的元数据信息</w:t>
      </w:r>
    </w:p>
    <w:p w14:paraId="33D05C9B" w14:textId="77777777" w:rsidR="00CF4935" w:rsidRDefault="00CF4935" w:rsidP="00CF4935">
      <w:pPr>
        <w:pStyle w:val="a6"/>
      </w:pPr>
      <w:r>
        <w:t xml:space="preserve">     * @param table</w:t>
      </w:r>
    </w:p>
    <w:p w14:paraId="5B7D7B5A" w14:textId="77777777" w:rsidR="00CF4935" w:rsidRDefault="00CF4935" w:rsidP="00CF4935">
      <w:pPr>
        <w:pStyle w:val="a6"/>
      </w:pPr>
      <w:r>
        <w:t xml:space="preserve">     * @return</w:t>
      </w:r>
    </w:p>
    <w:p w14:paraId="77F20BC0" w14:textId="77777777" w:rsidR="00CF4935" w:rsidRDefault="00CF4935" w:rsidP="00CF4935">
      <w:pPr>
        <w:pStyle w:val="a6"/>
      </w:pPr>
      <w:r>
        <w:t xml:space="preserve">     */</w:t>
      </w:r>
    </w:p>
    <w:p w14:paraId="1BB9BFB6" w14:textId="77777777" w:rsidR="00CF4935" w:rsidRDefault="00CF4935" w:rsidP="00CF4935">
      <w:pPr>
        <w:pStyle w:val="a6"/>
      </w:pPr>
      <w:r>
        <w:t xml:space="preserve">    private  TableMetaInfo getTableMetaFromHive(Table table ){</w:t>
      </w:r>
    </w:p>
    <w:p w14:paraId="3FFC5F71" w14:textId="77777777" w:rsidR="00CF4935" w:rsidRDefault="00CF4935" w:rsidP="00CF4935">
      <w:pPr>
        <w:pStyle w:val="a6"/>
      </w:pPr>
      <w:r>
        <w:t xml:space="preserve">        TableMetaInfo tableMetaInfo = new TableMetaInfo();</w:t>
      </w:r>
    </w:p>
    <w:p w14:paraId="4FE63FFA" w14:textId="77777777" w:rsidR="00CF4935" w:rsidRDefault="00CF4935" w:rsidP="00CF4935">
      <w:pPr>
        <w:pStyle w:val="a6"/>
      </w:pPr>
      <w:r>
        <w:t xml:space="preserve">        tableMetaInfo.setTableName(table.getTableName());</w:t>
      </w:r>
    </w:p>
    <w:p w14:paraId="4F313010" w14:textId="77777777" w:rsidR="00CF4935" w:rsidRDefault="00CF4935" w:rsidP="00CF4935">
      <w:pPr>
        <w:pStyle w:val="a6"/>
      </w:pPr>
      <w:r>
        <w:t xml:space="preserve">        tableMetaInfo.setSchemaName(table.getDbName());</w:t>
      </w:r>
    </w:p>
    <w:p w14:paraId="2D0DB247" w14:textId="77777777" w:rsidR="00CF4935" w:rsidRDefault="00CF4935" w:rsidP="00CF4935">
      <w:pPr>
        <w:pStyle w:val="a6"/>
      </w:pPr>
      <w:r>
        <w:rPr>
          <w:rFonts w:hint="eastAsia"/>
        </w:rPr>
        <w:t xml:space="preserve">        //json</w:t>
      </w:r>
      <w:r>
        <w:rPr>
          <w:rFonts w:hint="eastAsia"/>
        </w:rPr>
        <w:t>过滤</w:t>
      </w:r>
    </w:p>
    <w:p w14:paraId="017D06D1" w14:textId="77777777" w:rsidR="00CF4935" w:rsidRDefault="00CF4935" w:rsidP="00CF4935">
      <w:pPr>
        <w:pStyle w:val="a6"/>
      </w:pPr>
      <w:r>
        <w:t xml:space="preserve">        PropertyPreFilters.MySimplePropertyPreFilter propertyFilter</w:t>
      </w:r>
    </w:p>
    <w:p w14:paraId="347B3C2B" w14:textId="77777777" w:rsidR="00CF4935" w:rsidRDefault="00CF4935" w:rsidP="00CF4935">
      <w:pPr>
        <w:pStyle w:val="a6"/>
      </w:pPr>
      <w:r>
        <w:t xml:space="preserve">                = new PropertyPreFilters().addFilter("comment", "name", "type");</w:t>
      </w:r>
    </w:p>
    <w:p w14:paraId="76C018F5" w14:textId="77777777" w:rsidR="00CF4935" w:rsidRDefault="00CF4935" w:rsidP="00CF4935">
      <w:pPr>
        <w:pStyle w:val="a6"/>
      </w:pPr>
      <w:r>
        <w:t xml:space="preserve">        tableMetaInfo.setColNameJson(JSON.toJSONString(table.getSd().getCols() ,propertyFilter));</w:t>
      </w:r>
    </w:p>
    <w:p w14:paraId="428A6474" w14:textId="77777777" w:rsidR="00CF4935" w:rsidRDefault="00CF4935" w:rsidP="00CF4935">
      <w:pPr>
        <w:pStyle w:val="a6"/>
      </w:pPr>
      <w:r>
        <w:t xml:space="preserve">        tableMetaInfo.setPartitionColNameJson(JSON.toJSONString(table.getPartitionKeys() ,propertyFilter));</w:t>
      </w:r>
    </w:p>
    <w:p w14:paraId="523C9885" w14:textId="77777777" w:rsidR="00CF4935" w:rsidRDefault="00CF4935" w:rsidP="00CF4935">
      <w:pPr>
        <w:pStyle w:val="a6"/>
      </w:pPr>
      <w:r>
        <w:t xml:space="preserve">        tableMetaInfo.setTableFsOwner(table.getOwner());</w:t>
      </w:r>
    </w:p>
    <w:p w14:paraId="79B4131C" w14:textId="77777777" w:rsidR="00CF4935" w:rsidRDefault="00CF4935" w:rsidP="00CF4935">
      <w:pPr>
        <w:pStyle w:val="a6"/>
      </w:pPr>
      <w:r>
        <w:t xml:space="preserve">        tableMetaInfo.setTableParametersJson(JSON.toJSONString(table.getParameters()));</w:t>
      </w:r>
    </w:p>
    <w:p w14:paraId="0C4E0F7D" w14:textId="77777777" w:rsidR="00CF4935" w:rsidRDefault="00CF4935" w:rsidP="00CF4935">
      <w:pPr>
        <w:pStyle w:val="a6"/>
      </w:pPr>
      <w:r>
        <w:t xml:space="preserve">        tableMetaInfo.setTableComment(table.getParameters().get("comment"));</w:t>
      </w:r>
    </w:p>
    <w:p w14:paraId="29B4DAB2" w14:textId="77777777" w:rsidR="00CF4935" w:rsidRDefault="00CF4935" w:rsidP="00CF4935">
      <w:pPr>
        <w:pStyle w:val="a6"/>
      </w:pPr>
      <w:r>
        <w:t xml:space="preserve">        tableMetaInfo.setTableFsPath(table.getSd().getLocation());</w:t>
      </w:r>
    </w:p>
    <w:p w14:paraId="1A369F8E" w14:textId="77777777" w:rsidR="00CF4935" w:rsidRDefault="00CF4935" w:rsidP="00CF4935">
      <w:pPr>
        <w:pStyle w:val="a6"/>
      </w:pPr>
      <w:r>
        <w:t xml:space="preserve">        tableMetaInfo.setTableInputFormat(table.getSd().getInputFormat());</w:t>
      </w:r>
    </w:p>
    <w:p w14:paraId="3C93C99A" w14:textId="77777777" w:rsidR="00CF4935" w:rsidRDefault="00CF4935" w:rsidP="00CF4935">
      <w:pPr>
        <w:pStyle w:val="a6"/>
      </w:pPr>
      <w:r>
        <w:t xml:space="preserve">        tableMetaInfo.setTableOutputFormat(table.getSd().getOutputFormat());</w:t>
      </w:r>
    </w:p>
    <w:p w14:paraId="0CA9E992" w14:textId="77777777" w:rsidR="00CF4935" w:rsidRDefault="00CF4935" w:rsidP="00CF4935">
      <w:pPr>
        <w:pStyle w:val="a6"/>
      </w:pPr>
      <w:r>
        <w:t xml:space="preserve">        tableMetaInfo.setTableRowFormatSerde(table.getSd().getSerdeInfo().getSerializationLib());</w:t>
      </w:r>
    </w:p>
    <w:p w14:paraId="6D724A99" w14:textId="77777777" w:rsidR="00CF4935" w:rsidRDefault="00CF4935" w:rsidP="00CF4935">
      <w:pPr>
        <w:pStyle w:val="a6"/>
      </w:pPr>
      <w:r>
        <w:t xml:space="preserve">        tableMetaInfo.setTableCreateTime(new Date(table.getCreateTime() * 1000));</w:t>
      </w:r>
    </w:p>
    <w:p w14:paraId="54A4B123" w14:textId="77777777" w:rsidR="00CF4935" w:rsidRDefault="00CF4935" w:rsidP="00CF4935">
      <w:pPr>
        <w:pStyle w:val="a6"/>
      </w:pPr>
      <w:r>
        <w:t xml:space="preserve">        tableMetaInfo.setTableBucketNum(table.getSd().getNumBuckets() + 0L);</w:t>
      </w:r>
    </w:p>
    <w:p w14:paraId="4D2C78BC" w14:textId="77777777" w:rsidR="00CF4935" w:rsidRDefault="00CF4935" w:rsidP="00CF4935">
      <w:pPr>
        <w:pStyle w:val="a6"/>
      </w:pPr>
      <w:r>
        <w:t xml:space="preserve">        if(tableMetaInfo.getTableBucketNum() &gt; 0 ){</w:t>
      </w:r>
    </w:p>
    <w:p w14:paraId="3E20A927" w14:textId="77777777" w:rsidR="00CF4935" w:rsidRDefault="00CF4935" w:rsidP="00CF4935">
      <w:pPr>
        <w:pStyle w:val="a6"/>
      </w:pPr>
      <w:r>
        <w:t xml:space="preserve">            List&lt;String&gt; bucketCols = table.getSd().getBucketCols();</w:t>
      </w:r>
    </w:p>
    <w:p w14:paraId="06060361" w14:textId="77777777" w:rsidR="00CF4935" w:rsidRDefault="00CF4935" w:rsidP="00CF4935">
      <w:pPr>
        <w:pStyle w:val="a6"/>
      </w:pPr>
      <w:r>
        <w:t xml:space="preserve">            tableMetaInfo.setTableBucketColsJson(JSON.toJSONString(bucketCols));</w:t>
      </w:r>
    </w:p>
    <w:p w14:paraId="2FBC5B48" w14:textId="77777777" w:rsidR="00CF4935" w:rsidRDefault="00CF4935" w:rsidP="00CF4935">
      <w:pPr>
        <w:pStyle w:val="a6"/>
      </w:pPr>
      <w:r>
        <w:t xml:space="preserve">            tableMetaInfo.setTableSortColsJson(JSON.toJSONString(table.getSd().getSortCols()));</w:t>
      </w:r>
    </w:p>
    <w:p w14:paraId="6806B817" w14:textId="77777777" w:rsidR="00CF4935" w:rsidRDefault="00CF4935" w:rsidP="00CF4935">
      <w:pPr>
        <w:pStyle w:val="a6"/>
      </w:pPr>
      <w:r>
        <w:t xml:space="preserve">        }</w:t>
      </w:r>
    </w:p>
    <w:p w14:paraId="64D12983" w14:textId="77777777" w:rsidR="00CF4935" w:rsidRDefault="00CF4935" w:rsidP="00CF4935">
      <w:pPr>
        <w:pStyle w:val="a6"/>
      </w:pPr>
      <w:r>
        <w:t xml:space="preserve">        tableMetaInfo.setTableType( table.getTableType());</w:t>
      </w:r>
    </w:p>
    <w:p w14:paraId="47327AA7" w14:textId="77777777" w:rsidR="00CF4935" w:rsidRDefault="00CF4935" w:rsidP="00CF4935">
      <w:pPr>
        <w:pStyle w:val="a6"/>
      </w:pPr>
      <w:r>
        <w:t xml:space="preserve">        return tableMetaInfo;</w:t>
      </w:r>
    </w:p>
    <w:p w14:paraId="45D8230C" w14:textId="7698405E" w:rsidR="004A3958" w:rsidRPr="004A3958" w:rsidRDefault="00CF4935" w:rsidP="00CF4935">
      <w:pPr>
        <w:pStyle w:val="a6"/>
        <w:ind w:firstLine="420"/>
      </w:pPr>
      <w:r>
        <w:lastRenderedPageBreak/>
        <w:t xml:space="preserve">    }</w:t>
      </w:r>
      <w:r w:rsidR="004A3958" w:rsidRPr="004A3958">
        <w:br/>
      </w:r>
      <w:r>
        <w:rPr>
          <w:rFonts w:hint="eastAsia"/>
        </w:rPr>
        <w:t>}</w:t>
      </w:r>
    </w:p>
    <w:p w14:paraId="11DA1514" w14:textId="7DD6C681" w:rsidR="009A2A58" w:rsidRDefault="005D1205" w:rsidP="005D1205">
      <w:pPr>
        <w:pStyle w:val="2"/>
      </w:pPr>
      <w:r>
        <w:rPr>
          <w:rFonts w:hint="eastAsia"/>
        </w:rPr>
        <w:t>补充</w:t>
      </w:r>
      <w:r>
        <w:rPr>
          <w:rFonts w:hint="eastAsia"/>
        </w:rPr>
        <w:t xml:space="preserve"> </w:t>
      </w:r>
      <w:r>
        <w:t>HDFS</w:t>
      </w:r>
      <w:r>
        <w:rPr>
          <w:rFonts w:hint="eastAsia"/>
        </w:rPr>
        <w:t>相关信息</w:t>
      </w:r>
    </w:p>
    <w:p w14:paraId="2557D115" w14:textId="591777E7" w:rsidR="00D16C40" w:rsidRDefault="00D16C40" w:rsidP="00D16C40">
      <w:r>
        <w:rPr>
          <w:rFonts w:hint="eastAsia"/>
        </w:rPr>
        <w:t>需要从</w:t>
      </w:r>
      <w:r>
        <w:rPr>
          <w:rFonts w:hint="eastAsia"/>
        </w:rPr>
        <w:t>h</w:t>
      </w:r>
      <w:r>
        <w:t>dfs</w:t>
      </w:r>
      <w:r>
        <w:rPr>
          <w:rFonts w:hint="eastAsia"/>
        </w:rPr>
        <w:t>提取一些数据信息</w:t>
      </w:r>
    </w:p>
    <w:p w14:paraId="15FD924A" w14:textId="3EE06001" w:rsidR="00D16C40" w:rsidRPr="00CA5D6F" w:rsidRDefault="00D97737" w:rsidP="00CA5D6F">
      <w:pPr>
        <w:pStyle w:val="a6"/>
        <w:rPr>
          <w:color w:val="080808"/>
        </w:rPr>
      </w:pPr>
      <w:r w:rsidRPr="00BA4329">
        <w:t xml:space="preserve">create table  </w:t>
      </w:r>
      <w:r w:rsidRPr="00BA4329">
        <w:rPr>
          <w:color w:val="000000"/>
        </w:rPr>
        <w:t>table_meta_info</w:t>
      </w:r>
      <w:r w:rsidRPr="00BA4329">
        <w:rPr>
          <w:color w:val="000000"/>
        </w:rPr>
        <w:br/>
      </w:r>
      <w:r w:rsidRPr="00BA4329">
        <w:rPr>
          <w:color w:val="080808"/>
        </w:rPr>
        <w:t>(</w:t>
      </w:r>
      <w:r w:rsidRPr="00BA4329">
        <w:rPr>
          <w:color w:val="080808"/>
        </w:rPr>
        <w:br/>
        <w:t xml:space="preserve">    </w:t>
      </w:r>
      <w:r w:rsidRPr="00BA4329">
        <w:rPr>
          <w:color w:val="871094"/>
        </w:rPr>
        <w:t xml:space="preserve">id                      </w:t>
      </w:r>
      <w:r w:rsidRPr="00BA4329">
        <w:t>bigint</w:t>
      </w:r>
      <w:r>
        <w:rPr>
          <w:rFonts w:hint="eastAsia"/>
        </w:rPr>
        <w:t xml:space="preserve"> </w:t>
      </w:r>
      <w:r w:rsidRPr="00BA4329">
        <w:t xml:space="preserve">primary key auto_increment comment </w:t>
      </w:r>
      <w:r w:rsidRPr="00BA4329">
        <w:rPr>
          <w:color w:val="067D17"/>
        </w:rPr>
        <w:t>'</w:t>
      </w:r>
      <w:r w:rsidRPr="00BA4329">
        <w:rPr>
          <w:rFonts w:ascii="宋体" w:hAnsi="宋体" w:hint="eastAsia"/>
          <w:color w:val="067D17"/>
        </w:rPr>
        <w:t>表</w:t>
      </w:r>
      <w:r w:rsidRPr="00BA4329">
        <w:rPr>
          <w:color w:val="067D17"/>
        </w:rPr>
        <w:t>id'</w:t>
      </w:r>
      <w:r>
        <w:rPr>
          <w:rFonts w:hint="eastAsia"/>
          <w:color w:val="067D17"/>
        </w:rPr>
        <w:t>,</w:t>
      </w:r>
      <w:r w:rsidRPr="00BA4329">
        <w:rPr>
          <w:color w:val="080808"/>
        </w:rPr>
        <w:br/>
        <w:t xml:space="preserve">    </w:t>
      </w:r>
      <w:r w:rsidRPr="00BA4329">
        <w:rPr>
          <w:color w:val="871094"/>
        </w:rPr>
        <w:t xml:space="preserve">table_name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表名</w:t>
      </w:r>
      <w:r w:rsidRPr="00BA4329">
        <w:rPr>
          <w:color w:val="067D17"/>
        </w:rPr>
        <w:t>'</w:t>
      </w:r>
      <w:r w:rsidRPr="00BA4329">
        <w:rPr>
          <w:color w:val="080808"/>
        </w:rPr>
        <w:t>,</w:t>
      </w:r>
      <w:r w:rsidRPr="00BA4329">
        <w:rPr>
          <w:color w:val="080808"/>
        </w:rPr>
        <w:br/>
        <w:t xml:space="preserve">    </w:t>
      </w:r>
      <w:r w:rsidRPr="00BA4329">
        <w:rPr>
          <w:color w:val="871094"/>
        </w:rPr>
        <w:t xml:space="preserve">schema_name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库名</w:t>
      </w:r>
      <w:r w:rsidRPr="00BA4329">
        <w:rPr>
          <w:color w:val="067D17"/>
        </w:rPr>
        <w:t>'</w:t>
      </w:r>
      <w:r w:rsidRPr="00BA4329">
        <w:rPr>
          <w:color w:val="080808"/>
        </w:rPr>
        <w:t>,</w:t>
      </w:r>
      <w:r w:rsidRPr="00BA4329">
        <w:rPr>
          <w:color w:val="080808"/>
        </w:rPr>
        <w:br/>
        <w:t xml:space="preserve">    </w:t>
      </w:r>
      <w:r w:rsidRPr="00BA4329">
        <w:rPr>
          <w:color w:val="871094"/>
        </w:rPr>
        <w:t xml:space="preserve">col_name_json           </w:t>
      </w:r>
      <w:r w:rsidRPr="00BA4329">
        <w:t>varchar</w:t>
      </w:r>
      <w:r w:rsidRPr="00BA4329">
        <w:rPr>
          <w:color w:val="080808"/>
        </w:rPr>
        <w:t>(</w:t>
      </w:r>
      <w:r w:rsidRPr="00BA4329">
        <w:rPr>
          <w:color w:val="1750EB"/>
        </w:rPr>
        <w:t>2000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字段名</w:t>
      </w:r>
      <w:r w:rsidRPr="00BA4329">
        <w:rPr>
          <w:color w:val="067D17"/>
        </w:rPr>
        <w:t xml:space="preserve">json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partition_col_name_json </w:t>
      </w:r>
      <w:r w:rsidRPr="00BA4329">
        <w:t>varchar</w:t>
      </w:r>
      <w:r w:rsidRPr="00BA4329">
        <w:rPr>
          <w:color w:val="080808"/>
        </w:rPr>
        <w:t>(</w:t>
      </w:r>
      <w:r w:rsidRPr="00BA4329">
        <w:rPr>
          <w:color w:val="1750EB"/>
        </w:rPr>
        <w:t>4000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分区字段名</w:t>
      </w:r>
      <w:r w:rsidRPr="00BA4329">
        <w:rPr>
          <w:color w:val="067D17"/>
        </w:rPr>
        <w:t xml:space="preserve">json(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table_fs_owner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'hdfs</w:t>
      </w:r>
      <w:r w:rsidRPr="00BA4329">
        <w:rPr>
          <w:rFonts w:ascii="宋体" w:hAnsi="宋体" w:hint="eastAsia"/>
          <w:color w:val="067D17"/>
        </w:rPr>
        <w:t>所属人</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table_parameters_json   </w:t>
      </w:r>
      <w:r w:rsidRPr="00BA4329">
        <w:t>varchar</w:t>
      </w:r>
      <w:r w:rsidRPr="00BA4329">
        <w:rPr>
          <w:color w:val="080808"/>
        </w:rPr>
        <w:t>(</w:t>
      </w:r>
      <w:r w:rsidRPr="00BA4329">
        <w:rPr>
          <w:color w:val="1750EB"/>
        </w:rPr>
        <w:t>2000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参数信息</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table_comment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表备注</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table_fs_path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'hdfs</w:t>
      </w:r>
      <w:r w:rsidRPr="00BA4329">
        <w:rPr>
          <w:rFonts w:ascii="宋体" w:hAnsi="宋体" w:hint="eastAsia"/>
          <w:color w:val="067D17"/>
        </w:rPr>
        <w:t>路径</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table_input_format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输入格式</w:t>
      </w:r>
      <w:r w:rsidRPr="00BA4329">
        <w:rPr>
          <w:color w:val="067D17"/>
        </w:rPr>
        <w:t xml:space="preserve">(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table_output_format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输出格式</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table_row_format_serde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行格式</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table_create_time       </w:t>
      </w:r>
      <w:r>
        <w:t xml:space="preserve">datetime    </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表创建时间</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table_type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表类型</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table_bucket_cols_json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分桶列</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table_bucket_num        </w:t>
      </w:r>
      <w:r w:rsidRPr="00BA4329">
        <w:t xml:space="preserve">bigint        null comment </w:t>
      </w:r>
      <w:r w:rsidRPr="00BA4329">
        <w:rPr>
          <w:color w:val="067D17"/>
        </w:rPr>
        <w:t>'</w:t>
      </w:r>
      <w:r w:rsidRPr="00BA4329">
        <w:rPr>
          <w:rFonts w:ascii="宋体" w:hAnsi="宋体" w:hint="eastAsia"/>
          <w:color w:val="067D17"/>
        </w:rPr>
        <w:t>分桶个数</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BA4329">
        <w:rPr>
          <w:color w:val="871094"/>
        </w:rPr>
        <w:t xml:space="preserve">table_sort_cols_json    </w:t>
      </w:r>
      <w:r w:rsidRPr="00BA4329">
        <w:t>varchar</w:t>
      </w:r>
      <w:r w:rsidRPr="00BA4329">
        <w:rPr>
          <w:color w:val="080808"/>
        </w:rPr>
        <w:t>(</w:t>
      </w:r>
      <w:r w:rsidRPr="00BA4329">
        <w:rPr>
          <w:color w:val="1750EB"/>
        </w:rPr>
        <w:t>200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排序列</w:t>
      </w:r>
      <w:r w:rsidRPr="00BA4329">
        <w:rPr>
          <w:color w:val="067D17"/>
        </w:rPr>
        <w:t xml:space="preserve"> ( </w:t>
      </w:r>
      <w:r w:rsidRPr="00BA4329">
        <w:rPr>
          <w:rFonts w:ascii="宋体" w:hAnsi="宋体" w:hint="eastAsia"/>
          <w:color w:val="067D17"/>
        </w:rPr>
        <w:t>来源</w:t>
      </w:r>
      <w:r w:rsidRPr="00BA4329">
        <w:rPr>
          <w:color w:val="067D17"/>
        </w:rPr>
        <w:t>:hive)'</w:t>
      </w:r>
      <w:r w:rsidRPr="00BA4329">
        <w:rPr>
          <w:color w:val="080808"/>
        </w:rPr>
        <w:t>,</w:t>
      </w:r>
      <w:r w:rsidRPr="00BA4329">
        <w:rPr>
          <w:color w:val="080808"/>
        </w:rPr>
        <w:br/>
        <w:t xml:space="preserve">    </w:t>
      </w:r>
      <w:r w:rsidRPr="00D97737">
        <w:rPr>
          <w:color w:val="FF0000"/>
        </w:rPr>
        <w:t>table_size              bigint        null comment '</w:t>
      </w:r>
      <w:r w:rsidRPr="00D97737">
        <w:rPr>
          <w:rFonts w:ascii="宋体" w:hAnsi="宋体" w:hint="eastAsia"/>
          <w:color w:val="FF0000"/>
        </w:rPr>
        <w:t>数据量大小</w:t>
      </w:r>
      <w:r w:rsidRPr="00D97737">
        <w:rPr>
          <w:color w:val="FF0000"/>
        </w:rPr>
        <w:t xml:space="preserve"> ( </w:t>
      </w:r>
      <w:r w:rsidRPr="00D97737">
        <w:rPr>
          <w:rFonts w:ascii="宋体" w:hAnsi="宋体" w:hint="eastAsia"/>
          <w:color w:val="FF0000"/>
        </w:rPr>
        <w:t>来源</w:t>
      </w:r>
      <w:r w:rsidRPr="00D97737">
        <w:rPr>
          <w:color w:val="FF0000"/>
        </w:rPr>
        <w:t>:hdfs)',</w:t>
      </w:r>
      <w:r w:rsidRPr="00D97737">
        <w:rPr>
          <w:color w:val="FF0000"/>
        </w:rPr>
        <w:br/>
        <w:t xml:space="preserve">    table_total_size        bigint        null comment '</w:t>
      </w:r>
      <w:r w:rsidRPr="00D97737">
        <w:rPr>
          <w:rFonts w:ascii="宋体" w:hAnsi="宋体" w:hint="eastAsia"/>
          <w:color w:val="FF0000"/>
        </w:rPr>
        <w:t>所有副本数据总量大小</w:t>
      </w:r>
      <w:r w:rsidRPr="00D97737">
        <w:rPr>
          <w:color w:val="FF0000"/>
        </w:rPr>
        <w:t xml:space="preserve">  ( </w:t>
      </w:r>
      <w:r w:rsidRPr="00D97737">
        <w:rPr>
          <w:rFonts w:ascii="宋体" w:hAnsi="宋体" w:hint="eastAsia"/>
          <w:color w:val="FF0000"/>
        </w:rPr>
        <w:t>来源</w:t>
      </w:r>
      <w:r w:rsidRPr="00D97737">
        <w:rPr>
          <w:color w:val="FF0000"/>
        </w:rPr>
        <w:t>:hdfs)',</w:t>
      </w:r>
      <w:r w:rsidRPr="00D97737">
        <w:rPr>
          <w:color w:val="FF0000"/>
        </w:rPr>
        <w:br/>
        <w:t xml:space="preserve">    table_last_modify_time  datetime      null comment '</w:t>
      </w:r>
      <w:r w:rsidRPr="00D97737">
        <w:rPr>
          <w:rFonts w:ascii="宋体" w:hAnsi="宋体" w:hint="eastAsia"/>
          <w:color w:val="FF0000"/>
        </w:rPr>
        <w:t>最后修改时间</w:t>
      </w:r>
      <w:r w:rsidRPr="00D97737">
        <w:rPr>
          <w:color w:val="FF0000"/>
        </w:rPr>
        <w:t xml:space="preserve">   ( </w:t>
      </w:r>
      <w:r w:rsidRPr="00D97737">
        <w:rPr>
          <w:rFonts w:ascii="宋体" w:hAnsi="宋体" w:hint="eastAsia"/>
          <w:color w:val="FF0000"/>
        </w:rPr>
        <w:t>来源</w:t>
      </w:r>
      <w:r w:rsidRPr="00D97737">
        <w:rPr>
          <w:color w:val="FF0000"/>
        </w:rPr>
        <w:t>:hdfs)',</w:t>
      </w:r>
      <w:r w:rsidRPr="00D97737">
        <w:rPr>
          <w:color w:val="FF0000"/>
        </w:rPr>
        <w:br/>
        <w:t xml:space="preserve">    table_last_access_time  datetime      null comment '</w:t>
      </w:r>
      <w:r w:rsidRPr="00D97737">
        <w:rPr>
          <w:rFonts w:ascii="宋体" w:hAnsi="宋体" w:hint="eastAsia"/>
          <w:color w:val="FF0000"/>
        </w:rPr>
        <w:t>最后访问时间</w:t>
      </w:r>
      <w:r w:rsidRPr="00D97737">
        <w:rPr>
          <w:rFonts w:ascii="宋体" w:hAnsi="宋体"/>
          <w:color w:val="FF0000"/>
        </w:rPr>
        <w:t xml:space="preserve"> </w:t>
      </w:r>
      <w:r w:rsidRPr="00D97737">
        <w:rPr>
          <w:color w:val="FF0000"/>
        </w:rPr>
        <w:t xml:space="preserve">  ( </w:t>
      </w:r>
      <w:r w:rsidRPr="00D97737">
        <w:rPr>
          <w:rFonts w:ascii="宋体" w:hAnsi="宋体" w:hint="eastAsia"/>
          <w:color w:val="FF0000"/>
        </w:rPr>
        <w:t>来源</w:t>
      </w:r>
      <w:r w:rsidRPr="00D97737">
        <w:rPr>
          <w:color w:val="FF0000"/>
        </w:rPr>
        <w:t>:hdfs)',</w:t>
      </w:r>
      <w:r w:rsidRPr="00D97737">
        <w:rPr>
          <w:color w:val="FF0000"/>
        </w:rPr>
        <w:br/>
        <w:t xml:space="preserve">    fs_capcity_size         bigint        null comment '</w:t>
      </w:r>
      <w:r w:rsidRPr="00D97737">
        <w:rPr>
          <w:rFonts w:ascii="宋体" w:hAnsi="宋体" w:hint="eastAsia"/>
          <w:color w:val="FF0000"/>
        </w:rPr>
        <w:t>当前文件系统容量</w:t>
      </w:r>
      <w:r w:rsidRPr="00D97737">
        <w:rPr>
          <w:color w:val="FF0000"/>
        </w:rPr>
        <w:t xml:space="preserve">   ( </w:t>
      </w:r>
      <w:r w:rsidRPr="00D97737">
        <w:rPr>
          <w:rFonts w:ascii="宋体" w:hAnsi="宋体" w:hint="eastAsia"/>
          <w:color w:val="FF0000"/>
        </w:rPr>
        <w:t>来源</w:t>
      </w:r>
      <w:r w:rsidRPr="00D97737">
        <w:rPr>
          <w:color w:val="FF0000"/>
        </w:rPr>
        <w:t>:hdfs)',</w:t>
      </w:r>
      <w:r w:rsidRPr="00D97737">
        <w:rPr>
          <w:color w:val="FF0000"/>
        </w:rPr>
        <w:br/>
        <w:t xml:space="preserve">    fs_used_size            bigint        null comment '</w:t>
      </w:r>
      <w:r w:rsidRPr="00D97737">
        <w:rPr>
          <w:rFonts w:ascii="宋体" w:hAnsi="宋体" w:hint="eastAsia"/>
          <w:color w:val="FF0000"/>
        </w:rPr>
        <w:t>当前文件系统使用量</w:t>
      </w:r>
      <w:r w:rsidRPr="00D97737">
        <w:rPr>
          <w:color w:val="FF0000"/>
        </w:rPr>
        <w:t xml:space="preserve">   ( </w:t>
      </w:r>
      <w:r w:rsidRPr="00D97737">
        <w:rPr>
          <w:rFonts w:ascii="宋体" w:hAnsi="宋体" w:hint="eastAsia"/>
          <w:color w:val="FF0000"/>
        </w:rPr>
        <w:t>来源</w:t>
      </w:r>
      <w:r w:rsidRPr="00D97737">
        <w:rPr>
          <w:color w:val="FF0000"/>
        </w:rPr>
        <w:t>:hdfs)',</w:t>
      </w:r>
      <w:r w:rsidRPr="00D97737">
        <w:rPr>
          <w:color w:val="FF0000"/>
        </w:rPr>
        <w:br/>
        <w:t xml:space="preserve">    fs_remain_size          bigint        null comment '</w:t>
      </w:r>
      <w:r w:rsidRPr="00D97737">
        <w:rPr>
          <w:rFonts w:ascii="宋体" w:hAnsi="宋体" w:hint="eastAsia"/>
          <w:color w:val="FF0000"/>
        </w:rPr>
        <w:t>当前文件系统剩余量</w:t>
      </w:r>
      <w:r w:rsidRPr="00D97737">
        <w:rPr>
          <w:color w:val="FF0000"/>
        </w:rPr>
        <w:t xml:space="preserve">   ( </w:t>
      </w:r>
      <w:r w:rsidRPr="00D97737">
        <w:rPr>
          <w:rFonts w:ascii="宋体" w:hAnsi="宋体" w:hint="eastAsia"/>
          <w:color w:val="FF0000"/>
        </w:rPr>
        <w:t>来源</w:t>
      </w:r>
      <w:r w:rsidRPr="00D97737">
        <w:rPr>
          <w:color w:val="FF0000"/>
        </w:rPr>
        <w:t>:hdfs)',</w:t>
      </w:r>
      <w:r w:rsidRPr="00D97737">
        <w:rPr>
          <w:color w:val="FF0000"/>
        </w:rPr>
        <w:br/>
      </w:r>
      <w:r w:rsidRPr="00BA4329">
        <w:rPr>
          <w:color w:val="080808"/>
        </w:rPr>
        <w:t xml:space="preserve">    </w:t>
      </w:r>
      <w:r w:rsidRPr="00BA4329">
        <w:rPr>
          <w:color w:val="871094"/>
        </w:rPr>
        <w:t xml:space="preserve">assess_date             </w:t>
      </w:r>
      <w:r w:rsidRPr="00BA4329">
        <w:t>varchar</w:t>
      </w:r>
      <w:r w:rsidRPr="00BA4329">
        <w:rPr>
          <w:color w:val="080808"/>
        </w:rPr>
        <w:t>(</w:t>
      </w:r>
      <w:r w:rsidRPr="00BA4329">
        <w:rPr>
          <w:color w:val="1750EB"/>
        </w:rPr>
        <w:t>10</w:t>
      </w:r>
      <w:r w:rsidRPr="00BA4329">
        <w:rPr>
          <w:color w:val="080808"/>
        </w:rPr>
        <w:t xml:space="preserve">)   </w:t>
      </w:r>
      <w:r w:rsidRPr="00BA4329">
        <w:t xml:space="preserve">null comment </w:t>
      </w:r>
      <w:r w:rsidRPr="00BA4329">
        <w:rPr>
          <w:color w:val="067D17"/>
        </w:rPr>
        <w:t>'</w:t>
      </w:r>
      <w:r w:rsidRPr="00BA4329">
        <w:rPr>
          <w:rFonts w:ascii="宋体" w:hAnsi="宋体" w:hint="eastAsia"/>
          <w:color w:val="067D17"/>
        </w:rPr>
        <w:t>考评日期</w:t>
      </w:r>
      <w:r w:rsidRPr="00BA4329">
        <w:rPr>
          <w:color w:val="067D17"/>
        </w:rPr>
        <w:t xml:space="preserve"> '</w:t>
      </w:r>
      <w:r w:rsidRPr="00BA4329">
        <w:rPr>
          <w:color w:val="080808"/>
        </w:rPr>
        <w:t>,</w:t>
      </w:r>
      <w:r w:rsidRPr="00BA4329">
        <w:rPr>
          <w:color w:val="080808"/>
        </w:rPr>
        <w:br/>
        <w:t xml:space="preserve">    </w:t>
      </w:r>
      <w:r w:rsidRPr="00BA4329">
        <w:rPr>
          <w:color w:val="871094"/>
        </w:rPr>
        <w:t xml:space="preserve">create_time             </w:t>
      </w:r>
      <w:r w:rsidRPr="00BA4329">
        <w:t xml:space="preserve">datetime      null comment </w:t>
      </w:r>
      <w:r w:rsidRPr="00BA4329">
        <w:rPr>
          <w:color w:val="067D17"/>
        </w:rPr>
        <w:t>'</w:t>
      </w:r>
      <w:r w:rsidRPr="00BA4329">
        <w:rPr>
          <w:rFonts w:ascii="宋体" w:hAnsi="宋体" w:hint="eastAsia"/>
          <w:color w:val="067D17"/>
        </w:rPr>
        <w:t>创建时间</w:t>
      </w:r>
      <w:r w:rsidRPr="00BA4329">
        <w:rPr>
          <w:color w:val="067D17"/>
        </w:rPr>
        <w:t xml:space="preserve"> (</w:t>
      </w:r>
      <w:r w:rsidRPr="00BA4329">
        <w:rPr>
          <w:rFonts w:ascii="宋体" w:hAnsi="宋体" w:hint="eastAsia"/>
          <w:color w:val="067D17"/>
        </w:rPr>
        <w:t>自动生成</w:t>
      </w:r>
      <w:r w:rsidRPr="00BA4329">
        <w:rPr>
          <w:color w:val="067D17"/>
        </w:rPr>
        <w:t>)'</w:t>
      </w:r>
      <w:r w:rsidRPr="00BA4329">
        <w:rPr>
          <w:color w:val="080808"/>
        </w:rPr>
        <w:t>,</w:t>
      </w:r>
      <w:r w:rsidRPr="00BA4329">
        <w:rPr>
          <w:color w:val="080808"/>
        </w:rPr>
        <w:br/>
        <w:t xml:space="preserve">    </w:t>
      </w:r>
      <w:r w:rsidRPr="00BA4329">
        <w:rPr>
          <w:color w:val="871094"/>
        </w:rPr>
        <w:t xml:space="preserve">update_time             </w:t>
      </w:r>
      <w:r w:rsidRPr="00BA4329">
        <w:t xml:space="preserve">datetime      null comment </w:t>
      </w:r>
      <w:r w:rsidRPr="00BA4329">
        <w:rPr>
          <w:color w:val="067D17"/>
        </w:rPr>
        <w:t>'</w:t>
      </w:r>
      <w:r w:rsidRPr="00BA4329">
        <w:rPr>
          <w:rFonts w:ascii="宋体" w:hAnsi="宋体" w:hint="eastAsia"/>
          <w:color w:val="067D17"/>
        </w:rPr>
        <w:t>更新时间</w:t>
      </w:r>
      <w:r w:rsidRPr="00BA4329">
        <w:rPr>
          <w:color w:val="067D17"/>
        </w:rPr>
        <w:t xml:space="preserve">  (</w:t>
      </w:r>
      <w:r w:rsidRPr="00BA4329">
        <w:rPr>
          <w:rFonts w:ascii="宋体" w:hAnsi="宋体" w:hint="eastAsia"/>
          <w:color w:val="067D17"/>
        </w:rPr>
        <w:t>自动生成</w:t>
      </w:r>
      <w:r w:rsidRPr="00BA4329">
        <w:rPr>
          <w:color w:val="067D17"/>
        </w:rPr>
        <w:t>)'</w:t>
      </w:r>
      <w:r w:rsidRPr="00BA4329">
        <w:rPr>
          <w:color w:val="080808"/>
        </w:rPr>
        <w:t>,</w:t>
      </w:r>
      <w:r w:rsidRPr="00BA4329">
        <w:rPr>
          <w:color w:val="080808"/>
        </w:rPr>
        <w:br/>
        <w:t xml:space="preserve">    </w:t>
      </w:r>
      <w:r w:rsidRPr="00BA4329">
        <w:t xml:space="preserve">constraint </w:t>
      </w:r>
      <w:r w:rsidRPr="00BA4329">
        <w:rPr>
          <w:color w:val="080808"/>
        </w:rPr>
        <w:t>table_meta_info_pk</w:t>
      </w:r>
      <w:r w:rsidRPr="00BA4329">
        <w:rPr>
          <w:color w:val="080808"/>
        </w:rPr>
        <w:br/>
        <w:t xml:space="preserve">        </w:t>
      </w:r>
      <w:r w:rsidRPr="00BA4329">
        <w:t xml:space="preserve">unique </w:t>
      </w:r>
      <w:r w:rsidRPr="00BA4329">
        <w:rPr>
          <w:color w:val="080808"/>
        </w:rPr>
        <w:t>(</w:t>
      </w:r>
      <w:r w:rsidRPr="00BA4329">
        <w:rPr>
          <w:color w:val="871094"/>
        </w:rPr>
        <w:t>table_name</w:t>
      </w:r>
      <w:r w:rsidRPr="00BA4329">
        <w:rPr>
          <w:color w:val="080808"/>
        </w:rPr>
        <w:t xml:space="preserve">, </w:t>
      </w:r>
      <w:r w:rsidRPr="00BA4329">
        <w:rPr>
          <w:color w:val="871094"/>
        </w:rPr>
        <w:t>schema_name</w:t>
      </w:r>
      <w:r w:rsidRPr="00BA4329">
        <w:rPr>
          <w:color w:val="080808"/>
        </w:rPr>
        <w:t xml:space="preserve">, </w:t>
      </w:r>
      <w:r w:rsidRPr="00BA4329">
        <w:rPr>
          <w:color w:val="871094"/>
        </w:rPr>
        <w:t>assess_date</w:t>
      </w:r>
      <w:r w:rsidRPr="00BA4329">
        <w:rPr>
          <w:color w:val="080808"/>
        </w:rPr>
        <w:t>)</w:t>
      </w:r>
      <w:r w:rsidRPr="00BA4329">
        <w:rPr>
          <w:color w:val="080808"/>
        </w:rPr>
        <w:br/>
        <w:t>)</w:t>
      </w:r>
      <w:r w:rsidRPr="00BA4329">
        <w:rPr>
          <w:color w:val="080808"/>
        </w:rPr>
        <w:br/>
        <w:t xml:space="preserve">    </w:t>
      </w:r>
      <w:r w:rsidRPr="00BA4329">
        <w:t xml:space="preserve">comment </w:t>
      </w:r>
      <w:r w:rsidRPr="00BA4329">
        <w:rPr>
          <w:color w:val="067D17"/>
        </w:rPr>
        <w:t>'</w:t>
      </w:r>
      <w:r w:rsidRPr="00BA4329">
        <w:rPr>
          <w:rFonts w:ascii="宋体" w:hAnsi="宋体" w:hint="eastAsia"/>
          <w:color w:val="067D17"/>
        </w:rPr>
        <w:t>元数据表</w:t>
      </w:r>
      <w:r w:rsidRPr="00BA4329">
        <w:rPr>
          <w:color w:val="067D17"/>
        </w:rPr>
        <w:t>'</w:t>
      </w:r>
      <w:r w:rsidRPr="00BA4329">
        <w:rPr>
          <w:color w:val="080808"/>
        </w:rPr>
        <w:t>;</w:t>
      </w:r>
    </w:p>
    <w:p w14:paraId="58AAFFC5" w14:textId="096A636B" w:rsidR="0001245E" w:rsidRDefault="0001245E" w:rsidP="00ED3BD2">
      <w:pPr>
        <w:ind w:firstLineChars="0"/>
      </w:pPr>
      <w:r>
        <w:rPr>
          <w:rFonts w:hint="eastAsia"/>
        </w:rPr>
        <w:t>难点：这里要统计表的大小、以及数据的最后修改</w:t>
      </w:r>
      <w:r w:rsidR="00264ACB">
        <w:rPr>
          <w:rFonts w:hint="eastAsia"/>
        </w:rPr>
        <w:t>和访问日期，</w:t>
      </w:r>
      <w:r w:rsidR="008654A2">
        <w:rPr>
          <w:rFonts w:hint="eastAsia"/>
        </w:rPr>
        <w:t>不能以文件夹为准，需要遍历文件夹以及其下的子文件夹和文件，最终汇总或者比较得出。</w:t>
      </w:r>
    </w:p>
    <w:p w14:paraId="6489C8A8" w14:textId="5174AEA0" w:rsidR="008F2ACD" w:rsidRDefault="008F2ACD" w:rsidP="00ED3BD2">
      <w:pPr>
        <w:ind w:firstLineChars="0"/>
      </w:pPr>
      <w:r>
        <w:rPr>
          <w:rFonts w:hint="eastAsia"/>
        </w:rPr>
        <w:t>而文件夹这种树形结构的访问非常适合使用递归来操作遍历。</w:t>
      </w:r>
    </w:p>
    <w:p w14:paraId="7A73D8E8" w14:textId="4A378137" w:rsidR="005D1205" w:rsidRDefault="004C2F1C" w:rsidP="007D004F">
      <w:pPr>
        <w:pStyle w:val="3"/>
      </w:pPr>
      <w:r>
        <w:rPr>
          <w:rFonts w:hint="eastAsia"/>
        </w:rPr>
        <w:t>在服务层添加如下代码</w:t>
      </w:r>
    </w:p>
    <w:p w14:paraId="4BDBF128" w14:textId="634FABA2" w:rsidR="00CF4935" w:rsidRDefault="004C2F1C" w:rsidP="00CF4935">
      <w:pPr>
        <w:pStyle w:val="a6"/>
        <w:ind w:left="450" w:hangingChars="300" w:hanging="450"/>
      </w:pPr>
      <w:r w:rsidRPr="004C2F1C">
        <w:rPr>
          <w:rFonts w:ascii="宋体" w:hAnsi="宋体" w:hint="eastAsia"/>
          <w:i/>
          <w:iCs/>
          <w:color w:val="5A47AC"/>
        </w:rPr>
        <w:br/>
      </w:r>
      <w:r w:rsidR="00CF4935">
        <w:t>/**</w:t>
      </w:r>
    </w:p>
    <w:p w14:paraId="4FBF6AC4" w14:textId="77777777" w:rsidR="00CF4935" w:rsidRDefault="00CF4935" w:rsidP="00CF4935">
      <w:pPr>
        <w:pStyle w:val="a6"/>
      </w:pPr>
      <w:r>
        <w:rPr>
          <w:rFonts w:hint="eastAsia"/>
        </w:rPr>
        <w:t xml:space="preserve">     * </w:t>
      </w:r>
      <w:r>
        <w:rPr>
          <w:rFonts w:hint="eastAsia"/>
        </w:rPr>
        <w:t>取</w:t>
      </w:r>
      <w:r>
        <w:rPr>
          <w:rFonts w:hint="eastAsia"/>
        </w:rPr>
        <w:t>hdfs</w:t>
      </w:r>
      <w:r>
        <w:rPr>
          <w:rFonts w:hint="eastAsia"/>
        </w:rPr>
        <w:t>的元数据信息</w:t>
      </w:r>
    </w:p>
    <w:p w14:paraId="7D6FB5DE" w14:textId="77777777" w:rsidR="00CF4935" w:rsidRDefault="00CF4935" w:rsidP="00CF4935">
      <w:pPr>
        <w:pStyle w:val="a6"/>
      </w:pPr>
      <w:r>
        <w:t xml:space="preserve">     * @param tableMetaInfo</w:t>
      </w:r>
    </w:p>
    <w:p w14:paraId="41A10F97" w14:textId="77777777" w:rsidR="00CF4935" w:rsidRDefault="00CF4935" w:rsidP="00CF4935">
      <w:pPr>
        <w:pStyle w:val="a6"/>
      </w:pPr>
      <w:r>
        <w:t xml:space="preserve">     */</w:t>
      </w:r>
    </w:p>
    <w:p w14:paraId="5ADFFD21" w14:textId="53524D5D" w:rsidR="00CF4935" w:rsidRDefault="00CF4935" w:rsidP="00CF4935">
      <w:pPr>
        <w:pStyle w:val="a6"/>
      </w:pPr>
      <w:r>
        <w:t>private void addHdfsInfo(TableMetaInfo tableMetaInfo) throws Exception {</w:t>
      </w:r>
    </w:p>
    <w:p w14:paraId="5DFEBCB1" w14:textId="77777777" w:rsidR="00CF4935" w:rsidRDefault="00CF4935" w:rsidP="00CF4935">
      <w:pPr>
        <w:pStyle w:val="a6"/>
      </w:pPr>
      <w:r>
        <w:rPr>
          <w:rFonts w:hint="eastAsia"/>
        </w:rPr>
        <w:t xml:space="preserve">        // 1. </w:t>
      </w:r>
      <w:r>
        <w:rPr>
          <w:rFonts w:hint="eastAsia"/>
        </w:rPr>
        <w:t>连接</w:t>
      </w:r>
      <w:r>
        <w:rPr>
          <w:rFonts w:hint="eastAsia"/>
        </w:rPr>
        <w:t>hdfs</w:t>
      </w:r>
      <w:r>
        <w:rPr>
          <w:rFonts w:hint="eastAsia"/>
        </w:rPr>
        <w:t>客户端</w:t>
      </w:r>
      <w:r>
        <w:rPr>
          <w:rFonts w:hint="eastAsia"/>
        </w:rPr>
        <w:t xml:space="preserve"> FileSystem</w:t>
      </w:r>
    </w:p>
    <w:p w14:paraId="1099CD1D" w14:textId="77777777" w:rsidR="00CF4935" w:rsidRDefault="00CF4935" w:rsidP="00CF4935">
      <w:pPr>
        <w:pStyle w:val="a6"/>
      </w:pPr>
      <w:r>
        <w:t xml:space="preserve">        FileSystem fs =</w:t>
      </w:r>
    </w:p>
    <w:p w14:paraId="775E79D8" w14:textId="77777777" w:rsidR="00CF4935" w:rsidRDefault="00CF4935" w:rsidP="00CF4935">
      <w:pPr>
        <w:pStyle w:val="a6"/>
      </w:pPr>
      <w:r>
        <w:t xml:space="preserve">                FileSystem.get(new URI(tableMetaInfo.getTableFsPath()), new Configuration(), tableMetaInfo.getTableFsOwner());</w:t>
      </w:r>
    </w:p>
    <w:p w14:paraId="7E754907" w14:textId="77777777" w:rsidR="00CF4935" w:rsidRDefault="00CF4935" w:rsidP="00CF4935">
      <w:pPr>
        <w:pStyle w:val="a6"/>
      </w:pPr>
      <w:r>
        <w:rPr>
          <w:rFonts w:hint="eastAsia"/>
        </w:rPr>
        <w:t xml:space="preserve">        //</w:t>
      </w:r>
      <w:r>
        <w:rPr>
          <w:rFonts w:hint="eastAsia"/>
        </w:rPr>
        <w:t>获取表路径下所有的文件及目录</w:t>
      </w:r>
    </w:p>
    <w:p w14:paraId="747F9198" w14:textId="77777777" w:rsidR="00CF4935" w:rsidRDefault="00CF4935" w:rsidP="00CF4935">
      <w:pPr>
        <w:pStyle w:val="a6"/>
      </w:pPr>
      <w:r>
        <w:t xml:space="preserve">        FileStatus[] listStatus = fs.listStatus(new Path(tableMetaInfo.getTableFsPath()));</w:t>
      </w:r>
    </w:p>
    <w:p w14:paraId="5D015E64" w14:textId="77777777" w:rsidR="00CF4935" w:rsidRDefault="00CF4935" w:rsidP="00CF4935">
      <w:pPr>
        <w:pStyle w:val="a6"/>
      </w:pPr>
      <w:r>
        <w:rPr>
          <w:rFonts w:hint="eastAsia"/>
        </w:rPr>
        <w:t xml:space="preserve">        //</w:t>
      </w:r>
      <w:r>
        <w:rPr>
          <w:rFonts w:hint="eastAsia"/>
        </w:rPr>
        <w:t>递归补充文件相关信息</w:t>
      </w:r>
    </w:p>
    <w:p w14:paraId="188F0B01" w14:textId="77777777" w:rsidR="00CF4935" w:rsidRDefault="00CF4935" w:rsidP="00CF4935">
      <w:pPr>
        <w:pStyle w:val="a6"/>
      </w:pPr>
      <w:r>
        <w:t xml:space="preserve">        addFileInfo( listStatus , tableMetaInfo , fs );</w:t>
      </w:r>
    </w:p>
    <w:p w14:paraId="42A5F5B0" w14:textId="77777777" w:rsidR="00CF4935" w:rsidRDefault="00CF4935" w:rsidP="00CF4935">
      <w:pPr>
        <w:pStyle w:val="a6"/>
      </w:pPr>
      <w:r>
        <w:lastRenderedPageBreak/>
        <w:t xml:space="preserve">        //System.out.println(tableMetaInfo);</w:t>
      </w:r>
    </w:p>
    <w:p w14:paraId="73CF2FFC" w14:textId="77777777" w:rsidR="00CF4935" w:rsidRDefault="00CF4935" w:rsidP="00CF4935">
      <w:pPr>
        <w:pStyle w:val="a6"/>
      </w:pPr>
    </w:p>
    <w:p w14:paraId="6E70C896" w14:textId="77777777" w:rsidR="00CF4935" w:rsidRDefault="00CF4935" w:rsidP="00CF4935">
      <w:pPr>
        <w:pStyle w:val="a6"/>
      </w:pPr>
      <w:r>
        <w:rPr>
          <w:rFonts w:hint="eastAsia"/>
        </w:rPr>
        <w:t xml:space="preserve">        //</w:t>
      </w:r>
      <w:r>
        <w:rPr>
          <w:rFonts w:hint="eastAsia"/>
        </w:rPr>
        <w:t>补充环境信息</w:t>
      </w:r>
    </w:p>
    <w:p w14:paraId="77CC0E03" w14:textId="77777777" w:rsidR="00CF4935" w:rsidRDefault="00CF4935" w:rsidP="00CF4935">
      <w:pPr>
        <w:pStyle w:val="a6"/>
      </w:pPr>
      <w:r>
        <w:t xml:space="preserve">        tableMetaInfo.setFsCapcitySize(fs.getStatus().getCapacity());</w:t>
      </w:r>
    </w:p>
    <w:p w14:paraId="6A427C1A" w14:textId="77777777" w:rsidR="00CF4935" w:rsidRDefault="00CF4935" w:rsidP="00CF4935">
      <w:pPr>
        <w:pStyle w:val="a6"/>
      </w:pPr>
      <w:r>
        <w:t xml:space="preserve">        tableMetaInfo.setFsUsedSize(fs.getStatus().getUsed());</w:t>
      </w:r>
    </w:p>
    <w:p w14:paraId="139FEAC2" w14:textId="77777777" w:rsidR="00CF4935" w:rsidRDefault="00CF4935" w:rsidP="00CF4935">
      <w:pPr>
        <w:pStyle w:val="a6"/>
      </w:pPr>
      <w:r>
        <w:t xml:space="preserve">        tableMetaInfo.setFsRemainSize(fs.getStatus().getRemaining());</w:t>
      </w:r>
    </w:p>
    <w:p w14:paraId="78FDCADF" w14:textId="77777777" w:rsidR="00CF4935" w:rsidRDefault="00CF4935" w:rsidP="00CF4935">
      <w:pPr>
        <w:pStyle w:val="a6"/>
      </w:pPr>
      <w:r>
        <w:t xml:space="preserve">    }</w:t>
      </w:r>
    </w:p>
    <w:p w14:paraId="717BD143" w14:textId="52C644AC" w:rsidR="00CF4935" w:rsidRPr="004C2F1C" w:rsidRDefault="00CF4935" w:rsidP="00CF4935">
      <w:pPr>
        <w:pStyle w:val="a6"/>
      </w:pPr>
    </w:p>
    <w:p w14:paraId="33A48D23" w14:textId="53E57E10" w:rsidR="004C2F1C" w:rsidRPr="004C2F1C" w:rsidRDefault="004C2F1C" w:rsidP="00CF4935">
      <w:pPr>
        <w:pStyle w:val="a6"/>
      </w:pPr>
    </w:p>
    <w:p w14:paraId="4F1C8698" w14:textId="1B455560" w:rsidR="000B5F7C" w:rsidRDefault="00CF4935" w:rsidP="007D004F">
      <w:pPr>
        <w:pStyle w:val="3"/>
      </w:pPr>
      <w:r>
        <w:rPr>
          <w:rFonts w:hint="eastAsia"/>
        </w:rPr>
        <w:t>递归</w:t>
      </w:r>
      <w:r w:rsidR="005B0A38">
        <w:rPr>
          <w:rFonts w:hint="eastAsia"/>
        </w:rPr>
        <w:t>补充文件信息</w:t>
      </w:r>
    </w:p>
    <w:p w14:paraId="17D350A7" w14:textId="77777777" w:rsidR="00CF4935" w:rsidRDefault="00CF4935" w:rsidP="00CF4935">
      <w:pPr>
        <w:pStyle w:val="a6"/>
      </w:pPr>
      <w:r>
        <w:t>/**</w:t>
      </w:r>
    </w:p>
    <w:p w14:paraId="20C9DCA7" w14:textId="77777777" w:rsidR="00CF4935" w:rsidRDefault="00CF4935" w:rsidP="00CF4935">
      <w:pPr>
        <w:pStyle w:val="a6"/>
      </w:pPr>
      <w:r>
        <w:rPr>
          <w:rFonts w:hint="eastAsia"/>
        </w:rPr>
        <w:t xml:space="preserve">     * </w:t>
      </w:r>
      <w:r>
        <w:rPr>
          <w:rFonts w:hint="eastAsia"/>
        </w:rPr>
        <w:t>递归</w:t>
      </w:r>
    </w:p>
    <w:p w14:paraId="7B22BF2B" w14:textId="77777777" w:rsidR="00CF4935" w:rsidRDefault="00CF4935" w:rsidP="00CF4935">
      <w:pPr>
        <w:pStyle w:val="a6"/>
      </w:pPr>
      <w:r>
        <w:t xml:space="preserve">     *</w:t>
      </w:r>
    </w:p>
    <w:p w14:paraId="7F0CBFEA" w14:textId="77777777" w:rsidR="00CF4935" w:rsidRDefault="00CF4935" w:rsidP="00CF4935">
      <w:pPr>
        <w:pStyle w:val="a6"/>
      </w:pPr>
      <w:r>
        <w:rPr>
          <w:rFonts w:hint="eastAsia"/>
        </w:rPr>
        <w:t xml:space="preserve">     *         // table_total_size    table_size * </w:t>
      </w:r>
      <w:r>
        <w:rPr>
          <w:rFonts w:hint="eastAsia"/>
        </w:rPr>
        <w:t>副本系数</w:t>
      </w:r>
    </w:p>
    <w:p w14:paraId="272B7868" w14:textId="77777777" w:rsidR="00CF4935" w:rsidRDefault="00CF4935" w:rsidP="00CF4935">
      <w:pPr>
        <w:pStyle w:val="a6"/>
      </w:pPr>
      <w:r>
        <w:t xml:space="preserve">     *</w:t>
      </w:r>
    </w:p>
    <w:p w14:paraId="49B7061F" w14:textId="77777777" w:rsidR="00CF4935" w:rsidRDefault="00CF4935" w:rsidP="00CF4935">
      <w:pPr>
        <w:pStyle w:val="a6"/>
      </w:pPr>
      <w:r>
        <w:rPr>
          <w:rFonts w:hint="eastAsia"/>
        </w:rPr>
        <w:t xml:space="preserve">     *         // last_modify </w:t>
      </w:r>
      <w:r>
        <w:rPr>
          <w:rFonts w:hint="eastAsia"/>
        </w:rPr>
        <w:t>遍历文件夹及其子目录下的所有文件最近修改时间</w:t>
      </w:r>
    </w:p>
    <w:p w14:paraId="0D72B306" w14:textId="77777777" w:rsidR="00CF4935" w:rsidRDefault="00CF4935" w:rsidP="00CF4935">
      <w:pPr>
        <w:pStyle w:val="a6"/>
      </w:pPr>
      <w:r>
        <w:t xml:space="preserve">     *</w:t>
      </w:r>
    </w:p>
    <w:p w14:paraId="044AA5E8" w14:textId="77777777" w:rsidR="00CF4935" w:rsidRDefault="00CF4935" w:rsidP="00CF4935">
      <w:pPr>
        <w:pStyle w:val="a6"/>
      </w:pPr>
      <w:r>
        <w:rPr>
          <w:rFonts w:hint="eastAsia"/>
        </w:rPr>
        <w:t xml:space="preserve">     *         // last_access </w:t>
      </w:r>
      <w:r>
        <w:rPr>
          <w:rFonts w:hint="eastAsia"/>
        </w:rPr>
        <w:t>遍历文件夹及其子目录下的所有文件最近访问时间</w:t>
      </w:r>
    </w:p>
    <w:p w14:paraId="3ECB55A7" w14:textId="77777777" w:rsidR="00CF4935" w:rsidRDefault="00CF4935" w:rsidP="00CF4935">
      <w:pPr>
        <w:pStyle w:val="a6"/>
      </w:pPr>
      <w:r>
        <w:t xml:space="preserve">     *</w:t>
      </w:r>
    </w:p>
    <w:p w14:paraId="19A1AD21" w14:textId="77777777" w:rsidR="00CF4935" w:rsidRDefault="00CF4935" w:rsidP="00CF4935">
      <w:pPr>
        <w:pStyle w:val="a6"/>
      </w:pPr>
      <w:r>
        <w:rPr>
          <w:rFonts w:hint="eastAsia"/>
        </w:rPr>
        <w:t xml:space="preserve">     *         // </w:t>
      </w:r>
      <w:r>
        <w:rPr>
          <w:rFonts w:hint="eastAsia"/>
        </w:rPr>
        <w:t>文件系统总容量</w:t>
      </w:r>
      <w:r>
        <w:rPr>
          <w:rFonts w:hint="eastAsia"/>
        </w:rPr>
        <w:t xml:space="preserve"> </w:t>
      </w:r>
      <w:r>
        <w:rPr>
          <w:rFonts w:hint="eastAsia"/>
        </w:rPr>
        <w:t>取现成</w:t>
      </w:r>
    </w:p>
    <w:p w14:paraId="6A7B8D13" w14:textId="77777777" w:rsidR="00CF4935" w:rsidRDefault="00CF4935" w:rsidP="00CF4935">
      <w:pPr>
        <w:pStyle w:val="a6"/>
      </w:pPr>
      <w:r>
        <w:t xml:space="preserve">     *</w:t>
      </w:r>
    </w:p>
    <w:p w14:paraId="20DFF3B0" w14:textId="77777777" w:rsidR="00CF4935" w:rsidRDefault="00CF4935" w:rsidP="00CF4935">
      <w:pPr>
        <w:pStyle w:val="a6"/>
      </w:pPr>
      <w:r>
        <w:t xml:space="preserve">     * @param listStatus</w:t>
      </w:r>
    </w:p>
    <w:p w14:paraId="4A945BFD" w14:textId="77777777" w:rsidR="00CF4935" w:rsidRDefault="00CF4935" w:rsidP="00CF4935">
      <w:pPr>
        <w:pStyle w:val="a6"/>
      </w:pPr>
      <w:r>
        <w:t xml:space="preserve">     * @param tableMetaInfo</w:t>
      </w:r>
    </w:p>
    <w:p w14:paraId="3899C377" w14:textId="77777777" w:rsidR="00CF4935" w:rsidRDefault="00CF4935" w:rsidP="00CF4935">
      <w:pPr>
        <w:pStyle w:val="a6"/>
      </w:pPr>
      <w:r>
        <w:t xml:space="preserve">     * @param fs</w:t>
      </w:r>
    </w:p>
    <w:p w14:paraId="7DEC7BCD" w14:textId="77777777" w:rsidR="00CF4935" w:rsidRDefault="00CF4935" w:rsidP="00CF4935">
      <w:pPr>
        <w:pStyle w:val="a6"/>
      </w:pPr>
      <w:r>
        <w:t xml:space="preserve">     */</w:t>
      </w:r>
    </w:p>
    <w:p w14:paraId="745663ED" w14:textId="6CF37812" w:rsidR="00CF4935" w:rsidRDefault="00CF4935" w:rsidP="00CF4935">
      <w:pPr>
        <w:pStyle w:val="a6"/>
      </w:pPr>
      <w:r>
        <w:t>private void addFileInfo(FileStatus[] listStatus, TableMetaInfo tableMetaInfo, FileSystem fs) throws Exception {</w:t>
      </w:r>
    </w:p>
    <w:p w14:paraId="31447010" w14:textId="77777777" w:rsidR="00CF4935" w:rsidRDefault="00CF4935" w:rsidP="00CF4935">
      <w:pPr>
        <w:pStyle w:val="a6"/>
      </w:pPr>
      <w:r>
        <w:t xml:space="preserve">        for (FileStatus fileStatus : listStatus) {</w:t>
      </w:r>
    </w:p>
    <w:p w14:paraId="298BDE1F" w14:textId="77777777" w:rsidR="00CF4935" w:rsidRDefault="00CF4935" w:rsidP="00CF4935">
      <w:pPr>
        <w:pStyle w:val="a6"/>
      </w:pPr>
      <w:r>
        <w:t xml:space="preserve">            if(fileStatus.isFile()){</w:t>
      </w:r>
    </w:p>
    <w:p w14:paraId="75D50999" w14:textId="77777777" w:rsidR="00CF4935" w:rsidRDefault="00CF4935" w:rsidP="00CF4935">
      <w:pPr>
        <w:pStyle w:val="a6"/>
      </w:pPr>
      <w:r>
        <w:rPr>
          <w:rFonts w:hint="eastAsia"/>
        </w:rPr>
        <w:t xml:space="preserve">                //</w:t>
      </w:r>
      <w:r>
        <w:rPr>
          <w:rFonts w:hint="eastAsia"/>
        </w:rPr>
        <w:t>处理</w:t>
      </w:r>
      <w:r>
        <w:rPr>
          <w:rFonts w:hint="eastAsia"/>
        </w:rPr>
        <w:t xml:space="preserve"> , </w:t>
      </w:r>
      <w:r>
        <w:rPr>
          <w:rFonts w:hint="eastAsia"/>
        </w:rPr>
        <w:t>如果是文件，取文件的元数据信息进行累加统计</w:t>
      </w:r>
    </w:p>
    <w:p w14:paraId="08DE3795" w14:textId="77777777" w:rsidR="00CF4935" w:rsidRDefault="00CF4935" w:rsidP="00CF4935">
      <w:pPr>
        <w:pStyle w:val="a6"/>
      </w:pPr>
      <w:r>
        <w:t xml:space="preserve">                tableMetaInfo.setTableSize(tableMetaInfo.getTableSize() + fileStatus.getLen()) ;</w:t>
      </w:r>
    </w:p>
    <w:p w14:paraId="5007127D" w14:textId="77777777" w:rsidR="00CF4935" w:rsidRDefault="00CF4935" w:rsidP="00CF4935">
      <w:pPr>
        <w:pStyle w:val="a6"/>
      </w:pPr>
    </w:p>
    <w:p w14:paraId="3A5D2A90" w14:textId="77777777" w:rsidR="00CF4935" w:rsidRDefault="00CF4935" w:rsidP="00CF4935">
      <w:pPr>
        <w:pStyle w:val="a6"/>
      </w:pPr>
      <w:r>
        <w:t xml:space="preserve">                tableMetaInfo.setTableTotalSize(tableMetaInfo.getTableTotalSize() + fileStatus.getLen() * fileStatus.getReplication() );</w:t>
      </w:r>
    </w:p>
    <w:p w14:paraId="2336B865" w14:textId="77777777" w:rsidR="00CF4935" w:rsidRDefault="00CF4935" w:rsidP="00CF4935">
      <w:pPr>
        <w:pStyle w:val="a6"/>
      </w:pPr>
    </w:p>
    <w:p w14:paraId="054CCB9E" w14:textId="77777777" w:rsidR="00CF4935" w:rsidRDefault="00CF4935" w:rsidP="00CF4935">
      <w:pPr>
        <w:pStyle w:val="a6"/>
      </w:pPr>
      <w:r>
        <w:t xml:space="preserve">                long lastModifyTimeMs = Math.max(tableMetaInfo.getTableLastModifyTime() == null? 0:tableMetaInfo.getTableLastModifyTime().getTime(), fileStatus.getModificationTime());</w:t>
      </w:r>
    </w:p>
    <w:p w14:paraId="6E2C2677" w14:textId="77777777" w:rsidR="00CF4935" w:rsidRDefault="00CF4935" w:rsidP="00CF4935">
      <w:pPr>
        <w:pStyle w:val="a6"/>
      </w:pPr>
      <w:r>
        <w:t xml:space="preserve">                tableMetaInfo.setTableLastModifyTime( new Date(lastModifyTimeMs) );</w:t>
      </w:r>
    </w:p>
    <w:p w14:paraId="2ECC9AAB" w14:textId="77777777" w:rsidR="00CF4935" w:rsidRDefault="00CF4935" w:rsidP="00CF4935">
      <w:pPr>
        <w:pStyle w:val="a6"/>
      </w:pPr>
    </w:p>
    <w:p w14:paraId="7A565A46" w14:textId="77777777" w:rsidR="00CF4935" w:rsidRDefault="00CF4935" w:rsidP="00CF4935">
      <w:pPr>
        <w:pStyle w:val="a6"/>
      </w:pPr>
      <w:r>
        <w:t xml:space="preserve">                long lastAccessTimeMs = Math.max(tableMetaInfo.getTableLastAccessTime() == null? 0:tableMetaInfo.getTableLastAccessTime().getTime(), fileStatus.getAccessTime());</w:t>
      </w:r>
    </w:p>
    <w:p w14:paraId="5DD22C8F" w14:textId="77777777" w:rsidR="00CF4935" w:rsidRDefault="00CF4935" w:rsidP="00CF4935">
      <w:pPr>
        <w:pStyle w:val="a6"/>
      </w:pPr>
      <w:r>
        <w:t xml:space="preserve">                tableMetaInfo.setTableLastAccessTime( new Date(lastAccessTimeMs) );</w:t>
      </w:r>
    </w:p>
    <w:p w14:paraId="630450F9" w14:textId="77777777" w:rsidR="00CF4935" w:rsidRDefault="00CF4935" w:rsidP="00CF4935">
      <w:pPr>
        <w:pStyle w:val="a6"/>
      </w:pPr>
    </w:p>
    <w:p w14:paraId="37A3574B" w14:textId="77777777" w:rsidR="00CF4935" w:rsidRDefault="00CF4935" w:rsidP="00CF4935">
      <w:pPr>
        <w:pStyle w:val="a6"/>
      </w:pPr>
      <w:r>
        <w:t xml:space="preserve">            }else{</w:t>
      </w:r>
    </w:p>
    <w:p w14:paraId="1058B53C" w14:textId="77777777" w:rsidR="00CF4935" w:rsidRDefault="00CF4935" w:rsidP="00CF4935">
      <w:pPr>
        <w:pStyle w:val="a6"/>
      </w:pPr>
      <w:r>
        <w:rPr>
          <w:rFonts w:hint="eastAsia"/>
        </w:rPr>
        <w:t xml:space="preserve">                //</w:t>
      </w:r>
      <w:r>
        <w:rPr>
          <w:rFonts w:hint="eastAsia"/>
        </w:rPr>
        <w:t>下探</w:t>
      </w:r>
      <w:r>
        <w:rPr>
          <w:rFonts w:hint="eastAsia"/>
        </w:rPr>
        <w:t xml:space="preserve"> </w:t>
      </w:r>
      <w:r>
        <w:rPr>
          <w:rFonts w:hint="eastAsia"/>
        </w:rPr>
        <w:t>，如果是目录，继续递归，</w:t>
      </w:r>
    </w:p>
    <w:p w14:paraId="362D823C" w14:textId="77777777" w:rsidR="00CF4935" w:rsidRDefault="00CF4935" w:rsidP="00CF4935">
      <w:pPr>
        <w:pStyle w:val="a6"/>
      </w:pPr>
      <w:r>
        <w:t xml:space="preserve">                addFileInfo(fs.listStatus(fileStatus.getPath()) , tableMetaInfo , fs);</w:t>
      </w:r>
    </w:p>
    <w:p w14:paraId="0AE9FD8F" w14:textId="77777777" w:rsidR="00CF4935" w:rsidRDefault="00CF4935" w:rsidP="00CF4935">
      <w:pPr>
        <w:pStyle w:val="a6"/>
      </w:pPr>
      <w:r>
        <w:t xml:space="preserve">            }</w:t>
      </w:r>
    </w:p>
    <w:p w14:paraId="4DB10E8C" w14:textId="77777777" w:rsidR="00CF4935" w:rsidRDefault="00CF4935" w:rsidP="00CF4935">
      <w:pPr>
        <w:pStyle w:val="a6"/>
      </w:pPr>
      <w:r>
        <w:t xml:space="preserve">        }</w:t>
      </w:r>
    </w:p>
    <w:p w14:paraId="1AAE7D07" w14:textId="1C87E229" w:rsidR="005B0A38" w:rsidRPr="005B0A38" w:rsidRDefault="00CF4935" w:rsidP="00CF4935">
      <w:pPr>
        <w:pStyle w:val="a6"/>
      </w:pPr>
      <w:r>
        <w:t xml:space="preserve">    }</w:t>
      </w:r>
    </w:p>
    <w:p w14:paraId="163B4D52" w14:textId="3CF62730" w:rsidR="00195063" w:rsidRDefault="00195063" w:rsidP="00195063">
      <w:pPr>
        <w:pStyle w:val="2"/>
      </w:pPr>
      <w:r>
        <w:rPr>
          <w:rFonts w:hint="eastAsia"/>
        </w:rPr>
        <w:t>生成辅助信息</w:t>
      </w:r>
    </w:p>
    <w:p w14:paraId="57A8A5CE" w14:textId="4483C5EF" w:rsidR="00195063" w:rsidRDefault="00195063" w:rsidP="009A2A58">
      <w:r>
        <w:rPr>
          <w:rFonts w:hint="eastAsia"/>
        </w:rPr>
        <w:t xml:space="preserve"> </w:t>
      </w:r>
      <w:r>
        <w:t xml:space="preserve"> </w:t>
      </w:r>
      <w:r>
        <w:rPr>
          <w:rFonts w:hint="eastAsia"/>
        </w:rPr>
        <w:t>辅助信息本身也是一种数据表的元数据，但是与从</w:t>
      </w:r>
      <w:r>
        <w:rPr>
          <w:rFonts w:hint="eastAsia"/>
        </w:rPr>
        <w:t>h</w:t>
      </w:r>
      <w:r>
        <w:t>ive</w:t>
      </w:r>
      <w:r>
        <w:rPr>
          <w:rFonts w:hint="eastAsia"/>
        </w:rPr>
        <w:t>和</w:t>
      </w:r>
      <w:r>
        <w:rPr>
          <w:rFonts w:hint="eastAsia"/>
        </w:rPr>
        <w:t>h</w:t>
      </w:r>
      <w:r>
        <w:t>dfs</w:t>
      </w:r>
      <w:r>
        <w:rPr>
          <w:rFonts w:hint="eastAsia"/>
        </w:rPr>
        <w:t>提取的信息不同，辅助信息一般是由数据开发人员手工维护的。</w:t>
      </w:r>
    </w:p>
    <w:p w14:paraId="25257020" w14:textId="6FB410C9" w:rsidR="00283D38" w:rsidRDefault="00195063" w:rsidP="00283D38">
      <w:r>
        <w:rPr>
          <w:rFonts w:hint="eastAsia"/>
        </w:rPr>
        <w:t xml:space="preserve"> </w:t>
      </w:r>
      <w:r>
        <w:t xml:space="preserve"> </w:t>
      </w:r>
      <w:r>
        <w:rPr>
          <w:rFonts w:hint="eastAsia"/>
        </w:rPr>
        <w:t>在从</w:t>
      </w:r>
      <w:r>
        <w:rPr>
          <w:rFonts w:hint="eastAsia"/>
        </w:rPr>
        <w:t>h</w:t>
      </w:r>
      <w:r>
        <w:t>ive</w:t>
      </w:r>
      <w:r>
        <w:rPr>
          <w:rFonts w:hint="eastAsia"/>
        </w:rPr>
        <w:t>或者</w:t>
      </w:r>
      <w:r>
        <w:t>hdfs</w:t>
      </w:r>
      <w:r>
        <w:rPr>
          <w:rFonts w:hint="eastAsia"/>
        </w:rPr>
        <w:t>提取数据后，如果该表是首次提取，可以初始化写如一条大部分为空值的辅助信息，以便日后由数据开发人员进行补充。</w:t>
      </w:r>
    </w:p>
    <w:p w14:paraId="773C9D6A" w14:textId="7317B5C6" w:rsidR="00283D38" w:rsidRDefault="00283D38" w:rsidP="00DF3F5F">
      <w:pPr>
        <w:ind w:firstLineChars="0" w:firstLine="0"/>
      </w:pPr>
      <w:r>
        <w:rPr>
          <w:noProof/>
        </w:rPr>
        <w:lastRenderedPageBreak/>
        <w:drawing>
          <wp:inline distT="0" distB="0" distL="0" distR="0" wp14:anchorId="6FA55381" wp14:editId="19587E34">
            <wp:extent cx="5274310" cy="1774825"/>
            <wp:effectExtent l="19050" t="19050" r="21590" b="15875"/>
            <wp:docPr id="672418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18875" name=""/>
                    <pic:cNvPicPr/>
                  </pic:nvPicPr>
                  <pic:blipFill>
                    <a:blip r:embed="rId33"/>
                    <a:stretch>
                      <a:fillRect/>
                    </a:stretch>
                  </pic:blipFill>
                  <pic:spPr>
                    <a:xfrm>
                      <a:off x="0" y="0"/>
                      <a:ext cx="5274310" cy="1774825"/>
                    </a:xfrm>
                    <a:prstGeom prst="rect">
                      <a:avLst/>
                    </a:prstGeom>
                    <a:ln w="6350">
                      <a:solidFill>
                        <a:schemeClr val="tx1"/>
                      </a:solidFill>
                    </a:ln>
                  </pic:spPr>
                </pic:pic>
              </a:graphicData>
            </a:graphic>
          </wp:inline>
        </w:drawing>
      </w:r>
    </w:p>
    <w:p w14:paraId="713D1579" w14:textId="3A7F30B4" w:rsidR="00283D38" w:rsidRDefault="00283D38" w:rsidP="009A2A58">
      <w:r>
        <w:t>table_meta_info</w:t>
      </w:r>
      <w:r>
        <w:rPr>
          <w:rFonts w:hint="eastAsia"/>
        </w:rPr>
        <w:t>与</w:t>
      </w:r>
      <w:r>
        <w:rPr>
          <w:rFonts w:hint="eastAsia"/>
        </w:rPr>
        <w:t>t</w:t>
      </w:r>
      <w:r>
        <w:t>able_meta_info_extra</w:t>
      </w:r>
      <w:r>
        <w:rPr>
          <w:rFonts w:hint="eastAsia"/>
        </w:rPr>
        <w:t>是一对多的关系</w:t>
      </w:r>
    </w:p>
    <w:p w14:paraId="793131DE" w14:textId="3926193C" w:rsidR="00195063" w:rsidRDefault="00082E08" w:rsidP="007D004F">
      <w:pPr>
        <w:pStyle w:val="3"/>
      </w:pPr>
      <w:r>
        <w:rPr>
          <w:rFonts w:hint="eastAsia"/>
        </w:rPr>
        <w:t>辅助信息的表结构</w:t>
      </w:r>
    </w:p>
    <w:p w14:paraId="124BD3EC" w14:textId="58E7F02B" w:rsidR="00754A25" w:rsidRPr="00754A25" w:rsidRDefault="00754A25" w:rsidP="00754A25">
      <w:pPr>
        <w:pStyle w:val="a6"/>
        <w:rPr>
          <w:color w:val="080808"/>
        </w:rPr>
      </w:pPr>
      <w:r w:rsidRPr="00754A25">
        <w:t xml:space="preserve">create table if not exists </w:t>
      </w:r>
      <w:r w:rsidRPr="00754A25">
        <w:rPr>
          <w:color w:val="000000"/>
        </w:rPr>
        <w:t>dga</w:t>
      </w:r>
      <w:r w:rsidRPr="00754A25">
        <w:rPr>
          <w:color w:val="080808"/>
        </w:rPr>
        <w:t>.</w:t>
      </w:r>
      <w:r w:rsidRPr="00754A25">
        <w:rPr>
          <w:color w:val="000000"/>
        </w:rPr>
        <w:t>table_meta_info_extra</w:t>
      </w:r>
      <w:r w:rsidRPr="00754A25">
        <w:rPr>
          <w:color w:val="000000"/>
        </w:rPr>
        <w:br/>
      </w:r>
      <w:r w:rsidRPr="00754A25">
        <w:rPr>
          <w:color w:val="080808"/>
        </w:rPr>
        <w:t>(</w:t>
      </w:r>
      <w:r w:rsidRPr="00754A25">
        <w:rPr>
          <w:color w:val="080808"/>
        </w:rPr>
        <w:br/>
        <w:t xml:space="preserve">    </w:t>
      </w:r>
      <w:r w:rsidRPr="00754A25">
        <w:rPr>
          <w:color w:val="871094"/>
        </w:rPr>
        <w:t xml:space="preserve">id                   </w:t>
      </w:r>
      <w:r w:rsidRPr="00754A25">
        <w:t xml:space="preserve">bigint </w:t>
      </w:r>
      <w:r w:rsidR="00D458F1" w:rsidRPr="00754A25">
        <w:t>primary key</w:t>
      </w:r>
      <w:r w:rsidR="00D458F1">
        <w:rPr>
          <w:rFonts w:hint="eastAsia"/>
          <w:color w:val="080808"/>
        </w:rPr>
        <w:t xml:space="preserve"> </w:t>
      </w:r>
      <w:r w:rsidRPr="00754A25">
        <w:t xml:space="preserve">auto_increment comment </w:t>
      </w:r>
      <w:r w:rsidRPr="00754A25">
        <w:rPr>
          <w:color w:val="067D17"/>
        </w:rPr>
        <w:t>'</w:t>
      </w:r>
      <w:r w:rsidRPr="00754A25">
        <w:rPr>
          <w:rFonts w:ascii="宋体" w:hAnsi="宋体" w:hint="eastAsia"/>
          <w:color w:val="067D17"/>
        </w:rPr>
        <w:t>表</w:t>
      </w:r>
      <w:r w:rsidRPr="00754A25">
        <w:rPr>
          <w:color w:val="067D17"/>
        </w:rPr>
        <w:t>id'</w:t>
      </w:r>
      <w:r w:rsidR="00D458F1">
        <w:rPr>
          <w:rFonts w:hint="eastAsia"/>
          <w:color w:val="067D17"/>
        </w:rPr>
        <w:t>,</w:t>
      </w:r>
      <w:r w:rsidRPr="00754A25">
        <w:rPr>
          <w:color w:val="080808"/>
        </w:rPr>
        <w:br/>
        <w:t xml:space="preserve">    </w:t>
      </w:r>
      <w:r w:rsidRPr="00754A25">
        <w:rPr>
          <w:color w:val="871094"/>
        </w:rPr>
        <w:t xml:space="preserve">table_name           </w:t>
      </w:r>
      <w:r w:rsidRPr="00754A25">
        <w:t>varchar</w:t>
      </w:r>
      <w:r w:rsidRPr="00754A25">
        <w:rPr>
          <w:color w:val="080808"/>
        </w:rPr>
        <w:t>(</w:t>
      </w:r>
      <w:r w:rsidRPr="00754A25">
        <w:rPr>
          <w:color w:val="1750EB"/>
        </w:rPr>
        <w:t>200</w:t>
      </w:r>
      <w:r w:rsidRPr="00754A25">
        <w:rPr>
          <w:color w:val="080808"/>
        </w:rPr>
        <w:t xml:space="preserve">) </w:t>
      </w:r>
      <w:r w:rsidRPr="00754A25">
        <w:t xml:space="preserve">null comment </w:t>
      </w:r>
      <w:r w:rsidRPr="00754A25">
        <w:rPr>
          <w:color w:val="067D17"/>
        </w:rPr>
        <w:t>'</w:t>
      </w:r>
      <w:r w:rsidRPr="00754A25">
        <w:rPr>
          <w:rFonts w:ascii="宋体" w:hAnsi="宋体" w:hint="eastAsia"/>
          <w:color w:val="067D17"/>
        </w:rPr>
        <w:t>表名</w:t>
      </w:r>
      <w:r w:rsidRPr="00754A25">
        <w:rPr>
          <w:color w:val="067D17"/>
        </w:rPr>
        <w:t>'</w:t>
      </w:r>
      <w:r w:rsidRPr="00754A25">
        <w:rPr>
          <w:color w:val="080808"/>
        </w:rPr>
        <w:t>,</w:t>
      </w:r>
      <w:r w:rsidRPr="00754A25">
        <w:rPr>
          <w:color w:val="080808"/>
        </w:rPr>
        <w:br/>
        <w:t xml:space="preserve">    </w:t>
      </w:r>
      <w:r w:rsidRPr="00754A25">
        <w:rPr>
          <w:color w:val="871094"/>
        </w:rPr>
        <w:t xml:space="preserve">schema_name          </w:t>
      </w:r>
      <w:r w:rsidRPr="00754A25">
        <w:t>varchar</w:t>
      </w:r>
      <w:r w:rsidRPr="00754A25">
        <w:rPr>
          <w:color w:val="080808"/>
        </w:rPr>
        <w:t>(</w:t>
      </w:r>
      <w:r w:rsidRPr="00754A25">
        <w:rPr>
          <w:color w:val="1750EB"/>
        </w:rPr>
        <w:t>200</w:t>
      </w:r>
      <w:r w:rsidRPr="00754A25">
        <w:rPr>
          <w:color w:val="080808"/>
        </w:rPr>
        <w:t xml:space="preserve">) </w:t>
      </w:r>
      <w:r w:rsidRPr="00754A25">
        <w:t xml:space="preserve">null comment </w:t>
      </w:r>
      <w:r w:rsidRPr="00754A25">
        <w:rPr>
          <w:color w:val="067D17"/>
        </w:rPr>
        <w:t>'</w:t>
      </w:r>
      <w:r w:rsidRPr="00754A25">
        <w:rPr>
          <w:rFonts w:ascii="宋体" w:hAnsi="宋体" w:hint="eastAsia"/>
          <w:color w:val="067D17"/>
        </w:rPr>
        <w:t>库名</w:t>
      </w:r>
      <w:r w:rsidRPr="00754A25">
        <w:rPr>
          <w:color w:val="067D17"/>
        </w:rPr>
        <w:t>'</w:t>
      </w:r>
      <w:r w:rsidRPr="00754A25">
        <w:rPr>
          <w:color w:val="080808"/>
        </w:rPr>
        <w:t>,</w:t>
      </w:r>
      <w:r w:rsidRPr="00754A25">
        <w:rPr>
          <w:color w:val="080808"/>
        </w:rPr>
        <w:br/>
        <w:t xml:space="preserve">    </w:t>
      </w:r>
      <w:r w:rsidRPr="00754A25">
        <w:rPr>
          <w:color w:val="871094"/>
        </w:rPr>
        <w:t xml:space="preserve">tec_owner_user_name  </w:t>
      </w:r>
      <w:r w:rsidRPr="00754A25">
        <w:t>varchar</w:t>
      </w:r>
      <w:r w:rsidRPr="00754A25">
        <w:rPr>
          <w:color w:val="080808"/>
        </w:rPr>
        <w:t>(</w:t>
      </w:r>
      <w:r w:rsidRPr="00754A25">
        <w:rPr>
          <w:color w:val="1750EB"/>
        </w:rPr>
        <w:t>20</w:t>
      </w:r>
      <w:r w:rsidRPr="00754A25">
        <w:rPr>
          <w:color w:val="080808"/>
        </w:rPr>
        <w:t xml:space="preserve">)  </w:t>
      </w:r>
      <w:r w:rsidRPr="00754A25">
        <w:t xml:space="preserve">null comment </w:t>
      </w:r>
      <w:r w:rsidRPr="00754A25">
        <w:rPr>
          <w:color w:val="067D17"/>
        </w:rPr>
        <w:t>'</w:t>
      </w:r>
      <w:r w:rsidRPr="00754A25">
        <w:rPr>
          <w:rFonts w:ascii="宋体" w:hAnsi="宋体" w:hint="eastAsia"/>
          <w:color w:val="067D17"/>
        </w:rPr>
        <w:t>技术负责人</w:t>
      </w:r>
      <w:r w:rsidRPr="00754A25">
        <w:rPr>
          <w:color w:val="067D17"/>
        </w:rPr>
        <w:t>'</w:t>
      </w:r>
      <w:r w:rsidRPr="00754A25">
        <w:rPr>
          <w:color w:val="080808"/>
        </w:rPr>
        <w:t>,</w:t>
      </w:r>
      <w:r w:rsidRPr="00754A25">
        <w:rPr>
          <w:color w:val="080808"/>
        </w:rPr>
        <w:br/>
        <w:t xml:space="preserve">    </w:t>
      </w:r>
      <w:r w:rsidRPr="00754A25">
        <w:rPr>
          <w:color w:val="871094"/>
        </w:rPr>
        <w:t xml:space="preserve">busi_owner_user_name </w:t>
      </w:r>
      <w:r w:rsidRPr="00754A25">
        <w:t>varchar</w:t>
      </w:r>
      <w:r w:rsidRPr="00754A25">
        <w:rPr>
          <w:color w:val="080808"/>
        </w:rPr>
        <w:t>(</w:t>
      </w:r>
      <w:r w:rsidRPr="00754A25">
        <w:rPr>
          <w:color w:val="1750EB"/>
        </w:rPr>
        <w:t>20</w:t>
      </w:r>
      <w:r w:rsidRPr="00754A25">
        <w:rPr>
          <w:color w:val="080808"/>
        </w:rPr>
        <w:t xml:space="preserve">)  </w:t>
      </w:r>
      <w:r w:rsidRPr="00754A25">
        <w:t xml:space="preserve">null comment </w:t>
      </w:r>
      <w:r w:rsidRPr="00754A25">
        <w:rPr>
          <w:color w:val="067D17"/>
        </w:rPr>
        <w:t>'</w:t>
      </w:r>
      <w:r w:rsidRPr="00754A25">
        <w:rPr>
          <w:rFonts w:ascii="宋体" w:hAnsi="宋体" w:hint="eastAsia"/>
          <w:color w:val="067D17"/>
        </w:rPr>
        <w:t>业务负责人</w:t>
      </w:r>
      <w:r w:rsidRPr="00754A25">
        <w:rPr>
          <w:color w:val="067D17"/>
        </w:rPr>
        <w:t>'</w:t>
      </w:r>
      <w:r w:rsidRPr="00754A25">
        <w:rPr>
          <w:color w:val="080808"/>
        </w:rPr>
        <w:t>,</w:t>
      </w:r>
      <w:r w:rsidRPr="00754A25">
        <w:rPr>
          <w:color w:val="080808"/>
        </w:rPr>
        <w:br/>
        <w:t xml:space="preserve">    </w:t>
      </w:r>
      <w:r w:rsidRPr="00754A25">
        <w:rPr>
          <w:color w:val="871094"/>
        </w:rPr>
        <w:t xml:space="preserve">lifecycle_type       </w:t>
      </w:r>
      <w:r w:rsidRPr="00754A25">
        <w:t>varchar</w:t>
      </w:r>
      <w:r w:rsidRPr="00754A25">
        <w:rPr>
          <w:color w:val="080808"/>
        </w:rPr>
        <w:t>(</w:t>
      </w:r>
      <w:r w:rsidRPr="00754A25">
        <w:rPr>
          <w:color w:val="1750EB"/>
        </w:rPr>
        <w:t>20</w:t>
      </w:r>
      <w:r w:rsidRPr="00754A25">
        <w:rPr>
          <w:color w:val="080808"/>
        </w:rPr>
        <w:t xml:space="preserve">)  </w:t>
      </w:r>
      <w:r w:rsidRPr="00754A25">
        <w:t xml:space="preserve">null comment </w:t>
      </w:r>
      <w:r w:rsidRPr="00754A25">
        <w:rPr>
          <w:color w:val="067D17"/>
        </w:rPr>
        <w:t>'</w:t>
      </w:r>
      <w:r w:rsidRPr="00754A25">
        <w:rPr>
          <w:rFonts w:ascii="宋体" w:hAnsi="宋体" w:hint="eastAsia"/>
          <w:color w:val="067D17"/>
        </w:rPr>
        <w:t>存储周期类型</w:t>
      </w:r>
      <w:r w:rsidRPr="00754A25">
        <w:rPr>
          <w:color w:val="067D17"/>
        </w:rPr>
        <w:t>'</w:t>
      </w:r>
      <w:r w:rsidRPr="00754A25">
        <w:rPr>
          <w:color w:val="080808"/>
        </w:rPr>
        <w:t>,</w:t>
      </w:r>
      <w:r w:rsidRPr="00754A25">
        <w:rPr>
          <w:color w:val="080808"/>
        </w:rPr>
        <w:br/>
        <w:t xml:space="preserve">    </w:t>
      </w:r>
      <w:r w:rsidRPr="00754A25">
        <w:rPr>
          <w:color w:val="871094"/>
        </w:rPr>
        <w:t xml:space="preserve">lifecycle_days       </w:t>
      </w:r>
      <w:r w:rsidRPr="00754A25">
        <w:t xml:space="preserve">bigint       null comment </w:t>
      </w:r>
      <w:r w:rsidRPr="00754A25">
        <w:rPr>
          <w:color w:val="067D17"/>
        </w:rPr>
        <w:t>'</w:t>
      </w:r>
      <w:r w:rsidRPr="00754A25">
        <w:rPr>
          <w:rFonts w:ascii="宋体" w:hAnsi="宋体" w:hint="eastAsia"/>
          <w:color w:val="067D17"/>
        </w:rPr>
        <w:t>生命周期</w:t>
      </w:r>
      <w:r w:rsidRPr="00754A25">
        <w:rPr>
          <w:color w:val="067D17"/>
        </w:rPr>
        <w:t>(</w:t>
      </w:r>
      <w:r w:rsidRPr="00754A25">
        <w:rPr>
          <w:rFonts w:ascii="宋体" w:hAnsi="宋体" w:hint="eastAsia"/>
          <w:color w:val="067D17"/>
        </w:rPr>
        <w:t>天</w:t>
      </w:r>
      <w:r w:rsidRPr="00754A25">
        <w:rPr>
          <w:color w:val="067D17"/>
        </w:rPr>
        <w:t>)'</w:t>
      </w:r>
      <w:r w:rsidRPr="00754A25">
        <w:rPr>
          <w:color w:val="080808"/>
        </w:rPr>
        <w:t>,</w:t>
      </w:r>
      <w:r w:rsidRPr="00754A25">
        <w:rPr>
          <w:color w:val="080808"/>
        </w:rPr>
        <w:br/>
        <w:t xml:space="preserve">    </w:t>
      </w:r>
      <w:r w:rsidRPr="00754A25">
        <w:rPr>
          <w:color w:val="871094"/>
        </w:rPr>
        <w:t xml:space="preserve">security_level       </w:t>
      </w:r>
      <w:r w:rsidRPr="00754A25">
        <w:t>varchar</w:t>
      </w:r>
      <w:r w:rsidRPr="00754A25">
        <w:rPr>
          <w:color w:val="080808"/>
        </w:rPr>
        <w:t>(</w:t>
      </w:r>
      <w:r w:rsidRPr="00754A25">
        <w:rPr>
          <w:color w:val="1750EB"/>
        </w:rPr>
        <w:t>20</w:t>
      </w:r>
      <w:r w:rsidRPr="00754A25">
        <w:rPr>
          <w:color w:val="080808"/>
        </w:rPr>
        <w:t xml:space="preserve">)  </w:t>
      </w:r>
      <w:r w:rsidRPr="00754A25">
        <w:t xml:space="preserve">null comment </w:t>
      </w:r>
      <w:r w:rsidRPr="00754A25">
        <w:rPr>
          <w:color w:val="067D17"/>
        </w:rPr>
        <w:t>'</w:t>
      </w:r>
      <w:r w:rsidRPr="00754A25">
        <w:rPr>
          <w:rFonts w:ascii="宋体" w:hAnsi="宋体" w:hint="eastAsia"/>
          <w:color w:val="067D17"/>
        </w:rPr>
        <w:t>安全级别</w:t>
      </w:r>
      <w:r w:rsidRPr="00754A25">
        <w:rPr>
          <w:color w:val="067D17"/>
        </w:rPr>
        <w:t>'</w:t>
      </w:r>
      <w:r w:rsidRPr="00754A25">
        <w:rPr>
          <w:color w:val="080808"/>
        </w:rPr>
        <w:t>,</w:t>
      </w:r>
      <w:r w:rsidRPr="00754A25">
        <w:rPr>
          <w:color w:val="080808"/>
        </w:rPr>
        <w:br/>
        <w:t xml:space="preserve">    </w:t>
      </w:r>
      <w:r w:rsidRPr="00754A25">
        <w:rPr>
          <w:color w:val="871094"/>
        </w:rPr>
        <w:t xml:space="preserve">dw_level             </w:t>
      </w:r>
      <w:r w:rsidRPr="00754A25">
        <w:t>varchar</w:t>
      </w:r>
      <w:r w:rsidRPr="00754A25">
        <w:rPr>
          <w:color w:val="080808"/>
        </w:rPr>
        <w:t>(</w:t>
      </w:r>
      <w:r w:rsidRPr="00754A25">
        <w:rPr>
          <w:color w:val="1750EB"/>
        </w:rPr>
        <w:t>20</w:t>
      </w:r>
      <w:r w:rsidRPr="00754A25">
        <w:rPr>
          <w:color w:val="080808"/>
        </w:rPr>
        <w:t xml:space="preserve">)  </w:t>
      </w:r>
      <w:r w:rsidRPr="00754A25">
        <w:t xml:space="preserve">null comment </w:t>
      </w:r>
      <w:r w:rsidRPr="00754A25">
        <w:rPr>
          <w:color w:val="067D17"/>
        </w:rPr>
        <w:t>'</w:t>
      </w:r>
      <w:r w:rsidRPr="00754A25">
        <w:rPr>
          <w:rFonts w:ascii="宋体" w:hAnsi="宋体" w:hint="eastAsia"/>
          <w:color w:val="067D17"/>
        </w:rPr>
        <w:t>数仓所在层级</w:t>
      </w:r>
      <w:r w:rsidRPr="00754A25">
        <w:rPr>
          <w:color w:val="067D17"/>
        </w:rPr>
        <w:t>(ODS</w:t>
      </w:r>
      <w:r w:rsidR="006F4E80">
        <w:rPr>
          <w:rFonts w:hint="eastAsia"/>
          <w:color w:val="067D17"/>
        </w:rPr>
        <w:t xml:space="preserve"> </w:t>
      </w:r>
      <w:r w:rsidRPr="00754A25">
        <w:rPr>
          <w:color w:val="067D17"/>
        </w:rPr>
        <w:t>DWD</w:t>
      </w:r>
      <w:r w:rsidR="006F4E80">
        <w:rPr>
          <w:rFonts w:hint="eastAsia"/>
          <w:color w:val="067D17"/>
        </w:rPr>
        <w:t xml:space="preserve"> </w:t>
      </w:r>
      <w:r w:rsidRPr="00754A25">
        <w:rPr>
          <w:color w:val="067D17"/>
        </w:rPr>
        <w:t>DIM</w:t>
      </w:r>
      <w:r w:rsidR="006F4E80">
        <w:rPr>
          <w:rFonts w:hint="eastAsia"/>
          <w:color w:val="067D17"/>
        </w:rPr>
        <w:t xml:space="preserve"> </w:t>
      </w:r>
      <w:r w:rsidRPr="00754A25">
        <w:rPr>
          <w:color w:val="067D17"/>
        </w:rPr>
        <w:t>DWS</w:t>
      </w:r>
      <w:r w:rsidR="006F4E80">
        <w:rPr>
          <w:rFonts w:hint="eastAsia"/>
          <w:color w:val="067D17"/>
        </w:rPr>
        <w:t xml:space="preserve"> </w:t>
      </w:r>
      <w:r w:rsidRPr="00754A25">
        <w:rPr>
          <w:color w:val="067D17"/>
        </w:rPr>
        <w:t>ADS)</w:t>
      </w:r>
      <w:r w:rsidR="00E94803" w:rsidRPr="00754A25">
        <w:rPr>
          <w:color w:val="067D17"/>
        </w:rPr>
        <w:t>'</w:t>
      </w:r>
      <w:r w:rsidRPr="00754A25">
        <w:rPr>
          <w:color w:val="080808"/>
        </w:rPr>
        <w:t>,</w:t>
      </w:r>
      <w:r w:rsidRPr="00754A25">
        <w:rPr>
          <w:color w:val="080808"/>
        </w:rPr>
        <w:br/>
        <w:t xml:space="preserve">    </w:t>
      </w:r>
      <w:r w:rsidRPr="00754A25">
        <w:rPr>
          <w:color w:val="871094"/>
        </w:rPr>
        <w:t xml:space="preserve">create_time          </w:t>
      </w:r>
      <w:r w:rsidRPr="00754A25">
        <w:t xml:space="preserve">datetime     null comment </w:t>
      </w:r>
      <w:r w:rsidRPr="00754A25">
        <w:rPr>
          <w:color w:val="067D17"/>
        </w:rPr>
        <w:t>'</w:t>
      </w:r>
      <w:r w:rsidRPr="00754A25">
        <w:rPr>
          <w:rFonts w:ascii="宋体" w:hAnsi="宋体" w:hint="eastAsia"/>
          <w:color w:val="067D17"/>
        </w:rPr>
        <w:t>创建时间</w:t>
      </w:r>
      <w:r w:rsidRPr="00754A25">
        <w:rPr>
          <w:color w:val="067D17"/>
        </w:rPr>
        <w:t xml:space="preserve"> (</w:t>
      </w:r>
      <w:r w:rsidRPr="00754A25">
        <w:rPr>
          <w:rFonts w:ascii="宋体" w:hAnsi="宋体" w:hint="eastAsia"/>
          <w:color w:val="067D17"/>
        </w:rPr>
        <w:t>自动生成</w:t>
      </w:r>
      <w:r w:rsidRPr="00754A25">
        <w:rPr>
          <w:color w:val="067D17"/>
        </w:rPr>
        <w:t>)'</w:t>
      </w:r>
      <w:r w:rsidRPr="00754A25">
        <w:rPr>
          <w:color w:val="080808"/>
        </w:rPr>
        <w:t>,</w:t>
      </w:r>
      <w:r w:rsidRPr="00754A25">
        <w:rPr>
          <w:color w:val="080808"/>
        </w:rPr>
        <w:br/>
        <w:t xml:space="preserve">    </w:t>
      </w:r>
      <w:r w:rsidRPr="00754A25">
        <w:rPr>
          <w:color w:val="871094"/>
        </w:rPr>
        <w:t xml:space="preserve">update_time          </w:t>
      </w:r>
      <w:r w:rsidRPr="00754A25">
        <w:t xml:space="preserve">datetime     null comment </w:t>
      </w:r>
      <w:r w:rsidRPr="00754A25">
        <w:rPr>
          <w:color w:val="067D17"/>
        </w:rPr>
        <w:t>'</w:t>
      </w:r>
      <w:r w:rsidRPr="00754A25">
        <w:rPr>
          <w:rFonts w:ascii="宋体" w:hAnsi="宋体" w:hint="eastAsia"/>
          <w:color w:val="067D17"/>
        </w:rPr>
        <w:t>更新时间</w:t>
      </w:r>
      <w:r w:rsidRPr="00754A25">
        <w:rPr>
          <w:color w:val="067D17"/>
        </w:rPr>
        <w:t xml:space="preserve"> (</w:t>
      </w:r>
      <w:r w:rsidRPr="00754A25">
        <w:rPr>
          <w:rFonts w:ascii="宋体" w:hAnsi="宋体" w:hint="eastAsia"/>
          <w:color w:val="067D17"/>
        </w:rPr>
        <w:t>自动生成</w:t>
      </w:r>
      <w:r w:rsidRPr="00754A25">
        <w:rPr>
          <w:color w:val="067D17"/>
        </w:rPr>
        <w:t>)'</w:t>
      </w:r>
      <w:r w:rsidRPr="00754A25">
        <w:rPr>
          <w:color w:val="080808"/>
        </w:rPr>
        <w:t>,</w:t>
      </w:r>
      <w:r w:rsidRPr="00754A25">
        <w:rPr>
          <w:color w:val="080808"/>
        </w:rPr>
        <w:br/>
        <w:t xml:space="preserve">    </w:t>
      </w:r>
      <w:r w:rsidRPr="00754A25">
        <w:t xml:space="preserve">constraint </w:t>
      </w:r>
      <w:r w:rsidRPr="00754A25">
        <w:rPr>
          <w:color w:val="080808"/>
        </w:rPr>
        <w:t>table_meta_info_extra_pk</w:t>
      </w:r>
      <w:r w:rsidRPr="00754A25">
        <w:rPr>
          <w:color w:val="080808"/>
        </w:rPr>
        <w:br/>
        <w:t xml:space="preserve">        </w:t>
      </w:r>
      <w:r w:rsidRPr="00754A25">
        <w:t xml:space="preserve">unique </w:t>
      </w:r>
      <w:r w:rsidRPr="00754A25">
        <w:rPr>
          <w:color w:val="080808"/>
        </w:rPr>
        <w:t>(</w:t>
      </w:r>
      <w:r w:rsidRPr="00754A25">
        <w:rPr>
          <w:color w:val="871094"/>
        </w:rPr>
        <w:t>table_name</w:t>
      </w:r>
      <w:r w:rsidRPr="00754A25">
        <w:rPr>
          <w:color w:val="080808"/>
        </w:rPr>
        <w:t xml:space="preserve">, </w:t>
      </w:r>
      <w:r w:rsidRPr="00754A25">
        <w:rPr>
          <w:color w:val="871094"/>
        </w:rPr>
        <w:t>schema_name</w:t>
      </w:r>
      <w:r w:rsidRPr="00754A25">
        <w:rPr>
          <w:color w:val="080808"/>
        </w:rPr>
        <w:t>)</w:t>
      </w:r>
      <w:r w:rsidRPr="00754A25">
        <w:rPr>
          <w:color w:val="080808"/>
        </w:rPr>
        <w:br/>
        <w:t>)</w:t>
      </w:r>
      <w:r w:rsidRPr="00754A25">
        <w:rPr>
          <w:color w:val="080808"/>
        </w:rPr>
        <w:br/>
        <w:t xml:space="preserve">    </w:t>
      </w:r>
      <w:r w:rsidRPr="00754A25">
        <w:t xml:space="preserve">comment </w:t>
      </w:r>
      <w:r w:rsidRPr="00754A25">
        <w:rPr>
          <w:color w:val="067D17"/>
        </w:rPr>
        <w:t>'</w:t>
      </w:r>
      <w:r w:rsidRPr="00754A25">
        <w:rPr>
          <w:rFonts w:ascii="宋体" w:hAnsi="宋体" w:hint="eastAsia"/>
          <w:color w:val="067D17"/>
        </w:rPr>
        <w:t>元数据表附加信息</w:t>
      </w:r>
      <w:r w:rsidRPr="00754A25">
        <w:rPr>
          <w:color w:val="067D17"/>
        </w:rPr>
        <w:t>'</w:t>
      </w:r>
      <w:r w:rsidRPr="00754A25">
        <w:rPr>
          <w:color w:val="080808"/>
        </w:rPr>
        <w:t>;</w:t>
      </w:r>
    </w:p>
    <w:p w14:paraId="4934B2AB" w14:textId="4A983C51" w:rsidR="00082E08" w:rsidRDefault="00082E08" w:rsidP="007D004F">
      <w:pPr>
        <w:pStyle w:val="3"/>
      </w:pPr>
      <w:r>
        <w:rPr>
          <w:rFonts w:hint="eastAsia"/>
        </w:rPr>
        <w:t>实体</w:t>
      </w:r>
      <w:r>
        <w:rPr>
          <w:rFonts w:hint="eastAsia"/>
        </w:rPr>
        <w:t>b</w:t>
      </w:r>
      <w:r>
        <w:t xml:space="preserve">ean </w:t>
      </w:r>
    </w:p>
    <w:p w14:paraId="2A4322E9" w14:textId="256D2190" w:rsidR="00AA648A" w:rsidRPr="00716FAA" w:rsidRDefault="00AA648A" w:rsidP="00AA648A">
      <w:pPr>
        <w:pStyle w:val="a6"/>
      </w:pPr>
      <w:r w:rsidRPr="00716FAA">
        <w:t xml:space="preserve">package </w:t>
      </w:r>
      <w:r w:rsidRPr="00AA648A">
        <w:t>com.atguigu.dga.meta.bean</w:t>
      </w:r>
      <w:r w:rsidRPr="00716FAA">
        <w:t>;</w:t>
      </w:r>
      <w:r w:rsidRPr="00716FAA">
        <w:br/>
      </w:r>
      <w:r w:rsidRPr="00716FAA">
        <w:br/>
        <w:t xml:space="preserve">import </w:t>
      </w:r>
      <w:r w:rsidRPr="00AA648A">
        <w:t>com.baomidou.</w:t>
      </w:r>
      <w:r w:rsidR="000B1703">
        <w:t>MyBatis</w:t>
      </w:r>
      <w:r w:rsidRPr="00AA648A">
        <w:t>plus.annotation.IdType</w:t>
      </w:r>
      <w:r w:rsidRPr="00716FAA">
        <w:t>;</w:t>
      </w:r>
      <w:r w:rsidRPr="00716FAA">
        <w:br/>
        <w:t xml:space="preserve">import </w:t>
      </w:r>
      <w:r w:rsidRPr="00AA648A">
        <w:t>java.util.Date</w:t>
      </w:r>
      <w:r w:rsidRPr="00716FAA">
        <w:t>;</w:t>
      </w:r>
      <w:r w:rsidRPr="00716FAA">
        <w:br/>
        <w:t xml:space="preserve">import </w:t>
      </w:r>
      <w:r w:rsidRPr="00AA648A">
        <w:t>com.baomidou.</w:t>
      </w:r>
      <w:r w:rsidR="000B1703">
        <w:t>MyBatis</w:t>
      </w:r>
      <w:r w:rsidRPr="00AA648A">
        <w:t>plus.annotation.</w:t>
      </w:r>
      <w:r w:rsidRPr="00716FAA">
        <w:t>TableId;</w:t>
      </w:r>
      <w:r w:rsidRPr="00716FAA">
        <w:br/>
        <w:t xml:space="preserve">import </w:t>
      </w:r>
      <w:r w:rsidRPr="00AA648A">
        <w:t>lombok.</w:t>
      </w:r>
      <w:r w:rsidRPr="00716FAA">
        <w:t>Data;</w:t>
      </w:r>
      <w:r w:rsidRPr="00716FAA">
        <w:br/>
      </w:r>
      <w:r w:rsidRPr="00716FAA">
        <w:br/>
        <w:t xml:space="preserve">import </w:t>
      </w:r>
      <w:r w:rsidRPr="00AA648A">
        <w:t>java.io.Serializable</w:t>
      </w:r>
      <w:r w:rsidRPr="00716FAA">
        <w:t>;</w:t>
      </w:r>
      <w:r w:rsidRPr="00716FAA">
        <w:br/>
      </w:r>
      <w:r w:rsidRPr="00716FAA">
        <w:br/>
        <w:t>/**</w:t>
      </w:r>
      <w:r w:rsidRPr="00716FAA">
        <w:br/>
        <w:t xml:space="preserve"> * &lt;p&gt;</w:t>
      </w:r>
      <w:r w:rsidRPr="00716FAA">
        <w:br/>
        <w:t xml:space="preserve"> * </w:t>
      </w:r>
      <w:r w:rsidRPr="00716FAA">
        <w:rPr>
          <w:rFonts w:hint="eastAsia"/>
        </w:rPr>
        <w:t>元数据表附加信息</w:t>
      </w:r>
      <w:r w:rsidRPr="00716FAA">
        <w:rPr>
          <w:rFonts w:hint="eastAsia"/>
        </w:rPr>
        <w:br/>
        <w:t xml:space="preserve"> </w:t>
      </w:r>
      <w:r w:rsidRPr="00716FAA">
        <w:t>* &lt;/p&gt;</w:t>
      </w:r>
      <w:r w:rsidRPr="00716FAA">
        <w:br/>
        <w:t xml:space="preserve"> *</w:t>
      </w:r>
      <w:r w:rsidRPr="00716FAA">
        <w:br/>
        <w:t xml:space="preserve"> * @author </w:t>
      </w:r>
      <w:r w:rsidR="00716FAA">
        <w:rPr>
          <w:rFonts w:hint="eastAsia"/>
        </w:rPr>
        <w:t>wei</w:t>
      </w:r>
      <w:r w:rsidR="00716FAA">
        <w:t>yunhui</w:t>
      </w:r>
      <w:r w:rsidRPr="00716FAA">
        <w:br/>
        <w:t xml:space="preserve"> * @since 2023-04-14</w:t>
      </w:r>
      <w:r w:rsidRPr="00716FAA">
        <w:br/>
        <w:t xml:space="preserve"> */</w:t>
      </w:r>
      <w:r w:rsidRPr="00716FAA">
        <w:br/>
        <w:t>@Data</w:t>
      </w:r>
      <w:r w:rsidRPr="00716FAA">
        <w:br/>
        <w:t xml:space="preserve">public class </w:t>
      </w:r>
      <w:r w:rsidRPr="00AA648A">
        <w:t xml:space="preserve">TableMetaInfoExtra </w:t>
      </w:r>
      <w:r w:rsidRPr="00716FAA">
        <w:t xml:space="preserve">implements </w:t>
      </w:r>
      <w:r w:rsidRPr="00AA648A">
        <w:t xml:space="preserve">Serializable </w:t>
      </w:r>
      <w:r w:rsidRPr="00716FAA">
        <w:t>{</w:t>
      </w:r>
      <w:r w:rsidRPr="00716FAA">
        <w:br/>
      </w:r>
      <w:r w:rsidRPr="00716FAA">
        <w:br/>
        <w:t xml:space="preserve">    private static final long serialVersionUID = 1L;</w:t>
      </w:r>
      <w:r w:rsidRPr="00716FAA">
        <w:br/>
      </w:r>
      <w:r w:rsidRPr="00716FAA">
        <w:br/>
        <w:t xml:space="preserve">    /**</w:t>
      </w:r>
      <w:r w:rsidRPr="00716FAA">
        <w:br/>
        <w:t xml:space="preserve">     * </w:t>
      </w:r>
      <w:r w:rsidRPr="00716FAA">
        <w:rPr>
          <w:rFonts w:hint="eastAsia"/>
        </w:rPr>
        <w:t>表</w:t>
      </w:r>
      <w:r w:rsidRPr="00716FAA">
        <w:t>id</w:t>
      </w:r>
      <w:r w:rsidRPr="00716FAA">
        <w:br/>
      </w:r>
      <w:r w:rsidRPr="00716FAA">
        <w:lastRenderedPageBreak/>
        <w:t xml:space="preserve">     */</w:t>
      </w:r>
      <w:r w:rsidRPr="00716FAA">
        <w:br/>
        <w:t xml:space="preserve">      @TableId(value = "id", type = </w:t>
      </w:r>
      <w:r w:rsidRPr="00AA648A">
        <w:t>IdType</w:t>
      </w:r>
      <w:r w:rsidRPr="00716FAA">
        <w:t>.AUTO)</w:t>
      </w:r>
      <w:r w:rsidRPr="00716FAA">
        <w:br/>
        <w:t xml:space="preserve">    private </w:t>
      </w:r>
      <w:r w:rsidRPr="00AA648A">
        <w:t xml:space="preserve">Long </w:t>
      </w:r>
      <w:r w:rsidRPr="00716FAA">
        <w:t>id;</w:t>
      </w:r>
      <w:r w:rsidRPr="00716FAA">
        <w:br/>
      </w:r>
      <w:r w:rsidRPr="00716FAA">
        <w:br/>
        <w:t xml:space="preserve">    /**</w:t>
      </w:r>
      <w:r w:rsidRPr="00716FAA">
        <w:br/>
        <w:t xml:space="preserve">     * </w:t>
      </w:r>
      <w:r w:rsidRPr="00716FAA">
        <w:rPr>
          <w:rFonts w:hint="eastAsia"/>
        </w:rPr>
        <w:t>表名</w:t>
      </w:r>
      <w:r w:rsidRPr="00716FAA">
        <w:rPr>
          <w:rFonts w:hint="eastAsia"/>
        </w:rPr>
        <w:br/>
        <w:t xml:space="preserve">     </w:t>
      </w:r>
      <w:r w:rsidRPr="00716FAA">
        <w:t>*/</w:t>
      </w:r>
      <w:r w:rsidRPr="00716FAA">
        <w:br/>
        <w:t xml:space="preserve">    private </w:t>
      </w:r>
      <w:r w:rsidRPr="00AA648A">
        <w:t xml:space="preserve">String </w:t>
      </w:r>
      <w:r w:rsidRPr="00716FAA">
        <w:t>tableName;</w:t>
      </w:r>
      <w:r w:rsidRPr="00716FAA">
        <w:br/>
      </w:r>
      <w:r w:rsidRPr="00716FAA">
        <w:br/>
        <w:t xml:space="preserve">    /**</w:t>
      </w:r>
      <w:r w:rsidRPr="00716FAA">
        <w:br/>
        <w:t xml:space="preserve">     * </w:t>
      </w:r>
      <w:r w:rsidRPr="00716FAA">
        <w:rPr>
          <w:rFonts w:hint="eastAsia"/>
        </w:rPr>
        <w:t>库名</w:t>
      </w:r>
      <w:r w:rsidRPr="00716FAA">
        <w:rPr>
          <w:rFonts w:hint="eastAsia"/>
        </w:rPr>
        <w:br/>
        <w:t xml:space="preserve">     </w:t>
      </w:r>
      <w:r w:rsidRPr="00716FAA">
        <w:t>*/</w:t>
      </w:r>
      <w:r w:rsidRPr="00716FAA">
        <w:br/>
        <w:t xml:space="preserve">    private </w:t>
      </w:r>
      <w:r w:rsidRPr="00AA648A">
        <w:t xml:space="preserve">String </w:t>
      </w:r>
      <w:r w:rsidRPr="00716FAA">
        <w:t>schemaName;</w:t>
      </w:r>
      <w:r w:rsidRPr="00716FAA">
        <w:br/>
      </w:r>
      <w:r w:rsidRPr="00716FAA">
        <w:br/>
        <w:t xml:space="preserve">    /**</w:t>
      </w:r>
      <w:r w:rsidRPr="00716FAA">
        <w:br/>
        <w:t xml:space="preserve">     * </w:t>
      </w:r>
      <w:r w:rsidRPr="00716FAA">
        <w:rPr>
          <w:rFonts w:hint="eastAsia"/>
        </w:rPr>
        <w:t>技术负责人</w:t>
      </w:r>
      <w:r w:rsidRPr="00716FAA">
        <w:rPr>
          <w:rFonts w:hint="eastAsia"/>
        </w:rPr>
        <w:t xml:space="preserve">   </w:t>
      </w:r>
      <w:r w:rsidRPr="00716FAA">
        <w:t xml:space="preserve">( </w:t>
      </w:r>
      <w:r w:rsidRPr="00716FAA">
        <w:rPr>
          <w:rFonts w:hint="eastAsia"/>
        </w:rPr>
        <w:t>来源</w:t>
      </w:r>
      <w:r w:rsidRPr="00716FAA">
        <w:t xml:space="preserve">: </w:t>
      </w:r>
      <w:r w:rsidRPr="00716FAA">
        <w:rPr>
          <w:rFonts w:hint="eastAsia"/>
        </w:rPr>
        <w:t>附加</w:t>
      </w:r>
      <w:r w:rsidRPr="00716FAA">
        <w:t>)</w:t>
      </w:r>
      <w:r w:rsidRPr="00716FAA">
        <w:br/>
        <w:t xml:space="preserve">     */</w:t>
      </w:r>
      <w:r w:rsidRPr="00716FAA">
        <w:br/>
        <w:t xml:space="preserve">    private </w:t>
      </w:r>
      <w:r w:rsidRPr="00AA648A">
        <w:t xml:space="preserve">String </w:t>
      </w:r>
      <w:r w:rsidRPr="00716FAA">
        <w:t>tecOwnerUserName;</w:t>
      </w:r>
      <w:r w:rsidRPr="00716FAA">
        <w:br/>
      </w:r>
      <w:r w:rsidRPr="00716FAA">
        <w:br/>
        <w:t xml:space="preserve">    /**</w:t>
      </w:r>
      <w:r w:rsidRPr="00716FAA">
        <w:br/>
        <w:t xml:space="preserve">     * </w:t>
      </w:r>
      <w:r w:rsidRPr="00716FAA">
        <w:rPr>
          <w:rFonts w:hint="eastAsia"/>
        </w:rPr>
        <w:t>业务负责人</w:t>
      </w:r>
      <w:r w:rsidRPr="00716FAA">
        <w:rPr>
          <w:rFonts w:hint="eastAsia"/>
        </w:rPr>
        <w:t xml:space="preserve"> </w:t>
      </w:r>
      <w:r w:rsidRPr="00716FAA">
        <w:t xml:space="preserve">( </w:t>
      </w:r>
      <w:r w:rsidRPr="00716FAA">
        <w:rPr>
          <w:rFonts w:hint="eastAsia"/>
        </w:rPr>
        <w:t>来源</w:t>
      </w:r>
      <w:r w:rsidRPr="00716FAA">
        <w:t xml:space="preserve">: </w:t>
      </w:r>
      <w:r w:rsidRPr="00716FAA">
        <w:rPr>
          <w:rFonts w:hint="eastAsia"/>
        </w:rPr>
        <w:t>附加</w:t>
      </w:r>
      <w:r w:rsidRPr="00716FAA">
        <w:t>)</w:t>
      </w:r>
      <w:r w:rsidRPr="00716FAA">
        <w:br/>
        <w:t xml:space="preserve">     */</w:t>
      </w:r>
      <w:r w:rsidRPr="00716FAA">
        <w:br/>
        <w:t xml:space="preserve">    private </w:t>
      </w:r>
      <w:r w:rsidRPr="00AA648A">
        <w:t xml:space="preserve">String </w:t>
      </w:r>
      <w:r w:rsidRPr="00716FAA">
        <w:t>busiOwnerUserName;</w:t>
      </w:r>
      <w:r w:rsidRPr="00716FAA">
        <w:br/>
      </w:r>
      <w:r w:rsidRPr="00716FAA">
        <w:br/>
        <w:t xml:space="preserve">    /**</w:t>
      </w:r>
      <w:r w:rsidRPr="00716FAA">
        <w:br/>
        <w:t xml:space="preserve">     * </w:t>
      </w:r>
      <w:r w:rsidRPr="00716FAA">
        <w:rPr>
          <w:rFonts w:hint="eastAsia"/>
        </w:rPr>
        <w:t>生命周期类型</w:t>
      </w:r>
      <w:r w:rsidRPr="00716FAA">
        <w:t xml:space="preserve">( </w:t>
      </w:r>
      <w:r w:rsidRPr="00716FAA">
        <w:rPr>
          <w:rFonts w:hint="eastAsia"/>
        </w:rPr>
        <w:t>来源</w:t>
      </w:r>
      <w:r w:rsidRPr="00716FAA">
        <w:t xml:space="preserve">: </w:t>
      </w:r>
      <w:r w:rsidRPr="00716FAA">
        <w:rPr>
          <w:rFonts w:hint="eastAsia"/>
        </w:rPr>
        <w:t>附加</w:t>
      </w:r>
      <w:r w:rsidRPr="00716FAA">
        <w:t>)</w:t>
      </w:r>
      <w:r w:rsidRPr="00716FAA">
        <w:br/>
        <w:t xml:space="preserve">     */</w:t>
      </w:r>
      <w:r w:rsidRPr="00716FAA">
        <w:br/>
        <w:t xml:space="preserve">    private </w:t>
      </w:r>
      <w:r w:rsidRPr="00AA648A">
        <w:t xml:space="preserve">String </w:t>
      </w:r>
      <w:r w:rsidRPr="00716FAA">
        <w:t>lifecycleType;</w:t>
      </w:r>
      <w:r w:rsidRPr="00716FAA">
        <w:br/>
      </w:r>
      <w:r w:rsidRPr="00716FAA">
        <w:br/>
        <w:t xml:space="preserve">    /**</w:t>
      </w:r>
      <w:r w:rsidRPr="00716FAA">
        <w:br/>
        <w:t xml:space="preserve">     * </w:t>
      </w:r>
      <w:r w:rsidRPr="00716FAA">
        <w:rPr>
          <w:rFonts w:hint="eastAsia"/>
        </w:rPr>
        <w:t>生命周期</w:t>
      </w:r>
      <w:r w:rsidRPr="00716FAA">
        <w:t>(</w:t>
      </w:r>
      <w:r w:rsidRPr="00716FAA">
        <w:rPr>
          <w:rFonts w:hint="eastAsia"/>
        </w:rPr>
        <w:t>天</w:t>
      </w:r>
      <w:r w:rsidRPr="00716FAA">
        <w:t xml:space="preserve">) ( </w:t>
      </w:r>
      <w:r w:rsidRPr="00716FAA">
        <w:rPr>
          <w:rFonts w:hint="eastAsia"/>
        </w:rPr>
        <w:t>来源</w:t>
      </w:r>
      <w:r w:rsidRPr="00716FAA">
        <w:t xml:space="preserve">: </w:t>
      </w:r>
      <w:r w:rsidRPr="00716FAA">
        <w:rPr>
          <w:rFonts w:hint="eastAsia"/>
        </w:rPr>
        <w:t>附加</w:t>
      </w:r>
      <w:r w:rsidRPr="00716FAA">
        <w:t>)</w:t>
      </w:r>
      <w:r w:rsidRPr="00716FAA">
        <w:br/>
        <w:t xml:space="preserve">     */</w:t>
      </w:r>
      <w:r w:rsidRPr="00716FAA">
        <w:br/>
        <w:t xml:space="preserve">    private </w:t>
      </w:r>
      <w:r w:rsidRPr="00AA648A">
        <w:t xml:space="preserve">Long </w:t>
      </w:r>
      <w:r w:rsidRPr="00716FAA">
        <w:t>lifecycleDays;</w:t>
      </w:r>
      <w:r w:rsidRPr="00716FAA">
        <w:br/>
      </w:r>
      <w:r w:rsidRPr="00716FAA">
        <w:br/>
        <w:t xml:space="preserve">    /**</w:t>
      </w:r>
      <w:r w:rsidRPr="00716FAA">
        <w:br/>
        <w:t xml:space="preserve">     * </w:t>
      </w:r>
      <w:r w:rsidRPr="00716FAA">
        <w:rPr>
          <w:rFonts w:hint="eastAsia"/>
        </w:rPr>
        <w:t>安全级别</w:t>
      </w:r>
      <w:r w:rsidRPr="00716FAA">
        <w:rPr>
          <w:rFonts w:hint="eastAsia"/>
        </w:rPr>
        <w:t xml:space="preserve"> </w:t>
      </w:r>
      <w:r w:rsidRPr="00716FAA">
        <w:t xml:space="preserve">( </w:t>
      </w:r>
      <w:r w:rsidRPr="00716FAA">
        <w:rPr>
          <w:rFonts w:hint="eastAsia"/>
        </w:rPr>
        <w:t>来源</w:t>
      </w:r>
      <w:r w:rsidRPr="00716FAA">
        <w:t xml:space="preserve">: </w:t>
      </w:r>
      <w:r w:rsidRPr="00716FAA">
        <w:rPr>
          <w:rFonts w:hint="eastAsia"/>
        </w:rPr>
        <w:t>附加</w:t>
      </w:r>
      <w:r w:rsidRPr="00716FAA">
        <w:t>)</w:t>
      </w:r>
      <w:r w:rsidRPr="00716FAA">
        <w:br/>
        <w:t xml:space="preserve">     */</w:t>
      </w:r>
      <w:r w:rsidRPr="00716FAA">
        <w:br/>
        <w:t xml:space="preserve">    private </w:t>
      </w:r>
      <w:r w:rsidRPr="00AA648A">
        <w:t xml:space="preserve">String </w:t>
      </w:r>
      <w:r w:rsidRPr="00716FAA">
        <w:t>securityLevel;</w:t>
      </w:r>
      <w:r w:rsidRPr="00716FAA">
        <w:br/>
      </w:r>
      <w:r w:rsidRPr="00716FAA">
        <w:br/>
        <w:t xml:space="preserve">    /**</w:t>
      </w:r>
      <w:r w:rsidRPr="00716FAA">
        <w:br/>
        <w:t xml:space="preserve">     * </w:t>
      </w:r>
      <w:r w:rsidRPr="00716FAA">
        <w:rPr>
          <w:rFonts w:hint="eastAsia"/>
        </w:rPr>
        <w:t>数仓所在层级</w:t>
      </w:r>
      <w:r w:rsidRPr="00716FAA">
        <w:t xml:space="preserve">(ODSDWDDIMDWSADS) ( </w:t>
      </w:r>
      <w:r w:rsidRPr="00716FAA">
        <w:rPr>
          <w:rFonts w:hint="eastAsia"/>
        </w:rPr>
        <w:t>来源</w:t>
      </w:r>
      <w:r w:rsidRPr="00716FAA">
        <w:t xml:space="preserve">: </w:t>
      </w:r>
      <w:r w:rsidRPr="00716FAA">
        <w:rPr>
          <w:rFonts w:hint="eastAsia"/>
        </w:rPr>
        <w:t>附加</w:t>
      </w:r>
      <w:r w:rsidRPr="00716FAA">
        <w:t>)</w:t>
      </w:r>
      <w:r w:rsidRPr="00716FAA">
        <w:br/>
        <w:t xml:space="preserve">     */</w:t>
      </w:r>
      <w:r w:rsidRPr="00716FAA">
        <w:br/>
        <w:t xml:space="preserve">    private </w:t>
      </w:r>
      <w:r w:rsidRPr="00AA648A">
        <w:t xml:space="preserve">String </w:t>
      </w:r>
      <w:r w:rsidRPr="00716FAA">
        <w:t>dwLevel;</w:t>
      </w:r>
      <w:r w:rsidRPr="00716FAA">
        <w:br/>
      </w:r>
      <w:r w:rsidRPr="00716FAA">
        <w:br/>
        <w:t xml:space="preserve">    /**</w:t>
      </w:r>
      <w:r w:rsidRPr="00716FAA">
        <w:br/>
        <w:t xml:space="preserve">     * </w:t>
      </w:r>
      <w:r w:rsidRPr="00716FAA">
        <w:rPr>
          <w:rFonts w:hint="eastAsia"/>
        </w:rPr>
        <w:t>创建时间</w:t>
      </w:r>
      <w:r w:rsidRPr="00716FAA">
        <w:rPr>
          <w:rFonts w:hint="eastAsia"/>
        </w:rPr>
        <w:t xml:space="preserve"> </w:t>
      </w:r>
      <w:r w:rsidRPr="00716FAA">
        <w:t>(</w:t>
      </w:r>
      <w:r w:rsidRPr="00716FAA">
        <w:rPr>
          <w:rFonts w:hint="eastAsia"/>
        </w:rPr>
        <w:t>自动生成</w:t>
      </w:r>
      <w:r w:rsidRPr="00716FAA">
        <w:t>)</w:t>
      </w:r>
      <w:r w:rsidRPr="00716FAA">
        <w:br/>
        <w:t xml:space="preserve">     */</w:t>
      </w:r>
      <w:r w:rsidRPr="00716FAA">
        <w:br/>
        <w:t xml:space="preserve">    private </w:t>
      </w:r>
      <w:r w:rsidRPr="00AA648A">
        <w:t xml:space="preserve">Date </w:t>
      </w:r>
      <w:r w:rsidRPr="00716FAA">
        <w:t>createTime;</w:t>
      </w:r>
      <w:r w:rsidRPr="00716FAA">
        <w:br/>
      </w:r>
      <w:r w:rsidRPr="00716FAA">
        <w:br/>
        <w:t xml:space="preserve">    /**</w:t>
      </w:r>
      <w:r w:rsidRPr="00716FAA">
        <w:br/>
        <w:t xml:space="preserve">     * </w:t>
      </w:r>
      <w:r w:rsidRPr="00716FAA">
        <w:rPr>
          <w:rFonts w:hint="eastAsia"/>
        </w:rPr>
        <w:t>更新时间</w:t>
      </w:r>
      <w:r w:rsidRPr="00716FAA">
        <w:rPr>
          <w:rFonts w:hint="eastAsia"/>
        </w:rPr>
        <w:t xml:space="preserve">  </w:t>
      </w:r>
      <w:r w:rsidRPr="00716FAA">
        <w:t>(</w:t>
      </w:r>
      <w:r w:rsidRPr="00716FAA">
        <w:rPr>
          <w:rFonts w:hint="eastAsia"/>
        </w:rPr>
        <w:t>自动生成</w:t>
      </w:r>
      <w:r w:rsidRPr="00716FAA">
        <w:t>)</w:t>
      </w:r>
      <w:r w:rsidRPr="00716FAA">
        <w:br/>
        <w:t xml:space="preserve">     */</w:t>
      </w:r>
      <w:r w:rsidRPr="00716FAA">
        <w:br/>
        <w:t xml:space="preserve">    private </w:t>
      </w:r>
      <w:r w:rsidRPr="00AA648A">
        <w:t xml:space="preserve">Date </w:t>
      </w:r>
      <w:r w:rsidRPr="00716FAA">
        <w:t>updateTime;</w:t>
      </w:r>
      <w:r w:rsidRPr="00716FAA">
        <w:br/>
      </w:r>
      <w:r w:rsidRPr="00716FAA">
        <w:br/>
      </w:r>
      <w:r w:rsidRPr="00716FAA">
        <w:br/>
        <w:t>}</w:t>
      </w:r>
    </w:p>
    <w:p w14:paraId="30DCE791" w14:textId="00B26043" w:rsidR="00082E08" w:rsidRDefault="00082E08" w:rsidP="007D004F">
      <w:pPr>
        <w:pStyle w:val="3"/>
      </w:pPr>
      <w:r>
        <w:rPr>
          <w:rFonts w:hint="eastAsia"/>
        </w:rPr>
        <w:t>服务层增加</w:t>
      </w:r>
      <w:r w:rsidR="00EE24EB">
        <w:rPr>
          <w:rFonts w:hint="eastAsia"/>
        </w:rPr>
        <w:t>类</w:t>
      </w:r>
    </w:p>
    <w:p w14:paraId="5623A469" w14:textId="51496A84" w:rsidR="00913FCB" w:rsidRPr="00913FCB" w:rsidRDefault="00913FCB" w:rsidP="007D004F">
      <w:pPr>
        <w:pStyle w:val="4"/>
      </w:pPr>
      <w:r>
        <w:rPr>
          <w:rFonts w:hint="eastAsia"/>
        </w:rPr>
        <w:t>增加接口类</w:t>
      </w:r>
      <w:r w:rsidR="00267DC8">
        <w:rPr>
          <w:rFonts w:hint="eastAsia"/>
        </w:rPr>
        <w:t xml:space="preserve"> </w:t>
      </w:r>
      <w:r w:rsidR="00267DC8" w:rsidRPr="00267DC8">
        <w:t>TableMetaInfoExtraService</w:t>
      </w:r>
    </w:p>
    <w:p w14:paraId="3FB3DAA7" w14:textId="14623ECB" w:rsidR="00913FCB" w:rsidRPr="00913FCB" w:rsidRDefault="00913FCB" w:rsidP="00913FCB">
      <w:pPr>
        <w:pStyle w:val="a6"/>
        <w:rPr>
          <w:rFonts w:cs="Courier New"/>
          <w:color w:val="080808"/>
          <w:kern w:val="0"/>
          <w:sz w:val="20"/>
          <w:szCs w:val="20"/>
        </w:rPr>
      </w:pPr>
      <w:r w:rsidRPr="00913FCB">
        <w:rPr>
          <w:rStyle w:val="a7"/>
        </w:rPr>
        <w:t>public interface TableMetaInfoExtraService extends IService&lt;TableMetaInfoExtra&gt; {</w:t>
      </w:r>
      <w:r w:rsidRPr="00913FCB">
        <w:rPr>
          <w:rStyle w:val="a7"/>
        </w:rPr>
        <w:br/>
      </w:r>
      <w:r w:rsidRPr="00913FCB">
        <w:rPr>
          <w:rStyle w:val="a7"/>
        </w:rPr>
        <w:br/>
      </w:r>
      <w:r w:rsidRPr="00913FCB">
        <w:rPr>
          <w:rStyle w:val="a7"/>
        </w:rPr>
        <w:lastRenderedPageBreak/>
        <w:t xml:space="preserve">    </w:t>
      </w:r>
      <w:r w:rsidR="00716FAA" w:rsidRPr="00716FAA">
        <w:rPr>
          <w:rStyle w:val="a7"/>
        </w:rPr>
        <w:t xml:space="preserve"> public void initTableMetaExtra(List&lt;TableMetaInfo&gt; tableMetaInfoList);</w:t>
      </w:r>
      <w:r w:rsidRPr="00913FCB">
        <w:rPr>
          <w:rFonts w:cs="Courier New"/>
          <w:color w:val="080808"/>
          <w:kern w:val="0"/>
          <w:sz w:val="20"/>
          <w:szCs w:val="20"/>
        </w:rPr>
        <w:br/>
      </w:r>
      <w:r w:rsidRPr="00913FCB">
        <w:rPr>
          <w:rFonts w:cs="Courier New"/>
          <w:color w:val="080808"/>
          <w:kern w:val="0"/>
          <w:sz w:val="20"/>
          <w:szCs w:val="20"/>
        </w:rPr>
        <w:br/>
        <w:t>}</w:t>
      </w:r>
    </w:p>
    <w:p w14:paraId="4EF67C99" w14:textId="22D54D6E" w:rsidR="00195063" w:rsidRDefault="00913FCB" w:rsidP="007D004F">
      <w:pPr>
        <w:pStyle w:val="4"/>
      </w:pPr>
      <w:r>
        <w:rPr>
          <w:rFonts w:hint="eastAsia"/>
        </w:rPr>
        <w:t>增加实现类</w:t>
      </w:r>
      <w:r w:rsidR="00267DC8">
        <w:rPr>
          <w:rFonts w:hint="eastAsia"/>
        </w:rPr>
        <w:t xml:space="preserve"> </w:t>
      </w:r>
      <w:r w:rsidR="00267DC8" w:rsidRPr="00913FCB">
        <w:t>TableMetaInfoExtraServiceImpl</w:t>
      </w:r>
    </w:p>
    <w:p w14:paraId="1B3DBF92" w14:textId="77777777" w:rsidR="00716FAA" w:rsidRPr="00716FAA" w:rsidRDefault="00716FAA" w:rsidP="00716FAA">
      <w:pPr>
        <w:pStyle w:val="a6"/>
        <w:rPr>
          <w:color w:val="080808"/>
        </w:rPr>
      </w:pPr>
      <w:r w:rsidRPr="00716FAA">
        <w:rPr>
          <w:color w:val="080808"/>
        </w:rPr>
        <w:t>/**</w:t>
      </w:r>
    </w:p>
    <w:p w14:paraId="2AEB11BE" w14:textId="77777777" w:rsidR="00716FAA" w:rsidRPr="00716FAA" w:rsidRDefault="00716FAA" w:rsidP="00716FAA">
      <w:pPr>
        <w:pStyle w:val="a6"/>
        <w:rPr>
          <w:color w:val="080808"/>
        </w:rPr>
      </w:pPr>
      <w:r w:rsidRPr="00716FAA">
        <w:rPr>
          <w:color w:val="080808"/>
        </w:rPr>
        <w:t xml:space="preserve"> * &lt;p&gt;</w:t>
      </w:r>
    </w:p>
    <w:p w14:paraId="1714675D" w14:textId="77777777" w:rsidR="00716FAA" w:rsidRPr="00716FAA" w:rsidRDefault="00716FAA" w:rsidP="00716FAA">
      <w:pPr>
        <w:pStyle w:val="a6"/>
        <w:rPr>
          <w:color w:val="080808"/>
        </w:rPr>
      </w:pPr>
      <w:r w:rsidRPr="00716FAA">
        <w:rPr>
          <w:rFonts w:hint="eastAsia"/>
          <w:color w:val="080808"/>
        </w:rPr>
        <w:t xml:space="preserve"> * </w:t>
      </w:r>
      <w:r w:rsidRPr="00716FAA">
        <w:rPr>
          <w:rFonts w:hint="eastAsia"/>
          <w:color w:val="080808"/>
        </w:rPr>
        <w:t>元数据表附加信息</w:t>
      </w:r>
      <w:r w:rsidRPr="00716FAA">
        <w:rPr>
          <w:rFonts w:hint="eastAsia"/>
          <w:color w:val="080808"/>
        </w:rPr>
        <w:t xml:space="preserve"> </w:t>
      </w:r>
      <w:r w:rsidRPr="00716FAA">
        <w:rPr>
          <w:rFonts w:hint="eastAsia"/>
          <w:color w:val="080808"/>
        </w:rPr>
        <w:t>服务实现类</w:t>
      </w:r>
    </w:p>
    <w:p w14:paraId="04CE1D40" w14:textId="77777777" w:rsidR="00716FAA" w:rsidRPr="00716FAA" w:rsidRDefault="00716FAA" w:rsidP="00716FAA">
      <w:pPr>
        <w:pStyle w:val="a6"/>
        <w:rPr>
          <w:color w:val="080808"/>
        </w:rPr>
      </w:pPr>
      <w:r w:rsidRPr="00716FAA">
        <w:rPr>
          <w:color w:val="080808"/>
        </w:rPr>
        <w:t xml:space="preserve"> * &lt;/p&gt;</w:t>
      </w:r>
    </w:p>
    <w:p w14:paraId="7244D825" w14:textId="77777777" w:rsidR="00716FAA" w:rsidRPr="00716FAA" w:rsidRDefault="00716FAA" w:rsidP="00716FAA">
      <w:pPr>
        <w:pStyle w:val="a6"/>
        <w:rPr>
          <w:color w:val="080808"/>
        </w:rPr>
      </w:pPr>
      <w:r w:rsidRPr="00716FAA">
        <w:rPr>
          <w:color w:val="080808"/>
        </w:rPr>
        <w:t xml:space="preserve"> *</w:t>
      </w:r>
    </w:p>
    <w:p w14:paraId="5624F09C" w14:textId="77777777" w:rsidR="00716FAA" w:rsidRPr="00716FAA" w:rsidRDefault="00716FAA" w:rsidP="00716FAA">
      <w:pPr>
        <w:pStyle w:val="a6"/>
        <w:rPr>
          <w:color w:val="080808"/>
        </w:rPr>
      </w:pPr>
      <w:r w:rsidRPr="00716FAA">
        <w:rPr>
          <w:color w:val="080808"/>
        </w:rPr>
        <w:t xml:space="preserve"> * @author weiyunhui</w:t>
      </w:r>
    </w:p>
    <w:p w14:paraId="622F8389" w14:textId="77777777" w:rsidR="00716FAA" w:rsidRPr="00716FAA" w:rsidRDefault="00716FAA" w:rsidP="00716FAA">
      <w:pPr>
        <w:pStyle w:val="a6"/>
        <w:rPr>
          <w:color w:val="080808"/>
        </w:rPr>
      </w:pPr>
      <w:r w:rsidRPr="00716FAA">
        <w:rPr>
          <w:color w:val="080808"/>
        </w:rPr>
        <w:t xml:space="preserve"> * @since 2023-07-28</w:t>
      </w:r>
    </w:p>
    <w:p w14:paraId="53D60A11" w14:textId="77777777" w:rsidR="00716FAA" w:rsidRPr="00716FAA" w:rsidRDefault="00716FAA" w:rsidP="00716FAA">
      <w:pPr>
        <w:pStyle w:val="a6"/>
        <w:rPr>
          <w:color w:val="080808"/>
        </w:rPr>
      </w:pPr>
      <w:r w:rsidRPr="00716FAA">
        <w:rPr>
          <w:color w:val="080808"/>
        </w:rPr>
        <w:t xml:space="preserve"> */</w:t>
      </w:r>
    </w:p>
    <w:p w14:paraId="554D0C36" w14:textId="77777777" w:rsidR="00716FAA" w:rsidRPr="00716FAA" w:rsidRDefault="00716FAA" w:rsidP="00716FAA">
      <w:pPr>
        <w:pStyle w:val="a6"/>
        <w:rPr>
          <w:color w:val="080808"/>
        </w:rPr>
      </w:pPr>
      <w:r w:rsidRPr="00716FAA">
        <w:rPr>
          <w:color w:val="080808"/>
        </w:rPr>
        <w:t>@Service</w:t>
      </w:r>
    </w:p>
    <w:p w14:paraId="07DA4BE3" w14:textId="77777777" w:rsidR="00716FAA" w:rsidRPr="00716FAA" w:rsidRDefault="00716FAA" w:rsidP="00716FAA">
      <w:pPr>
        <w:pStyle w:val="a6"/>
        <w:rPr>
          <w:color w:val="080808"/>
        </w:rPr>
      </w:pPr>
      <w:r w:rsidRPr="00716FAA">
        <w:rPr>
          <w:color w:val="080808"/>
        </w:rPr>
        <w:t>@DS("dga")</w:t>
      </w:r>
    </w:p>
    <w:p w14:paraId="5C9DF5E4" w14:textId="77777777" w:rsidR="00716FAA" w:rsidRPr="00716FAA" w:rsidRDefault="00716FAA" w:rsidP="00716FAA">
      <w:pPr>
        <w:pStyle w:val="a6"/>
        <w:rPr>
          <w:color w:val="080808"/>
        </w:rPr>
      </w:pPr>
      <w:r w:rsidRPr="00716FAA">
        <w:rPr>
          <w:color w:val="080808"/>
        </w:rPr>
        <w:t>public class TableMetaInfoExtraServiceImpl extends ServiceImpl&lt;TableMetaInfoExtraMapper, TableMetaInfoExtra&gt; implements TableMetaInfoExtraService {</w:t>
      </w:r>
    </w:p>
    <w:p w14:paraId="32EF0F09" w14:textId="77777777" w:rsidR="00716FAA" w:rsidRPr="00716FAA" w:rsidRDefault="00716FAA" w:rsidP="00716FAA">
      <w:pPr>
        <w:pStyle w:val="a6"/>
        <w:rPr>
          <w:color w:val="080808"/>
        </w:rPr>
      </w:pPr>
    </w:p>
    <w:p w14:paraId="182092A1" w14:textId="77777777" w:rsidR="00716FAA" w:rsidRPr="00716FAA" w:rsidRDefault="00716FAA" w:rsidP="00716FAA">
      <w:pPr>
        <w:pStyle w:val="a6"/>
        <w:rPr>
          <w:color w:val="080808"/>
        </w:rPr>
      </w:pPr>
      <w:r w:rsidRPr="00716FAA">
        <w:rPr>
          <w:color w:val="080808"/>
        </w:rPr>
        <w:t xml:space="preserve">    /**</w:t>
      </w:r>
    </w:p>
    <w:p w14:paraId="34A5F378" w14:textId="77777777" w:rsidR="00716FAA" w:rsidRPr="00716FAA" w:rsidRDefault="00716FAA" w:rsidP="00716FAA">
      <w:pPr>
        <w:pStyle w:val="a6"/>
        <w:rPr>
          <w:color w:val="080808"/>
        </w:rPr>
      </w:pPr>
      <w:r w:rsidRPr="00716FAA">
        <w:rPr>
          <w:rFonts w:hint="eastAsia"/>
          <w:color w:val="080808"/>
        </w:rPr>
        <w:t xml:space="preserve">     * </w:t>
      </w:r>
      <w:r w:rsidRPr="00716FAA">
        <w:rPr>
          <w:rFonts w:hint="eastAsia"/>
          <w:color w:val="080808"/>
        </w:rPr>
        <w:t>初始化表辅助信息</w:t>
      </w:r>
    </w:p>
    <w:p w14:paraId="5D7A1949" w14:textId="77777777" w:rsidR="00716FAA" w:rsidRPr="00716FAA" w:rsidRDefault="00716FAA" w:rsidP="00716FAA">
      <w:pPr>
        <w:pStyle w:val="a6"/>
        <w:rPr>
          <w:color w:val="080808"/>
        </w:rPr>
      </w:pPr>
      <w:r w:rsidRPr="00716FAA">
        <w:rPr>
          <w:color w:val="080808"/>
        </w:rPr>
        <w:t xml:space="preserve">     */</w:t>
      </w:r>
    </w:p>
    <w:p w14:paraId="3028E56E" w14:textId="77777777" w:rsidR="00716FAA" w:rsidRPr="00716FAA" w:rsidRDefault="00716FAA" w:rsidP="00716FAA">
      <w:pPr>
        <w:pStyle w:val="a6"/>
        <w:rPr>
          <w:color w:val="080808"/>
        </w:rPr>
      </w:pPr>
      <w:r w:rsidRPr="00716FAA">
        <w:rPr>
          <w:color w:val="080808"/>
        </w:rPr>
        <w:t xml:space="preserve">    @Override</w:t>
      </w:r>
    </w:p>
    <w:p w14:paraId="2BF6739F" w14:textId="77777777" w:rsidR="00716FAA" w:rsidRPr="00716FAA" w:rsidRDefault="00716FAA" w:rsidP="00716FAA">
      <w:pPr>
        <w:pStyle w:val="a6"/>
        <w:rPr>
          <w:color w:val="080808"/>
        </w:rPr>
      </w:pPr>
      <w:r w:rsidRPr="00716FAA">
        <w:rPr>
          <w:color w:val="080808"/>
        </w:rPr>
        <w:t xml:space="preserve">    public void initTableMetaExtra(List&lt;TableMetaInfo&gt; tableMetaInfoList) {</w:t>
      </w:r>
    </w:p>
    <w:p w14:paraId="28BE5941" w14:textId="77777777" w:rsidR="00716FAA" w:rsidRPr="00716FAA" w:rsidRDefault="00716FAA" w:rsidP="00716FAA">
      <w:pPr>
        <w:pStyle w:val="a6"/>
        <w:rPr>
          <w:color w:val="080808"/>
        </w:rPr>
      </w:pPr>
      <w:r w:rsidRPr="00716FAA">
        <w:rPr>
          <w:color w:val="080808"/>
        </w:rPr>
        <w:t xml:space="preserve">        List&lt;TableMetaInfoExtra&gt; tableMetaInfoExtraList = new ArrayList&lt;&gt;(tableMetaInfoList.size());</w:t>
      </w:r>
    </w:p>
    <w:p w14:paraId="2972D8D3" w14:textId="77777777" w:rsidR="00716FAA" w:rsidRPr="00716FAA" w:rsidRDefault="00716FAA" w:rsidP="00716FAA">
      <w:pPr>
        <w:pStyle w:val="a6"/>
        <w:rPr>
          <w:color w:val="080808"/>
        </w:rPr>
      </w:pPr>
    </w:p>
    <w:p w14:paraId="35F4D1B2" w14:textId="77777777" w:rsidR="00716FAA" w:rsidRPr="00716FAA" w:rsidRDefault="00716FAA" w:rsidP="00716FAA">
      <w:pPr>
        <w:pStyle w:val="a6"/>
        <w:rPr>
          <w:color w:val="080808"/>
        </w:rPr>
      </w:pPr>
      <w:r w:rsidRPr="00716FAA">
        <w:rPr>
          <w:color w:val="080808"/>
        </w:rPr>
        <w:t xml:space="preserve">        for (TableMetaInfo tableMetaInfo : tableMetaInfoList) {</w:t>
      </w:r>
    </w:p>
    <w:p w14:paraId="0C1D789A" w14:textId="77777777" w:rsidR="00716FAA" w:rsidRPr="00716FAA" w:rsidRDefault="00716FAA" w:rsidP="00716FAA">
      <w:pPr>
        <w:pStyle w:val="a6"/>
        <w:rPr>
          <w:color w:val="080808"/>
        </w:rPr>
      </w:pPr>
      <w:r w:rsidRPr="00716FAA">
        <w:rPr>
          <w:rFonts w:hint="eastAsia"/>
          <w:color w:val="080808"/>
        </w:rPr>
        <w:t xml:space="preserve">            // </w:t>
      </w:r>
      <w:r w:rsidRPr="00716FAA">
        <w:rPr>
          <w:rFonts w:hint="eastAsia"/>
          <w:color w:val="080808"/>
        </w:rPr>
        <w:t>先查询表辅助信息是否存在</w:t>
      </w:r>
    </w:p>
    <w:p w14:paraId="61A864BD" w14:textId="77777777" w:rsidR="00716FAA" w:rsidRPr="00716FAA" w:rsidRDefault="00716FAA" w:rsidP="00716FAA">
      <w:pPr>
        <w:pStyle w:val="a6"/>
        <w:rPr>
          <w:color w:val="080808"/>
        </w:rPr>
      </w:pPr>
      <w:r w:rsidRPr="00716FAA">
        <w:rPr>
          <w:color w:val="080808"/>
        </w:rPr>
        <w:t xml:space="preserve">            TableMetaInfoExtra tableMetaInfoExtra = getOne(</w:t>
      </w:r>
    </w:p>
    <w:p w14:paraId="142D9ABA" w14:textId="77777777" w:rsidR="00716FAA" w:rsidRPr="00716FAA" w:rsidRDefault="00716FAA" w:rsidP="00716FAA">
      <w:pPr>
        <w:pStyle w:val="a6"/>
        <w:rPr>
          <w:color w:val="080808"/>
        </w:rPr>
      </w:pPr>
      <w:r w:rsidRPr="00716FAA">
        <w:rPr>
          <w:color w:val="080808"/>
        </w:rPr>
        <w:t xml:space="preserve">                    new QueryWrapper&lt;TableMetaInfoExtra&gt;()</w:t>
      </w:r>
    </w:p>
    <w:p w14:paraId="349592E9" w14:textId="77777777" w:rsidR="00716FAA" w:rsidRPr="00716FAA" w:rsidRDefault="00716FAA" w:rsidP="00716FAA">
      <w:pPr>
        <w:pStyle w:val="a6"/>
        <w:rPr>
          <w:color w:val="080808"/>
        </w:rPr>
      </w:pPr>
      <w:r w:rsidRPr="00716FAA">
        <w:rPr>
          <w:color w:val="080808"/>
        </w:rPr>
        <w:t xml:space="preserve">                            .eq("schema_name", tableMetaInfo.getSchemaName())</w:t>
      </w:r>
    </w:p>
    <w:p w14:paraId="6931B71B" w14:textId="77777777" w:rsidR="00716FAA" w:rsidRPr="00716FAA" w:rsidRDefault="00716FAA" w:rsidP="00716FAA">
      <w:pPr>
        <w:pStyle w:val="a6"/>
        <w:rPr>
          <w:color w:val="080808"/>
        </w:rPr>
      </w:pPr>
      <w:r w:rsidRPr="00716FAA">
        <w:rPr>
          <w:color w:val="080808"/>
        </w:rPr>
        <w:t xml:space="preserve">                            .eq("table_name", tableMetaInfo.getTableName()));</w:t>
      </w:r>
    </w:p>
    <w:p w14:paraId="334A6512" w14:textId="77777777" w:rsidR="00716FAA" w:rsidRPr="00716FAA" w:rsidRDefault="00716FAA" w:rsidP="00716FAA">
      <w:pPr>
        <w:pStyle w:val="a6"/>
        <w:rPr>
          <w:color w:val="080808"/>
        </w:rPr>
      </w:pPr>
      <w:r w:rsidRPr="00716FAA">
        <w:rPr>
          <w:rFonts w:hint="eastAsia"/>
          <w:color w:val="080808"/>
        </w:rPr>
        <w:t xml:space="preserve">            // </w:t>
      </w:r>
      <w:r w:rsidRPr="00716FAA">
        <w:rPr>
          <w:rFonts w:hint="eastAsia"/>
          <w:color w:val="080808"/>
        </w:rPr>
        <w:t>如果不存在，则进行初始化</w:t>
      </w:r>
    </w:p>
    <w:p w14:paraId="48142A59" w14:textId="77777777" w:rsidR="00716FAA" w:rsidRPr="00716FAA" w:rsidRDefault="00716FAA" w:rsidP="00716FAA">
      <w:pPr>
        <w:pStyle w:val="a6"/>
        <w:rPr>
          <w:color w:val="080808"/>
        </w:rPr>
      </w:pPr>
      <w:r w:rsidRPr="00716FAA">
        <w:rPr>
          <w:color w:val="080808"/>
        </w:rPr>
        <w:t xml:space="preserve">            if( tableMetaInfoExtra == null ){</w:t>
      </w:r>
    </w:p>
    <w:p w14:paraId="48A964C2" w14:textId="77777777" w:rsidR="00716FAA" w:rsidRPr="00716FAA" w:rsidRDefault="00716FAA" w:rsidP="00716FAA">
      <w:pPr>
        <w:pStyle w:val="a6"/>
        <w:rPr>
          <w:color w:val="080808"/>
        </w:rPr>
      </w:pPr>
      <w:r w:rsidRPr="00716FAA">
        <w:rPr>
          <w:color w:val="080808"/>
        </w:rPr>
        <w:t xml:space="preserve">                tableMetaInfoExtra = new TableMetaInfoExtra() ;</w:t>
      </w:r>
    </w:p>
    <w:p w14:paraId="258B4ACF" w14:textId="77777777" w:rsidR="00716FAA" w:rsidRPr="00716FAA" w:rsidRDefault="00716FAA" w:rsidP="00716FAA">
      <w:pPr>
        <w:pStyle w:val="a6"/>
        <w:rPr>
          <w:color w:val="080808"/>
        </w:rPr>
      </w:pPr>
      <w:r w:rsidRPr="00716FAA">
        <w:rPr>
          <w:color w:val="080808"/>
        </w:rPr>
        <w:t xml:space="preserve">                tableMetaInfoExtra.setSchemaName(tableMetaInfo.getSchemaName());</w:t>
      </w:r>
    </w:p>
    <w:p w14:paraId="6BC1A2FD" w14:textId="77777777" w:rsidR="00716FAA" w:rsidRPr="00716FAA" w:rsidRDefault="00716FAA" w:rsidP="00716FAA">
      <w:pPr>
        <w:pStyle w:val="a6"/>
        <w:rPr>
          <w:color w:val="080808"/>
        </w:rPr>
      </w:pPr>
      <w:r w:rsidRPr="00716FAA">
        <w:rPr>
          <w:color w:val="080808"/>
        </w:rPr>
        <w:t xml:space="preserve">                tableMetaInfoExtra.setTableName(tableMetaInfo.getTableName());</w:t>
      </w:r>
    </w:p>
    <w:p w14:paraId="7E96C229" w14:textId="77777777" w:rsidR="00716FAA" w:rsidRPr="00716FAA" w:rsidRDefault="00716FAA" w:rsidP="00716FAA">
      <w:pPr>
        <w:pStyle w:val="a6"/>
        <w:rPr>
          <w:color w:val="080808"/>
        </w:rPr>
      </w:pPr>
      <w:r w:rsidRPr="00716FAA">
        <w:rPr>
          <w:color w:val="080808"/>
        </w:rPr>
        <w:t xml:space="preserve">                tableMetaInfoExtra.setSecurityLevel(MetaConst.SECURITY_LEVEL_UNSET);</w:t>
      </w:r>
    </w:p>
    <w:p w14:paraId="78A3A1A4" w14:textId="77777777" w:rsidR="00716FAA" w:rsidRPr="00716FAA" w:rsidRDefault="00716FAA" w:rsidP="00716FAA">
      <w:pPr>
        <w:pStyle w:val="a6"/>
        <w:rPr>
          <w:color w:val="080808"/>
        </w:rPr>
      </w:pPr>
      <w:r w:rsidRPr="00716FAA">
        <w:rPr>
          <w:color w:val="080808"/>
        </w:rPr>
        <w:t xml:space="preserve">                tableMetaInfoExtra.setLifecycleType(MetaConst.LIFECYCLE_TYPE_UNSET);</w:t>
      </w:r>
    </w:p>
    <w:p w14:paraId="387D0F6F" w14:textId="77777777" w:rsidR="00716FAA" w:rsidRPr="00716FAA" w:rsidRDefault="00716FAA" w:rsidP="00716FAA">
      <w:pPr>
        <w:pStyle w:val="a6"/>
        <w:rPr>
          <w:color w:val="080808"/>
        </w:rPr>
      </w:pPr>
    </w:p>
    <w:p w14:paraId="30C5DCBB" w14:textId="77777777" w:rsidR="00716FAA" w:rsidRPr="00716FAA" w:rsidRDefault="00716FAA" w:rsidP="00716FAA">
      <w:pPr>
        <w:pStyle w:val="a6"/>
        <w:rPr>
          <w:color w:val="080808"/>
        </w:rPr>
      </w:pPr>
      <w:r w:rsidRPr="00716FAA">
        <w:rPr>
          <w:rFonts w:hint="eastAsia"/>
          <w:color w:val="080808"/>
        </w:rPr>
        <w:t xml:space="preserve">                //</w:t>
      </w:r>
      <w:r w:rsidRPr="00716FAA">
        <w:rPr>
          <w:rFonts w:hint="eastAsia"/>
          <w:color w:val="080808"/>
        </w:rPr>
        <w:t>正常系统中，需要给</w:t>
      </w:r>
      <w:r w:rsidRPr="00716FAA">
        <w:rPr>
          <w:rFonts w:hint="eastAsia"/>
          <w:color w:val="080808"/>
        </w:rPr>
        <w:t xml:space="preserve"> </w:t>
      </w:r>
      <w:r w:rsidRPr="00716FAA">
        <w:rPr>
          <w:rFonts w:hint="eastAsia"/>
          <w:color w:val="080808"/>
        </w:rPr>
        <w:t>用户的</w:t>
      </w:r>
      <w:r w:rsidRPr="00716FAA">
        <w:rPr>
          <w:rFonts w:hint="eastAsia"/>
          <w:color w:val="080808"/>
        </w:rPr>
        <w:t>ID</w:t>
      </w:r>
    </w:p>
    <w:p w14:paraId="31B1CFBF" w14:textId="77777777" w:rsidR="00716FAA" w:rsidRPr="00716FAA" w:rsidRDefault="00716FAA" w:rsidP="00716FAA">
      <w:pPr>
        <w:pStyle w:val="a6"/>
        <w:rPr>
          <w:color w:val="080808"/>
        </w:rPr>
      </w:pPr>
      <w:r w:rsidRPr="00716FAA">
        <w:rPr>
          <w:color w:val="080808"/>
        </w:rPr>
        <w:t xml:space="preserve">                tableMetaInfoExtra.setBusiOwnerUserName(null);</w:t>
      </w:r>
    </w:p>
    <w:p w14:paraId="0D7B95C0" w14:textId="77777777" w:rsidR="00716FAA" w:rsidRPr="00716FAA" w:rsidRDefault="00716FAA" w:rsidP="00716FAA">
      <w:pPr>
        <w:pStyle w:val="a6"/>
        <w:rPr>
          <w:color w:val="080808"/>
        </w:rPr>
      </w:pPr>
      <w:r w:rsidRPr="00716FAA">
        <w:rPr>
          <w:color w:val="080808"/>
        </w:rPr>
        <w:t xml:space="preserve">                tableMetaInfoExtra.setTecOwnerUserName(null);</w:t>
      </w:r>
    </w:p>
    <w:p w14:paraId="592CA58A" w14:textId="77777777" w:rsidR="00716FAA" w:rsidRPr="00716FAA" w:rsidRDefault="00716FAA" w:rsidP="00716FAA">
      <w:pPr>
        <w:pStyle w:val="a6"/>
        <w:rPr>
          <w:color w:val="080808"/>
        </w:rPr>
      </w:pPr>
    </w:p>
    <w:p w14:paraId="20D78137" w14:textId="77777777" w:rsidR="00716FAA" w:rsidRPr="00716FAA" w:rsidRDefault="00716FAA" w:rsidP="00716FAA">
      <w:pPr>
        <w:pStyle w:val="a6"/>
        <w:rPr>
          <w:color w:val="080808"/>
        </w:rPr>
      </w:pPr>
      <w:r w:rsidRPr="00716FAA">
        <w:rPr>
          <w:color w:val="080808"/>
        </w:rPr>
        <w:t xml:space="preserve">                tableMetaInfoExtra.setLifecycleDays(-1L);</w:t>
      </w:r>
    </w:p>
    <w:p w14:paraId="0684EBE8" w14:textId="77777777" w:rsidR="00716FAA" w:rsidRPr="00716FAA" w:rsidRDefault="00716FAA" w:rsidP="00716FAA">
      <w:pPr>
        <w:pStyle w:val="a6"/>
        <w:rPr>
          <w:color w:val="080808"/>
        </w:rPr>
      </w:pPr>
      <w:r w:rsidRPr="00716FAA">
        <w:rPr>
          <w:color w:val="080808"/>
        </w:rPr>
        <w:t xml:space="preserve">                tableMetaInfoExtra.setDwLevel(getTableLevelByName(tableMetaInfoExtra.getTableName()));</w:t>
      </w:r>
    </w:p>
    <w:p w14:paraId="345ADD5A" w14:textId="77777777" w:rsidR="00716FAA" w:rsidRPr="00716FAA" w:rsidRDefault="00716FAA" w:rsidP="00716FAA">
      <w:pPr>
        <w:pStyle w:val="a6"/>
        <w:rPr>
          <w:color w:val="080808"/>
        </w:rPr>
      </w:pPr>
    </w:p>
    <w:p w14:paraId="1CEA96C5" w14:textId="77777777" w:rsidR="00716FAA" w:rsidRPr="00716FAA" w:rsidRDefault="00716FAA" w:rsidP="00716FAA">
      <w:pPr>
        <w:pStyle w:val="a6"/>
        <w:rPr>
          <w:color w:val="080808"/>
        </w:rPr>
      </w:pPr>
      <w:r w:rsidRPr="00716FAA">
        <w:rPr>
          <w:color w:val="080808"/>
        </w:rPr>
        <w:t xml:space="preserve">                tableMetaInfoExtra.setCreateTime(new Date());</w:t>
      </w:r>
    </w:p>
    <w:p w14:paraId="6EA6CB92" w14:textId="77777777" w:rsidR="00716FAA" w:rsidRPr="00716FAA" w:rsidRDefault="00716FAA" w:rsidP="00716FAA">
      <w:pPr>
        <w:pStyle w:val="a6"/>
        <w:rPr>
          <w:color w:val="080808"/>
        </w:rPr>
      </w:pPr>
      <w:r w:rsidRPr="00716FAA">
        <w:rPr>
          <w:rFonts w:hint="eastAsia"/>
          <w:color w:val="080808"/>
        </w:rPr>
        <w:t xml:space="preserve">                //</w:t>
      </w:r>
      <w:r w:rsidRPr="00716FAA">
        <w:rPr>
          <w:rFonts w:hint="eastAsia"/>
          <w:color w:val="080808"/>
        </w:rPr>
        <w:t>保存到集合中，做批写</w:t>
      </w:r>
    </w:p>
    <w:p w14:paraId="0FDC8F3C" w14:textId="77777777" w:rsidR="00716FAA" w:rsidRPr="00716FAA" w:rsidRDefault="00716FAA" w:rsidP="00716FAA">
      <w:pPr>
        <w:pStyle w:val="a6"/>
        <w:rPr>
          <w:color w:val="080808"/>
        </w:rPr>
      </w:pPr>
      <w:r w:rsidRPr="00716FAA">
        <w:rPr>
          <w:color w:val="080808"/>
        </w:rPr>
        <w:t xml:space="preserve">                tableMetaInfoExtraList.add(tableMetaInfoExtra) ;</w:t>
      </w:r>
    </w:p>
    <w:p w14:paraId="1B6FB98E" w14:textId="77777777" w:rsidR="00716FAA" w:rsidRPr="00716FAA" w:rsidRDefault="00716FAA" w:rsidP="00716FAA">
      <w:pPr>
        <w:pStyle w:val="a6"/>
        <w:rPr>
          <w:color w:val="080808"/>
        </w:rPr>
      </w:pPr>
      <w:r w:rsidRPr="00716FAA">
        <w:rPr>
          <w:color w:val="080808"/>
        </w:rPr>
        <w:t xml:space="preserve">            }</w:t>
      </w:r>
    </w:p>
    <w:p w14:paraId="282E3E60" w14:textId="77777777" w:rsidR="00716FAA" w:rsidRPr="00716FAA" w:rsidRDefault="00716FAA" w:rsidP="00716FAA">
      <w:pPr>
        <w:pStyle w:val="a6"/>
        <w:rPr>
          <w:color w:val="080808"/>
        </w:rPr>
      </w:pPr>
    </w:p>
    <w:p w14:paraId="111BAEC9" w14:textId="77777777" w:rsidR="00716FAA" w:rsidRPr="00716FAA" w:rsidRDefault="00716FAA" w:rsidP="00716FAA">
      <w:pPr>
        <w:pStyle w:val="a6"/>
        <w:rPr>
          <w:color w:val="080808"/>
        </w:rPr>
      </w:pPr>
      <w:r w:rsidRPr="00716FAA">
        <w:rPr>
          <w:rFonts w:hint="eastAsia"/>
          <w:color w:val="080808"/>
        </w:rPr>
        <w:t xml:space="preserve">            //</w:t>
      </w:r>
      <w:r w:rsidRPr="00716FAA">
        <w:rPr>
          <w:rFonts w:hint="eastAsia"/>
          <w:color w:val="080808"/>
        </w:rPr>
        <w:t>存储</w:t>
      </w:r>
    </w:p>
    <w:p w14:paraId="6E0D1A8D" w14:textId="77777777" w:rsidR="00716FAA" w:rsidRPr="00716FAA" w:rsidRDefault="00716FAA" w:rsidP="00716FAA">
      <w:pPr>
        <w:pStyle w:val="a6"/>
        <w:rPr>
          <w:color w:val="080808"/>
        </w:rPr>
      </w:pPr>
      <w:r w:rsidRPr="00716FAA">
        <w:rPr>
          <w:color w:val="080808"/>
        </w:rPr>
        <w:t xml:space="preserve">            saveOrUpdateBatch(tableMetaInfoExtraList);</w:t>
      </w:r>
    </w:p>
    <w:p w14:paraId="07C082A5" w14:textId="77777777" w:rsidR="00716FAA" w:rsidRPr="00716FAA" w:rsidRDefault="00716FAA" w:rsidP="00716FAA">
      <w:pPr>
        <w:pStyle w:val="a6"/>
        <w:rPr>
          <w:color w:val="080808"/>
        </w:rPr>
      </w:pPr>
      <w:r w:rsidRPr="00716FAA">
        <w:rPr>
          <w:color w:val="080808"/>
        </w:rPr>
        <w:t xml:space="preserve">        }</w:t>
      </w:r>
    </w:p>
    <w:p w14:paraId="7F60AB4F" w14:textId="77777777" w:rsidR="00716FAA" w:rsidRPr="00716FAA" w:rsidRDefault="00716FAA" w:rsidP="00716FAA">
      <w:pPr>
        <w:pStyle w:val="a6"/>
        <w:rPr>
          <w:color w:val="080808"/>
        </w:rPr>
      </w:pPr>
      <w:r w:rsidRPr="00716FAA">
        <w:rPr>
          <w:color w:val="080808"/>
        </w:rPr>
        <w:t xml:space="preserve">    }</w:t>
      </w:r>
    </w:p>
    <w:p w14:paraId="3A98FED2" w14:textId="77777777" w:rsidR="00716FAA" w:rsidRPr="00716FAA" w:rsidRDefault="00716FAA" w:rsidP="00716FAA">
      <w:pPr>
        <w:pStyle w:val="a6"/>
        <w:rPr>
          <w:color w:val="080808"/>
        </w:rPr>
      </w:pPr>
    </w:p>
    <w:p w14:paraId="1A74815A" w14:textId="77777777" w:rsidR="00716FAA" w:rsidRPr="00716FAA" w:rsidRDefault="00716FAA" w:rsidP="00716FAA">
      <w:pPr>
        <w:pStyle w:val="a6"/>
        <w:rPr>
          <w:color w:val="080808"/>
        </w:rPr>
      </w:pPr>
      <w:r w:rsidRPr="00716FAA">
        <w:rPr>
          <w:color w:val="080808"/>
        </w:rPr>
        <w:t xml:space="preserve">    private String getTableLevelByName(String tableName) {</w:t>
      </w:r>
    </w:p>
    <w:p w14:paraId="029322FB" w14:textId="77777777" w:rsidR="00716FAA" w:rsidRPr="00716FAA" w:rsidRDefault="00716FAA" w:rsidP="00716FAA">
      <w:pPr>
        <w:pStyle w:val="a6"/>
        <w:rPr>
          <w:color w:val="080808"/>
        </w:rPr>
      </w:pPr>
      <w:r w:rsidRPr="00716FAA">
        <w:rPr>
          <w:color w:val="080808"/>
        </w:rPr>
        <w:t xml:space="preserve">        if(tableName.startsWith("ods")){</w:t>
      </w:r>
    </w:p>
    <w:p w14:paraId="61B19D05" w14:textId="77777777" w:rsidR="00716FAA" w:rsidRPr="00716FAA" w:rsidRDefault="00716FAA" w:rsidP="00716FAA">
      <w:pPr>
        <w:pStyle w:val="a6"/>
        <w:rPr>
          <w:color w:val="080808"/>
        </w:rPr>
      </w:pPr>
      <w:r w:rsidRPr="00716FAA">
        <w:rPr>
          <w:color w:val="080808"/>
        </w:rPr>
        <w:t xml:space="preserve">            return "ODS";</w:t>
      </w:r>
    </w:p>
    <w:p w14:paraId="75E1BE9A" w14:textId="77777777" w:rsidR="00716FAA" w:rsidRPr="00716FAA" w:rsidRDefault="00716FAA" w:rsidP="00716FAA">
      <w:pPr>
        <w:pStyle w:val="a6"/>
        <w:rPr>
          <w:color w:val="080808"/>
        </w:rPr>
      </w:pPr>
      <w:r w:rsidRPr="00716FAA">
        <w:rPr>
          <w:color w:val="080808"/>
        </w:rPr>
        <w:t xml:space="preserve">        } else if (tableName.startsWith("dwd")) {</w:t>
      </w:r>
    </w:p>
    <w:p w14:paraId="705A1F77" w14:textId="77777777" w:rsidR="00716FAA" w:rsidRPr="00716FAA" w:rsidRDefault="00716FAA" w:rsidP="00716FAA">
      <w:pPr>
        <w:pStyle w:val="a6"/>
        <w:rPr>
          <w:color w:val="080808"/>
        </w:rPr>
      </w:pPr>
      <w:r w:rsidRPr="00716FAA">
        <w:rPr>
          <w:color w:val="080808"/>
        </w:rPr>
        <w:lastRenderedPageBreak/>
        <w:t xml:space="preserve">            return "DWD";</w:t>
      </w:r>
    </w:p>
    <w:p w14:paraId="4C760C72" w14:textId="77777777" w:rsidR="00716FAA" w:rsidRPr="00716FAA" w:rsidRDefault="00716FAA" w:rsidP="00716FAA">
      <w:pPr>
        <w:pStyle w:val="a6"/>
        <w:rPr>
          <w:color w:val="080808"/>
        </w:rPr>
      </w:pPr>
      <w:r w:rsidRPr="00716FAA">
        <w:rPr>
          <w:color w:val="080808"/>
        </w:rPr>
        <w:t xml:space="preserve">        }else if (tableName.startsWith("dim")) {</w:t>
      </w:r>
    </w:p>
    <w:p w14:paraId="67C840C3" w14:textId="77777777" w:rsidR="00716FAA" w:rsidRPr="00716FAA" w:rsidRDefault="00716FAA" w:rsidP="00716FAA">
      <w:pPr>
        <w:pStyle w:val="a6"/>
        <w:rPr>
          <w:color w:val="080808"/>
        </w:rPr>
      </w:pPr>
      <w:r w:rsidRPr="00716FAA">
        <w:rPr>
          <w:color w:val="080808"/>
        </w:rPr>
        <w:t xml:space="preserve">            return "DIM";</w:t>
      </w:r>
    </w:p>
    <w:p w14:paraId="08696065" w14:textId="77777777" w:rsidR="00716FAA" w:rsidRPr="00716FAA" w:rsidRDefault="00716FAA" w:rsidP="00716FAA">
      <w:pPr>
        <w:pStyle w:val="a6"/>
        <w:rPr>
          <w:color w:val="080808"/>
        </w:rPr>
      </w:pPr>
      <w:r w:rsidRPr="00716FAA">
        <w:rPr>
          <w:color w:val="080808"/>
        </w:rPr>
        <w:t xml:space="preserve">        }else if (tableName.startsWith("dws")) {</w:t>
      </w:r>
    </w:p>
    <w:p w14:paraId="4DA3B737" w14:textId="77777777" w:rsidR="00716FAA" w:rsidRPr="00716FAA" w:rsidRDefault="00716FAA" w:rsidP="00716FAA">
      <w:pPr>
        <w:pStyle w:val="a6"/>
        <w:rPr>
          <w:color w:val="080808"/>
        </w:rPr>
      </w:pPr>
      <w:r w:rsidRPr="00716FAA">
        <w:rPr>
          <w:color w:val="080808"/>
        </w:rPr>
        <w:t xml:space="preserve">            return "DWS";</w:t>
      </w:r>
    </w:p>
    <w:p w14:paraId="1CB89F7C" w14:textId="77777777" w:rsidR="00716FAA" w:rsidRPr="00716FAA" w:rsidRDefault="00716FAA" w:rsidP="00716FAA">
      <w:pPr>
        <w:pStyle w:val="a6"/>
        <w:rPr>
          <w:color w:val="080808"/>
        </w:rPr>
      </w:pPr>
      <w:r w:rsidRPr="00716FAA">
        <w:rPr>
          <w:color w:val="080808"/>
        </w:rPr>
        <w:t xml:space="preserve">        }else if (tableName.startsWith("ads")) {</w:t>
      </w:r>
    </w:p>
    <w:p w14:paraId="71CB1E1A" w14:textId="77777777" w:rsidR="00716FAA" w:rsidRPr="00716FAA" w:rsidRDefault="00716FAA" w:rsidP="00716FAA">
      <w:pPr>
        <w:pStyle w:val="a6"/>
        <w:rPr>
          <w:color w:val="080808"/>
        </w:rPr>
      </w:pPr>
      <w:r w:rsidRPr="00716FAA">
        <w:rPr>
          <w:color w:val="080808"/>
        </w:rPr>
        <w:t xml:space="preserve">            return "ADS";</w:t>
      </w:r>
    </w:p>
    <w:p w14:paraId="184EC548" w14:textId="77777777" w:rsidR="00716FAA" w:rsidRPr="00716FAA" w:rsidRDefault="00716FAA" w:rsidP="00716FAA">
      <w:pPr>
        <w:pStyle w:val="a6"/>
        <w:rPr>
          <w:color w:val="080808"/>
        </w:rPr>
      </w:pPr>
      <w:r w:rsidRPr="00716FAA">
        <w:rPr>
          <w:color w:val="080808"/>
        </w:rPr>
        <w:t xml:space="preserve">        }else if (tableName.startsWith("dm")) {</w:t>
      </w:r>
    </w:p>
    <w:p w14:paraId="20F31C1F" w14:textId="77777777" w:rsidR="00716FAA" w:rsidRPr="00716FAA" w:rsidRDefault="00716FAA" w:rsidP="00716FAA">
      <w:pPr>
        <w:pStyle w:val="a6"/>
        <w:rPr>
          <w:color w:val="080808"/>
        </w:rPr>
      </w:pPr>
      <w:r w:rsidRPr="00716FAA">
        <w:rPr>
          <w:color w:val="080808"/>
        </w:rPr>
        <w:t xml:space="preserve">            return "DM";</w:t>
      </w:r>
    </w:p>
    <w:p w14:paraId="298A973F" w14:textId="77777777" w:rsidR="00716FAA" w:rsidRPr="00716FAA" w:rsidRDefault="00716FAA" w:rsidP="00716FAA">
      <w:pPr>
        <w:pStyle w:val="a6"/>
        <w:rPr>
          <w:color w:val="080808"/>
        </w:rPr>
      </w:pPr>
      <w:r w:rsidRPr="00716FAA">
        <w:rPr>
          <w:color w:val="080808"/>
        </w:rPr>
        <w:t xml:space="preserve">        }else  {</w:t>
      </w:r>
    </w:p>
    <w:p w14:paraId="44D91863" w14:textId="77777777" w:rsidR="00716FAA" w:rsidRPr="00716FAA" w:rsidRDefault="00716FAA" w:rsidP="00716FAA">
      <w:pPr>
        <w:pStyle w:val="a6"/>
        <w:rPr>
          <w:color w:val="080808"/>
        </w:rPr>
      </w:pPr>
      <w:r w:rsidRPr="00716FAA">
        <w:rPr>
          <w:color w:val="080808"/>
        </w:rPr>
        <w:t xml:space="preserve">            return "OTHER";</w:t>
      </w:r>
    </w:p>
    <w:p w14:paraId="57897943" w14:textId="77777777" w:rsidR="00716FAA" w:rsidRPr="00716FAA" w:rsidRDefault="00716FAA" w:rsidP="00716FAA">
      <w:pPr>
        <w:pStyle w:val="a6"/>
        <w:rPr>
          <w:color w:val="080808"/>
        </w:rPr>
      </w:pPr>
      <w:r w:rsidRPr="00716FAA">
        <w:rPr>
          <w:color w:val="080808"/>
        </w:rPr>
        <w:t xml:space="preserve">        }</w:t>
      </w:r>
    </w:p>
    <w:p w14:paraId="4FFDDD60" w14:textId="77777777" w:rsidR="00716FAA" w:rsidRPr="00716FAA" w:rsidRDefault="00716FAA" w:rsidP="00716FAA">
      <w:pPr>
        <w:pStyle w:val="a6"/>
        <w:rPr>
          <w:color w:val="080808"/>
        </w:rPr>
      </w:pPr>
    </w:p>
    <w:p w14:paraId="59228424" w14:textId="77777777" w:rsidR="00716FAA" w:rsidRPr="00716FAA" w:rsidRDefault="00716FAA" w:rsidP="00716FAA">
      <w:pPr>
        <w:pStyle w:val="a6"/>
        <w:rPr>
          <w:color w:val="080808"/>
        </w:rPr>
      </w:pPr>
      <w:r w:rsidRPr="00716FAA">
        <w:rPr>
          <w:color w:val="080808"/>
        </w:rPr>
        <w:t xml:space="preserve">    }</w:t>
      </w:r>
    </w:p>
    <w:p w14:paraId="549E1436" w14:textId="46A2C1D9" w:rsidR="00913FCB" w:rsidRPr="00716FAA" w:rsidRDefault="00716FAA" w:rsidP="00716FAA">
      <w:pPr>
        <w:pStyle w:val="a6"/>
        <w:rPr>
          <w:sz w:val="10"/>
          <w:szCs w:val="16"/>
        </w:rPr>
      </w:pPr>
      <w:r w:rsidRPr="00716FAA">
        <w:rPr>
          <w:color w:val="080808"/>
        </w:rPr>
        <w:t>}</w:t>
      </w:r>
    </w:p>
    <w:p w14:paraId="0B2AFAC4" w14:textId="73B3B08E" w:rsidR="00267DC8" w:rsidRDefault="003168DE" w:rsidP="007D004F">
      <w:pPr>
        <w:pStyle w:val="4"/>
      </w:pPr>
      <w:r>
        <w:rPr>
          <w:rFonts w:hint="eastAsia"/>
        </w:rPr>
        <w:t>增加常量类</w:t>
      </w:r>
    </w:p>
    <w:p w14:paraId="7137313E" w14:textId="25E8493A" w:rsidR="003168DE" w:rsidRPr="00046143" w:rsidRDefault="003168DE" w:rsidP="003168DE">
      <w:pPr>
        <w:pStyle w:val="a6"/>
      </w:pPr>
      <w:r w:rsidRPr="003168DE">
        <w:t xml:space="preserve">public class </w:t>
      </w:r>
      <w:r w:rsidRPr="00046143">
        <w:t>MetaConst {</w:t>
      </w:r>
      <w:r w:rsidRPr="00046143">
        <w:br/>
      </w:r>
      <w:r w:rsidRPr="00046143">
        <w:br/>
        <w:t xml:space="preserve">  </w:t>
      </w:r>
      <w:r w:rsidR="00D55509">
        <w:t xml:space="preserve"> </w:t>
      </w:r>
      <w:r w:rsidRPr="00046143">
        <w:t xml:space="preserve"> </w:t>
      </w:r>
      <w:r w:rsidRPr="003168DE">
        <w:t xml:space="preserve">public static final </w:t>
      </w:r>
      <w:r w:rsidRPr="00046143">
        <w:t>String LIFECYCLE_TYPE_PERM="PERM";  //</w:t>
      </w:r>
      <w:r w:rsidRPr="00046143">
        <w:rPr>
          <w:rFonts w:hint="eastAsia"/>
        </w:rPr>
        <w:t>永久</w:t>
      </w:r>
      <w:r w:rsidRPr="00046143">
        <w:rPr>
          <w:rFonts w:hint="eastAsia"/>
        </w:rPr>
        <w:br/>
        <w:t xml:space="preserve">    </w:t>
      </w:r>
      <w:r w:rsidRPr="003168DE">
        <w:t xml:space="preserve">public static final </w:t>
      </w:r>
      <w:r w:rsidRPr="00046143">
        <w:t>String LIFECYCLE_TYPE_ZIP="ZIP";   //</w:t>
      </w:r>
      <w:r w:rsidRPr="00046143">
        <w:rPr>
          <w:rFonts w:hint="eastAsia"/>
        </w:rPr>
        <w:t>拉链</w:t>
      </w:r>
      <w:r w:rsidRPr="00046143">
        <w:rPr>
          <w:rFonts w:hint="eastAsia"/>
        </w:rPr>
        <w:br/>
        <w:t xml:space="preserve">    </w:t>
      </w:r>
      <w:r w:rsidRPr="003168DE">
        <w:t xml:space="preserve">public static final </w:t>
      </w:r>
      <w:r w:rsidRPr="00046143">
        <w:t>String LIFECYCLE_TYPE_DAY="DAY";  //</w:t>
      </w:r>
      <w:r w:rsidRPr="00046143">
        <w:rPr>
          <w:rFonts w:hint="eastAsia"/>
        </w:rPr>
        <w:t>日分区</w:t>
      </w:r>
      <w:r w:rsidRPr="00046143">
        <w:rPr>
          <w:rFonts w:hint="eastAsia"/>
        </w:rPr>
        <w:br/>
        <w:t xml:space="preserve">    </w:t>
      </w:r>
      <w:r w:rsidRPr="003168DE">
        <w:t xml:space="preserve">public static final </w:t>
      </w:r>
      <w:r w:rsidRPr="00046143">
        <w:t>String LIFECYCLE_TYPE_OTHER="OTHER";  //</w:t>
      </w:r>
      <w:r w:rsidRPr="00046143">
        <w:rPr>
          <w:rFonts w:hint="eastAsia"/>
        </w:rPr>
        <w:t>其他</w:t>
      </w:r>
      <w:r w:rsidRPr="00046143">
        <w:rPr>
          <w:rFonts w:hint="eastAsia"/>
        </w:rPr>
        <w:br/>
        <w:t xml:space="preserve">    </w:t>
      </w:r>
      <w:r w:rsidRPr="003168DE">
        <w:t xml:space="preserve">public static final </w:t>
      </w:r>
      <w:r w:rsidRPr="00046143">
        <w:t>String LIFECYCLE_TYPE_UNSET="UNSET";  //</w:t>
      </w:r>
      <w:r w:rsidRPr="00046143">
        <w:rPr>
          <w:rFonts w:hint="eastAsia"/>
        </w:rPr>
        <w:t>未设置</w:t>
      </w:r>
      <w:r w:rsidRPr="00046143">
        <w:rPr>
          <w:rFonts w:hint="eastAsia"/>
        </w:rPr>
        <w:br/>
      </w:r>
      <w:r w:rsidRPr="00046143">
        <w:rPr>
          <w:rFonts w:hint="eastAsia"/>
        </w:rPr>
        <w:br/>
        <w:t xml:space="preserve">    </w:t>
      </w:r>
      <w:r w:rsidRPr="003168DE">
        <w:t xml:space="preserve">public static final </w:t>
      </w:r>
      <w:r w:rsidRPr="00046143">
        <w:t>String SECURITY_LEVEL_UNSET="UNSET";  //</w:t>
      </w:r>
      <w:r w:rsidRPr="00046143">
        <w:rPr>
          <w:rFonts w:hint="eastAsia"/>
        </w:rPr>
        <w:t>未设置</w:t>
      </w:r>
      <w:r w:rsidRPr="00046143">
        <w:rPr>
          <w:rFonts w:hint="eastAsia"/>
        </w:rPr>
        <w:br/>
        <w:t xml:space="preserve">    </w:t>
      </w:r>
      <w:r w:rsidRPr="003168DE">
        <w:t xml:space="preserve">public static final </w:t>
      </w:r>
      <w:r w:rsidRPr="00046143">
        <w:t>String SECURITY_LEVEL_PUBLIC="PUBLIC";  //</w:t>
      </w:r>
      <w:r w:rsidRPr="00046143">
        <w:rPr>
          <w:rFonts w:hint="eastAsia"/>
        </w:rPr>
        <w:t>公开</w:t>
      </w:r>
      <w:r w:rsidRPr="00046143">
        <w:rPr>
          <w:rFonts w:hint="eastAsia"/>
        </w:rPr>
        <w:br/>
        <w:t xml:space="preserve">    </w:t>
      </w:r>
      <w:r w:rsidRPr="003168DE">
        <w:t xml:space="preserve">public static final </w:t>
      </w:r>
      <w:r w:rsidRPr="00046143">
        <w:t>String SECURITY_LEVEL_INTERNAL="INTERNAL";  //</w:t>
      </w:r>
      <w:r w:rsidRPr="00046143">
        <w:rPr>
          <w:rFonts w:hint="eastAsia"/>
        </w:rPr>
        <w:t>内部</w:t>
      </w:r>
      <w:r w:rsidRPr="00046143">
        <w:rPr>
          <w:rFonts w:hint="eastAsia"/>
        </w:rPr>
        <w:br/>
        <w:t xml:space="preserve">    </w:t>
      </w:r>
      <w:r w:rsidRPr="003168DE">
        <w:t xml:space="preserve">public static final </w:t>
      </w:r>
      <w:r w:rsidRPr="00046143">
        <w:t>String SECURITY_LEVEL_SECRET="SECRET";  //</w:t>
      </w:r>
      <w:r w:rsidRPr="00046143">
        <w:rPr>
          <w:rFonts w:hint="eastAsia"/>
        </w:rPr>
        <w:t>保密</w:t>
      </w:r>
      <w:r w:rsidRPr="00046143">
        <w:rPr>
          <w:rFonts w:hint="eastAsia"/>
        </w:rPr>
        <w:br/>
        <w:t xml:space="preserve">    </w:t>
      </w:r>
      <w:r w:rsidRPr="003168DE">
        <w:t xml:space="preserve">public static final </w:t>
      </w:r>
      <w:r w:rsidRPr="00046143">
        <w:t>String SECURITY_LEVEL_HIGH="HIGH";  //</w:t>
      </w:r>
      <w:r w:rsidRPr="00046143">
        <w:rPr>
          <w:rFonts w:hint="eastAsia"/>
        </w:rPr>
        <w:t>高度机密</w:t>
      </w:r>
      <w:r w:rsidRPr="00046143">
        <w:rPr>
          <w:rFonts w:hint="eastAsia"/>
        </w:rPr>
        <w:br/>
      </w:r>
      <w:r w:rsidRPr="00046143">
        <w:t>}</w:t>
      </w:r>
    </w:p>
    <w:p w14:paraId="19242034" w14:textId="6BDE91FE" w:rsidR="00EE24EB" w:rsidRDefault="00EE24EB" w:rsidP="007D004F">
      <w:pPr>
        <w:pStyle w:val="3"/>
      </w:pPr>
      <w:r>
        <w:rPr>
          <w:rFonts w:hint="eastAsia"/>
        </w:rPr>
        <w:t>数据层增加类</w:t>
      </w:r>
    </w:p>
    <w:p w14:paraId="5493B59B" w14:textId="5FDE9444" w:rsidR="00267DC8" w:rsidRDefault="00267DC8" w:rsidP="009E052D">
      <w:pPr>
        <w:ind w:firstLineChars="0"/>
      </w:pPr>
      <w:r>
        <w:rPr>
          <w:rFonts w:hint="eastAsia"/>
        </w:rPr>
        <w:t>数据层不用额外增加，需要的方法</w:t>
      </w:r>
      <w:r w:rsidR="00146513">
        <w:t>MyBatis-Plus</w:t>
      </w:r>
      <w:r>
        <w:rPr>
          <w:rFonts w:hint="eastAsia"/>
        </w:rPr>
        <w:t>都有。</w:t>
      </w:r>
    </w:p>
    <w:p w14:paraId="36A687E7" w14:textId="3329371B" w:rsidR="00267DC8" w:rsidRPr="00267DC8" w:rsidRDefault="00267DC8" w:rsidP="00267DC8">
      <w:pPr>
        <w:pStyle w:val="a6"/>
        <w:rPr>
          <w:rFonts w:cs="Courier New"/>
          <w:color w:val="080808"/>
          <w:kern w:val="0"/>
          <w:sz w:val="20"/>
          <w:szCs w:val="20"/>
        </w:rPr>
      </w:pPr>
      <w:r w:rsidRPr="00267DC8">
        <w:rPr>
          <w:rStyle w:val="a7"/>
        </w:rPr>
        <w:t>package com.atguigu.dga.meta.mapper;</w:t>
      </w:r>
      <w:r w:rsidRPr="00267DC8">
        <w:rPr>
          <w:rStyle w:val="a7"/>
        </w:rPr>
        <w:br/>
      </w:r>
      <w:r w:rsidRPr="00267DC8">
        <w:rPr>
          <w:rStyle w:val="a7"/>
        </w:rPr>
        <w:br/>
        <w:t>import com.atguigu.dga.meta.bean.TableMetaInfoExtra;</w:t>
      </w:r>
      <w:r w:rsidRPr="00267DC8">
        <w:rPr>
          <w:rStyle w:val="a7"/>
        </w:rPr>
        <w:br/>
        <w:t>import com.baomidou.</w:t>
      </w:r>
      <w:r w:rsidR="000B1703">
        <w:rPr>
          <w:rStyle w:val="a7"/>
        </w:rPr>
        <w:t>MyBatis</w:t>
      </w:r>
      <w:r w:rsidRPr="00267DC8">
        <w:rPr>
          <w:rStyle w:val="a7"/>
        </w:rPr>
        <w:t>plus.core.mapper.BaseMapper;</w:t>
      </w:r>
      <w:r w:rsidRPr="00267DC8">
        <w:rPr>
          <w:rStyle w:val="a7"/>
        </w:rPr>
        <w:br/>
        <w:t>import org.apache.ibatis.annotations.Mapper;</w:t>
      </w:r>
      <w:r w:rsidRPr="00267DC8">
        <w:rPr>
          <w:rStyle w:val="a7"/>
        </w:rPr>
        <w:br/>
      </w:r>
      <w:r w:rsidRPr="00267DC8">
        <w:rPr>
          <w:rStyle w:val="a7"/>
        </w:rPr>
        <w:br/>
        <w:t>/**</w:t>
      </w:r>
      <w:r w:rsidRPr="00267DC8">
        <w:rPr>
          <w:rStyle w:val="a7"/>
        </w:rPr>
        <w:br/>
        <w:t xml:space="preserve"> * &lt;p&gt;</w:t>
      </w:r>
      <w:r w:rsidRPr="00267DC8">
        <w:rPr>
          <w:rStyle w:val="a7"/>
        </w:rPr>
        <w:br/>
        <w:t xml:space="preserve"> * </w:t>
      </w:r>
      <w:r w:rsidRPr="00267DC8">
        <w:rPr>
          <w:rStyle w:val="a7"/>
          <w:rFonts w:hint="eastAsia"/>
        </w:rPr>
        <w:t>元数据表附加信息</w:t>
      </w:r>
      <w:r w:rsidRPr="00267DC8">
        <w:rPr>
          <w:rStyle w:val="a7"/>
          <w:rFonts w:hint="eastAsia"/>
        </w:rPr>
        <w:t xml:space="preserve"> </w:t>
      </w:r>
      <w:r w:rsidRPr="00267DC8">
        <w:rPr>
          <w:rStyle w:val="a7"/>
        </w:rPr>
        <w:t xml:space="preserve">Mapper </w:t>
      </w:r>
      <w:r w:rsidRPr="00267DC8">
        <w:rPr>
          <w:rStyle w:val="a7"/>
          <w:rFonts w:hint="eastAsia"/>
        </w:rPr>
        <w:t>接口</w:t>
      </w:r>
      <w:r w:rsidRPr="00267DC8">
        <w:rPr>
          <w:rStyle w:val="a7"/>
          <w:rFonts w:hint="eastAsia"/>
        </w:rPr>
        <w:br/>
        <w:t xml:space="preserve"> </w:t>
      </w:r>
      <w:r w:rsidRPr="00267DC8">
        <w:rPr>
          <w:rStyle w:val="a7"/>
        </w:rPr>
        <w:t>* &lt;/p&gt;</w:t>
      </w:r>
      <w:r w:rsidRPr="00267DC8">
        <w:rPr>
          <w:rStyle w:val="a7"/>
        </w:rPr>
        <w:br/>
        <w:t xml:space="preserve"> *</w:t>
      </w:r>
      <w:r w:rsidRPr="00267DC8">
        <w:rPr>
          <w:rStyle w:val="a7"/>
        </w:rPr>
        <w:br/>
        <w:t xml:space="preserve"> * @author </w:t>
      </w:r>
      <w:r w:rsidR="00046143">
        <w:t>weiyunhui</w:t>
      </w:r>
      <w:r w:rsidRPr="00267DC8">
        <w:rPr>
          <w:rStyle w:val="a7"/>
        </w:rPr>
        <w:br/>
        <w:t xml:space="preserve"> * @since 2023-04-14</w:t>
      </w:r>
      <w:r w:rsidRPr="00267DC8">
        <w:rPr>
          <w:rStyle w:val="a7"/>
        </w:rPr>
        <w:br/>
        <w:t xml:space="preserve"> */</w:t>
      </w:r>
      <w:r w:rsidRPr="00267DC8">
        <w:rPr>
          <w:rStyle w:val="a7"/>
        </w:rPr>
        <w:br/>
        <w:t>@Mapper</w:t>
      </w:r>
      <w:r w:rsidRPr="00267DC8">
        <w:rPr>
          <w:rStyle w:val="a7"/>
        </w:rPr>
        <w:br/>
        <w:t>public interface TableMetaInfoExtraMapper extends BaseMapper&lt;TableMetaInfoExtra&gt; {</w:t>
      </w:r>
      <w:r w:rsidRPr="00267DC8">
        <w:rPr>
          <w:rStyle w:val="a7"/>
        </w:rPr>
        <w:br/>
      </w:r>
      <w:r w:rsidRPr="00267DC8">
        <w:rPr>
          <w:rFonts w:cs="Courier New"/>
          <w:color w:val="080808"/>
          <w:kern w:val="0"/>
          <w:sz w:val="20"/>
          <w:szCs w:val="20"/>
        </w:rPr>
        <w:br/>
        <w:t>}</w:t>
      </w:r>
    </w:p>
    <w:p w14:paraId="7F71BFB8" w14:textId="73E62CD9" w:rsidR="00267DC8" w:rsidRDefault="00267DC8" w:rsidP="007D004F">
      <w:pPr>
        <w:pStyle w:val="3"/>
      </w:pPr>
      <w:r>
        <w:rPr>
          <w:rFonts w:hint="eastAsia"/>
        </w:rPr>
        <w:t>在</w:t>
      </w:r>
      <w:r w:rsidRPr="00267DC8">
        <w:t>TableMetaInfoServiceImpl</w:t>
      </w:r>
      <w:r>
        <w:rPr>
          <w:rFonts w:hint="eastAsia"/>
        </w:rPr>
        <w:t>中调用</w:t>
      </w:r>
    </w:p>
    <w:p w14:paraId="4D357319" w14:textId="77777777" w:rsidR="0035210E" w:rsidRDefault="0035210E" w:rsidP="0035210E">
      <w:pPr>
        <w:pStyle w:val="a6"/>
      </w:pPr>
      <w:r>
        <w:t>public void initTableMeta(String databaseName , String assessDate ) throws Exception {</w:t>
      </w:r>
    </w:p>
    <w:p w14:paraId="168D58BB" w14:textId="77777777" w:rsidR="0035210E" w:rsidRDefault="0035210E" w:rsidP="0035210E">
      <w:pPr>
        <w:pStyle w:val="a6"/>
      </w:pPr>
    </w:p>
    <w:p w14:paraId="4791BED2" w14:textId="77777777" w:rsidR="0035210E" w:rsidRDefault="0035210E" w:rsidP="0035210E">
      <w:pPr>
        <w:pStyle w:val="a6"/>
      </w:pPr>
      <w:r>
        <w:rPr>
          <w:rFonts w:hint="eastAsia"/>
        </w:rPr>
        <w:t xml:space="preserve">        //1.2 </w:t>
      </w:r>
      <w:r>
        <w:rPr>
          <w:rFonts w:hint="eastAsia"/>
        </w:rPr>
        <w:t>通过</w:t>
      </w:r>
      <w:r>
        <w:rPr>
          <w:rFonts w:hint="eastAsia"/>
        </w:rPr>
        <w:t>api</w:t>
      </w:r>
      <w:r>
        <w:rPr>
          <w:rFonts w:hint="eastAsia"/>
        </w:rPr>
        <w:t>方法获取</w:t>
      </w:r>
      <w:r>
        <w:rPr>
          <w:rFonts w:hint="eastAsia"/>
        </w:rPr>
        <w:t>hive</w:t>
      </w:r>
      <w:r>
        <w:rPr>
          <w:rFonts w:hint="eastAsia"/>
        </w:rPr>
        <w:t>元数据</w:t>
      </w:r>
    </w:p>
    <w:p w14:paraId="3D5263AB" w14:textId="77777777" w:rsidR="0035210E" w:rsidRDefault="0035210E" w:rsidP="0035210E">
      <w:pPr>
        <w:pStyle w:val="a6"/>
      </w:pPr>
      <w:r>
        <w:rPr>
          <w:rFonts w:hint="eastAsia"/>
        </w:rPr>
        <w:t xml:space="preserve">        // 1) </w:t>
      </w:r>
      <w:r>
        <w:rPr>
          <w:rFonts w:hint="eastAsia"/>
        </w:rPr>
        <w:t>根据库名查询表名列表</w:t>
      </w:r>
    </w:p>
    <w:p w14:paraId="1CC667BF" w14:textId="77777777" w:rsidR="0035210E" w:rsidRDefault="0035210E" w:rsidP="0035210E">
      <w:pPr>
        <w:pStyle w:val="a6"/>
      </w:pPr>
      <w:r>
        <w:t xml:space="preserve">        List&lt;String&gt; allTableNameList = hiveClient.getAllTables(databaseName);</w:t>
      </w:r>
    </w:p>
    <w:p w14:paraId="0286CEF3" w14:textId="77777777" w:rsidR="0035210E" w:rsidRDefault="0035210E" w:rsidP="0035210E">
      <w:pPr>
        <w:pStyle w:val="a6"/>
      </w:pPr>
      <w:r>
        <w:t xml:space="preserve">        List&lt;TableMetaInfo&gt; tableMetaInfoList = new ArrayList&lt;&gt;(allTableNameList.size()) ;</w:t>
      </w:r>
    </w:p>
    <w:p w14:paraId="08BDFB79" w14:textId="77777777" w:rsidR="0035210E" w:rsidRDefault="0035210E" w:rsidP="0035210E">
      <w:pPr>
        <w:pStyle w:val="a6"/>
      </w:pPr>
      <w:r>
        <w:lastRenderedPageBreak/>
        <w:t xml:space="preserve">        for (String tableName : allTableNameList) {</w:t>
      </w:r>
    </w:p>
    <w:p w14:paraId="7B651777" w14:textId="77777777" w:rsidR="0035210E" w:rsidRDefault="0035210E" w:rsidP="0035210E">
      <w:pPr>
        <w:pStyle w:val="a6"/>
      </w:pPr>
      <w:r>
        <w:t xml:space="preserve">            Table table = hiveClient.getTable(databaseName , tableName) ;</w:t>
      </w:r>
    </w:p>
    <w:p w14:paraId="70421E23" w14:textId="77777777" w:rsidR="0035210E" w:rsidRDefault="0035210E" w:rsidP="0035210E">
      <w:pPr>
        <w:pStyle w:val="a6"/>
      </w:pPr>
      <w:r>
        <w:rPr>
          <w:rFonts w:hint="eastAsia"/>
        </w:rPr>
        <w:t xml:space="preserve">            // 2) </w:t>
      </w:r>
      <w:r>
        <w:rPr>
          <w:rFonts w:hint="eastAsia"/>
        </w:rPr>
        <w:t>提取每个表的</w:t>
      </w:r>
      <w:r>
        <w:rPr>
          <w:rFonts w:hint="eastAsia"/>
        </w:rPr>
        <w:t>hive</w:t>
      </w:r>
      <w:r>
        <w:rPr>
          <w:rFonts w:hint="eastAsia"/>
        </w:rPr>
        <w:t>元数据</w:t>
      </w:r>
    </w:p>
    <w:p w14:paraId="338B279E" w14:textId="77777777" w:rsidR="0035210E" w:rsidRDefault="0035210E" w:rsidP="0035210E">
      <w:pPr>
        <w:pStyle w:val="a6"/>
      </w:pPr>
      <w:r>
        <w:t xml:space="preserve">            TableMetaInfo tableMetaInfo = getTableMetaFromHive(table) ;</w:t>
      </w:r>
    </w:p>
    <w:p w14:paraId="7C7B9875" w14:textId="77777777" w:rsidR="0035210E" w:rsidRDefault="0035210E" w:rsidP="0035210E">
      <w:pPr>
        <w:pStyle w:val="a6"/>
      </w:pPr>
      <w:r>
        <w:t xml:space="preserve">            //System.out.println("table =" +  tableMetaInfo);</w:t>
      </w:r>
    </w:p>
    <w:p w14:paraId="2C94CC52" w14:textId="77777777" w:rsidR="0035210E" w:rsidRDefault="0035210E" w:rsidP="0035210E">
      <w:pPr>
        <w:pStyle w:val="a6"/>
      </w:pPr>
    </w:p>
    <w:p w14:paraId="636F3D87" w14:textId="77777777" w:rsidR="0035210E" w:rsidRDefault="0035210E" w:rsidP="0035210E">
      <w:pPr>
        <w:pStyle w:val="a6"/>
      </w:pPr>
      <w:r>
        <w:rPr>
          <w:rFonts w:hint="eastAsia"/>
        </w:rPr>
        <w:t xml:space="preserve">            //2.</w:t>
      </w:r>
      <w:r>
        <w:rPr>
          <w:rFonts w:hint="eastAsia"/>
        </w:rPr>
        <w:t>提取</w:t>
      </w:r>
      <w:r>
        <w:rPr>
          <w:rFonts w:hint="eastAsia"/>
        </w:rPr>
        <w:t>hdfs</w:t>
      </w:r>
      <w:r>
        <w:rPr>
          <w:rFonts w:hint="eastAsia"/>
        </w:rPr>
        <w:t>的元数据</w:t>
      </w:r>
    </w:p>
    <w:p w14:paraId="3D9858C8" w14:textId="77777777" w:rsidR="0035210E" w:rsidRDefault="0035210E" w:rsidP="0035210E">
      <w:pPr>
        <w:pStyle w:val="a6"/>
      </w:pPr>
      <w:r>
        <w:t xml:space="preserve">            addHdfsInfo(tableMetaInfo) ;</w:t>
      </w:r>
    </w:p>
    <w:p w14:paraId="1892CA59" w14:textId="77777777" w:rsidR="0035210E" w:rsidRDefault="0035210E" w:rsidP="0035210E">
      <w:pPr>
        <w:pStyle w:val="a6"/>
      </w:pPr>
    </w:p>
    <w:p w14:paraId="52697C11" w14:textId="77777777" w:rsidR="0035210E" w:rsidRDefault="0035210E" w:rsidP="0035210E">
      <w:pPr>
        <w:pStyle w:val="a6"/>
      </w:pPr>
      <w:r>
        <w:rPr>
          <w:rFonts w:hint="eastAsia"/>
        </w:rPr>
        <w:t xml:space="preserve">            //</w:t>
      </w:r>
      <w:r>
        <w:rPr>
          <w:rFonts w:hint="eastAsia"/>
        </w:rPr>
        <w:t>考评时间</w:t>
      </w:r>
    </w:p>
    <w:p w14:paraId="33C979CF" w14:textId="77777777" w:rsidR="0035210E" w:rsidRDefault="0035210E" w:rsidP="0035210E">
      <w:pPr>
        <w:pStyle w:val="a6"/>
      </w:pPr>
      <w:r>
        <w:t xml:space="preserve">            tableMetaInfo.setAssessDate( assessDate);</w:t>
      </w:r>
    </w:p>
    <w:p w14:paraId="5352C7AD" w14:textId="77777777" w:rsidR="0035210E" w:rsidRDefault="0035210E" w:rsidP="0035210E">
      <w:pPr>
        <w:pStyle w:val="a6"/>
      </w:pPr>
      <w:r>
        <w:rPr>
          <w:rFonts w:hint="eastAsia"/>
        </w:rPr>
        <w:t xml:space="preserve">            //</w:t>
      </w:r>
      <w:r>
        <w:rPr>
          <w:rFonts w:hint="eastAsia"/>
        </w:rPr>
        <w:t>创建时间</w:t>
      </w:r>
    </w:p>
    <w:p w14:paraId="29C30AA5" w14:textId="77777777" w:rsidR="0035210E" w:rsidRDefault="0035210E" w:rsidP="0035210E">
      <w:pPr>
        <w:pStyle w:val="a6"/>
      </w:pPr>
      <w:r>
        <w:t xml:space="preserve">            tableMetaInfo.setCreateTime(new Date());</w:t>
      </w:r>
    </w:p>
    <w:p w14:paraId="3A7C2AC4" w14:textId="77777777" w:rsidR="0035210E" w:rsidRDefault="0035210E" w:rsidP="0035210E">
      <w:pPr>
        <w:pStyle w:val="a6"/>
      </w:pPr>
    </w:p>
    <w:p w14:paraId="48817E57" w14:textId="77777777" w:rsidR="0035210E" w:rsidRDefault="0035210E" w:rsidP="0035210E">
      <w:pPr>
        <w:pStyle w:val="a6"/>
      </w:pPr>
      <w:r>
        <w:rPr>
          <w:rFonts w:hint="eastAsia"/>
        </w:rPr>
        <w:t xml:space="preserve">            //</w:t>
      </w:r>
      <w:r>
        <w:rPr>
          <w:rFonts w:hint="eastAsia"/>
        </w:rPr>
        <w:t>保存到集合，稍后批写</w:t>
      </w:r>
    </w:p>
    <w:p w14:paraId="2AD8A0FB" w14:textId="77777777" w:rsidR="0035210E" w:rsidRDefault="0035210E" w:rsidP="0035210E">
      <w:pPr>
        <w:pStyle w:val="a6"/>
      </w:pPr>
      <w:r>
        <w:t xml:space="preserve">            tableMetaInfoList.add(tableMetaInfo);</w:t>
      </w:r>
    </w:p>
    <w:p w14:paraId="53A47AB3" w14:textId="77777777" w:rsidR="0035210E" w:rsidRDefault="0035210E" w:rsidP="0035210E">
      <w:pPr>
        <w:pStyle w:val="a6"/>
      </w:pPr>
      <w:r>
        <w:t xml:space="preserve">        }</w:t>
      </w:r>
    </w:p>
    <w:p w14:paraId="680403BC" w14:textId="77777777" w:rsidR="0035210E" w:rsidRDefault="0035210E" w:rsidP="0035210E">
      <w:pPr>
        <w:pStyle w:val="a6"/>
      </w:pPr>
    </w:p>
    <w:p w14:paraId="7D1033E9" w14:textId="77777777" w:rsidR="0035210E" w:rsidRDefault="0035210E" w:rsidP="0035210E">
      <w:pPr>
        <w:pStyle w:val="a6"/>
      </w:pPr>
      <w:r>
        <w:rPr>
          <w:rFonts w:hint="eastAsia"/>
        </w:rPr>
        <w:t xml:space="preserve">        // 3. </w:t>
      </w:r>
      <w:r>
        <w:rPr>
          <w:rFonts w:hint="eastAsia"/>
        </w:rPr>
        <w:t>批写入数据库</w:t>
      </w:r>
    </w:p>
    <w:p w14:paraId="71A47212" w14:textId="77777777" w:rsidR="0035210E" w:rsidRDefault="0035210E" w:rsidP="0035210E">
      <w:pPr>
        <w:pStyle w:val="a6"/>
      </w:pPr>
      <w:r>
        <w:rPr>
          <w:rFonts w:hint="eastAsia"/>
        </w:rPr>
        <w:t xml:space="preserve">        //</w:t>
      </w:r>
      <w:r>
        <w:rPr>
          <w:rFonts w:hint="eastAsia"/>
        </w:rPr>
        <w:t>写入数据之前，</w:t>
      </w:r>
      <w:r>
        <w:rPr>
          <w:rFonts w:hint="eastAsia"/>
        </w:rPr>
        <w:t xml:space="preserve"> </w:t>
      </w:r>
      <w:r>
        <w:rPr>
          <w:rFonts w:hint="eastAsia"/>
        </w:rPr>
        <w:t>先清理当日数据</w:t>
      </w:r>
    </w:p>
    <w:p w14:paraId="4CB90344" w14:textId="77777777" w:rsidR="0035210E" w:rsidRDefault="0035210E" w:rsidP="0035210E">
      <w:pPr>
        <w:pStyle w:val="a6"/>
      </w:pPr>
      <w:r>
        <w:t xml:space="preserve">        remove(new QueryWrapper&lt;TableMetaInfo&gt;().eq("assess_date" , assessDate)) ;</w:t>
      </w:r>
    </w:p>
    <w:p w14:paraId="70BF22BD" w14:textId="77777777" w:rsidR="0035210E" w:rsidRDefault="0035210E" w:rsidP="0035210E">
      <w:pPr>
        <w:pStyle w:val="a6"/>
      </w:pPr>
      <w:r>
        <w:rPr>
          <w:rFonts w:hint="eastAsia"/>
        </w:rPr>
        <w:t xml:space="preserve">        //</w:t>
      </w:r>
      <w:r>
        <w:rPr>
          <w:rFonts w:hint="eastAsia"/>
        </w:rPr>
        <w:t>写入</w:t>
      </w:r>
    </w:p>
    <w:p w14:paraId="6FA4A119" w14:textId="77777777" w:rsidR="0035210E" w:rsidRDefault="0035210E" w:rsidP="0035210E">
      <w:pPr>
        <w:pStyle w:val="a6"/>
      </w:pPr>
      <w:r>
        <w:t xml:space="preserve">        saveOrUpdateBatch(tableMetaInfoList) ;</w:t>
      </w:r>
    </w:p>
    <w:p w14:paraId="19C5206A" w14:textId="77777777" w:rsidR="0035210E" w:rsidRDefault="0035210E" w:rsidP="0035210E">
      <w:pPr>
        <w:pStyle w:val="a6"/>
      </w:pPr>
      <w:r>
        <w:rPr>
          <w:rFonts w:hint="eastAsia"/>
        </w:rPr>
        <w:t xml:space="preserve">        //4. </w:t>
      </w:r>
      <w:r>
        <w:rPr>
          <w:rFonts w:hint="eastAsia"/>
        </w:rPr>
        <w:t>初始化元数据辅助信息</w:t>
      </w:r>
    </w:p>
    <w:p w14:paraId="3A793E60" w14:textId="77777777" w:rsidR="0035210E" w:rsidRPr="0035210E" w:rsidRDefault="0035210E" w:rsidP="0035210E">
      <w:pPr>
        <w:pStyle w:val="a6"/>
        <w:rPr>
          <w:color w:val="FF0000"/>
        </w:rPr>
      </w:pPr>
      <w:r>
        <w:t xml:space="preserve">        </w:t>
      </w:r>
      <w:r w:rsidRPr="0035210E">
        <w:rPr>
          <w:color w:val="FF0000"/>
        </w:rPr>
        <w:t>tableMetaInfoExtraService.initTableMetaExtra(tableMetaInfoList);</w:t>
      </w:r>
    </w:p>
    <w:p w14:paraId="6D47B1FE" w14:textId="2DAD4F7D" w:rsidR="00267DC8" w:rsidRPr="00267DC8" w:rsidRDefault="0035210E" w:rsidP="0035210E">
      <w:pPr>
        <w:pStyle w:val="a6"/>
      </w:pPr>
      <w:r>
        <w:t xml:space="preserve">    }</w:t>
      </w:r>
    </w:p>
    <w:p w14:paraId="66D55977" w14:textId="48CE3E30" w:rsidR="009A2A58" w:rsidRDefault="004E08E4" w:rsidP="004E08E4">
      <w:pPr>
        <w:pStyle w:val="1"/>
      </w:pPr>
      <w:r>
        <w:rPr>
          <w:rFonts w:hint="eastAsia"/>
        </w:rPr>
        <w:t>任务二：各表元数据的页面接口</w:t>
      </w:r>
    </w:p>
    <w:p w14:paraId="4E4B7C7A" w14:textId="6E01D6B2" w:rsidR="001C6A0F" w:rsidRPr="001C6A0F" w:rsidRDefault="001C6A0F" w:rsidP="001C6A0F">
      <w:pPr>
        <w:pStyle w:val="2"/>
      </w:pPr>
      <w:r>
        <w:rPr>
          <w:rFonts w:hint="eastAsia"/>
        </w:rPr>
        <w:t>接口梳理</w:t>
      </w:r>
    </w:p>
    <w:p w14:paraId="145920F0" w14:textId="7DDBF377" w:rsidR="004E08E4" w:rsidRDefault="004E08E4" w:rsidP="004E08E4">
      <w:r>
        <w:rPr>
          <w:rFonts w:hint="eastAsia"/>
        </w:rPr>
        <w:t>数据治理平台的一个要务就是要将后台的各种数据表，整齐的直观呈现出来，方便数据开发人员了解每张表的内容和定位。</w:t>
      </w:r>
    </w:p>
    <w:p w14:paraId="7A18245F" w14:textId="1949B558" w:rsidR="004E08E4" w:rsidRDefault="004E08E4" w:rsidP="004E08E4">
      <w:r>
        <w:rPr>
          <w:rFonts w:hint="eastAsia"/>
        </w:rPr>
        <w:t>页面可视化是必备的功能，作为数据开发人员，至少要掌握如何</w:t>
      </w:r>
      <w:r w:rsidR="00227D43">
        <w:rPr>
          <w:rFonts w:hint="eastAsia"/>
        </w:rPr>
        <w:t>提供数据</w:t>
      </w:r>
      <w:r w:rsidR="00227D43">
        <w:rPr>
          <w:rFonts w:hint="eastAsia"/>
        </w:rPr>
        <w:t>w</w:t>
      </w:r>
      <w:r w:rsidR="00227D43">
        <w:t>eb</w:t>
      </w:r>
      <w:r w:rsidR="00227D43">
        <w:rPr>
          <w:rFonts w:hint="eastAsia"/>
        </w:rPr>
        <w:t>服务接口提供给前端页面。</w:t>
      </w:r>
    </w:p>
    <w:tbl>
      <w:tblPr>
        <w:tblStyle w:val="4-3"/>
        <w:tblW w:w="8359" w:type="dxa"/>
        <w:tblLook w:val="04A0" w:firstRow="1" w:lastRow="0" w:firstColumn="1" w:lastColumn="0" w:noHBand="0" w:noVBand="1"/>
      </w:tblPr>
      <w:tblGrid>
        <w:gridCol w:w="2235"/>
        <w:gridCol w:w="4819"/>
        <w:gridCol w:w="1305"/>
      </w:tblGrid>
      <w:tr w:rsidR="00D81150" w14:paraId="2EB76D0B" w14:textId="77777777" w:rsidTr="00CC64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674FFBEB" w14:textId="31809604" w:rsidR="00D81150" w:rsidRDefault="00D81150" w:rsidP="004E08E4">
            <w:pPr>
              <w:ind w:firstLineChars="0" w:firstLine="0"/>
            </w:pPr>
            <w:r w:rsidRPr="004D3F79">
              <w:rPr>
                <w:rFonts w:hint="eastAsia"/>
                <w:color w:val="auto"/>
              </w:rPr>
              <w:t>接口名称</w:t>
            </w:r>
          </w:p>
        </w:tc>
        <w:tc>
          <w:tcPr>
            <w:tcW w:w="4819" w:type="dxa"/>
          </w:tcPr>
          <w:p w14:paraId="0280556B" w14:textId="611BA349" w:rsidR="00D81150" w:rsidRDefault="00D81150" w:rsidP="004E08E4">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接口路径</w:t>
            </w:r>
          </w:p>
        </w:tc>
        <w:tc>
          <w:tcPr>
            <w:tcW w:w="1305" w:type="dxa"/>
          </w:tcPr>
          <w:p w14:paraId="1059A4B1" w14:textId="462A4ECC" w:rsidR="00D81150" w:rsidRDefault="00D81150" w:rsidP="004E08E4">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请求方式</w:t>
            </w:r>
          </w:p>
        </w:tc>
      </w:tr>
      <w:tr w:rsidR="00D81150" w14:paraId="54FDDB51" w14:textId="77777777" w:rsidTr="00CC6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4DDF0282" w14:textId="7AFCC1BB" w:rsidR="00D81150" w:rsidRDefault="00D81150" w:rsidP="00D81150">
            <w:pPr>
              <w:ind w:firstLineChars="0" w:firstLine="0"/>
            </w:pPr>
            <w:r w:rsidRPr="00A75A16">
              <w:rPr>
                <w:rFonts w:hint="eastAsia"/>
              </w:rPr>
              <w:t>表信息查询</w:t>
            </w:r>
            <w:r w:rsidR="001C6A0F">
              <w:rPr>
                <w:rFonts w:hint="eastAsia"/>
              </w:rPr>
              <w:t>列表</w:t>
            </w:r>
          </w:p>
        </w:tc>
        <w:tc>
          <w:tcPr>
            <w:tcW w:w="4819" w:type="dxa"/>
          </w:tcPr>
          <w:p w14:paraId="7F7001F3" w14:textId="10100C73" w:rsidR="00D81150" w:rsidRDefault="00D81150" w:rsidP="00D81150">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w:t>
            </w:r>
            <w:r>
              <w:t>tableMetaInfo/table-list</w:t>
            </w:r>
          </w:p>
        </w:tc>
        <w:tc>
          <w:tcPr>
            <w:tcW w:w="1305" w:type="dxa"/>
          </w:tcPr>
          <w:p w14:paraId="0707C77C" w14:textId="47FF5F80" w:rsidR="00D81150" w:rsidRDefault="00D81150" w:rsidP="00D81150">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G</w:t>
            </w:r>
            <w:r>
              <w:t xml:space="preserve">ET </w:t>
            </w:r>
          </w:p>
        </w:tc>
      </w:tr>
      <w:tr w:rsidR="00D81150" w14:paraId="3FB73FCD" w14:textId="77777777" w:rsidTr="00CC647C">
        <w:tc>
          <w:tcPr>
            <w:cnfStyle w:val="001000000000" w:firstRow="0" w:lastRow="0" w:firstColumn="1" w:lastColumn="0" w:oddVBand="0" w:evenVBand="0" w:oddHBand="0" w:evenHBand="0" w:firstRowFirstColumn="0" w:firstRowLastColumn="0" w:lastRowFirstColumn="0" w:lastRowLastColumn="0"/>
            <w:tcW w:w="2235" w:type="dxa"/>
          </w:tcPr>
          <w:p w14:paraId="29D3A2E5" w14:textId="4DC17103" w:rsidR="00D81150" w:rsidRDefault="00D81150" w:rsidP="00D81150">
            <w:pPr>
              <w:ind w:firstLineChars="0" w:firstLine="0"/>
            </w:pPr>
            <w:r w:rsidRPr="00A75A16">
              <w:rPr>
                <w:rFonts w:hint="eastAsia"/>
              </w:rPr>
              <w:t>单表信息详情</w:t>
            </w:r>
          </w:p>
        </w:tc>
        <w:tc>
          <w:tcPr>
            <w:tcW w:w="4819" w:type="dxa"/>
          </w:tcPr>
          <w:p w14:paraId="371CF752" w14:textId="1C42D211" w:rsidR="00D81150" w:rsidRDefault="00D81150" w:rsidP="00D8115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r>
              <w:t>tableMetaInfo/table/{tableMetaInfoId}</w:t>
            </w:r>
          </w:p>
        </w:tc>
        <w:tc>
          <w:tcPr>
            <w:tcW w:w="1305" w:type="dxa"/>
          </w:tcPr>
          <w:p w14:paraId="6D48CD3E" w14:textId="612F9EBA" w:rsidR="00D81150" w:rsidRDefault="002746C3" w:rsidP="00D8115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G</w:t>
            </w:r>
            <w:r>
              <w:t>ET</w:t>
            </w:r>
          </w:p>
        </w:tc>
      </w:tr>
      <w:tr w:rsidR="00D81150" w14:paraId="25D955A3" w14:textId="77777777" w:rsidTr="00CC6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6EF52F17" w14:textId="16774A42" w:rsidR="00D81150" w:rsidRDefault="00D81150" w:rsidP="00D81150">
            <w:pPr>
              <w:ind w:firstLineChars="0" w:firstLine="0"/>
            </w:pPr>
            <w:r w:rsidRPr="00A75A16">
              <w:rPr>
                <w:rFonts w:hint="eastAsia"/>
              </w:rPr>
              <w:t>单表</w:t>
            </w:r>
            <w:r w:rsidR="00020EAA">
              <w:rPr>
                <w:rFonts w:hint="eastAsia"/>
              </w:rPr>
              <w:t>辅助</w:t>
            </w:r>
            <w:r w:rsidRPr="00A75A16">
              <w:rPr>
                <w:rFonts w:hint="eastAsia"/>
              </w:rPr>
              <w:t>信息保存</w:t>
            </w:r>
          </w:p>
        </w:tc>
        <w:tc>
          <w:tcPr>
            <w:tcW w:w="4819" w:type="dxa"/>
          </w:tcPr>
          <w:p w14:paraId="4F1C8435" w14:textId="40BB564B" w:rsidR="00D81150" w:rsidRDefault="00D81150" w:rsidP="00D81150">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w:t>
            </w:r>
            <w:r>
              <w:t>tableMetaInfo/tableExtra</w:t>
            </w:r>
          </w:p>
        </w:tc>
        <w:tc>
          <w:tcPr>
            <w:tcW w:w="1305" w:type="dxa"/>
          </w:tcPr>
          <w:p w14:paraId="1408D307" w14:textId="7E4D0C7B" w:rsidR="00D81150" w:rsidRDefault="002746C3" w:rsidP="00D81150">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P</w:t>
            </w:r>
            <w:r>
              <w:t>OST</w:t>
            </w:r>
          </w:p>
        </w:tc>
      </w:tr>
      <w:tr w:rsidR="002746C3" w14:paraId="5877DA58" w14:textId="77777777" w:rsidTr="00CC647C">
        <w:tc>
          <w:tcPr>
            <w:cnfStyle w:val="001000000000" w:firstRow="0" w:lastRow="0" w:firstColumn="1" w:lastColumn="0" w:oddVBand="0" w:evenVBand="0" w:oddHBand="0" w:evenHBand="0" w:firstRowFirstColumn="0" w:firstRowLastColumn="0" w:lastRowFirstColumn="0" w:lastRowLastColumn="0"/>
            <w:tcW w:w="2235" w:type="dxa"/>
          </w:tcPr>
          <w:p w14:paraId="7C711305" w14:textId="1BC6BE72" w:rsidR="002746C3" w:rsidRPr="00A75A16" w:rsidRDefault="002746C3" w:rsidP="00D81150">
            <w:pPr>
              <w:ind w:firstLineChars="0" w:firstLine="0"/>
            </w:pPr>
            <w:r>
              <w:rPr>
                <w:rFonts w:hint="eastAsia"/>
              </w:rPr>
              <w:t>手动更新全表元数据</w:t>
            </w:r>
          </w:p>
        </w:tc>
        <w:tc>
          <w:tcPr>
            <w:tcW w:w="4819" w:type="dxa"/>
          </w:tcPr>
          <w:p w14:paraId="18F38FF2" w14:textId="028CF6FF" w:rsidR="002746C3" w:rsidRDefault="002746C3" w:rsidP="00D8115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r>
              <w:t>tableMetaInfo</w:t>
            </w:r>
            <w:r w:rsidRPr="002746C3">
              <w:t>/init-tables/{database}</w:t>
            </w:r>
            <w:r w:rsidR="00701D26">
              <w:rPr>
                <w:rFonts w:hint="eastAsia"/>
              </w:rPr>
              <w:t>/</w:t>
            </w:r>
            <w:r w:rsidR="00701D26">
              <w:t>{assessDate}</w:t>
            </w:r>
          </w:p>
        </w:tc>
        <w:tc>
          <w:tcPr>
            <w:tcW w:w="1305" w:type="dxa"/>
          </w:tcPr>
          <w:p w14:paraId="52E5E465" w14:textId="5ACADBC4" w:rsidR="002746C3" w:rsidRDefault="00BE1CE7" w:rsidP="00D8115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POST</w:t>
            </w:r>
          </w:p>
        </w:tc>
      </w:tr>
    </w:tbl>
    <w:p w14:paraId="1D4E41CB" w14:textId="5E3EDA6B" w:rsidR="001C6A0F" w:rsidRDefault="001C6A0F" w:rsidP="00B4630D">
      <w:pPr>
        <w:ind w:firstLineChars="0" w:firstLine="0"/>
      </w:pPr>
    </w:p>
    <w:p w14:paraId="3090B26E" w14:textId="40636E39" w:rsidR="001C6A0F" w:rsidRDefault="001C6A0F" w:rsidP="001C6A0F">
      <w:pPr>
        <w:pStyle w:val="2"/>
      </w:pPr>
      <w:r w:rsidRPr="00A75A16">
        <w:rPr>
          <w:rFonts w:hint="eastAsia"/>
        </w:rPr>
        <w:t>表信息查询</w:t>
      </w:r>
      <w:r>
        <w:rPr>
          <w:rFonts w:hint="eastAsia"/>
        </w:rPr>
        <w:t>列表</w:t>
      </w:r>
    </w:p>
    <w:p w14:paraId="418866C2" w14:textId="42F142EE" w:rsidR="00F906A6" w:rsidRPr="00F906A6" w:rsidRDefault="00F906A6" w:rsidP="007D004F">
      <w:pPr>
        <w:pStyle w:val="3"/>
      </w:pPr>
      <w:r>
        <w:rPr>
          <w:rFonts w:hint="eastAsia"/>
        </w:rPr>
        <w:t>需求</w:t>
      </w:r>
      <w:r>
        <w:rPr>
          <w:rFonts w:hint="eastAsia"/>
        </w:rPr>
        <w:t xml:space="preserve"> </w:t>
      </w:r>
    </w:p>
    <w:p w14:paraId="1E83AE99" w14:textId="6F8F7162" w:rsidR="001C6A0F" w:rsidRDefault="001C6A0F" w:rsidP="001C6A0F">
      <w:r>
        <w:rPr>
          <w:rFonts w:hint="eastAsia"/>
        </w:rPr>
        <w:t>为前端提供页面查询的数据接口，根据给定的条件及分页参数查询列表。</w:t>
      </w:r>
    </w:p>
    <w:p w14:paraId="56C7F738" w14:textId="61CD5CDF" w:rsidR="001C6A0F" w:rsidRDefault="001C6A0F" w:rsidP="005F16E2">
      <w:pPr>
        <w:ind w:firstLineChars="0" w:firstLine="0"/>
      </w:pPr>
      <w:r>
        <w:rPr>
          <w:noProof/>
        </w:rPr>
        <w:lastRenderedPageBreak/>
        <w:drawing>
          <wp:inline distT="0" distB="0" distL="0" distR="0" wp14:anchorId="3AB2D551" wp14:editId="16203DAC">
            <wp:extent cx="5416404" cy="1707217"/>
            <wp:effectExtent l="19050" t="19050" r="13335" b="266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18908" cy="1708006"/>
                    </a:xfrm>
                    <a:prstGeom prst="rect">
                      <a:avLst/>
                    </a:prstGeom>
                    <a:ln w="6350">
                      <a:solidFill>
                        <a:schemeClr val="tx1"/>
                      </a:solidFill>
                    </a:ln>
                  </pic:spPr>
                </pic:pic>
              </a:graphicData>
            </a:graphic>
          </wp:inline>
        </w:drawing>
      </w:r>
    </w:p>
    <w:p w14:paraId="4CE3708F" w14:textId="0B1F4858" w:rsidR="00827B6C" w:rsidRDefault="00827B6C" w:rsidP="007D004F">
      <w:pPr>
        <w:pStyle w:val="3"/>
      </w:pPr>
      <w:r>
        <w:rPr>
          <w:rFonts w:hint="eastAsia"/>
        </w:rPr>
        <w:t>前端页面使用</w:t>
      </w:r>
    </w:p>
    <w:p w14:paraId="0757110F" w14:textId="64168AC7" w:rsidR="00827B6C" w:rsidRPr="006C7F37" w:rsidRDefault="006C7F37" w:rsidP="006C7F37">
      <w:pPr>
        <w:ind w:firstLineChars="0" w:firstLine="0"/>
        <w:rPr>
          <w:b/>
          <w:bCs/>
        </w:rPr>
      </w:pPr>
      <w:r>
        <w:rPr>
          <w:rFonts w:hint="eastAsia"/>
          <w:b/>
          <w:bCs/>
        </w:rPr>
        <w:t>1</w:t>
      </w:r>
      <w:r>
        <w:rPr>
          <w:rFonts w:hint="eastAsia"/>
          <w:b/>
          <w:bCs/>
        </w:rPr>
        <w:t>）</w:t>
      </w:r>
      <w:r w:rsidR="00827B6C" w:rsidRPr="006C7F37">
        <w:rPr>
          <w:rFonts w:hint="eastAsia"/>
          <w:b/>
          <w:bCs/>
        </w:rPr>
        <w:t>拷贝资料中的【前端页面】到</w:t>
      </w:r>
      <w:r w:rsidR="00827B6C" w:rsidRPr="006C7F37">
        <w:rPr>
          <w:rFonts w:hint="eastAsia"/>
          <w:b/>
          <w:bCs/>
        </w:rPr>
        <w:t>r</w:t>
      </w:r>
      <w:r w:rsidR="00827B6C" w:rsidRPr="006C7F37">
        <w:rPr>
          <w:b/>
          <w:bCs/>
        </w:rPr>
        <w:t>esource</w:t>
      </w:r>
      <w:r w:rsidR="00827B6C" w:rsidRPr="006C7F37">
        <w:rPr>
          <w:rFonts w:hint="eastAsia"/>
          <w:b/>
          <w:bCs/>
        </w:rPr>
        <w:t>目录中。</w:t>
      </w:r>
    </w:p>
    <w:p w14:paraId="4A2F3D23" w14:textId="6FED2EB5" w:rsidR="00827B6C" w:rsidRPr="00827B6C" w:rsidRDefault="00667E77" w:rsidP="00827B6C">
      <w:r>
        <w:rPr>
          <w:noProof/>
        </w:rPr>
        <w:drawing>
          <wp:inline distT="0" distB="0" distL="0" distR="0" wp14:anchorId="7925C911" wp14:editId="508D5445">
            <wp:extent cx="2590476" cy="1409524"/>
            <wp:effectExtent l="19050" t="19050" r="19685" b="1968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90476" cy="1409524"/>
                    </a:xfrm>
                    <a:prstGeom prst="rect">
                      <a:avLst/>
                    </a:prstGeom>
                    <a:ln w="6350">
                      <a:solidFill>
                        <a:schemeClr val="tx1"/>
                      </a:solidFill>
                    </a:ln>
                  </pic:spPr>
                </pic:pic>
              </a:graphicData>
            </a:graphic>
          </wp:inline>
        </w:drawing>
      </w:r>
    </w:p>
    <w:p w14:paraId="669F6437" w14:textId="117061D4" w:rsidR="00827B6C" w:rsidRPr="006C7F37" w:rsidRDefault="006C7F37" w:rsidP="006C7F37">
      <w:pPr>
        <w:ind w:firstLineChars="0" w:firstLine="0"/>
        <w:rPr>
          <w:b/>
          <w:bCs/>
        </w:rPr>
      </w:pPr>
      <w:r>
        <w:rPr>
          <w:rFonts w:hint="eastAsia"/>
          <w:b/>
          <w:bCs/>
        </w:rPr>
        <w:t>2</w:t>
      </w:r>
      <w:r>
        <w:rPr>
          <w:rFonts w:hint="eastAsia"/>
          <w:b/>
          <w:bCs/>
        </w:rPr>
        <w:t>）</w:t>
      </w:r>
      <w:r w:rsidR="00667E77" w:rsidRPr="006C7F37">
        <w:rPr>
          <w:rFonts w:hint="eastAsia"/>
          <w:b/>
          <w:bCs/>
        </w:rPr>
        <w:t>修改</w:t>
      </w:r>
      <w:r w:rsidR="00667E77" w:rsidRPr="006C7F37">
        <w:rPr>
          <w:rFonts w:hint="eastAsia"/>
          <w:b/>
          <w:bCs/>
        </w:rPr>
        <w:t>w</w:t>
      </w:r>
      <w:r w:rsidR="00667E77" w:rsidRPr="006C7F37">
        <w:rPr>
          <w:b/>
          <w:bCs/>
        </w:rPr>
        <w:t>indows</w:t>
      </w:r>
      <w:r w:rsidR="00667E77" w:rsidRPr="006C7F37">
        <w:rPr>
          <w:rFonts w:hint="eastAsia"/>
          <w:b/>
          <w:bCs/>
        </w:rPr>
        <w:t>的</w:t>
      </w:r>
      <w:r w:rsidR="00667E77" w:rsidRPr="006C7F37">
        <w:rPr>
          <w:rFonts w:hint="eastAsia"/>
          <w:b/>
          <w:bCs/>
        </w:rPr>
        <w:t>h</w:t>
      </w:r>
      <w:r w:rsidR="00667E77" w:rsidRPr="006C7F37">
        <w:rPr>
          <w:b/>
          <w:bCs/>
        </w:rPr>
        <w:t xml:space="preserve">osts </w:t>
      </w:r>
      <w:r w:rsidR="00667E77" w:rsidRPr="006C7F37">
        <w:rPr>
          <w:rFonts w:hint="eastAsia"/>
          <w:b/>
          <w:bCs/>
        </w:rPr>
        <w:t>增加地址映射</w:t>
      </w:r>
    </w:p>
    <w:p w14:paraId="2BDC34B6" w14:textId="29BB0538" w:rsidR="00667E77" w:rsidRPr="00721B7F" w:rsidRDefault="00667E77" w:rsidP="00885D0E">
      <w:pPr>
        <w:pStyle w:val="a6"/>
        <w:rPr>
          <w:sz w:val="18"/>
          <w:szCs w:val="24"/>
        </w:rPr>
      </w:pPr>
      <w:r w:rsidRPr="00721B7F">
        <w:rPr>
          <w:sz w:val="18"/>
          <w:szCs w:val="24"/>
        </w:rPr>
        <w:t>127.0.0.1 dga.gmall.com</w:t>
      </w:r>
    </w:p>
    <w:p w14:paraId="54FD5FF3" w14:textId="1D4C44CD" w:rsidR="00667E77" w:rsidRPr="006C7F37" w:rsidRDefault="006C7F37" w:rsidP="006C7F37">
      <w:pPr>
        <w:ind w:firstLineChars="0" w:firstLine="0"/>
        <w:rPr>
          <w:b/>
          <w:bCs/>
        </w:rPr>
      </w:pPr>
      <w:r>
        <w:rPr>
          <w:b/>
          <w:bCs/>
        </w:rPr>
        <w:t>3</w:t>
      </w:r>
      <w:r>
        <w:rPr>
          <w:rFonts w:hint="eastAsia"/>
          <w:b/>
          <w:bCs/>
        </w:rPr>
        <w:t>）</w:t>
      </w:r>
      <w:r w:rsidR="00667E77" w:rsidRPr="006C7F37">
        <w:rPr>
          <w:rFonts w:hint="eastAsia"/>
          <w:b/>
          <w:bCs/>
        </w:rPr>
        <w:t>a</w:t>
      </w:r>
      <w:r w:rsidR="00667E77" w:rsidRPr="006C7F37">
        <w:rPr>
          <w:b/>
          <w:bCs/>
        </w:rPr>
        <w:t>pplication.properties</w:t>
      </w:r>
      <w:r w:rsidR="00667E77" w:rsidRPr="006C7F37">
        <w:rPr>
          <w:rFonts w:hint="eastAsia"/>
          <w:b/>
          <w:bCs/>
        </w:rPr>
        <w:t>注意要设</w:t>
      </w:r>
      <w:r w:rsidR="00667E77" w:rsidRPr="006C7F37">
        <w:rPr>
          <w:b/>
          <w:bCs/>
        </w:rPr>
        <w:t>80</w:t>
      </w:r>
      <w:r w:rsidR="00667E77" w:rsidRPr="006C7F37">
        <w:rPr>
          <w:rFonts w:hint="eastAsia"/>
          <w:b/>
          <w:bCs/>
        </w:rPr>
        <w:t>端口</w:t>
      </w:r>
    </w:p>
    <w:p w14:paraId="79C51D2D" w14:textId="2432FE38" w:rsidR="00667E77" w:rsidRPr="000F7EB4" w:rsidRDefault="00667E77" w:rsidP="00885D0E">
      <w:pPr>
        <w:pStyle w:val="a6"/>
        <w:rPr>
          <w:color w:val="080808"/>
          <w:sz w:val="18"/>
          <w:szCs w:val="24"/>
        </w:rPr>
      </w:pPr>
      <w:r w:rsidRPr="00721B7F">
        <w:rPr>
          <w:sz w:val="18"/>
          <w:szCs w:val="24"/>
        </w:rPr>
        <w:t>server.port</w:t>
      </w:r>
      <w:r w:rsidRPr="00721B7F">
        <w:rPr>
          <w:color w:val="080808"/>
          <w:sz w:val="18"/>
          <w:szCs w:val="24"/>
        </w:rPr>
        <w:t>=</w:t>
      </w:r>
      <w:r w:rsidRPr="00721B7F">
        <w:rPr>
          <w:color w:val="1750EB"/>
          <w:sz w:val="18"/>
          <w:szCs w:val="24"/>
        </w:rPr>
        <w:t>80</w:t>
      </w:r>
    </w:p>
    <w:p w14:paraId="2A26E609" w14:textId="258D7AE1" w:rsidR="001C6A0F" w:rsidRPr="001C6A0F" w:rsidRDefault="00F906A6" w:rsidP="007D004F">
      <w:pPr>
        <w:pStyle w:val="3"/>
      </w:pPr>
      <w:r>
        <w:rPr>
          <w:rFonts w:hint="eastAsia"/>
        </w:rPr>
        <w:t>接口具体要求</w:t>
      </w:r>
    </w:p>
    <w:p w14:paraId="5324289D" w14:textId="050BAE09" w:rsidR="0042731C" w:rsidRDefault="0042731C" w:rsidP="0042731C">
      <w:pPr>
        <w:ind w:firstLineChars="0" w:firstLine="0"/>
      </w:pPr>
      <w:r>
        <w:rPr>
          <w:rFonts w:hint="eastAsia"/>
        </w:rPr>
        <w:t>梳理前端页面需要的接口</w:t>
      </w:r>
    </w:p>
    <w:tbl>
      <w:tblPr>
        <w:tblStyle w:val="4-30"/>
        <w:tblW w:w="0" w:type="auto"/>
        <w:tblLook w:val="04A0" w:firstRow="1" w:lastRow="0" w:firstColumn="1" w:lastColumn="0" w:noHBand="0" w:noVBand="1"/>
      </w:tblPr>
      <w:tblGrid>
        <w:gridCol w:w="1526"/>
        <w:gridCol w:w="6770"/>
      </w:tblGrid>
      <w:tr w:rsidR="004D3F79" w14:paraId="37DDB6E3" w14:textId="77777777" w:rsidTr="00242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67E509" w14:textId="7E4A3467" w:rsidR="004D3F79" w:rsidRDefault="004D3F79" w:rsidP="004D3F79">
            <w:pPr>
              <w:ind w:firstLineChars="0" w:firstLine="0"/>
            </w:pPr>
            <w:r w:rsidRPr="004D3F79">
              <w:rPr>
                <w:rFonts w:hint="eastAsia"/>
                <w:color w:val="auto"/>
              </w:rPr>
              <w:t>接口名称</w:t>
            </w:r>
          </w:p>
        </w:tc>
        <w:tc>
          <w:tcPr>
            <w:tcW w:w="6770" w:type="dxa"/>
          </w:tcPr>
          <w:p w14:paraId="30C17F00" w14:textId="1ACFD96D" w:rsidR="004D3F79" w:rsidRPr="004D3F79" w:rsidRDefault="004D3F79" w:rsidP="0042731C">
            <w:pPr>
              <w:ind w:firstLineChars="0" w:firstLine="0"/>
              <w:cnfStyle w:val="100000000000" w:firstRow="1" w:lastRow="0" w:firstColumn="0" w:lastColumn="0" w:oddVBand="0" w:evenVBand="0" w:oddHBand="0" w:evenHBand="0" w:firstRowFirstColumn="0" w:firstRowLastColumn="0" w:lastRowFirstColumn="0" w:lastRowLastColumn="0"/>
              <w:rPr>
                <w:b w:val="0"/>
                <w:bCs w:val="0"/>
              </w:rPr>
            </w:pPr>
            <w:r w:rsidRPr="00A75A16">
              <w:rPr>
                <w:rFonts w:hint="eastAsia"/>
                <w:color w:val="auto"/>
              </w:rPr>
              <w:t>表信息查询</w:t>
            </w:r>
          </w:p>
        </w:tc>
      </w:tr>
      <w:tr w:rsidR="004D3F79" w14:paraId="67E357BA" w14:textId="77777777" w:rsidTr="00242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FBDE8AC" w14:textId="238EDFB9" w:rsidR="004D3F79" w:rsidRDefault="004D3F79" w:rsidP="004D3F79">
            <w:pPr>
              <w:ind w:firstLineChars="0" w:firstLine="0"/>
            </w:pPr>
            <w:r>
              <w:rPr>
                <w:rFonts w:hint="eastAsia"/>
              </w:rPr>
              <w:t>接口路径</w:t>
            </w:r>
          </w:p>
        </w:tc>
        <w:tc>
          <w:tcPr>
            <w:tcW w:w="6770" w:type="dxa"/>
          </w:tcPr>
          <w:p w14:paraId="0E300401" w14:textId="1C28C6BF" w:rsidR="004D3F79" w:rsidRDefault="004D3F79" w:rsidP="004D3F7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w:t>
            </w:r>
            <w:r>
              <w:t>tableMetaInfo/table-list</w:t>
            </w:r>
          </w:p>
        </w:tc>
      </w:tr>
      <w:tr w:rsidR="004D3F79" w14:paraId="79D43E31" w14:textId="77777777" w:rsidTr="00242611">
        <w:tc>
          <w:tcPr>
            <w:cnfStyle w:val="001000000000" w:firstRow="0" w:lastRow="0" w:firstColumn="1" w:lastColumn="0" w:oddVBand="0" w:evenVBand="0" w:oddHBand="0" w:evenHBand="0" w:firstRowFirstColumn="0" w:firstRowLastColumn="0" w:lastRowFirstColumn="0" w:lastRowLastColumn="0"/>
            <w:tcW w:w="1526" w:type="dxa"/>
          </w:tcPr>
          <w:p w14:paraId="2E1326CC" w14:textId="74F7BF3A" w:rsidR="004D3F79" w:rsidRDefault="004D3F79" w:rsidP="004D3F79">
            <w:pPr>
              <w:ind w:firstLineChars="0" w:firstLine="0"/>
            </w:pPr>
            <w:r>
              <w:rPr>
                <w:rFonts w:hint="eastAsia"/>
              </w:rPr>
              <w:t>请求方式</w:t>
            </w:r>
          </w:p>
        </w:tc>
        <w:tc>
          <w:tcPr>
            <w:tcW w:w="6770" w:type="dxa"/>
          </w:tcPr>
          <w:p w14:paraId="2E6BD4EC" w14:textId="690358FE" w:rsid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G</w:t>
            </w:r>
            <w:r>
              <w:t>ET</w:t>
            </w:r>
          </w:p>
        </w:tc>
      </w:tr>
      <w:tr w:rsidR="004D3F79" w14:paraId="41655DD0" w14:textId="77777777" w:rsidTr="00242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4F82B63" w14:textId="568FD499" w:rsidR="004D3F79" w:rsidRPr="0042731C" w:rsidRDefault="004D3F79" w:rsidP="004D3F79">
            <w:pPr>
              <w:ind w:firstLineChars="0" w:firstLine="0"/>
              <w:rPr>
                <w:sz w:val="16"/>
                <w:szCs w:val="16"/>
              </w:rPr>
            </w:pPr>
            <w:r>
              <w:rPr>
                <w:rFonts w:hint="eastAsia"/>
              </w:rPr>
              <w:t>接口参数</w:t>
            </w:r>
          </w:p>
        </w:tc>
        <w:tc>
          <w:tcPr>
            <w:tcW w:w="6770" w:type="dxa"/>
          </w:tcPr>
          <w:p w14:paraId="18C6C8E8" w14:textId="77777777" w:rsidR="004D3F79" w:rsidRDefault="004D3F79" w:rsidP="004D3F79">
            <w:pPr>
              <w:ind w:firstLineChars="0" w:firstLine="0"/>
              <w:cnfStyle w:val="000000100000" w:firstRow="0" w:lastRow="0" w:firstColumn="0" w:lastColumn="0" w:oddVBand="0" w:evenVBand="0" w:oddHBand="1" w:evenHBand="0" w:firstRowFirstColumn="0" w:firstRowLastColumn="0" w:lastRowFirstColumn="0" w:lastRowLastColumn="0"/>
            </w:pPr>
            <w:r>
              <w:t>pageNo,</w:t>
            </w:r>
          </w:p>
          <w:p w14:paraId="1D163770" w14:textId="77777777" w:rsidR="004D3F79" w:rsidRDefault="004D3F79" w:rsidP="004D3F7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p</w:t>
            </w:r>
            <w:r>
              <w:t>ageSize,</w:t>
            </w:r>
          </w:p>
          <w:p w14:paraId="78597E47" w14:textId="77777777" w:rsidR="004D3F79" w:rsidRDefault="004D3F79" w:rsidP="004D3F7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t</w:t>
            </w:r>
            <w:r>
              <w:t>ableName</w:t>
            </w:r>
            <w:r>
              <w:rPr>
                <w:rFonts w:hint="eastAsia"/>
              </w:rPr>
              <w:t>,</w:t>
            </w:r>
          </w:p>
          <w:p w14:paraId="1C4E6BA5" w14:textId="77777777" w:rsidR="004D3F79" w:rsidRDefault="004D3F79" w:rsidP="004D3F7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s</w:t>
            </w:r>
            <w:r>
              <w:t>chemaName,</w:t>
            </w:r>
          </w:p>
          <w:p w14:paraId="1E6FC856" w14:textId="07846A8B" w:rsidR="004D3F79" w:rsidRDefault="004D3F79" w:rsidP="004D3F7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t>
            </w:r>
            <w:r>
              <w:t>wLevel</w:t>
            </w:r>
          </w:p>
        </w:tc>
      </w:tr>
      <w:tr w:rsidR="004D3F79" w14:paraId="690198C2" w14:textId="77777777" w:rsidTr="00242611">
        <w:tc>
          <w:tcPr>
            <w:cnfStyle w:val="001000000000" w:firstRow="0" w:lastRow="0" w:firstColumn="1" w:lastColumn="0" w:oddVBand="0" w:evenVBand="0" w:oddHBand="0" w:evenHBand="0" w:firstRowFirstColumn="0" w:firstRowLastColumn="0" w:lastRowFirstColumn="0" w:lastRowLastColumn="0"/>
            <w:tcW w:w="1526" w:type="dxa"/>
          </w:tcPr>
          <w:p w14:paraId="0DE72864" w14:textId="31BD4155" w:rsidR="004D3F79" w:rsidRPr="0042731C" w:rsidRDefault="004D3F79" w:rsidP="004D3F79">
            <w:pPr>
              <w:ind w:firstLineChars="0" w:firstLine="0"/>
              <w:rPr>
                <w:sz w:val="16"/>
                <w:szCs w:val="16"/>
              </w:rPr>
            </w:pPr>
            <w:r>
              <w:rPr>
                <w:rFonts w:hint="eastAsia"/>
                <w:sz w:val="16"/>
                <w:szCs w:val="16"/>
              </w:rPr>
              <w:t>返回值</w:t>
            </w:r>
          </w:p>
        </w:tc>
        <w:tc>
          <w:tcPr>
            <w:tcW w:w="6770" w:type="dxa"/>
          </w:tcPr>
          <w:p w14:paraId="3CFC2510"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w:t>
            </w:r>
          </w:p>
          <w:p w14:paraId="30269E38"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"total": 79,</w:t>
            </w:r>
          </w:p>
          <w:p w14:paraId="5490A827"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"list": [</w:t>
            </w:r>
          </w:p>
          <w:p w14:paraId="434114FB" w14:textId="046422F1"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 "id": 1186,</w:t>
            </w:r>
          </w:p>
          <w:p w14:paraId="32CEC344"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"tableName": "ads_traffic_stats_by_channel",</w:t>
            </w:r>
          </w:p>
          <w:p w14:paraId="4125D8A0"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"schemaName": "gmall",</w:t>
            </w:r>
          </w:p>
          <w:p w14:paraId="63F4528E"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"tableSize": 2254,</w:t>
            </w:r>
          </w:p>
          <w:p w14:paraId="2F100906"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lastRenderedPageBreak/>
              <w:t xml:space="preserve">      "tableTotalSize": 6762,</w:t>
            </w:r>
          </w:p>
          <w:p w14:paraId="1536F330"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rFonts w:hint="eastAsia"/>
                <w:sz w:val="15"/>
                <w:szCs w:val="15"/>
              </w:rPr>
              <w:t xml:space="preserve">      "tableComment": "</w:t>
            </w:r>
            <w:r w:rsidRPr="004D3F79">
              <w:rPr>
                <w:rFonts w:hint="eastAsia"/>
                <w:sz w:val="15"/>
                <w:szCs w:val="15"/>
              </w:rPr>
              <w:t>各渠道流量统计</w:t>
            </w:r>
            <w:r w:rsidRPr="004D3F79">
              <w:rPr>
                <w:rFonts w:hint="eastAsia"/>
                <w:sz w:val="15"/>
                <w:szCs w:val="15"/>
              </w:rPr>
              <w:t>",</w:t>
            </w:r>
          </w:p>
          <w:p w14:paraId="781C4144" w14:textId="3336E836"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rFonts w:hint="eastAsia"/>
                <w:sz w:val="15"/>
                <w:szCs w:val="15"/>
              </w:rPr>
              <w:t xml:space="preserve">      "tecOwnerUserName": "</w:t>
            </w:r>
            <w:r w:rsidR="000F7EB4">
              <w:rPr>
                <w:rFonts w:hint="eastAsia"/>
                <w:sz w:val="15"/>
                <w:szCs w:val="15"/>
              </w:rPr>
              <w:t>weiyunhui</w:t>
            </w:r>
            <w:r w:rsidRPr="004D3F79">
              <w:rPr>
                <w:rFonts w:hint="eastAsia"/>
                <w:sz w:val="15"/>
                <w:szCs w:val="15"/>
              </w:rPr>
              <w:t>",</w:t>
            </w:r>
          </w:p>
          <w:p w14:paraId="6F00BCD2" w14:textId="4B099415"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rFonts w:hint="eastAsia"/>
                <w:sz w:val="15"/>
                <w:szCs w:val="15"/>
              </w:rPr>
              <w:t xml:space="preserve">      "busiOwnerUserName": "</w:t>
            </w:r>
            <w:r w:rsidR="000F7EB4">
              <w:rPr>
                <w:rFonts w:hint="eastAsia"/>
                <w:sz w:val="15"/>
                <w:szCs w:val="15"/>
              </w:rPr>
              <w:t>w</w:t>
            </w:r>
            <w:r w:rsidR="000F7EB4">
              <w:rPr>
                <w:sz w:val="15"/>
                <w:szCs w:val="15"/>
              </w:rPr>
              <w:t>eiyunhui</w:t>
            </w:r>
            <w:r w:rsidRPr="004D3F79">
              <w:rPr>
                <w:rFonts w:hint="eastAsia"/>
                <w:sz w:val="15"/>
                <w:szCs w:val="15"/>
              </w:rPr>
              <w:t>",</w:t>
            </w:r>
          </w:p>
          <w:p w14:paraId="0A58AC85"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"tableLastModifyTime": "2023-02-07T09:52:58.000+00:00",</w:t>
            </w:r>
          </w:p>
          <w:p w14:paraId="06DF10E9"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"tableLastAccessTime": "2023-02-07T09:52:58.000+00:00"</w:t>
            </w:r>
          </w:p>
          <w:p w14:paraId="36985CAA"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w:t>
            </w:r>
          </w:p>
          <w:p w14:paraId="22DA85B1" w14:textId="6761DAF5"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 "id": 1187,</w:t>
            </w:r>
          </w:p>
          <w:p w14:paraId="12B1D7E9" w14:textId="64ED0983"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w:t>
            </w:r>
          </w:p>
          <w:p w14:paraId="7251DE53" w14:textId="109D2F8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w:t>
            </w:r>
          </w:p>
          <w:p w14:paraId="49CAF8C2" w14:textId="77777777"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 xml:space="preserve">  ]</w:t>
            </w:r>
          </w:p>
          <w:p w14:paraId="251D1D81" w14:textId="0AB605D1" w:rsidR="004D3F79" w:rsidRPr="004D3F79" w:rsidRDefault="004D3F79" w:rsidP="004D3F7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4D3F79">
              <w:rPr>
                <w:sz w:val="15"/>
                <w:szCs w:val="15"/>
              </w:rPr>
              <w:t>}</w:t>
            </w:r>
          </w:p>
        </w:tc>
      </w:tr>
    </w:tbl>
    <w:p w14:paraId="2C203376" w14:textId="21C96131" w:rsidR="0042731C" w:rsidRDefault="0042731C" w:rsidP="0042731C">
      <w:pPr>
        <w:ind w:firstLineChars="0" w:firstLine="0"/>
      </w:pPr>
    </w:p>
    <w:p w14:paraId="45A25E01" w14:textId="39DCF394" w:rsidR="00A75A16" w:rsidRDefault="00596106" w:rsidP="007D004F">
      <w:pPr>
        <w:pStyle w:val="3"/>
      </w:pPr>
      <w:r>
        <w:rPr>
          <w:rFonts w:hint="eastAsia"/>
        </w:rPr>
        <w:t>代码清单</w:t>
      </w:r>
    </w:p>
    <w:tbl>
      <w:tblPr>
        <w:tblStyle w:val="4-3"/>
        <w:tblW w:w="0" w:type="auto"/>
        <w:tblLook w:val="04A0" w:firstRow="1" w:lastRow="0" w:firstColumn="1" w:lastColumn="0" w:noHBand="0" w:noVBand="1"/>
      </w:tblPr>
      <w:tblGrid>
        <w:gridCol w:w="3114"/>
        <w:gridCol w:w="5182"/>
      </w:tblGrid>
      <w:tr w:rsidR="00596106" w14:paraId="7B6E6838"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73EFFD9" w14:textId="77777777" w:rsidR="00596106" w:rsidRDefault="00596106" w:rsidP="00DA11D9">
            <w:pPr>
              <w:ind w:firstLineChars="0" w:firstLine="0"/>
            </w:pPr>
            <w:r>
              <w:rPr>
                <w:rFonts w:hint="eastAsia"/>
              </w:rPr>
              <w:t>类名</w:t>
            </w:r>
          </w:p>
        </w:tc>
        <w:tc>
          <w:tcPr>
            <w:tcW w:w="5182" w:type="dxa"/>
          </w:tcPr>
          <w:p w14:paraId="26EA092A" w14:textId="77777777" w:rsidR="00596106" w:rsidRDefault="0059610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596106" w14:paraId="09B9EED4"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4E57FC2" w14:textId="4057FB7F" w:rsidR="00596106" w:rsidRDefault="00596106" w:rsidP="00596106">
            <w:pPr>
              <w:ind w:firstLineChars="0" w:firstLine="0"/>
            </w:pPr>
            <w:r>
              <w:t>TableMetaInfo</w:t>
            </w:r>
            <w:r>
              <w:rPr>
                <w:rFonts w:hint="eastAsia"/>
              </w:rPr>
              <w:t>ForQ</w:t>
            </w:r>
            <w:r>
              <w:t>uery</w:t>
            </w:r>
          </w:p>
        </w:tc>
        <w:tc>
          <w:tcPr>
            <w:tcW w:w="5182" w:type="dxa"/>
          </w:tcPr>
          <w:p w14:paraId="03630B6C" w14:textId="1A224DDE" w:rsidR="00596106" w:rsidRDefault="00596106" w:rsidP="0059610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用户传递页面的条件参数及分页参数</w:t>
            </w:r>
          </w:p>
        </w:tc>
      </w:tr>
      <w:tr w:rsidR="00596106" w14:paraId="04FFEB2E" w14:textId="77777777" w:rsidTr="00DA11D9">
        <w:tc>
          <w:tcPr>
            <w:cnfStyle w:val="001000000000" w:firstRow="0" w:lastRow="0" w:firstColumn="1" w:lastColumn="0" w:oddVBand="0" w:evenVBand="0" w:oddHBand="0" w:evenHBand="0" w:firstRowFirstColumn="0" w:firstRowLastColumn="0" w:lastRowFirstColumn="0" w:lastRowLastColumn="0"/>
            <w:tcW w:w="3114" w:type="dxa"/>
          </w:tcPr>
          <w:p w14:paraId="507861BD" w14:textId="7C474EF6" w:rsidR="00596106" w:rsidRDefault="00596106" w:rsidP="00596106">
            <w:pPr>
              <w:ind w:firstLineChars="0" w:firstLine="0"/>
            </w:pPr>
            <w:r>
              <w:t>TableMetaInfo</w:t>
            </w:r>
            <w:r>
              <w:rPr>
                <w:rFonts w:hint="eastAsia"/>
              </w:rPr>
              <w:t>VO</w:t>
            </w:r>
          </w:p>
        </w:tc>
        <w:tc>
          <w:tcPr>
            <w:tcW w:w="5182" w:type="dxa"/>
          </w:tcPr>
          <w:p w14:paraId="354A7890" w14:textId="4DD83671" w:rsidR="00596106" w:rsidRDefault="00596106" w:rsidP="00596106">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用于返回页面列表结果</w:t>
            </w:r>
          </w:p>
        </w:tc>
      </w:tr>
      <w:tr w:rsidR="00596106" w14:paraId="4E62E0E4"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5A135FC" w14:textId="77777777" w:rsidR="00596106" w:rsidRDefault="00596106" w:rsidP="00596106">
            <w:pPr>
              <w:ind w:firstLineChars="0" w:firstLine="0"/>
            </w:pPr>
            <w:r>
              <w:rPr>
                <w:rFonts w:hint="eastAsia"/>
              </w:rPr>
              <w:t>T</w:t>
            </w:r>
            <w:r>
              <w:t>ableMetaInfoServiceImpl</w:t>
            </w:r>
          </w:p>
        </w:tc>
        <w:tc>
          <w:tcPr>
            <w:tcW w:w="5182" w:type="dxa"/>
          </w:tcPr>
          <w:p w14:paraId="24A0F850" w14:textId="49898B71" w:rsidR="00596106" w:rsidRDefault="00596106" w:rsidP="0059610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服务层，主要逻辑，增加查询方法</w:t>
            </w:r>
          </w:p>
        </w:tc>
      </w:tr>
      <w:tr w:rsidR="00596106" w14:paraId="7C66C831" w14:textId="77777777" w:rsidTr="00DA11D9">
        <w:tc>
          <w:tcPr>
            <w:cnfStyle w:val="001000000000" w:firstRow="0" w:lastRow="0" w:firstColumn="1" w:lastColumn="0" w:oddVBand="0" w:evenVBand="0" w:oddHBand="0" w:evenHBand="0" w:firstRowFirstColumn="0" w:firstRowLastColumn="0" w:lastRowFirstColumn="0" w:lastRowLastColumn="0"/>
            <w:tcW w:w="3114" w:type="dxa"/>
          </w:tcPr>
          <w:p w14:paraId="425A5DC6" w14:textId="77777777" w:rsidR="00596106" w:rsidRDefault="00596106" w:rsidP="00596106">
            <w:pPr>
              <w:ind w:firstLineChars="0" w:firstLine="0"/>
            </w:pPr>
            <w:r>
              <w:rPr>
                <w:rFonts w:hint="eastAsia"/>
              </w:rPr>
              <w:t>T</w:t>
            </w:r>
            <w:r>
              <w:t xml:space="preserve">ableMetaInfoService </w:t>
            </w:r>
          </w:p>
        </w:tc>
        <w:tc>
          <w:tcPr>
            <w:tcW w:w="5182" w:type="dxa"/>
          </w:tcPr>
          <w:p w14:paraId="1FCC51B1" w14:textId="56FC8F68" w:rsidR="00596106" w:rsidRDefault="00596106" w:rsidP="00596106">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服务层接口，增加查询方法声明</w:t>
            </w:r>
          </w:p>
        </w:tc>
      </w:tr>
      <w:tr w:rsidR="00596106" w14:paraId="7F72AFEB"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E1AF84A" w14:textId="30FC0249" w:rsidR="00596106" w:rsidRDefault="00596106" w:rsidP="00596106">
            <w:pPr>
              <w:ind w:firstLineChars="0" w:firstLine="0"/>
            </w:pPr>
            <w:r>
              <w:rPr>
                <w:rFonts w:hint="eastAsia"/>
              </w:rPr>
              <w:t>T</w:t>
            </w:r>
            <w:r>
              <w:t>ableMetaInfoMapper</w:t>
            </w:r>
          </w:p>
        </w:tc>
        <w:tc>
          <w:tcPr>
            <w:tcW w:w="5182" w:type="dxa"/>
          </w:tcPr>
          <w:p w14:paraId="3BB3E55B" w14:textId="46FA387A" w:rsidR="00596106" w:rsidRDefault="00596106" w:rsidP="0059610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数据层，增加</w:t>
            </w:r>
            <w:r w:rsidR="009C5207">
              <w:rPr>
                <w:rFonts w:hint="eastAsia"/>
              </w:rPr>
              <w:t>查询列表的方法</w:t>
            </w:r>
          </w:p>
        </w:tc>
      </w:tr>
      <w:tr w:rsidR="00596106" w14:paraId="60E7A683" w14:textId="77777777" w:rsidTr="00DA11D9">
        <w:tc>
          <w:tcPr>
            <w:cnfStyle w:val="001000000000" w:firstRow="0" w:lastRow="0" w:firstColumn="1" w:lastColumn="0" w:oddVBand="0" w:evenVBand="0" w:oddHBand="0" w:evenHBand="0" w:firstRowFirstColumn="0" w:firstRowLastColumn="0" w:lastRowFirstColumn="0" w:lastRowLastColumn="0"/>
            <w:tcW w:w="3114" w:type="dxa"/>
          </w:tcPr>
          <w:p w14:paraId="6DD3BEBB" w14:textId="7977AD18" w:rsidR="00596106" w:rsidRDefault="00596106" w:rsidP="00596106">
            <w:pPr>
              <w:ind w:firstLineChars="0" w:firstLine="0"/>
            </w:pPr>
            <w:r w:rsidRPr="0045148B">
              <w:t>TableMetaInfoController</w:t>
            </w:r>
          </w:p>
        </w:tc>
        <w:tc>
          <w:tcPr>
            <w:tcW w:w="5182" w:type="dxa"/>
          </w:tcPr>
          <w:p w14:paraId="6F490F94" w14:textId="05417448" w:rsidR="00596106" w:rsidRDefault="00596106" w:rsidP="00596106">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控制层</w:t>
            </w:r>
            <w:r>
              <w:rPr>
                <w:rFonts w:hint="eastAsia"/>
              </w:rPr>
              <w:t xml:space="preserve"> </w:t>
            </w:r>
            <w:r>
              <w:rPr>
                <w:rFonts w:hint="eastAsia"/>
              </w:rPr>
              <w:t>，</w:t>
            </w:r>
            <w:r w:rsidR="009C5207">
              <w:rPr>
                <w:rFonts w:hint="eastAsia"/>
              </w:rPr>
              <w:t>列表查询</w:t>
            </w:r>
            <w:r>
              <w:t>web</w:t>
            </w:r>
            <w:r>
              <w:rPr>
                <w:rFonts w:hint="eastAsia"/>
              </w:rPr>
              <w:t>接口</w:t>
            </w:r>
          </w:p>
        </w:tc>
      </w:tr>
    </w:tbl>
    <w:p w14:paraId="0D58ABEA" w14:textId="087308C4" w:rsidR="00A75A16" w:rsidRDefault="00A75A16" w:rsidP="0042731C">
      <w:pPr>
        <w:ind w:firstLineChars="0" w:firstLine="0"/>
      </w:pPr>
    </w:p>
    <w:p w14:paraId="4023F044" w14:textId="3546C0D7" w:rsidR="00F906A6" w:rsidRDefault="00FA563D" w:rsidP="007D004F">
      <w:pPr>
        <w:pStyle w:val="3"/>
      </w:pPr>
      <w:r>
        <w:rPr>
          <w:rFonts w:hint="eastAsia"/>
        </w:rPr>
        <w:t>增加实体参数类</w:t>
      </w:r>
    </w:p>
    <w:p w14:paraId="4FBD56B0" w14:textId="37FE2ED7" w:rsidR="00F906A6" w:rsidRDefault="00FA563D" w:rsidP="0042731C">
      <w:pPr>
        <w:ind w:firstLineChars="0" w:firstLine="0"/>
      </w:pPr>
      <w:r>
        <w:t>TableMetaInfo</w:t>
      </w:r>
      <w:r>
        <w:rPr>
          <w:rFonts w:hint="eastAsia"/>
        </w:rPr>
        <w:t>ForQ</w:t>
      </w:r>
      <w:r>
        <w:t>uery</w:t>
      </w:r>
    </w:p>
    <w:p w14:paraId="7644D23E" w14:textId="77777777" w:rsidR="00674963" w:rsidRPr="009E7BCB" w:rsidRDefault="00674963" w:rsidP="00674963">
      <w:pPr>
        <w:pStyle w:val="a6"/>
      </w:pPr>
      <w:r w:rsidRPr="009E7BCB">
        <w:t>@Data</w:t>
      </w:r>
    </w:p>
    <w:p w14:paraId="49427D6C" w14:textId="77777777" w:rsidR="00674963" w:rsidRPr="009E7BCB" w:rsidRDefault="00674963" w:rsidP="00674963">
      <w:pPr>
        <w:pStyle w:val="a6"/>
      </w:pPr>
      <w:r w:rsidRPr="009E7BCB">
        <w:t>public class TableMetaInfoQuery {</w:t>
      </w:r>
    </w:p>
    <w:p w14:paraId="16D27D77" w14:textId="77777777" w:rsidR="00674963" w:rsidRPr="009E7BCB" w:rsidRDefault="00674963" w:rsidP="00674963">
      <w:pPr>
        <w:pStyle w:val="a6"/>
      </w:pPr>
      <w:r w:rsidRPr="009E7BCB">
        <w:t xml:space="preserve">    private String schemaName ;</w:t>
      </w:r>
    </w:p>
    <w:p w14:paraId="242400EB" w14:textId="77777777" w:rsidR="00674963" w:rsidRPr="009E7BCB" w:rsidRDefault="00674963" w:rsidP="00674963">
      <w:pPr>
        <w:pStyle w:val="a6"/>
      </w:pPr>
      <w:r w:rsidRPr="009E7BCB">
        <w:t xml:space="preserve">    private String tableName;</w:t>
      </w:r>
    </w:p>
    <w:p w14:paraId="1444042D" w14:textId="77777777" w:rsidR="00674963" w:rsidRPr="009E7BCB" w:rsidRDefault="00674963" w:rsidP="00674963">
      <w:pPr>
        <w:pStyle w:val="a6"/>
      </w:pPr>
      <w:r w:rsidRPr="009E7BCB">
        <w:t xml:space="preserve">    private String dwLevel ;</w:t>
      </w:r>
    </w:p>
    <w:p w14:paraId="1060ECCC" w14:textId="77777777" w:rsidR="00674963" w:rsidRPr="009E7BCB" w:rsidRDefault="00674963" w:rsidP="00674963">
      <w:pPr>
        <w:pStyle w:val="a6"/>
      </w:pPr>
      <w:r w:rsidRPr="009E7BCB">
        <w:t xml:space="preserve">    private Integer pageSize ;</w:t>
      </w:r>
    </w:p>
    <w:p w14:paraId="7168F54B" w14:textId="77777777" w:rsidR="00674963" w:rsidRPr="009E7BCB" w:rsidRDefault="00674963" w:rsidP="00674963">
      <w:pPr>
        <w:pStyle w:val="a6"/>
      </w:pPr>
      <w:r w:rsidRPr="009E7BCB">
        <w:t xml:space="preserve">    private Integer pageNo ;</w:t>
      </w:r>
    </w:p>
    <w:p w14:paraId="352570EB" w14:textId="1B1FC655" w:rsidR="00FA563D" w:rsidRPr="0088054C" w:rsidRDefault="00674963" w:rsidP="00762696">
      <w:pPr>
        <w:pStyle w:val="a6"/>
      </w:pPr>
      <w:r w:rsidRPr="009E7BCB">
        <w:t>}</w:t>
      </w:r>
    </w:p>
    <w:p w14:paraId="352E0EA1" w14:textId="6C6D0FC7" w:rsidR="0088054C" w:rsidRDefault="0088054C" w:rsidP="007D004F">
      <w:pPr>
        <w:pStyle w:val="3"/>
      </w:pPr>
      <w:r>
        <w:rPr>
          <w:rFonts w:hint="eastAsia"/>
        </w:rPr>
        <w:t>增加实体列表结果类</w:t>
      </w:r>
    </w:p>
    <w:p w14:paraId="0B59EF7A" w14:textId="5FA3BE57" w:rsidR="00FA563D" w:rsidRDefault="00580CFE" w:rsidP="0042731C">
      <w:pPr>
        <w:ind w:firstLineChars="0" w:firstLine="0"/>
      </w:pPr>
      <w:r>
        <w:t>VO</w:t>
      </w:r>
      <w:r>
        <w:rPr>
          <w:rFonts w:hint="eastAsia"/>
        </w:rPr>
        <w:t>类主要用于返回页面的数据对象</w:t>
      </w:r>
      <w:r w:rsidR="00970448">
        <w:t>,</w:t>
      </w:r>
      <w:r w:rsidR="00970448">
        <w:rPr>
          <w:rFonts w:hint="eastAsia"/>
        </w:rPr>
        <w:t>即</w:t>
      </w:r>
      <w:r w:rsidR="00970448">
        <w:rPr>
          <w:rFonts w:hint="eastAsia"/>
        </w:rPr>
        <w:t>V</w:t>
      </w:r>
      <w:r w:rsidR="00970448">
        <w:t>iew Object</w:t>
      </w:r>
    </w:p>
    <w:p w14:paraId="32486CB0" w14:textId="77777777" w:rsidR="00762696" w:rsidRPr="00762696" w:rsidRDefault="00762696" w:rsidP="00762696">
      <w:pPr>
        <w:pStyle w:val="a6"/>
        <w:rPr>
          <w:color w:val="080808"/>
        </w:rPr>
      </w:pPr>
      <w:r w:rsidRPr="00762696">
        <w:rPr>
          <w:color w:val="080808"/>
        </w:rPr>
        <w:t>@Data</w:t>
      </w:r>
    </w:p>
    <w:p w14:paraId="1F7E6179" w14:textId="77777777" w:rsidR="00762696" w:rsidRPr="00762696" w:rsidRDefault="00762696" w:rsidP="00762696">
      <w:pPr>
        <w:pStyle w:val="a6"/>
        <w:rPr>
          <w:color w:val="080808"/>
        </w:rPr>
      </w:pPr>
      <w:r w:rsidRPr="00762696">
        <w:rPr>
          <w:color w:val="080808"/>
        </w:rPr>
        <w:t>public class TableMetaInfoVO {</w:t>
      </w:r>
    </w:p>
    <w:p w14:paraId="4E6E2803" w14:textId="77777777" w:rsidR="00762696" w:rsidRPr="00762696" w:rsidRDefault="00762696" w:rsidP="00762696">
      <w:pPr>
        <w:pStyle w:val="a6"/>
        <w:rPr>
          <w:color w:val="080808"/>
        </w:rPr>
      </w:pPr>
      <w:r w:rsidRPr="00762696">
        <w:rPr>
          <w:color w:val="080808"/>
        </w:rPr>
        <w:t xml:space="preserve">    /**</w:t>
      </w:r>
    </w:p>
    <w:p w14:paraId="7301D8BF" w14:textId="77777777" w:rsidR="00762696" w:rsidRPr="00762696" w:rsidRDefault="00762696" w:rsidP="00762696">
      <w:pPr>
        <w:pStyle w:val="a6"/>
        <w:rPr>
          <w:color w:val="080808"/>
        </w:rPr>
      </w:pPr>
      <w:r w:rsidRPr="00762696">
        <w:rPr>
          <w:rFonts w:hint="eastAsia"/>
          <w:color w:val="080808"/>
        </w:rPr>
        <w:t xml:space="preserve">     * </w:t>
      </w:r>
      <w:r w:rsidRPr="00762696">
        <w:rPr>
          <w:rFonts w:hint="eastAsia"/>
          <w:color w:val="080808"/>
        </w:rPr>
        <w:t>表</w:t>
      </w:r>
      <w:r w:rsidRPr="00762696">
        <w:rPr>
          <w:rFonts w:hint="eastAsia"/>
          <w:color w:val="080808"/>
        </w:rPr>
        <w:t>id</w:t>
      </w:r>
    </w:p>
    <w:p w14:paraId="28E5198A" w14:textId="77777777" w:rsidR="00762696" w:rsidRPr="00762696" w:rsidRDefault="00762696" w:rsidP="00762696">
      <w:pPr>
        <w:pStyle w:val="a6"/>
        <w:rPr>
          <w:color w:val="080808"/>
        </w:rPr>
      </w:pPr>
      <w:r w:rsidRPr="00762696">
        <w:rPr>
          <w:color w:val="080808"/>
        </w:rPr>
        <w:t xml:space="preserve">     */</w:t>
      </w:r>
    </w:p>
    <w:p w14:paraId="78118A3D" w14:textId="77777777" w:rsidR="00762696" w:rsidRPr="00762696" w:rsidRDefault="00762696" w:rsidP="00762696">
      <w:pPr>
        <w:pStyle w:val="a6"/>
        <w:rPr>
          <w:color w:val="080808"/>
        </w:rPr>
      </w:pPr>
      <w:r w:rsidRPr="00762696">
        <w:rPr>
          <w:color w:val="080808"/>
        </w:rPr>
        <w:t xml:space="preserve">    private Long id;</w:t>
      </w:r>
    </w:p>
    <w:p w14:paraId="53F12E76" w14:textId="77777777" w:rsidR="00762696" w:rsidRPr="00762696" w:rsidRDefault="00762696" w:rsidP="00762696">
      <w:pPr>
        <w:pStyle w:val="a6"/>
        <w:rPr>
          <w:color w:val="080808"/>
        </w:rPr>
      </w:pPr>
    </w:p>
    <w:p w14:paraId="669038B6" w14:textId="77777777" w:rsidR="00762696" w:rsidRPr="00762696" w:rsidRDefault="00762696" w:rsidP="00762696">
      <w:pPr>
        <w:pStyle w:val="a6"/>
        <w:rPr>
          <w:color w:val="080808"/>
        </w:rPr>
      </w:pPr>
      <w:r w:rsidRPr="00762696">
        <w:rPr>
          <w:color w:val="080808"/>
        </w:rPr>
        <w:t xml:space="preserve">    /**</w:t>
      </w:r>
    </w:p>
    <w:p w14:paraId="45DC81C6" w14:textId="77777777" w:rsidR="00762696" w:rsidRPr="00762696" w:rsidRDefault="00762696" w:rsidP="00762696">
      <w:pPr>
        <w:pStyle w:val="a6"/>
        <w:rPr>
          <w:color w:val="080808"/>
        </w:rPr>
      </w:pPr>
      <w:r w:rsidRPr="00762696">
        <w:rPr>
          <w:rFonts w:hint="eastAsia"/>
          <w:color w:val="080808"/>
        </w:rPr>
        <w:t xml:space="preserve">     * </w:t>
      </w:r>
      <w:r w:rsidRPr="00762696">
        <w:rPr>
          <w:rFonts w:hint="eastAsia"/>
          <w:color w:val="080808"/>
        </w:rPr>
        <w:t>表名</w:t>
      </w:r>
    </w:p>
    <w:p w14:paraId="376B52BC" w14:textId="77777777" w:rsidR="00762696" w:rsidRPr="00762696" w:rsidRDefault="00762696" w:rsidP="00762696">
      <w:pPr>
        <w:pStyle w:val="a6"/>
        <w:rPr>
          <w:color w:val="080808"/>
        </w:rPr>
      </w:pPr>
      <w:r w:rsidRPr="00762696">
        <w:rPr>
          <w:color w:val="080808"/>
        </w:rPr>
        <w:t xml:space="preserve">     */</w:t>
      </w:r>
    </w:p>
    <w:p w14:paraId="2B51CCEA" w14:textId="77777777" w:rsidR="00762696" w:rsidRPr="00762696" w:rsidRDefault="00762696" w:rsidP="00762696">
      <w:pPr>
        <w:pStyle w:val="a6"/>
        <w:rPr>
          <w:color w:val="080808"/>
        </w:rPr>
      </w:pPr>
      <w:r w:rsidRPr="00762696">
        <w:rPr>
          <w:color w:val="080808"/>
        </w:rPr>
        <w:lastRenderedPageBreak/>
        <w:t xml:space="preserve">    private String tableName;</w:t>
      </w:r>
    </w:p>
    <w:p w14:paraId="7C2F05F2" w14:textId="77777777" w:rsidR="00762696" w:rsidRPr="00762696" w:rsidRDefault="00762696" w:rsidP="00762696">
      <w:pPr>
        <w:pStyle w:val="a6"/>
        <w:rPr>
          <w:color w:val="080808"/>
        </w:rPr>
      </w:pPr>
    </w:p>
    <w:p w14:paraId="3304060F" w14:textId="77777777" w:rsidR="00762696" w:rsidRPr="00762696" w:rsidRDefault="00762696" w:rsidP="00762696">
      <w:pPr>
        <w:pStyle w:val="a6"/>
        <w:rPr>
          <w:color w:val="080808"/>
        </w:rPr>
      </w:pPr>
      <w:r w:rsidRPr="00762696">
        <w:rPr>
          <w:color w:val="080808"/>
        </w:rPr>
        <w:t xml:space="preserve">    /**</w:t>
      </w:r>
    </w:p>
    <w:p w14:paraId="3C692BB7" w14:textId="77777777" w:rsidR="00762696" w:rsidRPr="00762696" w:rsidRDefault="00762696" w:rsidP="00762696">
      <w:pPr>
        <w:pStyle w:val="a6"/>
        <w:rPr>
          <w:color w:val="080808"/>
        </w:rPr>
      </w:pPr>
      <w:r w:rsidRPr="00762696">
        <w:rPr>
          <w:rFonts w:hint="eastAsia"/>
          <w:color w:val="080808"/>
        </w:rPr>
        <w:t xml:space="preserve">     * </w:t>
      </w:r>
      <w:r w:rsidRPr="00762696">
        <w:rPr>
          <w:rFonts w:hint="eastAsia"/>
          <w:color w:val="080808"/>
        </w:rPr>
        <w:t>库名</w:t>
      </w:r>
    </w:p>
    <w:p w14:paraId="29BEE326" w14:textId="77777777" w:rsidR="00762696" w:rsidRPr="00762696" w:rsidRDefault="00762696" w:rsidP="00762696">
      <w:pPr>
        <w:pStyle w:val="a6"/>
        <w:rPr>
          <w:color w:val="080808"/>
        </w:rPr>
      </w:pPr>
      <w:r w:rsidRPr="00762696">
        <w:rPr>
          <w:color w:val="080808"/>
        </w:rPr>
        <w:t xml:space="preserve">     */</w:t>
      </w:r>
    </w:p>
    <w:p w14:paraId="1B1CF037" w14:textId="77777777" w:rsidR="00762696" w:rsidRPr="00762696" w:rsidRDefault="00762696" w:rsidP="00762696">
      <w:pPr>
        <w:pStyle w:val="a6"/>
        <w:rPr>
          <w:color w:val="080808"/>
        </w:rPr>
      </w:pPr>
      <w:r w:rsidRPr="00762696">
        <w:rPr>
          <w:color w:val="080808"/>
        </w:rPr>
        <w:t xml:space="preserve">    private String schemaName;</w:t>
      </w:r>
    </w:p>
    <w:p w14:paraId="4038256D" w14:textId="77777777" w:rsidR="00762696" w:rsidRPr="00762696" w:rsidRDefault="00762696" w:rsidP="00762696">
      <w:pPr>
        <w:pStyle w:val="a6"/>
        <w:rPr>
          <w:color w:val="080808"/>
        </w:rPr>
      </w:pPr>
    </w:p>
    <w:p w14:paraId="4500B052" w14:textId="77777777" w:rsidR="00762696" w:rsidRPr="00762696" w:rsidRDefault="00762696" w:rsidP="00762696">
      <w:pPr>
        <w:pStyle w:val="a6"/>
        <w:rPr>
          <w:color w:val="080808"/>
        </w:rPr>
      </w:pPr>
      <w:r w:rsidRPr="00762696">
        <w:rPr>
          <w:color w:val="080808"/>
        </w:rPr>
        <w:t xml:space="preserve">    /**</w:t>
      </w:r>
    </w:p>
    <w:p w14:paraId="46791EF1" w14:textId="77777777" w:rsidR="00762696" w:rsidRPr="00762696" w:rsidRDefault="00762696" w:rsidP="00762696">
      <w:pPr>
        <w:pStyle w:val="a6"/>
        <w:rPr>
          <w:color w:val="080808"/>
        </w:rPr>
      </w:pPr>
      <w:r w:rsidRPr="00762696">
        <w:rPr>
          <w:rFonts w:hint="eastAsia"/>
          <w:color w:val="080808"/>
        </w:rPr>
        <w:t xml:space="preserve">     * </w:t>
      </w:r>
      <w:r w:rsidRPr="00762696">
        <w:rPr>
          <w:rFonts w:hint="eastAsia"/>
          <w:color w:val="080808"/>
        </w:rPr>
        <w:t>数据量大小</w:t>
      </w:r>
      <w:r w:rsidRPr="00762696">
        <w:rPr>
          <w:rFonts w:hint="eastAsia"/>
          <w:color w:val="080808"/>
        </w:rPr>
        <w:t xml:space="preserve"> ( </w:t>
      </w:r>
      <w:r w:rsidRPr="00762696">
        <w:rPr>
          <w:rFonts w:hint="eastAsia"/>
          <w:color w:val="080808"/>
        </w:rPr>
        <w:t>来源</w:t>
      </w:r>
      <w:r w:rsidRPr="00762696">
        <w:rPr>
          <w:rFonts w:hint="eastAsia"/>
          <w:color w:val="080808"/>
        </w:rPr>
        <w:t>:hdfs)</w:t>
      </w:r>
    </w:p>
    <w:p w14:paraId="2FA4E5A2" w14:textId="77777777" w:rsidR="00762696" w:rsidRPr="00762696" w:rsidRDefault="00762696" w:rsidP="00762696">
      <w:pPr>
        <w:pStyle w:val="a6"/>
        <w:rPr>
          <w:color w:val="080808"/>
        </w:rPr>
      </w:pPr>
      <w:r w:rsidRPr="00762696">
        <w:rPr>
          <w:color w:val="080808"/>
        </w:rPr>
        <w:t xml:space="preserve">     */</w:t>
      </w:r>
    </w:p>
    <w:p w14:paraId="640A48C6" w14:textId="77777777" w:rsidR="00762696" w:rsidRPr="00762696" w:rsidRDefault="00762696" w:rsidP="00762696">
      <w:pPr>
        <w:pStyle w:val="a6"/>
        <w:rPr>
          <w:color w:val="080808"/>
        </w:rPr>
      </w:pPr>
      <w:r w:rsidRPr="00762696">
        <w:rPr>
          <w:color w:val="080808"/>
        </w:rPr>
        <w:t xml:space="preserve">    private Long tableSize=0L;</w:t>
      </w:r>
    </w:p>
    <w:p w14:paraId="7996B45C" w14:textId="77777777" w:rsidR="00762696" w:rsidRPr="00762696" w:rsidRDefault="00762696" w:rsidP="00762696">
      <w:pPr>
        <w:pStyle w:val="a6"/>
        <w:rPr>
          <w:color w:val="080808"/>
        </w:rPr>
      </w:pPr>
    </w:p>
    <w:p w14:paraId="259224DC" w14:textId="77777777" w:rsidR="00762696" w:rsidRPr="00762696" w:rsidRDefault="00762696" w:rsidP="00762696">
      <w:pPr>
        <w:pStyle w:val="a6"/>
        <w:rPr>
          <w:color w:val="080808"/>
        </w:rPr>
      </w:pPr>
      <w:r w:rsidRPr="00762696">
        <w:rPr>
          <w:color w:val="080808"/>
        </w:rPr>
        <w:t xml:space="preserve">    /**</w:t>
      </w:r>
    </w:p>
    <w:p w14:paraId="729CD413" w14:textId="77777777" w:rsidR="00762696" w:rsidRPr="00762696" w:rsidRDefault="00762696" w:rsidP="00762696">
      <w:pPr>
        <w:pStyle w:val="a6"/>
        <w:rPr>
          <w:color w:val="080808"/>
        </w:rPr>
      </w:pPr>
      <w:r w:rsidRPr="00762696">
        <w:rPr>
          <w:rFonts w:hint="eastAsia"/>
          <w:color w:val="080808"/>
        </w:rPr>
        <w:t xml:space="preserve">     * </w:t>
      </w:r>
      <w:r w:rsidRPr="00762696">
        <w:rPr>
          <w:rFonts w:hint="eastAsia"/>
          <w:color w:val="080808"/>
        </w:rPr>
        <w:t>所有副本数据总量大小</w:t>
      </w:r>
      <w:r w:rsidRPr="00762696">
        <w:rPr>
          <w:rFonts w:hint="eastAsia"/>
          <w:color w:val="080808"/>
        </w:rPr>
        <w:t xml:space="preserve">  ( </w:t>
      </w:r>
      <w:r w:rsidRPr="00762696">
        <w:rPr>
          <w:rFonts w:hint="eastAsia"/>
          <w:color w:val="080808"/>
        </w:rPr>
        <w:t>来源</w:t>
      </w:r>
      <w:r w:rsidRPr="00762696">
        <w:rPr>
          <w:rFonts w:hint="eastAsia"/>
          <w:color w:val="080808"/>
        </w:rPr>
        <w:t>:hdfs)</w:t>
      </w:r>
    </w:p>
    <w:p w14:paraId="0580DA09" w14:textId="77777777" w:rsidR="00762696" w:rsidRPr="00762696" w:rsidRDefault="00762696" w:rsidP="00762696">
      <w:pPr>
        <w:pStyle w:val="a6"/>
        <w:rPr>
          <w:color w:val="080808"/>
        </w:rPr>
      </w:pPr>
      <w:r w:rsidRPr="00762696">
        <w:rPr>
          <w:color w:val="080808"/>
        </w:rPr>
        <w:t xml:space="preserve">     */</w:t>
      </w:r>
    </w:p>
    <w:p w14:paraId="3B394BEF" w14:textId="77777777" w:rsidR="00762696" w:rsidRPr="00762696" w:rsidRDefault="00762696" w:rsidP="00762696">
      <w:pPr>
        <w:pStyle w:val="a6"/>
        <w:rPr>
          <w:color w:val="080808"/>
        </w:rPr>
      </w:pPr>
      <w:r w:rsidRPr="00762696">
        <w:rPr>
          <w:color w:val="080808"/>
        </w:rPr>
        <w:t xml:space="preserve">    private Long tableTotalSize=0L;</w:t>
      </w:r>
    </w:p>
    <w:p w14:paraId="2022E04D" w14:textId="77777777" w:rsidR="00762696" w:rsidRPr="00762696" w:rsidRDefault="00762696" w:rsidP="00762696">
      <w:pPr>
        <w:pStyle w:val="a6"/>
        <w:rPr>
          <w:color w:val="080808"/>
        </w:rPr>
      </w:pPr>
    </w:p>
    <w:p w14:paraId="7503A098" w14:textId="77777777" w:rsidR="00762696" w:rsidRPr="00762696" w:rsidRDefault="00762696" w:rsidP="00762696">
      <w:pPr>
        <w:pStyle w:val="a6"/>
        <w:rPr>
          <w:color w:val="080808"/>
        </w:rPr>
      </w:pPr>
      <w:r w:rsidRPr="00762696">
        <w:rPr>
          <w:color w:val="080808"/>
        </w:rPr>
        <w:t xml:space="preserve">    /**</w:t>
      </w:r>
    </w:p>
    <w:p w14:paraId="2734D105" w14:textId="77777777" w:rsidR="00762696" w:rsidRPr="00762696" w:rsidRDefault="00762696" w:rsidP="00762696">
      <w:pPr>
        <w:pStyle w:val="a6"/>
        <w:rPr>
          <w:color w:val="080808"/>
        </w:rPr>
      </w:pPr>
      <w:r w:rsidRPr="00762696">
        <w:rPr>
          <w:rFonts w:hint="eastAsia"/>
          <w:color w:val="080808"/>
        </w:rPr>
        <w:t xml:space="preserve">     * </w:t>
      </w:r>
      <w:r w:rsidRPr="00762696">
        <w:rPr>
          <w:rFonts w:hint="eastAsia"/>
          <w:color w:val="080808"/>
        </w:rPr>
        <w:t>表备注</w:t>
      </w:r>
      <w:r w:rsidRPr="00762696">
        <w:rPr>
          <w:rFonts w:hint="eastAsia"/>
          <w:color w:val="080808"/>
        </w:rPr>
        <w:t xml:space="preserve"> ( </w:t>
      </w:r>
      <w:r w:rsidRPr="00762696">
        <w:rPr>
          <w:rFonts w:hint="eastAsia"/>
          <w:color w:val="080808"/>
        </w:rPr>
        <w:t>来源</w:t>
      </w:r>
      <w:r w:rsidRPr="00762696">
        <w:rPr>
          <w:rFonts w:hint="eastAsia"/>
          <w:color w:val="080808"/>
        </w:rPr>
        <w:t>:hive)</w:t>
      </w:r>
    </w:p>
    <w:p w14:paraId="30437293" w14:textId="77777777" w:rsidR="00762696" w:rsidRPr="00762696" w:rsidRDefault="00762696" w:rsidP="00762696">
      <w:pPr>
        <w:pStyle w:val="a6"/>
        <w:rPr>
          <w:color w:val="080808"/>
        </w:rPr>
      </w:pPr>
      <w:r w:rsidRPr="00762696">
        <w:rPr>
          <w:color w:val="080808"/>
        </w:rPr>
        <w:t xml:space="preserve">     */</w:t>
      </w:r>
    </w:p>
    <w:p w14:paraId="268F4F5D" w14:textId="77777777" w:rsidR="00762696" w:rsidRPr="00762696" w:rsidRDefault="00762696" w:rsidP="00762696">
      <w:pPr>
        <w:pStyle w:val="a6"/>
        <w:rPr>
          <w:color w:val="080808"/>
        </w:rPr>
      </w:pPr>
      <w:r w:rsidRPr="00762696">
        <w:rPr>
          <w:color w:val="080808"/>
        </w:rPr>
        <w:t xml:space="preserve">    private String tableComment;</w:t>
      </w:r>
    </w:p>
    <w:p w14:paraId="62E47415" w14:textId="77777777" w:rsidR="00762696" w:rsidRPr="00762696" w:rsidRDefault="00762696" w:rsidP="00762696">
      <w:pPr>
        <w:pStyle w:val="a6"/>
        <w:rPr>
          <w:color w:val="080808"/>
        </w:rPr>
      </w:pPr>
    </w:p>
    <w:p w14:paraId="7146268A" w14:textId="77777777" w:rsidR="00762696" w:rsidRPr="00762696" w:rsidRDefault="00762696" w:rsidP="00762696">
      <w:pPr>
        <w:pStyle w:val="a6"/>
        <w:rPr>
          <w:color w:val="080808"/>
        </w:rPr>
      </w:pPr>
      <w:r w:rsidRPr="00762696">
        <w:rPr>
          <w:color w:val="080808"/>
        </w:rPr>
        <w:t xml:space="preserve">    /**</w:t>
      </w:r>
    </w:p>
    <w:p w14:paraId="2B415EF7" w14:textId="77777777" w:rsidR="00762696" w:rsidRPr="00762696" w:rsidRDefault="00762696" w:rsidP="00762696">
      <w:pPr>
        <w:pStyle w:val="a6"/>
        <w:rPr>
          <w:color w:val="080808"/>
        </w:rPr>
      </w:pPr>
      <w:r w:rsidRPr="00762696">
        <w:rPr>
          <w:rFonts w:hint="eastAsia"/>
          <w:color w:val="080808"/>
        </w:rPr>
        <w:t xml:space="preserve">     * </w:t>
      </w:r>
      <w:r w:rsidRPr="00762696">
        <w:rPr>
          <w:rFonts w:hint="eastAsia"/>
          <w:color w:val="080808"/>
        </w:rPr>
        <w:t>技术负责人</w:t>
      </w:r>
      <w:r w:rsidRPr="00762696">
        <w:rPr>
          <w:rFonts w:hint="eastAsia"/>
          <w:color w:val="080808"/>
        </w:rPr>
        <w:t xml:space="preserve">   ( </w:t>
      </w:r>
      <w:r w:rsidRPr="00762696">
        <w:rPr>
          <w:rFonts w:hint="eastAsia"/>
          <w:color w:val="080808"/>
        </w:rPr>
        <w:t>来源</w:t>
      </w:r>
      <w:r w:rsidRPr="00762696">
        <w:rPr>
          <w:rFonts w:hint="eastAsia"/>
          <w:color w:val="080808"/>
        </w:rPr>
        <w:t xml:space="preserve">: </w:t>
      </w:r>
      <w:r w:rsidRPr="00762696">
        <w:rPr>
          <w:rFonts w:hint="eastAsia"/>
          <w:color w:val="080808"/>
        </w:rPr>
        <w:t>附加</w:t>
      </w:r>
      <w:r w:rsidRPr="00762696">
        <w:rPr>
          <w:rFonts w:hint="eastAsia"/>
          <w:color w:val="080808"/>
        </w:rPr>
        <w:t>)</w:t>
      </w:r>
    </w:p>
    <w:p w14:paraId="05E4F3B0" w14:textId="77777777" w:rsidR="00762696" w:rsidRPr="00762696" w:rsidRDefault="00762696" w:rsidP="00762696">
      <w:pPr>
        <w:pStyle w:val="a6"/>
        <w:rPr>
          <w:color w:val="080808"/>
        </w:rPr>
      </w:pPr>
      <w:r w:rsidRPr="00762696">
        <w:rPr>
          <w:color w:val="080808"/>
        </w:rPr>
        <w:t xml:space="preserve">     */</w:t>
      </w:r>
    </w:p>
    <w:p w14:paraId="3B656521" w14:textId="77777777" w:rsidR="00762696" w:rsidRPr="00762696" w:rsidRDefault="00762696" w:rsidP="00762696">
      <w:pPr>
        <w:pStyle w:val="a6"/>
        <w:rPr>
          <w:color w:val="080808"/>
        </w:rPr>
      </w:pPr>
      <w:r w:rsidRPr="00762696">
        <w:rPr>
          <w:color w:val="080808"/>
        </w:rPr>
        <w:t xml:space="preserve">    private String tecOwnerUserName;</w:t>
      </w:r>
    </w:p>
    <w:p w14:paraId="3BE573B0" w14:textId="77777777" w:rsidR="00762696" w:rsidRPr="00762696" w:rsidRDefault="00762696" w:rsidP="00762696">
      <w:pPr>
        <w:pStyle w:val="a6"/>
        <w:rPr>
          <w:color w:val="080808"/>
        </w:rPr>
      </w:pPr>
    </w:p>
    <w:p w14:paraId="6C93F276" w14:textId="77777777" w:rsidR="00762696" w:rsidRPr="00762696" w:rsidRDefault="00762696" w:rsidP="00762696">
      <w:pPr>
        <w:pStyle w:val="a6"/>
        <w:rPr>
          <w:color w:val="080808"/>
        </w:rPr>
      </w:pPr>
      <w:r w:rsidRPr="00762696">
        <w:rPr>
          <w:color w:val="080808"/>
        </w:rPr>
        <w:t xml:space="preserve">    /**</w:t>
      </w:r>
    </w:p>
    <w:p w14:paraId="02C99CAC" w14:textId="77777777" w:rsidR="00762696" w:rsidRPr="00762696" w:rsidRDefault="00762696" w:rsidP="00762696">
      <w:pPr>
        <w:pStyle w:val="a6"/>
        <w:rPr>
          <w:color w:val="080808"/>
        </w:rPr>
      </w:pPr>
      <w:r w:rsidRPr="00762696">
        <w:rPr>
          <w:rFonts w:hint="eastAsia"/>
          <w:color w:val="080808"/>
        </w:rPr>
        <w:t xml:space="preserve">     * </w:t>
      </w:r>
      <w:r w:rsidRPr="00762696">
        <w:rPr>
          <w:rFonts w:hint="eastAsia"/>
          <w:color w:val="080808"/>
        </w:rPr>
        <w:t>业务负责人</w:t>
      </w:r>
      <w:r w:rsidRPr="00762696">
        <w:rPr>
          <w:rFonts w:hint="eastAsia"/>
          <w:color w:val="080808"/>
        </w:rPr>
        <w:t xml:space="preserve"> ( </w:t>
      </w:r>
      <w:r w:rsidRPr="00762696">
        <w:rPr>
          <w:rFonts w:hint="eastAsia"/>
          <w:color w:val="080808"/>
        </w:rPr>
        <w:t>来源</w:t>
      </w:r>
      <w:r w:rsidRPr="00762696">
        <w:rPr>
          <w:rFonts w:hint="eastAsia"/>
          <w:color w:val="080808"/>
        </w:rPr>
        <w:t xml:space="preserve">: </w:t>
      </w:r>
      <w:r w:rsidRPr="00762696">
        <w:rPr>
          <w:rFonts w:hint="eastAsia"/>
          <w:color w:val="080808"/>
        </w:rPr>
        <w:t>附加</w:t>
      </w:r>
      <w:r w:rsidRPr="00762696">
        <w:rPr>
          <w:rFonts w:hint="eastAsia"/>
          <w:color w:val="080808"/>
        </w:rPr>
        <w:t>)</w:t>
      </w:r>
    </w:p>
    <w:p w14:paraId="0B8C1315" w14:textId="77777777" w:rsidR="00762696" w:rsidRPr="00762696" w:rsidRDefault="00762696" w:rsidP="00762696">
      <w:pPr>
        <w:pStyle w:val="a6"/>
        <w:rPr>
          <w:color w:val="080808"/>
        </w:rPr>
      </w:pPr>
      <w:r w:rsidRPr="00762696">
        <w:rPr>
          <w:color w:val="080808"/>
        </w:rPr>
        <w:t xml:space="preserve">     */</w:t>
      </w:r>
    </w:p>
    <w:p w14:paraId="17C4C0A2" w14:textId="77777777" w:rsidR="00762696" w:rsidRPr="00762696" w:rsidRDefault="00762696" w:rsidP="00762696">
      <w:pPr>
        <w:pStyle w:val="a6"/>
        <w:rPr>
          <w:color w:val="080808"/>
        </w:rPr>
      </w:pPr>
      <w:r w:rsidRPr="00762696">
        <w:rPr>
          <w:color w:val="080808"/>
        </w:rPr>
        <w:t xml:space="preserve">    private String busiOwnerUserName;</w:t>
      </w:r>
    </w:p>
    <w:p w14:paraId="721ED391" w14:textId="77777777" w:rsidR="00762696" w:rsidRPr="00762696" w:rsidRDefault="00762696" w:rsidP="00762696">
      <w:pPr>
        <w:pStyle w:val="a6"/>
        <w:rPr>
          <w:color w:val="080808"/>
        </w:rPr>
      </w:pPr>
    </w:p>
    <w:p w14:paraId="23A752A2" w14:textId="77777777" w:rsidR="00762696" w:rsidRPr="00762696" w:rsidRDefault="00762696" w:rsidP="00762696">
      <w:pPr>
        <w:pStyle w:val="a6"/>
        <w:rPr>
          <w:color w:val="080808"/>
        </w:rPr>
      </w:pPr>
      <w:r w:rsidRPr="00762696">
        <w:rPr>
          <w:color w:val="080808"/>
        </w:rPr>
        <w:t xml:space="preserve">    /**</w:t>
      </w:r>
    </w:p>
    <w:p w14:paraId="6519D0C3" w14:textId="77777777" w:rsidR="00762696" w:rsidRPr="00762696" w:rsidRDefault="00762696" w:rsidP="00762696">
      <w:pPr>
        <w:pStyle w:val="a6"/>
        <w:rPr>
          <w:color w:val="080808"/>
        </w:rPr>
      </w:pPr>
      <w:r w:rsidRPr="00762696">
        <w:rPr>
          <w:rFonts w:hint="eastAsia"/>
          <w:color w:val="080808"/>
        </w:rPr>
        <w:t xml:space="preserve">     * </w:t>
      </w:r>
      <w:r w:rsidRPr="00762696">
        <w:rPr>
          <w:rFonts w:hint="eastAsia"/>
          <w:color w:val="080808"/>
        </w:rPr>
        <w:t>最后修改时间</w:t>
      </w:r>
      <w:r w:rsidRPr="00762696">
        <w:rPr>
          <w:rFonts w:hint="eastAsia"/>
          <w:color w:val="080808"/>
        </w:rPr>
        <w:t xml:space="preserve">   ( </w:t>
      </w:r>
      <w:r w:rsidRPr="00762696">
        <w:rPr>
          <w:rFonts w:hint="eastAsia"/>
          <w:color w:val="080808"/>
        </w:rPr>
        <w:t>来源</w:t>
      </w:r>
      <w:r w:rsidRPr="00762696">
        <w:rPr>
          <w:rFonts w:hint="eastAsia"/>
          <w:color w:val="080808"/>
        </w:rPr>
        <w:t>:hdfs)</w:t>
      </w:r>
    </w:p>
    <w:p w14:paraId="2A6AC6B9" w14:textId="77777777" w:rsidR="00762696" w:rsidRPr="00762696" w:rsidRDefault="00762696" w:rsidP="00762696">
      <w:pPr>
        <w:pStyle w:val="a6"/>
        <w:rPr>
          <w:color w:val="080808"/>
        </w:rPr>
      </w:pPr>
      <w:r w:rsidRPr="00762696">
        <w:rPr>
          <w:color w:val="080808"/>
        </w:rPr>
        <w:t xml:space="preserve">     */</w:t>
      </w:r>
    </w:p>
    <w:p w14:paraId="5D5660AD" w14:textId="77777777" w:rsidR="00762696" w:rsidRPr="00762696" w:rsidRDefault="00762696" w:rsidP="00762696">
      <w:pPr>
        <w:pStyle w:val="a6"/>
        <w:rPr>
          <w:color w:val="080808"/>
        </w:rPr>
      </w:pPr>
      <w:r w:rsidRPr="00762696">
        <w:rPr>
          <w:color w:val="080808"/>
        </w:rPr>
        <w:t xml:space="preserve">    private Date tableLastModifyTime;</w:t>
      </w:r>
    </w:p>
    <w:p w14:paraId="55C7B2E6" w14:textId="77777777" w:rsidR="00762696" w:rsidRPr="00762696" w:rsidRDefault="00762696" w:rsidP="00762696">
      <w:pPr>
        <w:pStyle w:val="a6"/>
        <w:rPr>
          <w:color w:val="080808"/>
        </w:rPr>
      </w:pPr>
    </w:p>
    <w:p w14:paraId="69270A87" w14:textId="77777777" w:rsidR="00762696" w:rsidRPr="00762696" w:rsidRDefault="00762696" w:rsidP="00762696">
      <w:pPr>
        <w:pStyle w:val="a6"/>
        <w:rPr>
          <w:color w:val="080808"/>
        </w:rPr>
      </w:pPr>
    </w:p>
    <w:p w14:paraId="19CBC93E" w14:textId="77777777" w:rsidR="00762696" w:rsidRPr="00762696" w:rsidRDefault="00762696" w:rsidP="00762696">
      <w:pPr>
        <w:pStyle w:val="a6"/>
        <w:rPr>
          <w:color w:val="080808"/>
        </w:rPr>
      </w:pPr>
      <w:r w:rsidRPr="00762696">
        <w:rPr>
          <w:color w:val="080808"/>
        </w:rPr>
        <w:t xml:space="preserve">    /**</w:t>
      </w:r>
    </w:p>
    <w:p w14:paraId="39F40E17" w14:textId="77777777" w:rsidR="00762696" w:rsidRPr="00762696" w:rsidRDefault="00762696" w:rsidP="00762696">
      <w:pPr>
        <w:pStyle w:val="a6"/>
        <w:rPr>
          <w:color w:val="080808"/>
        </w:rPr>
      </w:pPr>
      <w:r w:rsidRPr="00762696">
        <w:rPr>
          <w:rFonts w:hint="eastAsia"/>
          <w:color w:val="080808"/>
        </w:rPr>
        <w:t xml:space="preserve">     * </w:t>
      </w:r>
      <w:r w:rsidRPr="00762696">
        <w:rPr>
          <w:rFonts w:hint="eastAsia"/>
          <w:color w:val="080808"/>
        </w:rPr>
        <w:t>最后访问时间</w:t>
      </w:r>
    </w:p>
    <w:p w14:paraId="62CD5588" w14:textId="77777777" w:rsidR="00762696" w:rsidRPr="00762696" w:rsidRDefault="00762696" w:rsidP="00762696">
      <w:pPr>
        <w:pStyle w:val="a6"/>
        <w:rPr>
          <w:color w:val="080808"/>
        </w:rPr>
      </w:pPr>
      <w:r w:rsidRPr="00762696">
        <w:rPr>
          <w:color w:val="080808"/>
        </w:rPr>
        <w:t xml:space="preserve">     */</w:t>
      </w:r>
    </w:p>
    <w:p w14:paraId="7A571FB0" w14:textId="77777777" w:rsidR="00762696" w:rsidRPr="00762696" w:rsidRDefault="00762696" w:rsidP="00762696">
      <w:pPr>
        <w:pStyle w:val="a6"/>
        <w:rPr>
          <w:color w:val="080808"/>
        </w:rPr>
      </w:pPr>
      <w:r w:rsidRPr="00762696">
        <w:rPr>
          <w:color w:val="080808"/>
        </w:rPr>
        <w:t xml:space="preserve">    private Date tableLastAccessTime;</w:t>
      </w:r>
    </w:p>
    <w:p w14:paraId="7B67A89B" w14:textId="77777777" w:rsidR="00762696" w:rsidRPr="00762696" w:rsidRDefault="00762696" w:rsidP="00762696">
      <w:pPr>
        <w:pStyle w:val="a6"/>
        <w:rPr>
          <w:color w:val="080808"/>
        </w:rPr>
      </w:pPr>
    </w:p>
    <w:p w14:paraId="179BF1AD" w14:textId="52BC444F" w:rsidR="005A4126" w:rsidRPr="005A4126" w:rsidRDefault="00762696" w:rsidP="00762696">
      <w:pPr>
        <w:pStyle w:val="a6"/>
        <w:rPr>
          <w:color w:val="080808"/>
        </w:rPr>
      </w:pPr>
      <w:r w:rsidRPr="00762696">
        <w:rPr>
          <w:color w:val="080808"/>
        </w:rPr>
        <w:t>}</w:t>
      </w:r>
    </w:p>
    <w:p w14:paraId="2C8AD321" w14:textId="64D27479" w:rsidR="00FA563D" w:rsidRPr="005A4126" w:rsidRDefault="00FA563D" w:rsidP="0042731C">
      <w:pPr>
        <w:ind w:firstLineChars="0" w:firstLine="0"/>
      </w:pPr>
    </w:p>
    <w:p w14:paraId="78CB3DD7" w14:textId="1F4E6814" w:rsidR="00FA563D" w:rsidRDefault="005A4126" w:rsidP="007D004F">
      <w:pPr>
        <w:pStyle w:val="3"/>
      </w:pPr>
      <w:r>
        <w:rPr>
          <w:rFonts w:hint="eastAsia"/>
        </w:rPr>
        <w:t>控制层查询</w:t>
      </w:r>
      <w:r w:rsidR="00D84A33">
        <w:rPr>
          <w:rFonts w:hint="eastAsia"/>
        </w:rPr>
        <w:t>方法</w:t>
      </w:r>
    </w:p>
    <w:p w14:paraId="495F288C" w14:textId="77777777" w:rsidR="009B20A0" w:rsidRDefault="009B20A0" w:rsidP="009B20A0">
      <w:pPr>
        <w:pStyle w:val="a6"/>
      </w:pPr>
      <w:r>
        <w:t>@GetMapping("/table-list")</w:t>
      </w:r>
    </w:p>
    <w:p w14:paraId="62A36CBB" w14:textId="12149DA4" w:rsidR="009B20A0" w:rsidRDefault="009B20A0" w:rsidP="009B20A0">
      <w:pPr>
        <w:pStyle w:val="a6"/>
      </w:pPr>
      <w:r>
        <w:t>public String getTableMetaList(TableMetaInfoQuery tableMetaInfoQuery){</w:t>
      </w:r>
    </w:p>
    <w:p w14:paraId="328F3506" w14:textId="77777777" w:rsidR="009B20A0" w:rsidRDefault="009B20A0" w:rsidP="009B20A0">
      <w:pPr>
        <w:pStyle w:val="a6"/>
      </w:pPr>
      <w:r>
        <w:t xml:space="preserve">        System.out.println(tableMetaInfoQuery);</w:t>
      </w:r>
    </w:p>
    <w:p w14:paraId="3AF20105" w14:textId="77777777" w:rsidR="009B20A0" w:rsidRDefault="009B20A0" w:rsidP="009B20A0">
      <w:pPr>
        <w:pStyle w:val="a6"/>
      </w:pPr>
      <w:r>
        <w:rPr>
          <w:rFonts w:hint="eastAsia"/>
        </w:rPr>
        <w:t xml:space="preserve">        // </w:t>
      </w:r>
      <w:r>
        <w:rPr>
          <w:rFonts w:hint="eastAsia"/>
        </w:rPr>
        <w:t>查询分页明细</w:t>
      </w:r>
    </w:p>
    <w:p w14:paraId="711DEE7C" w14:textId="77777777" w:rsidR="009B20A0" w:rsidRDefault="009B20A0" w:rsidP="009B20A0">
      <w:pPr>
        <w:pStyle w:val="a6"/>
      </w:pPr>
      <w:r>
        <w:t xml:space="preserve">        List&lt;TableMetaInfoVO&gt;  tableMetaInfoVOList =  tableMetaInfoService.getTableMetaListForPage(tableMetaInfoQuery);</w:t>
      </w:r>
    </w:p>
    <w:p w14:paraId="24530ACD" w14:textId="77777777" w:rsidR="009B20A0" w:rsidRDefault="009B20A0" w:rsidP="009B20A0">
      <w:pPr>
        <w:pStyle w:val="a6"/>
      </w:pPr>
      <w:r>
        <w:rPr>
          <w:rFonts w:hint="eastAsia"/>
        </w:rPr>
        <w:t xml:space="preserve">        // </w:t>
      </w:r>
      <w:r>
        <w:rPr>
          <w:rFonts w:hint="eastAsia"/>
        </w:rPr>
        <w:t>查询总数</w:t>
      </w:r>
    </w:p>
    <w:p w14:paraId="20D228C6" w14:textId="77777777" w:rsidR="009B20A0" w:rsidRDefault="009B20A0" w:rsidP="009B20A0">
      <w:pPr>
        <w:pStyle w:val="a6"/>
      </w:pPr>
      <w:r>
        <w:t xml:space="preserve">        Integer total = tableMetaInfoService.getTableMetaListCount(tableMetaInfoQuery) ;</w:t>
      </w:r>
    </w:p>
    <w:p w14:paraId="397306A7" w14:textId="77777777" w:rsidR="009B20A0" w:rsidRDefault="009B20A0" w:rsidP="009B20A0">
      <w:pPr>
        <w:pStyle w:val="a6"/>
      </w:pPr>
    </w:p>
    <w:p w14:paraId="0CD2FC87" w14:textId="77777777" w:rsidR="009B20A0" w:rsidRDefault="009B20A0" w:rsidP="009B20A0">
      <w:pPr>
        <w:pStyle w:val="a6"/>
      </w:pPr>
      <w:r>
        <w:rPr>
          <w:rFonts w:hint="eastAsia"/>
        </w:rPr>
        <w:t xml:space="preserve">        //</w:t>
      </w:r>
      <w:r>
        <w:rPr>
          <w:rFonts w:hint="eastAsia"/>
        </w:rPr>
        <w:t>封装返回数据</w:t>
      </w:r>
    </w:p>
    <w:p w14:paraId="152E81F1" w14:textId="77777777" w:rsidR="009B20A0" w:rsidRDefault="009B20A0" w:rsidP="009B20A0">
      <w:pPr>
        <w:pStyle w:val="a6"/>
      </w:pPr>
      <w:r>
        <w:t xml:space="preserve">        JSONObject jsonObject = new JSONObject();</w:t>
      </w:r>
    </w:p>
    <w:p w14:paraId="343BA530" w14:textId="77777777" w:rsidR="009B20A0" w:rsidRDefault="009B20A0" w:rsidP="009B20A0">
      <w:pPr>
        <w:pStyle w:val="a6"/>
      </w:pPr>
      <w:r>
        <w:t xml:space="preserve">        jsonObject.put("total" , total) ;</w:t>
      </w:r>
    </w:p>
    <w:p w14:paraId="6F3CE379" w14:textId="77777777" w:rsidR="009B20A0" w:rsidRDefault="009B20A0" w:rsidP="009B20A0">
      <w:pPr>
        <w:pStyle w:val="a6"/>
      </w:pPr>
      <w:r>
        <w:t xml:space="preserve">        jsonObject.put("list" , tableMetaInfoVOList) ;</w:t>
      </w:r>
    </w:p>
    <w:p w14:paraId="0DEF8C46" w14:textId="77777777" w:rsidR="009B20A0" w:rsidRDefault="009B20A0" w:rsidP="009B20A0">
      <w:pPr>
        <w:pStyle w:val="a6"/>
      </w:pPr>
    </w:p>
    <w:p w14:paraId="39E521E3" w14:textId="77777777" w:rsidR="009B20A0" w:rsidRDefault="009B20A0" w:rsidP="009B20A0">
      <w:pPr>
        <w:pStyle w:val="a6"/>
      </w:pPr>
      <w:r>
        <w:lastRenderedPageBreak/>
        <w:t xml:space="preserve">        return jsonObject.toJSONString() ;</w:t>
      </w:r>
    </w:p>
    <w:p w14:paraId="39B5BC1A" w14:textId="76155812" w:rsidR="00D84A33" w:rsidRPr="00D84A33" w:rsidRDefault="009B20A0" w:rsidP="00A554D5">
      <w:pPr>
        <w:pStyle w:val="a6"/>
      </w:pPr>
      <w:r>
        <w:t xml:space="preserve">    }</w:t>
      </w:r>
      <w:r w:rsidR="00D84A33" w:rsidRPr="00D84A33">
        <w:br/>
      </w:r>
    </w:p>
    <w:p w14:paraId="1549FE48" w14:textId="42C37ED9" w:rsidR="00FA563D" w:rsidRDefault="00D84A33" w:rsidP="007D004F">
      <w:pPr>
        <w:pStyle w:val="3"/>
      </w:pPr>
      <w:r>
        <w:rPr>
          <w:rFonts w:hint="eastAsia"/>
        </w:rPr>
        <w:t>服务层增加方法</w:t>
      </w:r>
    </w:p>
    <w:p w14:paraId="5AFB0876" w14:textId="384E2FA9" w:rsidR="00F906A6" w:rsidRDefault="00D84A33" w:rsidP="00D67411">
      <w:pPr>
        <w:ind w:firstLineChars="0" w:firstLine="0"/>
      </w:pPr>
      <w:r>
        <w:rPr>
          <w:rFonts w:hint="eastAsia"/>
        </w:rPr>
        <w:t xml:space="preserve"> </w:t>
      </w:r>
      <w:r>
        <w:t xml:space="preserve">  </w:t>
      </w:r>
      <w:r w:rsidR="00D67411">
        <w:tab/>
      </w:r>
      <w:r>
        <w:rPr>
          <w:rFonts w:hint="eastAsia"/>
        </w:rPr>
        <w:t>该层需要增加两个方法一个是根据条件查询列表，另一个是查询总数。</w:t>
      </w:r>
    </w:p>
    <w:p w14:paraId="2D3D1319" w14:textId="57860564" w:rsidR="00D84A33" w:rsidRPr="00896DC3" w:rsidRDefault="00896DC3" w:rsidP="00896DC3">
      <w:pPr>
        <w:ind w:firstLineChars="0" w:firstLine="0"/>
        <w:rPr>
          <w:b/>
          <w:bCs/>
        </w:rPr>
      </w:pPr>
      <w:r w:rsidRPr="00896DC3">
        <w:rPr>
          <w:rFonts w:hint="eastAsia"/>
          <w:b/>
          <w:bCs/>
        </w:rPr>
        <w:t>1</w:t>
      </w:r>
      <w:r>
        <w:rPr>
          <w:rFonts w:hint="eastAsia"/>
          <w:b/>
          <w:bCs/>
        </w:rPr>
        <w:t>）</w:t>
      </w:r>
      <w:r w:rsidR="006A03C5" w:rsidRPr="00896DC3">
        <w:rPr>
          <w:rFonts w:hint="eastAsia"/>
          <w:b/>
          <w:bCs/>
        </w:rPr>
        <w:t>接口类</w:t>
      </w:r>
      <w:r w:rsidR="006A03C5" w:rsidRPr="00896DC3">
        <w:rPr>
          <w:b/>
          <w:bCs/>
        </w:rPr>
        <w:t xml:space="preserve">TableMetaInfoService </w:t>
      </w:r>
      <w:r w:rsidR="006A03C5" w:rsidRPr="00896DC3">
        <w:rPr>
          <w:rFonts w:hint="eastAsia"/>
          <w:b/>
          <w:bCs/>
        </w:rPr>
        <w:t>增加</w:t>
      </w:r>
    </w:p>
    <w:p w14:paraId="0B511D25" w14:textId="60FA9F55" w:rsidR="00823C6D" w:rsidRPr="00823C6D" w:rsidRDefault="00823C6D" w:rsidP="00823C6D">
      <w:pPr>
        <w:pStyle w:val="a6"/>
        <w:rPr>
          <w:color w:val="080808"/>
        </w:rPr>
      </w:pPr>
      <w:r w:rsidRPr="00823C6D">
        <w:rPr>
          <w:color w:val="080808"/>
        </w:rPr>
        <w:t>List&lt;TableMetaInfoVO&gt; getTableMetaListForPage(TableMetaInfoQuery tableMetaInfoQuery);</w:t>
      </w:r>
    </w:p>
    <w:p w14:paraId="41D7CB97" w14:textId="77777777" w:rsidR="00823C6D" w:rsidRPr="00823C6D" w:rsidRDefault="00823C6D" w:rsidP="00823C6D">
      <w:pPr>
        <w:pStyle w:val="a6"/>
        <w:rPr>
          <w:color w:val="080808"/>
        </w:rPr>
      </w:pPr>
    </w:p>
    <w:p w14:paraId="2FEED00A" w14:textId="09BF7C6A" w:rsidR="006A03C5" w:rsidRPr="006A03C5" w:rsidRDefault="00823C6D" w:rsidP="00823C6D">
      <w:pPr>
        <w:pStyle w:val="a6"/>
        <w:rPr>
          <w:color w:val="080808"/>
        </w:rPr>
      </w:pPr>
      <w:r w:rsidRPr="00823C6D">
        <w:rPr>
          <w:color w:val="080808"/>
        </w:rPr>
        <w:t>Integer getTableMetaListCount(TableMetaInfoQuery tableMetaInfoQuery);</w:t>
      </w:r>
    </w:p>
    <w:p w14:paraId="6E474FB4" w14:textId="413027A0" w:rsidR="00561273" w:rsidRPr="00896DC3" w:rsidRDefault="00896DC3" w:rsidP="00896DC3">
      <w:pPr>
        <w:ind w:firstLineChars="0" w:firstLine="0"/>
        <w:rPr>
          <w:b/>
          <w:bCs/>
        </w:rPr>
      </w:pPr>
      <w:r>
        <w:rPr>
          <w:rFonts w:hint="eastAsia"/>
          <w:b/>
          <w:bCs/>
        </w:rPr>
        <w:t>2</w:t>
      </w:r>
      <w:r>
        <w:rPr>
          <w:rFonts w:hint="eastAsia"/>
          <w:b/>
          <w:bCs/>
        </w:rPr>
        <w:t>）</w:t>
      </w:r>
      <w:r w:rsidR="00561273" w:rsidRPr="00896DC3">
        <w:rPr>
          <w:rFonts w:hint="eastAsia"/>
          <w:b/>
          <w:bCs/>
        </w:rPr>
        <w:t>实现类</w:t>
      </w:r>
      <w:r w:rsidR="00561273" w:rsidRPr="00896DC3">
        <w:rPr>
          <w:rFonts w:hint="eastAsia"/>
          <w:b/>
          <w:bCs/>
        </w:rPr>
        <w:t xml:space="preserve"> </w:t>
      </w:r>
      <w:r w:rsidR="00561273" w:rsidRPr="00896DC3">
        <w:rPr>
          <w:b/>
          <w:bCs/>
        </w:rPr>
        <w:t xml:space="preserve">TableMetaInfoServiceImpl </w:t>
      </w:r>
      <w:r w:rsidR="00561273" w:rsidRPr="00896DC3">
        <w:rPr>
          <w:rFonts w:hint="eastAsia"/>
          <w:b/>
          <w:bCs/>
        </w:rPr>
        <w:t>增加方法：</w:t>
      </w:r>
    </w:p>
    <w:p w14:paraId="0D4E891E" w14:textId="19278B5F" w:rsidR="00AA427E" w:rsidRDefault="00AA427E" w:rsidP="00D67411">
      <w:pPr>
        <w:pStyle w:val="HTML"/>
        <w:shd w:val="clear" w:color="auto" w:fill="FFFFFF"/>
        <w:spacing w:line="360" w:lineRule="auto"/>
        <w:ind w:firstLine="403"/>
        <w:rPr>
          <w:rFonts w:ascii="Courier New" w:hAnsi="Courier New" w:cs="Courier New"/>
          <w:color w:val="000000"/>
          <w:sz w:val="20"/>
          <w:szCs w:val="20"/>
        </w:rPr>
      </w:pPr>
      <w:r>
        <w:rPr>
          <w:rFonts w:ascii="Courier New" w:hAnsi="Courier New" w:cs="Courier New" w:hint="eastAsia"/>
          <w:color w:val="000000"/>
          <w:sz w:val="20"/>
          <w:szCs w:val="20"/>
        </w:rPr>
        <w:t>根据条件查询列表</w:t>
      </w:r>
    </w:p>
    <w:p w14:paraId="2091D073" w14:textId="77777777" w:rsidR="004D6743" w:rsidRDefault="004D6743" w:rsidP="004D6743">
      <w:pPr>
        <w:pStyle w:val="a6"/>
      </w:pPr>
      <w:r>
        <w:t xml:space="preserve">    /**</w:t>
      </w:r>
    </w:p>
    <w:p w14:paraId="14F68FE4" w14:textId="77777777" w:rsidR="004D6743" w:rsidRDefault="004D6743" w:rsidP="004D6743">
      <w:pPr>
        <w:pStyle w:val="a6"/>
      </w:pPr>
      <w:r>
        <w:rPr>
          <w:rFonts w:hint="eastAsia"/>
        </w:rPr>
        <w:t xml:space="preserve">     * </w:t>
      </w:r>
      <w:r>
        <w:rPr>
          <w:rFonts w:hint="eastAsia"/>
        </w:rPr>
        <w:t>根据条件和分页信息查询</w:t>
      </w:r>
      <w:r>
        <w:rPr>
          <w:rFonts w:hint="eastAsia"/>
        </w:rPr>
        <w:t>TableMetaInfo</w:t>
      </w:r>
    </w:p>
    <w:p w14:paraId="51FAD593" w14:textId="77777777" w:rsidR="004D6743" w:rsidRDefault="004D6743" w:rsidP="004D6743">
      <w:pPr>
        <w:pStyle w:val="a6"/>
      </w:pPr>
      <w:r>
        <w:t xml:space="preserve">     * @param tableMetaInfoQuery</w:t>
      </w:r>
    </w:p>
    <w:p w14:paraId="1EE047A3" w14:textId="77777777" w:rsidR="004D6743" w:rsidRDefault="004D6743" w:rsidP="004D6743">
      <w:pPr>
        <w:pStyle w:val="a6"/>
      </w:pPr>
      <w:r>
        <w:t xml:space="preserve">     * @return</w:t>
      </w:r>
    </w:p>
    <w:p w14:paraId="0757F454" w14:textId="1D290CE3" w:rsidR="004D6743" w:rsidRDefault="004D6743" w:rsidP="004D6743">
      <w:pPr>
        <w:pStyle w:val="a6"/>
      </w:pPr>
      <w:r>
        <w:t xml:space="preserve">     */</w:t>
      </w:r>
    </w:p>
    <w:p w14:paraId="74F3EFFB" w14:textId="52A46232" w:rsidR="0040059E" w:rsidRPr="009008D5" w:rsidRDefault="0040059E" w:rsidP="0040059E">
      <w:pPr>
        <w:pStyle w:val="a6"/>
      </w:pPr>
      <w:r w:rsidRPr="009008D5">
        <w:t>public List&lt;TableMetaInfoVO&gt; getTableMetaListForPage(TableMetaInfoQuery tableMetaInfoQuery) {</w:t>
      </w:r>
    </w:p>
    <w:p w14:paraId="4D4A5603" w14:textId="77777777" w:rsidR="0040059E" w:rsidRPr="009008D5" w:rsidRDefault="0040059E" w:rsidP="0040059E">
      <w:pPr>
        <w:pStyle w:val="a6"/>
      </w:pPr>
      <w:r w:rsidRPr="009008D5">
        <w:rPr>
          <w:rFonts w:hint="eastAsia"/>
        </w:rPr>
        <w:t xml:space="preserve">        // </w:t>
      </w:r>
      <w:r w:rsidRPr="009008D5">
        <w:rPr>
          <w:rFonts w:hint="eastAsia"/>
        </w:rPr>
        <w:t>拼接</w:t>
      </w:r>
      <w:r w:rsidRPr="009008D5">
        <w:rPr>
          <w:rFonts w:hint="eastAsia"/>
        </w:rPr>
        <w:t>SQL</w:t>
      </w:r>
    </w:p>
    <w:p w14:paraId="37D2853C" w14:textId="77777777" w:rsidR="0040059E" w:rsidRPr="009008D5" w:rsidRDefault="0040059E" w:rsidP="0040059E">
      <w:pPr>
        <w:pStyle w:val="a6"/>
      </w:pPr>
      <w:r w:rsidRPr="009008D5">
        <w:t xml:space="preserve">        // select   from table_meta_info tm join table_meta_info_extra te</w:t>
      </w:r>
    </w:p>
    <w:p w14:paraId="224E27F7" w14:textId="77777777" w:rsidR="0040059E" w:rsidRPr="009008D5" w:rsidRDefault="0040059E" w:rsidP="0040059E">
      <w:pPr>
        <w:pStyle w:val="a6"/>
      </w:pPr>
      <w:r w:rsidRPr="009008D5">
        <w:t xml:space="preserve">        // on tm.schema_name = te.schema_name and tm.table_name = te.table_name</w:t>
      </w:r>
    </w:p>
    <w:p w14:paraId="2B5FE80D" w14:textId="77777777" w:rsidR="0040059E" w:rsidRPr="009008D5" w:rsidRDefault="0040059E" w:rsidP="0040059E">
      <w:pPr>
        <w:pStyle w:val="a6"/>
      </w:pPr>
      <w:r w:rsidRPr="009008D5">
        <w:t xml:space="preserve">        // and assess_date = (select max(assess_date) from table_meta_info)</w:t>
      </w:r>
    </w:p>
    <w:p w14:paraId="195612D7" w14:textId="77777777" w:rsidR="0040059E" w:rsidRPr="009008D5" w:rsidRDefault="0040059E" w:rsidP="0040059E">
      <w:pPr>
        <w:pStyle w:val="a6"/>
      </w:pPr>
      <w:r w:rsidRPr="009008D5">
        <w:t xml:space="preserve">        // and schema_name like '%xxx%'</w:t>
      </w:r>
    </w:p>
    <w:p w14:paraId="161D8CF6" w14:textId="77777777" w:rsidR="0040059E" w:rsidRPr="009008D5" w:rsidRDefault="0040059E" w:rsidP="0040059E">
      <w:pPr>
        <w:pStyle w:val="a6"/>
      </w:pPr>
      <w:r w:rsidRPr="009008D5">
        <w:t xml:space="preserve">        // and tm.table_name like '%xx%'</w:t>
      </w:r>
    </w:p>
    <w:p w14:paraId="06B57E74" w14:textId="77777777" w:rsidR="0040059E" w:rsidRPr="009008D5" w:rsidRDefault="0040059E" w:rsidP="0040059E">
      <w:pPr>
        <w:pStyle w:val="a6"/>
      </w:pPr>
      <w:r w:rsidRPr="009008D5">
        <w:t xml:space="preserve">        // and te.dw_level = 'xx'</w:t>
      </w:r>
    </w:p>
    <w:p w14:paraId="7BC0EDBF" w14:textId="77777777" w:rsidR="0040059E" w:rsidRPr="009008D5" w:rsidRDefault="0040059E" w:rsidP="0040059E">
      <w:pPr>
        <w:pStyle w:val="a6"/>
      </w:pPr>
      <w:r w:rsidRPr="009008D5">
        <w:rPr>
          <w:rFonts w:hint="eastAsia"/>
        </w:rPr>
        <w:t xml:space="preserve">        // limit 1, pageSize  </w:t>
      </w:r>
      <w:r w:rsidRPr="009008D5">
        <w:rPr>
          <w:rFonts w:hint="eastAsia"/>
        </w:rPr>
        <w:t>利用</w:t>
      </w:r>
      <w:r w:rsidRPr="009008D5">
        <w:rPr>
          <w:rFonts w:hint="eastAsia"/>
        </w:rPr>
        <w:t>pageNo pageSize</w:t>
      </w:r>
      <w:r w:rsidRPr="009008D5">
        <w:rPr>
          <w:rFonts w:hint="eastAsia"/>
        </w:rPr>
        <w:t>换算</w:t>
      </w:r>
    </w:p>
    <w:p w14:paraId="336DAEC6" w14:textId="77777777" w:rsidR="0040059E" w:rsidRPr="009008D5" w:rsidRDefault="0040059E" w:rsidP="0040059E">
      <w:pPr>
        <w:pStyle w:val="a6"/>
      </w:pPr>
    </w:p>
    <w:p w14:paraId="11D6BB79" w14:textId="77777777" w:rsidR="0040059E" w:rsidRPr="009008D5" w:rsidRDefault="0040059E" w:rsidP="0040059E">
      <w:pPr>
        <w:pStyle w:val="a6"/>
      </w:pPr>
      <w:r w:rsidRPr="009008D5">
        <w:t xml:space="preserve">        StringBuilder sql = new StringBuilder(500);</w:t>
      </w:r>
    </w:p>
    <w:p w14:paraId="75E2C6C1" w14:textId="77777777" w:rsidR="0040059E" w:rsidRPr="009008D5" w:rsidRDefault="0040059E" w:rsidP="0040059E">
      <w:pPr>
        <w:pStyle w:val="a6"/>
      </w:pPr>
      <w:r w:rsidRPr="009008D5">
        <w:t xml:space="preserve">        sql.append(" select tm.id , tm.table_name , tm.schema_name , table_comment , table_size , " +</w:t>
      </w:r>
    </w:p>
    <w:p w14:paraId="17EFC3FD" w14:textId="77777777" w:rsidR="0040059E" w:rsidRPr="009008D5" w:rsidRDefault="0040059E" w:rsidP="0040059E">
      <w:pPr>
        <w:pStyle w:val="a6"/>
      </w:pPr>
      <w:r w:rsidRPr="009008D5">
        <w:t xml:space="preserve">                " table_total_size , tec_owner_user_name , busi_owner_user_name ,table_last_access_time ," +</w:t>
      </w:r>
    </w:p>
    <w:p w14:paraId="643E8DB6" w14:textId="77777777" w:rsidR="0040059E" w:rsidRPr="009008D5" w:rsidRDefault="0040059E" w:rsidP="0040059E">
      <w:pPr>
        <w:pStyle w:val="a6"/>
      </w:pPr>
      <w:r w:rsidRPr="009008D5">
        <w:t xml:space="preserve">                " table_last_modify_time  from table_meta_info tm join table_meta_info_extra te " +</w:t>
      </w:r>
    </w:p>
    <w:p w14:paraId="4ECF5FED" w14:textId="77777777" w:rsidR="0040059E" w:rsidRPr="009008D5" w:rsidRDefault="0040059E" w:rsidP="0040059E">
      <w:pPr>
        <w:pStyle w:val="a6"/>
      </w:pPr>
      <w:r w:rsidRPr="009008D5">
        <w:t xml:space="preserve">                " on tm.schema_name = te.schema_name and tm.table_name = te.table_name " +</w:t>
      </w:r>
    </w:p>
    <w:p w14:paraId="049FD4A7" w14:textId="77777777" w:rsidR="0040059E" w:rsidRPr="009008D5" w:rsidRDefault="0040059E" w:rsidP="0040059E">
      <w:pPr>
        <w:pStyle w:val="a6"/>
      </w:pPr>
      <w:r w:rsidRPr="009008D5">
        <w:t xml:space="preserve">                " and assess_date = (select max(assess_date) from table_meta_info) ");</w:t>
      </w:r>
    </w:p>
    <w:p w14:paraId="02ADBE13" w14:textId="77777777" w:rsidR="0040059E" w:rsidRPr="009008D5" w:rsidRDefault="0040059E" w:rsidP="0040059E">
      <w:pPr>
        <w:pStyle w:val="a6"/>
      </w:pPr>
      <w:r w:rsidRPr="009008D5">
        <w:rPr>
          <w:rFonts w:hint="eastAsia"/>
        </w:rPr>
        <w:t xml:space="preserve">        // </w:t>
      </w:r>
      <w:r w:rsidRPr="009008D5">
        <w:rPr>
          <w:rFonts w:hint="eastAsia"/>
        </w:rPr>
        <w:t>判断是否有</w:t>
      </w:r>
      <w:r w:rsidRPr="009008D5">
        <w:rPr>
          <w:rFonts w:hint="eastAsia"/>
        </w:rPr>
        <w:t>schema_name</w:t>
      </w:r>
      <w:r w:rsidRPr="009008D5">
        <w:rPr>
          <w:rFonts w:hint="eastAsia"/>
        </w:rPr>
        <w:t>条件</w:t>
      </w:r>
    </w:p>
    <w:p w14:paraId="5E61833E" w14:textId="77777777" w:rsidR="0040059E" w:rsidRPr="009008D5" w:rsidRDefault="0040059E" w:rsidP="0040059E">
      <w:pPr>
        <w:pStyle w:val="a6"/>
      </w:pPr>
      <w:r w:rsidRPr="009008D5">
        <w:t xml:space="preserve">        if(tableMetaInfoQuery.getSchemaName() !=null &amp;&amp; tableMetaInfoQuery.getSchemaName().length() &gt; 0 ){</w:t>
      </w:r>
    </w:p>
    <w:p w14:paraId="5DF4BF09" w14:textId="77777777" w:rsidR="0040059E" w:rsidRPr="009008D5" w:rsidRDefault="0040059E" w:rsidP="0040059E">
      <w:pPr>
        <w:pStyle w:val="a6"/>
      </w:pPr>
      <w:r w:rsidRPr="009008D5">
        <w:t xml:space="preserve">            sql.append(" and tm.schema_name like '%"+ SqlUtil.filterUnsafeSql(tableMetaInfoQuery.getSchemaName()) +"%' ");</w:t>
      </w:r>
    </w:p>
    <w:p w14:paraId="1151A120" w14:textId="77777777" w:rsidR="0040059E" w:rsidRPr="009008D5" w:rsidRDefault="0040059E" w:rsidP="0040059E">
      <w:pPr>
        <w:pStyle w:val="a6"/>
      </w:pPr>
      <w:r w:rsidRPr="009008D5">
        <w:t xml:space="preserve">        }</w:t>
      </w:r>
    </w:p>
    <w:p w14:paraId="039F0ED6" w14:textId="77777777" w:rsidR="0040059E" w:rsidRPr="009008D5" w:rsidRDefault="0040059E" w:rsidP="0040059E">
      <w:pPr>
        <w:pStyle w:val="a6"/>
      </w:pPr>
      <w:r w:rsidRPr="009008D5">
        <w:rPr>
          <w:rFonts w:hint="eastAsia"/>
        </w:rPr>
        <w:t xml:space="preserve">        //</w:t>
      </w:r>
      <w:r w:rsidRPr="009008D5">
        <w:rPr>
          <w:rFonts w:hint="eastAsia"/>
        </w:rPr>
        <w:t>判断是否有</w:t>
      </w:r>
      <w:r w:rsidRPr="009008D5">
        <w:rPr>
          <w:rFonts w:hint="eastAsia"/>
        </w:rPr>
        <w:t>table_name</w:t>
      </w:r>
      <w:r w:rsidRPr="009008D5">
        <w:rPr>
          <w:rFonts w:hint="eastAsia"/>
        </w:rPr>
        <w:t>条件</w:t>
      </w:r>
    </w:p>
    <w:p w14:paraId="0808E2CA" w14:textId="77777777" w:rsidR="0040059E" w:rsidRPr="009008D5" w:rsidRDefault="0040059E" w:rsidP="0040059E">
      <w:pPr>
        <w:pStyle w:val="a6"/>
      </w:pPr>
      <w:r w:rsidRPr="009008D5">
        <w:t xml:space="preserve">        if(tableMetaInfoQuery.getTableName() !=null &amp;&amp; tableMetaInfoQuery.getTableName().length() &gt; 0 ){</w:t>
      </w:r>
    </w:p>
    <w:p w14:paraId="57F117F4" w14:textId="77777777" w:rsidR="0040059E" w:rsidRPr="009008D5" w:rsidRDefault="0040059E" w:rsidP="0040059E">
      <w:pPr>
        <w:pStyle w:val="a6"/>
      </w:pPr>
      <w:r w:rsidRPr="009008D5">
        <w:t xml:space="preserve">            sql.append(" and tm.table_name like '%"+ SqlUtil.filterUnsafeSql(tableMetaInfoQuery.getTableName()) +"%' ");</w:t>
      </w:r>
    </w:p>
    <w:p w14:paraId="5730CACC" w14:textId="77777777" w:rsidR="0040059E" w:rsidRPr="009008D5" w:rsidRDefault="0040059E" w:rsidP="0040059E">
      <w:pPr>
        <w:pStyle w:val="a6"/>
      </w:pPr>
      <w:r w:rsidRPr="009008D5">
        <w:t xml:space="preserve">        }</w:t>
      </w:r>
    </w:p>
    <w:p w14:paraId="05E0E82D" w14:textId="77777777" w:rsidR="0040059E" w:rsidRPr="009008D5" w:rsidRDefault="0040059E" w:rsidP="0040059E">
      <w:pPr>
        <w:pStyle w:val="a6"/>
      </w:pPr>
      <w:r w:rsidRPr="009008D5">
        <w:rPr>
          <w:rFonts w:hint="eastAsia"/>
        </w:rPr>
        <w:t xml:space="preserve">        //</w:t>
      </w:r>
      <w:r w:rsidRPr="009008D5">
        <w:rPr>
          <w:rFonts w:hint="eastAsia"/>
        </w:rPr>
        <w:t>判断是否有</w:t>
      </w:r>
      <w:r w:rsidRPr="009008D5">
        <w:rPr>
          <w:rFonts w:hint="eastAsia"/>
        </w:rPr>
        <w:t>dw_level</w:t>
      </w:r>
      <w:r w:rsidRPr="009008D5">
        <w:rPr>
          <w:rFonts w:hint="eastAsia"/>
        </w:rPr>
        <w:t>条件</w:t>
      </w:r>
    </w:p>
    <w:p w14:paraId="2037C7B0" w14:textId="77777777" w:rsidR="0040059E" w:rsidRPr="009008D5" w:rsidRDefault="0040059E" w:rsidP="0040059E">
      <w:pPr>
        <w:pStyle w:val="a6"/>
      </w:pPr>
      <w:r w:rsidRPr="009008D5">
        <w:t xml:space="preserve">        if(tableMetaInfoQuery.getDwLevel() !=null &amp;&amp; tableMetaInfoQuery.getDwLevel().length() &gt; 0 ){</w:t>
      </w:r>
    </w:p>
    <w:p w14:paraId="16F46D67" w14:textId="77777777" w:rsidR="0040059E" w:rsidRPr="009008D5" w:rsidRDefault="0040059E" w:rsidP="0040059E">
      <w:pPr>
        <w:pStyle w:val="a6"/>
      </w:pPr>
      <w:r w:rsidRPr="009008D5">
        <w:t xml:space="preserve">            sql.append(" and  te.dw_level = '"+ SqlUtil.filterUnsafeSql(tableMetaInfoQuery.getDwLevel()) +"' ");</w:t>
      </w:r>
    </w:p>
    <w:p w14:paraId="3A15C051" w14:textId="77777777" w:rsidR="0040059E" w:rsidRPr="009008D5" w:rsidRDefault="0040059E" w:rsidP="0040059E">
      <w:pPr>
        <w:pStyle w:val="a6"/>
      </w:pPr>
      <w:r w:rsidRPr="009008D5">
        <w:t xml:space="preserve">        }</w:t>
      </w:r>
    </w:p>
    <w:p w14:paraId="6F7FAA3B" w14:textId="77777777" w:rsidR="0040059E" w:rsidRPr="009008D5" w:rsidRDefault="0040059E" w:rsidP="0040059E">
      <w:pPr>
        <w:pStyle w:val="a6"/>
      </w:pPr>
    </w:p>
    <w:p w14:paraId="0FB28C3A" w14:textId="77777777" w:rsidR="0040059E" w:rsidRPr="009008D5" w:rsidRDefault="0040059E" w:rsidP="0040059E">
      <w:pPr>
        <w:pStyle w:val="a6"/>
      </w:pPr>
      <w:r w:rsidRPr="009008D5">
        <w:rPr>
          <w:rFonts w:hint="eastAsia"/>
        </w:rPr>
        <w:t xml:space="preserve">        //</w:t>
      </w:r>
      <w:r w:rsidRPr="009008D5">
        <w:rPr>
          <w:rFonts w:hint="eastAsia"/>
        </w:rPr>
        <w:t>分页</w:t>
      </w:r>
    </w:p>
    <w:p w14:paraId="4FBA4B09" w14:textId="77777777" w:rsidR="0040059E" w:rsidRPr="009008D5" w:rsidRDefault="0040059E" w:rsidP="0040059E">
      <w:pPr>
        <w:pStyle w:val="a6"/>
      </w:pPr>
      <w:r w:rsidRPr="009008D5">
        <w:rPr>
          <w:rFonts w:hint="eastAsia"/>
        </w:rPr>
        <w:t xml:space="preserve">        //</w:t>
      </w:r>
      <w:r w:rsidRPr="009008D5">
        <w:rPr>
          <w:rFonts w:hint="eastAsia"/>
        </w:rPr>
        <w:t>计算开始行</w:t>
      </w:r>
    </w:p>
    <w:p w14:paraId="38DD7A6D" w14:textId="77777777" w:rsidR="0040059E" w:rsidRPr="009008D5" w:rsidRDefault="0040059E" w:rsidP="0040059E">
      <w:pPr>
        <w:pStyle w:val="a6"/>
      </w:pPr>
      <w:r w:rsidRPr="009008D5">
        <w:lastRenderedPageBreak/>
        <w:t xml:space="preserve">        Integer pageStart = (tableMetaInfoQuery.getPageNo() - 1 ) *  tableMetaInfoQuery.getPageSize() ;</w:t>
      </w:r>
    </w:p>
    <w:p w14:paraId="23AE7F7E" w14:textId="77777777" w:rsidR="0040059E" w:rsidRPr="009008D5" w:rsidRDefault="0040059E" w:rsidP="0040059E">
      <w:pPr>
        <w:pStyle w:val="a6"/>
      </w:pPr>
      <w:r w:rsidRPr="009008D5">
        <w:t xml:space="preserve">        sql.append(" limit " + pageStart + " , " +  tableMetaInfoQuery.getPageSize()) ;</w:t>
      </w:r>
    </w:p>
    <w:p w14:paraId="785DBAB8" w14:textId="77777777" w:rsidR="0040059E" w:rsidRPr="009008D5" w:rsidRDefault="0040059E" w:rsidP="0040059E">
      <w:pPr>
        <w:pStyle w:val="a6"/>
      </w:pPr>
    </w:p>
    <w:p w14:paraId="3ED11CA8" w14:textId="77777777" w:rsidR="0040059E" w:rsidRPr="009008D5" w:rsidRDefault="0040059E" w:rsidP="0040059E">
      <w:pPr>
        <w:pStyle w:val="a6"/>
      </w:pPr>
      <w:r w:rsidRPr="009008D5">
        <w:t xml:space="preserve">        System.out.println(sql.toString());</w:t>
      </w:r>
    </w:p>
    <w:p w14:paraId="77451D96" w14:textId="77777777" w:rsidR="0040059E" w:rsidRPr="009008D5" w:rsidRDefault="0040059E" w:rsidP="0040059E">
      <w:pPr>
        <w:pStyle w:val="a6"/>
      </w:pPr>
    </w:p>
    <w:p w14:paraId="318D0B6A" w14:textId="77777777" w:rsidR="0040059E" w:rsidRPr="009008D5" w:rsidRDefault="0040059E" w:rsidP="0040059E">
      <w:pPr>
        <w:pStyle w:val="a6"/>
      </w:pPr>
      <w:r w:rsidRPr="009008D5">
        <w:t xml:space="preserve">        List&lt;TableMetaInfoVO&gt; tableMetaInfoVOList = getBaseMapper().selectTableMetaInfoForPage(sql.toString());</w:t>
      </w:r>
    </w:p>
    <w:p w14:paraId="0AFBA82B" w14:textId="77777777" w:rsidR="0040059E" w:rsidRPr="009008D5" w:rsidRDefault="0040059E" w:rsidP="0040059E">
      <w:pPr>
        <w:pStyle w:val="a6"/>
      </w:pPr>
    </w:p>
    <w:p w14:paraId="736F381C" w14:textId="77777777" w:rsidR="0040059E" w:rsidRPr="009008D5" w:rsidRDefault="0040059E" w:rsidP="0040059E">
      <w:pPr>
        <w:pStyle w:val="a6"/>
      </w:pPr>
      <w:r w:rsidRPr="009008D5">
        <w:t xml:space="preserve">        return tableMetaInfoVOList ;</w:t>
      </w:r>
    </w:p>
    <w:p w14:paraId="65469A79" w14:textId="0CC876BF" w:rsidR="00FB5582" w:rsidRPr="009008D5" w:rsidRDefault="0040059E" w:rsidP="0040059E">
      <w:pPr>
        <w:pStyle w:val="a6"/>
      </w:pPr>
      <w:r w:rsidRPr="009008D5">
        <w:t xml:space="preserve">    }</w:t>
      </w:r>
    </w:p>
    <w:p w14:paraId="28324190" w14:textId="209CFEB9" w:rsidR="006A03C5" w:rsidRDefault="006468A6" w:rsidP="006468A6">
      <w:r w:rsidRPr="006468A6">
        <w:rPr>
          <w:rFonts w:hint="eastAsia"/>
        </w:rPr>
        <w:t>根据条件获取总记录数</w:t>
      </w:r>
    </w:p>
    <w:p w14:paraId="52575F73" w14:textId="77777777" w:rsidR="00132135" w:rsidRDefault="006468A6" w:rsidP="00132135">
      <w:pPr>
        <w:pStyle w:val="a6"/>
      </w:pPr>
      <w:r w:rsidRPr="006468A6">
        <w:t xml:space="preserve"> </w:t>
      </w:r>
      <w:r w:rsidR="00132135">
        <w:t>/**</w:t>
      </w:r>
    </w:p>
    <w:p w14:paraId="7CF59DB5" w14:textId="77777777" w:rsidR="00132135" w:rsidRDefault="00132135" w:rsidP="00132135">
      <w:pPr>
        <w:pStyle w:val="a6"/>
      </w:pPr>
      <w:r>
        <w:rPr>
          <w:rFonts w:hint="eastAsia"/>
        </w:rPr>
        <w:t xml:space="preserve">     * </w:t>
      </w:r>
      <w:r>
        <w:rPr>
          <w:rFonts w:hint="eastAsia"/>
        </w:rPr>
        <w:t>根据条件查询</w:t>
      </w:r>
      <w:r>
        <w:rPr>
          <w:rFonts w:hint="eastAsia"/>
        </w:rPr>
        <w:t>TableMetaInfo</w:t>
      </w:r>
      <w:r>
        <w:rPr>
          <w:rFonts w:hint="eastAsia"/>
        </w:rPr>
        <w:t>总数</w:t>
      </w:r>
    </w:p>
    <w:p w14:paraId="75B02E46" w14:textId="77777777" w:rsidR="00132135" w:rsidRDefault="00132135" w:rsidP="00132135">
      <w:pPr>
        <w:pStyle w:val="a6"/>
      </w:pPr>
      <w:r>
        <w:t xml:space="preserve">     * @param tableMetaInfoQuery</w:t>
      </w:r>
    </w:p>
    <w:p w14:paraId="02EC27A6" w14:textId="77777777" w:rsidR="00132135" w:rsidRDefault="00132135" w:rsidP="00132135">
      <w:pPr>
        <w:pStyle w:val="a6"/>
      </w:pPr>
      <w:r>
        <w:t xml:space="preserve">     * @return</w:t>
      </w:r>
    </w:p>
    <w:p w14:paraId="38B9B44B" w14:textId="77777777" w:rsidR="00132135" w:rsidRDefault="00132135" w:rsidP="00132135">
      <w:pPr>
        <w:pStyle w:val="a6"/>
      </w:pPr>
      <w:r>
        <w:t xml:space="preserve">     */</w:t>
      </w:r>
    </w:p>
    <w:p w14:paraId="47466270" w14:textId="77777777" w:rsidR="00132135" w:rsidRDefault="00132135" w:rsidP="00132135">
      <w:pPr>
        <w:pStyle w:val="a6"/>
      </w:pPr>
      <w:r>
        <w:t xml:space="preserve">    @Override</w:t>
      </w:r>
    </w:p>
    <w:p w14:paraId="723B2E36" w14:textId="77777777" w:rsidR="00132135" w:rsidRDefault="00132135" w:rsidP="00132135">
      <w:pPr>
        <w:pStyle w:val="a6"/>
      </w:pPr>
      <w:r>
        <w:t xml:space="preserve">    public Integer getTableMetaListCount(TableMetaInfoQuery tableMetaInfoQuery) {</w:t>
      </w:r>
    </w:p>
    <w:p w14:paraId="6368D16A" w14:textId="77777777" w:rsidR="00132135" w:rsidRDefault="00132135" w:rsidP="00132135">
      <w:pPr>
        <w:pStyle w:val="a6"/>
      </w:pPr>
    </w:p>
    <w:p w14:paraId="4736BCD4" w14:textId="77777777" w:rsidR="00132135" w:rsidRDefault="00132135" w:rsidP="00132135">
      <w:pPr>
        <w:pStyle w:val="a6"/>
      </w:pPr>
      <w:r>
        <w:t xml:space="preserve">        StringBuilder sql = new StringBuilder(500);</w:t>
      </w:r>
    </w:p>
    <w:p w14:paraId="19F6EB62" w14:textId="77777777" w:rsidR="00132135" w:rsidRDefault="00132135" w:rsidP="00132135">
      <w:pPr>
        <w:pStyle w:val="a6"/>
      </w:pPr>
      <w:r>
        <w:t xml:space="preserve">        sql.append(" select count(*) cnt from table_meta_info tm join table_meta_info_extra te " +</w:t>
      </w:r>
    </w:p>
    <w:p w14:paraId="30B0C454" w14:textId="77777777" w:rsidR="00132135" w:rsidRDefault="00132135" w:rsidP="00132135">
      <w:pPr>
        <w:pStyle w:val="a6"/>
      </w:pPr>
      <w:r>
        <w:t xml:space="preserve">                " on tm.schema_name = te.schema_name and tm.table_name = te.table_name " +</w:t>
      </w:r>
    </w:p>
    <w:p w14:paraId="08688710" w14:textId="77777777" w:rsidR="00132135" w:rsidRDefault="00132135" w:rsidP="00132135">
      <w:pPr>
        <w:pStyle w:val="a6"/>
      </w:pPr>
      <w:r>
        <w:t xml:space="preserve">                " and assess_date = (select max(assess_date) from table_meta_info) ");</w:t>
      </w:r>
    </w:p>
    <w:p w14:paraId="2D121B4C" w14:textId="77777777" w:rsidR="00132135" w:rsidRDefault="00132135" w:rsidP="00132135">
      <w:pPr>
        <w:pStyle w:val="a6"/>
      </w:pPr>
      <w:r>
        <w:rPr>
          <w:rFonts w:hint="eastAsia"/>
        </w:rPr>
        <w:t xml:space="preserve">        // </w:t>
      </w:r>
      <w:r>
        <w:rPr>
          <w:rFonts w:hint="eastAsia"/>
        </w:rPr>
        <w:t>判断是否有</w:t>
      </w:r>
      <w:r>
        <w:rPr>
          <w:rFonts w:hint="eastAsia"/>
        </w:rPr>
        <w:t>schema_name</w:t>
      </w:r>
      <w:r>
        <w:rPr>
          <w:rFonts w:hint="eastAsia"/>
        </w:rPr>
        <w:t>条件</w:t>
      </w:r>
    </w:p>
    <w:p w14:paraId="2AAE0C13" w14:textId="77777777" w:rsidR="00132135" w:rsidRDefault="00132135" w:rsidP="00132135">
      <w:pPr>
        <w:pStyle w:val="a6"/>
      </w:pPr>
      <w:r>
        <w:t xml:space="preserve">        if(tableMetaInfoQuery.getSchemaName() !=null &amp;&amp; tableMetaInfoQuery.getSchemaName().length() &gt; 0 ){</w:t>
      </w:r>
    </w:p>
    <w:p w14:paraId="72120A18" w14:textId="77777777" w:rsidR="00132135" w:rsidRDefault="00132135" w:rsidP="00132135">
      <w:pPr>
        <w:pStyle w:val="a6"/>
      </w:pPr>
      <w:r>
        <w:t xml:space="preserve">            sql.append(" and tm.schema_name like '%"+ SqlUtil.filterUnsafeSql(tableMetaInfoQuery.getSchemaName()) +"%' ");</w:t>
      </w:r>
    </w:p>
    <w:p w14:paraId="391A28B7" w14:textId="77777777" w:rsidR="00132135" w:rsidRDefault="00132135" w:rsidP="00132135">
      <w:pPr>
        <w:pStyle w:val="a6"/>
      </w:pPr>
      <w:r>
        <w:t xml:space="preserve">        }</w:t>
      </w:r>
    </w:p>
    <w:p w14:paraId="3B98C0D5" w14:textId="77777777" w:rsidR="00132135" w:rsidRDefault="00132135" w:rsidP="00132135">
      <w:pPr>
        <w:pStyle w:val="a6"/>
      </w:pPr>
      <w:r>
        <w:rPr>
          <w:rFonts w:hint="eastAsia"/>
        </w:rPr>
        <w:t xml:space="preserve">        //</w:t>
      </w:r>
      <w:r>
        <w:rPr>
          <w:rFonts w:hint="eastAsia"/>
        </w:rPr>
        <w:t>判断是否有</w:t>
      </w:r>
      <w:r>
        <w:rPr>
          <w:rFonts w:hint="eastAsia"/>
        </w:rPr>
        <w:t>table_name</w:t>
      </w:r>
      <w:r>
        <w:rPr>
          <w:rFonts w:hint="eastAsia"/>
        </w:rPr>
        <w:t>条件</w:t>
      </w:r>
    </w:p>
    <w:p w14:paraId="6E2A88BD" w14:textId="77777777" w:rsidR="00132135" w:rsidRDefault="00132135" w:rsidP="00132135">
      <w:pPr>
        <w:pStyle w:val="a6"/>
      </w:pPr>
      <w:r>
        <w:t xml:space="preserve">        if(tableMetaInfoQuery.getTableName() !=null &amp;&amp; tableMetaInfoQuery.getTableName().length() &gt; 0 ){</w:t>
      </w:r>
    </w:p>
    <w:p w14:paraId="70CCA0EF" w14:textId="77777777" w:rsidR="00132135" w:rsidRDefault="00132135" w:rsidP="00132135">
      <w:pPr>
        <w:pStyle w:val="a6"/>
      </w:pPr>
      <w:r>
        <w:t xml:space="preserve">            sql.append(" and tm.table_name like '%"+ SqlUtil.filterUnsafeSql(tableMetaInfoQuery.getTableName()) +"%' ");</w:t>
      </w:r>
    </w:p>
    <w:p w14:paraId="7546EEC7" w14:textId="77777777" w:rsidR="00132135" w:rsidRDefault="00132135" w:rsidP="00132135">
      <w:pPr>
        <w:pStyle w:val="a6"/>
      </w:pPr>
      <w:r>
        <w:t xml:space="preserve">        }</w:t>
      </w:r>
    </w:p>
    <w:p w14:paraId="3D432F2C" w14:textId="77777777" w:rsidR="00132135" w:rsidRDefault="00132135" w:rsidP="00132135">
      <w:pPr>
        <w:pStyle w:val="a6"/>
      </w:pPr>
      <w:r>
        <w:rPr>
          <w:rFonts w:hint="eastAsia"/>
        </w:rPr>
        <w:t xml:space="preserve">        //</w:t>
      </w:r>
      <w:r>
        <w:rPr>
          <w:rFonts w:hint="eastAsia"/>
        </w:rPr>
        <w:t>判断是否有</w:t>
      </w:r>
      <w:r>
        <w:rPr>
          <w:rFonts w:hint="eastAsia"/>
        </w:rPr>
        <w:t>dw_level</w:t>
      </w:r>
      <w:r>
        <w:rPr>
          <w:rFonts w:hint="eastAsia"/>
        </w:rPr>
        <w:t>条件</w:t>
      </w:r>
    </w:p>
    <w:p w14:paraId="55756D98" w14:textId="77777777" w:rsidR="00132135" w:rsidRDefault="00132135" w:rsidP="00132135">
      <w:pPr>
        <w:pStyle w:val="a6"/>
      </w:pPr>
      <w:r>
        <w:t xml:space="preserve">        if(tableMetaInfoQuery.getDwLevel() !=null &amp;&amp; tableMetaInfoQuery.getDwLevel().length() &gt; 0 ){</w:t>
      </w:r>
    </w:p>
    <w:p w14:paraId="14FA4C6B" w14:textId="77777777" w:rsidR="00132135" w:rsidRDefault="00132135" w:rsidP="00132135">
      <w:pPr>
        <w:pStyle w:val="a6"/>
      </w:pPr>
      <w:r>
        <w:t xml:space="preserve">            sql.append(" and  te.dw_level = '"+ SqlUtil.filterUnsafeSql(tableMetaInfoQuery.getDwLevel()) +"' ");</w:t>
      </w:r>
    </w:p>
    <w:p w14:paraId="6152636F" w14:textId="77777777" w:rsidR="00132135" w:rsidRDefault="00132135" w:rsidP="00132135">
      <w:pPr>
        <w:pStyle w:val="a6"/>
      </w:pPr>
      <w:r>
        <w:t xml:space="preserve">        }</w:t>
      </w:r>
    </w:p>
    <w:p w14:paraId="30BD8CDD" w14:textId="77777777" w:rsidR="00132135" w:rsidRDefault="00132135" w:rsidP="00132135">
      <w:pPr>
        <w:pStyle w:val="a6"/>
      </w:pPr>
    </w:p>
    <w:p w14:paraId="72D1D791" w14:textId="77777777" w:rsidR="00132135" w:rsidRDefault="00132135" w:rsidP="00132135">
      <w:pPr>
        <w:pStyle w:val="a6"/>
      </w:pPr>
      <w:r>
        <w:t xml:space="preserve">        Integer count = getBaseMapper().selectTableMetaInfoCount(sql.toString());</w:t>
      </w:r>
    </w:p>
    <w:p w14:paraId="7747DB58" w14:textId="77777777" w:rsidR="00132135" w:rsidRDefault="00132135" w:rsidP="00132135">
      <w:pPr>
        <w:pStyle w:val="a6"/>
      </w:pPr>
    </w:p>
    <w:p w14:paraId="1AB6C0F9" w14:textId="77777777" w:rsidR="00132135" w:rsidRDefault="00132135" w:rsidP="00132135">
      <w:pPr>
        <w:pStyle w:val="a6"/>
      </w:pPr>
      <w:r>
        <w:t xml:space="preserve">        return count;</w:t>
      </w:r>
    </w:p>
    <w:p w14:paraId="134FCF1A" w14:textId="7015C9A0" w:rsidR="006468A6" w:rsidRPr="006468A6" w:rsidRDefault="00132135" w:rsidP="00132135">
      <w:pPr>
        <w:pStyle w:val="a6"/>
      </w:pPr>
      <w:r>
        <w:t xml:space="preserve">    }</w:t>
      </w:r>
      <w:r w:rsidR="006468A6" w:rsidRPr="006468A6">
        <w:t xml:space="preserve"> </w:t>
      </w:r>
      <w:r w:rsidR="006468A6" w:rsidRPr="006468A6">
        <w:br/>
      </w:r>
    </w:p>
    <w:p w14:paraId="09E0287E" w14:textId="6CA3D690" w:rsidR="00871EFA" w:rsidRDefault="00871EFA" w:rsidP="00D67411">
      <w:pPr>
        <w:ind w:firstLineChars="0"/>
      </w:pPr>
      <w:r>
        <w:rPr>
          <w:rFonts w:hint="eastAsia"/>
        </w:rPr>
        <w:t>为避免</w:t>
      </w:r>
      <w:r>
        <w:rPr>
          <w:rFonts w:hint="eastAsia"/>
        </w:rPr>
        <w:t>S</w:t>
      </w:r>
      <w:r>
        <w:t>QL</w:t>
      </w:r>
      <w:r>
        <w:rPr>
          <w:rFonts w:hint="eastAsia"/>
        </w:rPr>
        <w:t>注入问题</w:t>
      </w:r>
      <w:r w:rsidR="001A43C6">
        <w:rPr>
          <w:rFonts w:hint="eastAsia"/>
        </w:rPr>
        <w:t>在</w:t>
      </w:r>
      <w:r w:rsidR="001A43C6">
        <w:rPr>
          <w:rFonts w:hint="eastAsia"/>
        </w:rPr>
        <w:t>util</w:t>
      </w:r>
      <w:r w:rsidR="001A43C6">
        <w:rPr>
          <w:rFonts w:hint="eastAsia"/>
        </w:rPr>
        <w:t>包下</w:t>
      </w:r>
      <w:r>
        <w:rPr>
          <w:rFonts w:hint="eastAsia"/>
        </w:rPr>
        <w:t>增加工具类</w:t>
      </w:r>
    </w:p>
    <w:p w14:paraId="71AE8F46" w14:textId="77777777" w:rsidR="003742DE" w:rsidRPr="003742DE" w:rsidRDefault="003742DE" w:rsidP="003742DE">
      <w:pPr>
        <w:pStyle w:val="a6"/>
      </w:pPr>
      <w:r w:rsidRPr="00D63354">
        <w:t xml:space="preserve">public class SqlUtil </w:t>
      </w:r>
      <w:r w:rsidRPr="003742DE">
        <w:t>{</w:t>
      </w:r>
      <w:r w:rsidRPr="003742DE">
        <w:br/>
        <w:t xml:space="preserve">    </w:t>
      </w:r>
      <w:r w:rsidRPr="003742DE">
        <w:br/>
        <w:t xml:space="preserve">    </w:t>
      </w:r>
      <w:r w:rsidRPr="00D63354">
        <w:t>public static String filterUnsafeSql</w:t>
      </w:r>
      <w:r w:rsidRPr="003742DE">
        <w:t>(</w:t>
      </w:r>
      <w:r w:rsidRPr="00D63354">
        <w:t xml:space="preserve">String </w:t>
      </w:r>
      <w:r w:rsidRPr="003742DE">
        <w:t>input) {</w:t>
      </w:r>
      <w:r w:rsidRPr="003742DE">
        <w:br/>
        <w:t xml:space="preserve">        </w:t>
      </w:r>
      <w:r w:rsidRPr="00D63354">
        <w:t xml:space="preserve">if </w:t>
      </w:r>
      <w:r w:rsidRPr="003742DE">
        <w:t xml:space="preserve">(input == </w:t>
      </w:r>
      <w:r w:rsidRPr="00D63354">
        <w:t>null</w:t>
      </w:r>
      <w:r w:rsidRPr="003742DE">
        <w:t>) {</w:t>
      </w:r>
      <w:r w:rsidRPr="003742DE">
        <w:br/>
        <w:t xml:space="preserve">            </w:t>
      </w:r>
      <w:r w:rsidRPr="00D63354">
        <w:t>return null</w:t>
      </w:r>
      <w:r w:rsidRPr="003742DE">
        <w:t>;</w:t>
      </w:r>
      <w:r w:rsidRPr="003742DE">
        <w:br/>
        <w:t xml:space="preserve">        }</w:t>
      </w:r>
      <w:r w:rsidRPr="003742DE">
        <w:br/>
      </w:r>
      <w:r w:rsidRPr="003742DE">
        <w:br/>
        <w:t xml:space="preserve">        </w:t>
      </w:r>
      <w:r w:rsidRPr="00D63354">
        <w:t xml:space="preserve">// </w:t>
      </w:r>
      <w:r w:rsidRPr="00D63354">
        <w:rPr>
          <w:rFonts w:hint="eastAsia"/>
        </w:rPr>
        <w:t>替换</w:t>
      </w:r>
      <w:r w:rsidRPr="00D63354">
        <w:t xml:space="preserve"> MySQL </w:t>
      </w:r>
      <w:r w:rsidRPr="00D63354">
        <w:rPr>
          <w:rFonts w:hint="eastAsia"/>
        </w:rPr>
        <w:t>中可能导致</w:t>
      </w:r>
      <w:r w:rsidRPr="00D63354">
        <w:t xml:space="preserve"> SQL </w:t>
      </w:r>
      <w:r w:rsidRPr="00D63354">
        <w:rPr>
          <w:rFonts w:hint="eastAsia"/>
        </w:rPr>
        <w:t>注入的特殊字符</w:t>
      </w:r>
      <w:r w:rsidRPr="00D63354">
        <w:rPr>
          <w:rFonts w:hint="eastAsia"/>
        </w:rPr>
        <w:br/>
        <w:t xml:space="preserve">        </w:t>
      </w:r>
      <w:r w:rsidRPr="00D63354">
        <w:t xml:space="preserve">return </w:t>
      </w:r>
      <w:r w:rsidRPr="003742DE">
        <w:t>input.replace(</w:t>
      </w:r>
      <w:r w:rsidRPr="00D63354">
        <w:t>"\\"</w:t>
      </w:r>
      <w:r w:rsidRPr="003742DE">
        <w:t xml:space="preserve">, </w:t>
      </w:r>
      <w:r w:rsidRPr="00D63354">
        <w:t>"\\\\"</w:t>
      </w:r>
      <w:r w:rsidRPr="003742DE">
        <w:t>)</w:t>
      </w:r>
      <w:r w:rsidRPr="003742DE">
        <w:br/>
        <w:t xml:space="preserve">                .replace(</w:t>
      </w:r>
      <w:r w:rsidRPr="00D63354">
        <w:t>"'"</w:t>
      </w:r>
      <w:r w:rsidRPr="003742DE">
        <w:t xml:space="preserve">, </w:t>
      </w:r>
      <w:r w:rsidRPr="00D63354">
        <w:t>"\\'"</w:t>
      </w:r>
      <w:r w:rsidRPr="003742DE">
        <w:t>)</w:t>
      </w:r>
      <w:r w:rsidRPr="003742DE">
        <w:br/>
        <w:t xml:space="preserve">                .replace(</w:t>
      </w:r>
      <w:r w:rsidRPr="00D63354">
        <w:t>"\""</w:t>
      </w:r>
      <w:r w:rsidRPr="003742DE">
        <w:t xml:space="preserve">, </w:t>
      </w:r>
      <w:r w:rsidRPr="00D63354">
        <w:t>"\\\""</w:t>
      </w:r>
      <w:r w:rsidRPr="003742DE">
        <w:t>)</w:t>
      </w:r>
      <w:r w:rsidRPr="003742DE">
        <w:br/>
      </w:r>
      <w:r w:rsidRPr="003742DE">
        <w:lastRenderedPageBreak/>
        <w:t xml:space="preserve">                .replace(</w:t>
      </w:r>
      <w:r w:rsidRPr="00D63354">
        <w:t>"\b"</w:t>
      </w:r>
      <w:r w:rsidRPr="003742DE">
        <w:t xml:space="preserve">, </w:t>
      </w:r>
      <w:r w:rsidRPr="00D63354">
        <w:t>"\\b"</w:t>
      </w:r>
      <w:r w:rsidRPr="003742DE">
        <w:t>)</w:t>
      </w:r>
      <w:r w:rsidRPr="003742DE">
        <w:br/>
        <w:t xml:space="preserve">                .replace(</w:t>
      </w:r>
      <w:r w:rsidRPr="00D63354">
        <w:t>"\n"</w:t>
      </w:r>
      <w:r w:rsidRPr="003742DE">
        <w:t xml:space="preserve">, </w:t>
      </w:r>
      <w:r w:rsidRPr="00D63354">
        <w:t>"\\n"</w:t>
      </w:r>
      <w:r w:rsidRPr="003742DE">
        <w:t>)</w:t>
      </w:r>
      <w:r w:rsidRPr="003742DE">
        <w:br/>
        <w:t xml:space="preserve">                .replace(</w:t>
      </w:r>
      <w:r w:rsidRPr="00D63354">
        <w:t>"\r"</w:t>
      </w:r>
      <w:r w:rsidRPr="003742DE">
        <w:t xml:space="preserve">, </w:t>
      </w:r>
      <w:r w:rsidRPr="00D63354">
        <w:t>"\\r"</w:t>
      </w:r>
      <w:r w:rsidRPr="003742DE">
        <w:t>)</w:t>
      </w:r>
      <w:r w:rsidRPr="003742DE">
        <w:br/>
        <w:t xml:space="preserve">                .replace(</w:t>
      </w:r>
      <w:r w:rsidRPr="00D63354">
        <w:t>"\t"</w:t>
      </w:r>
      <w:r w:rsidRPr="003742DE">
        <w:t xml:space="preserve">, </w:t>
      </w:r>
      <w:r w:rsidRPr="00D63354">
        <w:t>"\\t"</w:t>
      </w:r>
      <w:r w:rsidRPr="003742DE">
        <w:t>)</w:t>
      </w:r>
      <w:r w:rsidRPr="003742DE">
        <w:br/>
        <w:t xml:space="preserve">                .replace(</w:t>
      </w:r>
      <w:r w:rsidRPr="00D63354">
        <w:t>"\u001A"</w:t>
      </w:r>
      <w:r w:rsidRPr="003742DE">
        <w:t xml:space="preserve">, </w:t>
      </w:r>
      <w:r w:rsidRPr="00D63354">
        <w:t>"\\Z"</w:t>
      </w:r>
      <w:r w:rsidRPr="003742DE">
        <w:t>)</w:t>
      </w:r>
      <w:r w:rsidRPr="003742DE">
        <w:br/>
        <w:t xml:space="preserve">                .replace(</w:t>
      </w:r>
      <w:r w:rsidRPr="00D63354">
        <w:t>"%"</w:t>
      </w:r>
      <w:r w:rsidRPr="003742DE">
        <w:t xml:space="preserve">, </w:t>
      </w:r>
      <w:r w:rsidRPr="00D63354">
        <w:t>"\\%"</w:t>
      </w:r>
      <w:r w:rsidRPr="003742DE">
        <w:t>)</w:t>
      </w:r>
      <w:r w:rsidRPr="003742DE">
        <w:br/>
        <w:t xml:space="preserve">                .replace(</w:t>
      </w:r>
      <w:r w:rsidRPr="00D63354">
        <w:t>"_"</w:t>
      </w:r>
      <w:r w:rsidRPr="003742DE">
        <w:t xml:space="preserve">, </w:t>
      </w:r>
      <w:r w:rsidRPr="00D63354">
        <w:t>"\\_"</w:t>
      </w:r>
      <w:r w:rsidRPr="003742DE">
        <w:t>);</w:t>
      </w:r>
      <w:r w:rsidRPr="003742DE">
        <w:br/>
        <w:t xml:space="preserve">    }</w:t>
      </w:r>
      <w:r w:rsidRPr="003742DE">
        <w:br/>
        <w:t>}</w:t>
      </w:r>
    </w:p>
    <w:p w14:paraId="4A44F3CE" w14:textId="77CDAB62" w:rsidR="001A36F1" w:rsidRDefault="001A36F1" w:rsidP="007D004F">
      <w:pPr>
        <w:pStyle w:val="3"/>
      </w:pPr>
      <w:r>
        <w:rPr>
          <w:rFonts w:hint="eastAsia"/>
        </w:rPr>
        <w:t>增加数据层方法</w:t>
      </w:r>
    </w:p>
    <w:p w14:paraId="2834D314" w14:textId="04B54A66" w:rsidR="001A36F1" w:rsidRDefault="001A36F1" w:rsidP="00D67411">
      <w:pPr>
        <w:ind w:firstLineChars="0"/>
      </w:pPr>
      <w:r>
        <w:rPr>
          <w:rFonts w:hint="eastAsia"/>
        </w:rPr>
        <w:t>把服务拼接好的</w:t>
      </w:r>
      <w:r>
        <w:rPr>
          <w:rFonts w:hint="eastAsia"/>
        </w:rPr>
        <w:t>s</w:t>
      </w:r>
      <w:r>
        <w:t>ql</w:t>
      </w:r>
      <w:r>
        <w:rPr>
          <w:rFonts w:hint="eastAsia"/>
        </w:rPr>
        <w:t>传入，因为</w:t>
      </w:r>
      <w:r>
        <w:rPr>
          <w:rFonts w:hint="eastAsia"/>
        </w:rPr>
        <w:t>$</w:t>
      </w:r>
      <w:r>
        <w:t>{}</w:t>
      </w:r>
      <w:r>
        <w:rPr>
          <w:rFonts w:hint="eastAsia"/>
        </w:rPr>
        <w:t>有</w:t>
      </w:r>
      <w:r>
        <w:rPr>
          <w:rFonts w:hint="eastAsia"/>
        </w:rPr>
        <w:t>s</w:t>
      </w:r>
      <w:r>
        <w:t>ql</w:t>
      </w:r>
      <w:r>
        <w:rPr>
          <w:rFonts w:hint="eastAsia"/>
        </w:rPr>
        <w:t>注入风险，需要在拼接</w:t>
      </w:r>
      <w:r>
        <w:rPr>
          <w:rFonts w:hint="eastAsia"/>
        </w:rPr>
        <w:t>s</w:t>
      </w:r>
      <w:r>
        <w:t>ql</w:t>
      </w:r>
      <w:r>
        <w:rPr>
          <w:rFonts w:hint="eastAsia"/>
        </w:rPr>
        <w:t>时处理。</w:t>
      </w:r>
    </w:p>
    <w:p w14:paraId="6FAE0EA6" w14:textId="77777777" w:rsidR="003A2DE8" w:rsidRPr="003A2DE8" w:rsidRDefault="003A2DE8" w:rsidP="003A2DE8">
      <w:pPr>
        <w:pStyle w:val="a6"/>
        <w:rPr>
          <w:color w:val="080808"/>
        </w:rPr>
      </w:pPr>
      <w:r w:rsidRPr="003A2DE8">
        <w:rPr>
          <w:color w:val="080808"/>
        </w:rPr>
        <w:t>@Mapper</w:t>
      </w:r>
    </w:p>
    <w:p w14:paraId="0374F35D" w14:textId="77777777" w:rsidR="003A2DE8" w:rsidRPr="003A2DE8" w:rsidRDefault="003A2DE8" w:rsidP="003A2DE8">
      <w:pPr>
        <w:pStyle w:val="a6"/>
        <w:rPr>
          <w:color w:val="080808"/>
        </w:rPr>
      </w:pPr>
      <w:r w:rsidRPr="003A2DE8">
        <w:rPr>
          <w:color w:val="080808"/>
        </w:rPr>
        <w:t>@DS("dga")</w:t>
      </w:r>
    </w:p>
    <w:p w14:paraId="38A8F068" w14:textId="77777777" w:rsidR="003A2DE8" w:rsidRPr="003A2DE8" w:rsidRDefault="003A2DE8" w:rsidP="003A2DE8">
      <w:pPr>
        <w:pStyle w:val="a6"/>
        <w:rPr>
          <w:color w:val="080808"/>
        </w:rPr>
      </w:pPr>
      <w:r w:rsidRPr="003A2DE8">
        <w:rPr>
          <w:color w:val="080808"/>
        </w:rPr>
        <w:t>public interface TableMetaInfoMapper extends BaseMapper&lt;TableMetaInfo&gt; {</w:t>
      </w:r>
    </w:p>
    <w:p w14:paraId="441B9368" w14:textId="77777777" w:rsidR="003A2DE8" w:rsidRPr="003A2DE8" w:rsidRDefault="003A2DE8" w:rsidP="003A2DE8">
      <w:pPr>
        <w:pStyle w:val="a6"/>
        <w:rPr>
          <w:color w:val="080808"/>
        </w:rPr>
      </w:pPr>
    </w:p>
    <w:p w14:paraId="70F2DD83" w14:textId="77777777" w:rsidR="003A2DE8" w:rsidRPr="003A2DE8" w:rsidRDefault="003A2DE8" w:rsidP="003A2DE8">
      <w:pPr>
        <w:pStyle w:val="a6"/>
        <w:rPr>
          <w:color w:val="080808"/>
        </w:rPr>
      </w:pPr>
      <w:r w:rsidRPr="003A2DE8">
        <w:rPr>
          <w:color w:val="080808"/>
        </w:rPr>
        <w:t xml:space="preserve">    @Select( "${sql}")</w:t>
      </w:r>
    </w:p>
    <w:p w14:paraId="3028D789" w14:textId="77777777" w:rsidR="003A2DE8" w:rsidRPr="003A2DE8" w:rsidRDefault="003A2DE8" w:rsidP="003A2DE8">
      <w:pPr>
        <w:pStyle w:val="a6"/>
        <w:rPr>
          <w:color w:val="080808"/>
        </w:rPr>
      </w:pPr>
      <w:r w:rsidRPr="003A2DE8">
        <w:rPr>
          <w:color w:val="080808"/>
        </w:rPr>
        <w:t xml:space="preserve">    public List&lt;TableMetaInfoVO&gt; selectTableMetaInfoForPage(@Param("sql") String sql ) ;</w:t>
      </w:r>
    </w:p>
    <w:p w14:paraId="29E180CE" w14:textId="77777777" w:rsidR="003A2DE8" w:rsidRPr="003A2DE8" w:rsidRDefault="003A2DE8" w:rsidP="003A2DE8">
      <w:pPr>
        <w:pStyle w:val="a6"/>
        <w:rPr>
          <w:color w:val="080808"/>
        </w:rPr>
      </w:pPr>
    </w:p>
    <w:p w14:paraId="4B17371A" w14:textId="77777777" w:rsidR="003A2DE8" w:rsidRPr="003A2DE8" w:rsidRDefault="003A2DE8" w:rsidP="003A2DE8">
      <w:pPr>
        <w:pStyle w:val="a6"/>
        <w:rPr>
          <w:color w:val="080808"/>
        </w:rPr>
      </w:pPr>
      <w:r w:rsidRPr="003A2DE8">
        <w:rPr>
          <w:color w:val="080808"/>
        </w:rPr>
        <w:t xml:space="preserve">    @Select("${sql}")</w:t>
      </w:r>
    </w:p>
    <w:p w14:paraId="33FA9A8C" w14:textId="54A9B93C" w:rsidR="001A36F1" w:rsidRPr="001A36F1" w:rsidRDefault="003A2DE8" w:rsidP="003A2DE8">
      <w:pPr>
        <w:pStyle w:val="a6"/>
        <w:rPr>
          <w:color w:val="080808"/>
        </w:rPr>
      </w:pPr>
      <w:r w:rsidRPr="003A2DE8">
        <w:rPr>
          <w:color w:val="080808"/>
        </w:rPr>
        <w:t xml:space="preserve">    public Integer selectTableMetaInfoCount(@Param("sql") String sql ) ;</w:t>
      </w:r>
      <w:r w:rsidR="001A36F1" w:rsidRPr="001A36F1">
        <w:rPr>
          <w:color w:val="080808"/>
        </w:rPr>
        <w:br/>
        <w:t>}</w:t>
      </w:r>
    </w:p>
    <w:p w14:paraId="221B550A" w14:textId="6A8E55D9" w:rsidR="009A2A58" w:rsidRDefault="004079AE" w:rsidP="004079AE">
      <w:pPr>
        <w:pStyle w:val="2"/>
      </w:pPr>
      <w:r w:rsidRPr="00A75A16">
        <w:rPr>
          <w:rFonts w:hint="eastAsia"/>
        </w:rPr>
        <w:t>单表信息详情</w:t>
      </w:r>
    </w:p>
    <w:p w14:paraId="136E1982" w14:textId="77777777" w:rsidR="00F56830" w:rsidRDefault="00F56830" w:rsidP="007D004F">
      <w:pPr>
        <w:pStyle w:val="3"/>
      </w:pPr>
      <w:r>
        <w:rPr>
          <w:rFonts w:hint="eastAsia"/>
        </w:rPr>
        <w:t>需求分析</w:t>
      </w:r>
    </w:p>
    <w:p w14:paraId="702C8C5A" w14:textId="01D552FE" w:rsidR="009A2A58" w:rsidRDefault="00F56830" w:rsidP="009A2A58">
      <w:r>
        <w:rPr>
          <w:rFonts w:hint="eastAsia"/>
        </w:rPr>
        <w:t>为某张表提供元数据的详情展示</w:t>
      </w:r>
    </w:p>
    <w:p w14:paraId="7ECA6646" w14:textId="512B8877" w:rsidR="00F56830" w:rsidRDefault="00F56830" w:rsidP="00D67411">
      <w:pPr>
        <w:ind w:firstLineChars="0" w:firstLine="0"/>
      </w:pPr>
      <w:r>
        <w:rPr>
          <w:noProof/>
        </w:rPr>
        <w:drawing>
          <wp:inline distT="0" distB="0" distL="0" distR="0" wp14:anchorId="0E1F1A98" wp14:editId="758BCD96">
            <wp:extent cx="5274310" cy="2189480"/>
            <wp:effectExtent l="19050" t="19050" r="21590" b="203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189480"/>
                    </a:xfrm>
                    <a:prstGeom prst="rect">
                      <a:avLst/>
                    </a:prstGeom>
                    <a:ln w="6350">
                      <a:solidFill>
                        <a:schemeClr val="tx1"/>
                      </a:solidFill>
                    </a:ln>
                  </pic:spPr>
                </pic:pic>
              </a:graphicData>
            </a:graphic>
          </wp:inline>
        </w:drawing>
      </w:r>
    </w:p>
    <w:p w14:paraId="73BDF3C5" w14:textId="3F10C445" w:rsidR="00F56830" w:rsidRDefault="00F56830" w:rsidP="007D004F">
      <w:pPr>
        <w:pStyle w:val="3"/>
      </w:pPr>
      <w:r>
        <w:rPr>
          <w:rFonts w:hint="eastAsia"/>
        </w:rPr>
        <w:t>接口具体要求</w:t>
      </w:r>
    </w:p>
    <w:tbl>
      <w:tblPr>
        <w:tblStyle w:val="4-30"/>
        <w:tblW w:w="0" w:type="auto"/>
        <w:tblLayout w:type="fixed"/>
        <w:tblLook w:val="04A0" w:firstRow="1" w:lastRow="0" w:firstColumn="1" w:lastColumn="0" w:noHBand="0" w:noVBand="1"/>
      </w:tblPr>
      <w:tblGrid>
        <w:gridCol w:w="1413"/>
        <w:gridCol w:w="6883"/>
      </w:tblGrid>
      <w:tr w:rsidR="00F56830" w:rsidRPr="004D3F79" w14:paraId="75356240" w14:textId="77777777" w:rsidTr="00F56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91B2B06" w14:textId="77777777" w:rsidR="00F56830" w:rsidRDefault="00F56830" w:rsidP="00DA11D9">
            <w:pPr>
              <w:ind w:firstLineChars="0" w:firstLine="0"/>
            </w:pPr>
            <w:r w:rsidRPr="004D3F79">
              <w:rPr>
                <w:rFonts w:hint="eastAsia"/>
                <w:color w:val="auto"/>
              </w:rPr>
              <w:t>接口名称</w:t>
            </w:r>
          </w:p>
        </w:tc>
        <w:tc>
          <w:tcPr>
            <w:tcW w:w="6883" w:type="dxa"/>
          </w:tcPr>
          <w:p w14:paraId="624E6995" w14:textId="77777777" w:rsidR="00F56830" w:rsidRPr="004D3F79" w:rsidRDefault="00F56830" w:rsidP="00DA11D9">
            <w:pPr>
              <w:ind w:firstLineChars="0" w:firstLine="0"/>
              <w:cnfStyle w:val="100000000000" w:firstRow="1" w:lastRow="0" w:firstColumn="0" w:lastColumn="0" w:oddVBand="0" w:evenVBand="0" w:oddHBand="0" w:evenHBand="0" w:firstRowFirstColumn="0" w:firstRowLastColumn="0" w:lastRowFirstColumn="0" w:lastRowLastColumn="0"/>
              <w:rPr>
                <w:b w:val="0"/>
                <w:bCs w:val="0"/>
              </w:rPr>
            </w:pPr>
            <w:r w:rsidRPr="00A75A16">
              <w:rPr>
                <w:rFonts w:hint="eastAsia"/>
                <w:color w:val="auto"/>
              </w:rPr>
              <w:t>单表信息详情</w:t>
            </w:r>
          </w:p>
        </w:tc>
      </w:tr>
      <w:tr w:rsidR="00F56830" w14:paraId="6C47438C" w14:textId="77777777" w:rsidTr="00F56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C072B63" w14:textId="77777777" w:rsidR="00F56830" w:rsidRDefault="00F56830" w:rsidP="00DA11D9">
            <w:pPr>
              <w:ind w:firstLineChars="0" w:firstLine="0"/>
            </w:pPr>
            <w:r>
              <w:rPr>
                <w:rFonts w:hint="eastAsia"/>
              </w:rPr>
              <w:t>接口路径</w:t>
            </w:r>
          </w:p>
        </w:tc>
        <w:tc>
          <w:tcPr>
            <w:tcW w:w="6883" w:type="dxa"/>
          </w:tcPr>
          <w:p w14:paraId="5A182B70" w14:textId="77777777" w:rsidR="00F56830" w:rsidRDefault="00F56830"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w:t>
            </w:r>
            <w:r>
              <w:t>tableMetaInfo/table/{tableMetaInfoId}</w:t>
            </w:r>
          </w:p>
        </w:tc>
      </w:tr>
      <w:tr w:rsidR="00F56830" w14:paraId="4E175095" w14:textId="77777777" w:rsidTr="00F56830">
        <w:tc>
          <w:tcPr>
            <w:cnfStyle w:val="001000000000" w:firstRow="0" w:lastRow="0" w:firstColumn="1" w:lastColumn="0" w:oddVBand="0" w:evenVBand="0" w:oddHBand="0" w:evenHBand="0" w:firstRowFirstColumn="0" w:firstRowLastColumn="0" w:lastRowFirstColumn="0" w:lastRowLastColumn="0"/>
            <w:tcW w:w="1413" w:type="dxa"/>
          </w:tcPr>
          <w:p w14:paraId="04F7463A" w14:textId="77777777" w:rsidR="00F56830" w:rsidRDefault="00F56830" w:rsidP="00DA11D9">
            <w:pPr>
              <w:ind w:firstLineChars="0" w:firstLine="0"/>
            </w:pPr>
            <w:r>
              <w:rPr>
                <w:rFonts w:hint="eastAsia"/>
              </w:rPr>
              <w:t>请求方式</w:t>
            </w:r>
          </w:p>
        </w:tc>
        <w:tc>
          <w:tcPr>
            <w:tcW w:w="6883" w:type="dxa"/>
          </w:tcPr>
          <w:p w14:paraId="1D4DD5FF" w14:textId="77777777" w:rsidR="00F56830" w:rsidRDefault="00F56830"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G</w:t>
            </w:r>
            <w:r>
              <w:t>ET</w:t>
            </w:r>
          </w:p>
        </w:tc>
      </w:tr>
      <w:tr w:rsidR="00F56830" w14:paraId="1A4147E9" w14:textId="77777777" w:rsidTr="00F56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F7B3FC3" w14:textId="77777777" w:rsidR="00F56830" w:rsidRPr="0042731C" w:rsidRDefault="00F56830" w:rsidP="00DA11D9">
            <w:pPr>
              <w:ind w:firstLineChars="0" w:firstLine="0"/>
              <w:rPr>
                <w:sz w:val="16"/>
                <w:szCs w:val="16"/>
              </w:rPr>
            </w:pPr>
            <w:r>
              <w:rPr>
                <w:rFonts w:hint="eastAsia"/>
              </w:rPr>
              <w:t>接口参数</w:t>
            </w:r>
          </w:p>
        </w:tc>
        <w:tc>
          <w:tcPr>
            <w:tcW w:w="6883" w:type="dxa"/>
          </w:tcPr>
          <w:p w14:paraId="7AB559C1" w14:textId="364488D0" w:rsidR="00F56830" w:rsidRDefault="00F56830"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请求路径中的</w:t>
            </w:r>
            <w:r>
              <w:t>tableMetaInfoId</w:t>
            </w:r>
          </w:p>
        </w:tc>
      </w:tr>
      <w:tr w:rsidR="00F56830" w:rsidRPr="004D3F79" w14:paraId="62503CC4" w14:textId="77777777" w:rsidTr="00F56830">
        <w:tc>
          <w:tcPr>
            <w:cnfStyle w:val="001000000000" w:firstRow="0" w:lastRow="0" w:firstColumn="1" w:lastColumn="0" w:oddVBand="0" w:evenVBand="0" w:oddHBand="0" w:evenHBand="0" w:firstRowFirstColumn="0" w:firstRowLastColumn="0" w:lastRowFirstColumn="0" w:lastRowLastColumn="0"/>
            <w:tcW w:w="1413" w:type="dxa"/>
          </w:tcPr>
          <w:p w14:paraId="557086CA" w14:textId="77777777" w:rsidR="00F56830" w:rsidRPr="0042731C" w:rsidRDefault="00F56830" w:rsidP="00DA11D9">
            <w:pPr>
              <w:ind w:firstLineChars="0" w:firstLine="0"/>
              <w:rPr>
                <w:sz w:val="16"/>
                <w:szCs w:val="16"/>
              </w:rPr>
            </w:pPr>
            <w:r w:rsidRPr="00C12C6C">
              <w:rPr>
                <w:rFonts w:hint="eastAsia"/>
              </w:rPr>
              <w:t>返回值</w:t>
            </w:r>
          </w:p>
        </w:tc>
        <w:tc>
          <w:tcPr>
            <w:tcW w:w="6883" w:type="dxa"/>
          </w:tcPr>
          <w:p w14:paraId="24C2DACA" w14:textId="4C92C150" w:rsidR="00F56830" w:rsidRPr="004D3F79" w:rsidRDefault="00F56830" w:rsidP="00DA11D9">
            <w:pPr>
              <w:ind w:firstLineChars="0" w:firstLine="0"/>
              <w:cnfStyle w:val="000000000000" w:firstRow="0" w:lastRow="0" w:firstColumn="0" w:lastColumn="0" w:oddVBand="0" w:evenVBand="0" w:oddHBand="0" w:evenHBand="0" w:firstRowFirstColumn="0" w:firstRowLastColumn="0" w:lastRowFirstColumn="0" w:lastRowLastColumn="0"/>
              <w:rPr>
                <w:sz w:val="15"/>
                <w:szCs w:val="15"/>
              </w:rPr>
            </w:pPr>
            <w:r w:rsidRPr="00F56830">
              <w:rPr>
                <w:rFonts w:hint="eastAsia"/>
                <w:sz w:val="15"/>
                <w:szCs w:val="15"/>
              </w:rPr>
              <w:t>{"id":1186,"tableName":"ads_traffic_stats_by_channel","schemaName":"gmall","colNameJson":"[{\"comment\":\"</w:t>
            </w:r>
            <w:r w:rsidRPr="00F56830">
              <w:rPr>
                <w:rFonts w:hint="eastAsia"/>
                <w:sz w:val="15"/>
                <w:szCs w:val="15"/>
              </w:rPr>
              <w:t>统计日期</w:t>
            </w:r>
            <w:r w:rsidRPr="00F56830">
              <w:rPr>
                <w:rFonts w:hint="eastAsia"/>
                <w:sz w:val="15"/>
                <w:szCs w:val="15"/>
              </w:rPr>
              <w:t>\",\"name\":\"dt\",\"type\":\"string\"},{\"comment\":\"</w:t>
            </w:r>
            <w:r w:rsidRPr="00F56830">
              <w:rPr>
                <w:rFonts w:hint="eastAsia"/>
                <w:sz w:val="15"/>
                <w:szCs w:val="15"/>
              </w:rPr>
              <w:t>最近天数</w:t>
            </w:r>
            <w:r w:rsidRPr="00F56830">
              <w:rPr>
                <w:rFonts w:hint="eastAsia"/>
                <w:sz w:val="15"/>
                <w:szCs w:val="15"/>
              </w:rPr>
              <w:t>,1:</w:t>
            </w:r>
            <w:r w:rsidRPr="00F56830">
              <w:rPr>
                <w:rFonts w:hint="eastAsia"/>
                <w:sz w:val="15"/>
                <w:szCs w:val="15"/>
              </w:rPr>
              <w:t>最近</w:t>
            </w:r>
            <w:r w:rsidRPr="00F56830">
              <w:rPr>
                <w:rFonts w:hint="eastAsia"/>
                <w:sz w:val="15"/>
                <w:szCs w:val="15"/>
              </w:rPr>
              <w:t>1</w:t>
            </w:r>
            <w:r w:rsidRPr="00F56830">
              <w:rPr>
                <w:rFonts w:hint="eastAsia"/>
                <w:sz w:val="15"/>
                <w:szCs w:val="15"/>
              </w:rPr>
              <w:t>天</w:t>
            </w:r>
            <w:r w:rsidRPr="00F56830">
              <w:rPr>
                <w:rFonts w:hint="eastAsia"/>
                <w:sz w:val="15"/>
                <w:szCs w:val="15"/>
              </w:rPr>
              <w:t>,7:</w:t>
            </w:r>
            <w:r w:rsidRPr="00F56830">
              <w:rPr>
                <w:rFonts w:hint="eastAsia"/>
                <w:sz w:val="15"/>
                <w:szCs w:val="15"/>
              </w:rPr>
              <w:t>最近</w:t>
            </w:r>
            <w:r w:rsidRPr="00F56830">
              <w:rPr>
                <w:rFonts w:hint="eastAsia"/>
                <w:sz w:val="15"/>
                <w:szCs w:val="15"/>
              </w:rPr>
              <w:t>7</w:t>
            </w:r>
            <w:r w:rsidRPr="00F56830">
              <w:rPr>
                <w:rFonts w:hint="eastAsia"/>
                <w:sz w:val="15"/>
                <w:szCs w:val="15"/>
              </w:rPr>
              <w:t>天</w:t>
            </w:r>
            <w:r w:rsidRPr="00F56830">
              <w:rPr>
                <w:rFonts w:hint="eastAsia"/>
                <w:sz w:val="15"/>
                <w:szCs w:val="15"/>
              </w:rPr>
              <w:t>,30:</w:t>
            </w:r>
            <w:r w:rsidRPr="00F56830">
              <w:rPr>
                <w:rFonts w:hint="eastAsia"/>
                <w:sz w:val="15"/>
                <w:szCs w:val="15"/>
              </w:rPr>
              <w:t>最近</w:t>
            </w:r>
            <w:r w:rsidRPr="00F56830">
              <w:rPr>
                <w:rFonts w:hint="eastAsia"/>
                <w:sz w:val="15"/>
                <w:szCs w:val="15"/>
              </w:rPr>
              <w:t>30</w:t>
            </w:r>
            <w:r w:rsidRPr="00F56830">
              <w:rPr>
                <w:rFonts w:hint="eastAsia"/>
                <w:sz w:val="15"/>
                <w:szCs w:val="15"/>
              </w:rPr>
              <w:t>天</w:t>
            </w:r>
            <w:r w:rsidRPr="00F56830">
              <w:rPr>
                <w:rFonts w:hint="eastAsia"/>
                <w:sz w:val="15"/>
                <w:szCs w:val="15"/>
              </w:rPr>
              <w:t>\",\"name\":\"recent_days\",\"type\":\"bigint\"},{\"comment\":\"</w:t>
            </w:r>
            <w:r w:rsidRPr="00F56830">
              <w:rPr>
                <w:rFonts w:hint="eastAsia"/>
                <w:sz w:val="15"/>
                <w:szCs w:val="15"/>
              </w:rPr>
              <w:t>渠道</w:t>
            </w:r>
            <w:r w:rsidRPr="00F56830">
              <w:rPr>
                <w:rFonts w:hint="eastAsia"/>
                <w:sz w:val="15"/>
                <w:szCs w:val="15"/>
              </w:rPr>
              <w:lastRenderedPageBreak/>
              <w:t>\",\"name\":\"channel\",\"type\":\"str</w:t>
            </w:r>
            <w:r w:rsidR="00795F93">
              <w:rPr>
                <w:sz w:val="15"/>
                <w:szCs w:val="15"/>
              </w:rPr>
              <w:t xml:space="preserve">  </w:t>
            </w:r>
            <w:r w:rsidRPr="00F56830">
              <w:rPr>
                <w:rFonts w:hint="eastAsia"/>
                <w:sz w:val="15"/>
                <w:szCs w:val="15"/>
              </w:rPr>
              <w:t>ing\"},{\"comment\":\"</w:t>
            </w:r>
            <w:r w:rsidRPr="00F56830">
              <w:rPr>
                <w:rFonts w:hint="eastAsia"/>
                <w:sz w:val="15"/>
                <w:szCs w:val="15"/>
              </w:rPr>
              <w:t>访客人数</w:t>
            </w:r>
            <w:r w:rsidRPr="00F56830">
              <w:rPr>
                <w:rFonts w:hint="eastAsia"/>
                <w:sz w:val="15"/>
                <w:szCs w:val="15"/>
              </w:rPr>
              <w:t>\",\"name\":\"uv_count\",\"type\":\"bigint\"},{\"comment\":\"</w:t>
            </w:r>
            <w:r w:rsidRPr="00F56830">
              <w:rPr>
                <w:rFonts w:hint="eastAsia"/>
                <w:sz w:val="15"/>
                <w:szCs w:val="15"/>
              </w:rPr>
              <w:t>会话平均停留时长，单位为秒</w:t>
            </w:r>
            <w:r w:rsidRPr="00F56830">
              <w:rPr>
                <w:rFonts w:hint="eastAsia"/>
                <w:sz w:val="15"/>
                <w:szCs w:val="15"/>
              </w:rPr>
              <w:t>\",\"name\":\"avg_duration_sec\",\"type\":\"bigint\"},{\"comment\":\"</w:t>
            </w:r>
            <w:r w:rsidRPr="00F56830">
              <w:rPr>
                <w:rFonts w:hint="eastAsia"/>
                <w:sz w:val="15"/>
                <w:szCs w:val="15"/>
              </w:rPr>
              <w:t>会话平均浏览页面数</w:t>
            </w:r>
            <w:r w:rsidRPr="00F56830">
              <w:rPr>
                <w:rFonts w:hint="eastAsia"/>
                <w:sz w:val="15"/>
                <w:szCs w:val="15"/>
              </w:rPr>
              <w:t>\",\"name\":\"avg_page_count\",\"type\":\"bigint\"},{\"comment\":\"</w:t>
            </w:r>
            <w:r w:rsidRPr="00F56830">
              <w:rPr>
                <w:rFonts w:hint="eastAsia"/>
                <w:sz w:val="15"/>
                <w:szCs w:val="15"/>
              </w:rPr>
              <w:t>会话数</w:t>
            </w:r>
            <w:r w:rsidRPr="00F56830">
              <w:rPr>
                <w:rFonts w:hint="eastAsia"/>
                <w:sz w:val="15"/>
                <w:szCs w:val="15"/>
              </w:rPr>
              <w:t>\",\"name\":\"sv_count\",\"type\":\"bigint\"},{\"comment\":\"</w:t>
            </w:r>
            <w:r w:rsidRPr="00F56830">
              <w:rPr>
                <w:rFonts w:hint="eastAsia"/>
                <w:sz w:val="15"/>
                <w:szCs w:val="15"/>
              </w:rPr>
              <w:t>跳出率</w:t>
            </w:r>
            <w:r w:rsidRPr="00F56830">
              <w:rPr>
                <w:rFonts w:hint="eastAsia"/>
                <w:sz w:val="15"/>
                <w:szCs w:val="15"/>
              </w:rPr>
              <w:t>\",\"name\":\"bounce_rate\",\"type\":\"decimal(16,2)\"}]","partitionColNameJson":"[]","tableFsOwner":"atguigu","tableParametersJson":"{\"totalSize\":\"2254\",\"EXTERNAL\":\"TRUE\",\"numFiles\":\"2\",\"transient_lastDdlTime\":\"1680235106\",\"bucketing_version\":\"2\",\"comment\":\"</w:t>
            </w:r>
            <w:r w:rsidRPr="00F56830">
              <w:rPr>
                <w:rFonts w:hint="eastAsia"/>
                <w:sz w:val="15"/>
                <w:szCs w:val="15"/>
              </w:rPr>
              <w:t>各渠道流量统计</w:t>
            </w:r>
            <w:r w:rsidRPr="00F56830">
              <w:rPr>
                <w:rFonts w:hint="eastAsia"/>
                <w:sz w:val="15"/>
                <w:szCs w:val="15"/>
              </w:rPr>
              <w:t>\"}","tableComment":"</w:t>
            </w:r>
            <w:r w:rsidRPr="00F56830">
              <w:rPr>
                <w:rFonts w:hint="eastAsia"/>
                <w:sz w:val="15"/>
                <w:szCs w:val="15"/>
              </w:rPr>
              <w:t>各渠道流量统计</w:t>
            </w:r>
            <w:r w:rsidRPr="00F56830">
              <w:rPr>
                <w:rFonts w:hint="eastAsia"/>
                <w:sz w:val="15"/>
                <w:szCs w:val="15"/>
              </w:rPr>
              <w:t>","tableFsPath":"hdfs://hadoop102:8020/warehouse/gmall/ads/ads_traffic_stats_by_channel","tableInpu</w:t>
            </w:r>
            <w:r w:rsidRPr="00F56830">
              <w:rPr>
                <w:sz w:val="15"/>
                <w:szCs w:val="15"/>
              </w:rPr>
              <w:t>tFormat":"org.apache.hadoop.mapred.TextInputFormat","tableOutputFormat":"org.apache.hadoop.mapred.TextInputFormat","tableRowFormatSerde":"org.apache.hadoop.hive.serde2.lazy.LazySimpleSerDe","tableCreateTime":"2023-03-31T03:58:26.000+00:00","tableType":"EXTERNAL_TABLE","tableBucketColsJson":null,"tableBucketNum":-1,"tableSortColsJson":null,"tableSize":2254,"tableTotalSize":6762,"tableLastModifyTime":"2023-02-07T09:52:58.000+00:00","tableLastAccessTime":"2023-02-07T09:52:58.000+00:00","fsCapcitySize":141652144128,"fsUsedSize":10058940416,"fsRemainSize":84828000256,"</w:t>
            </w:r>
            <w:r w:rsidR="00580CFE">
              <w:rPr>
                <w:sz w:val="15"/>
                <w:szCs w:val="15"/>
              </w:rPr>
              <w:t>assessDate</w:t>
            </w:r>
            <w:r w:rsidRPr="00F56830">
              <w:rPr>
                <w:sz w:val="15"/>
                <w:szCs w:val="15"/>
              </w:rPr>
              <w:t>":"2023-04-15","createTime":"2023-04-15T07:35:05.000+00:00","updateTime":null,"tableMetaInfoExtra":{"id":1,"tableName":"ads_traffic_stats_by_channel","schemaName":"gmall","tecOwnerUserName":</w:t>
            </w:r>
            <w:r w:rsidRPr="00F56830">
              <w:rPr>
                <w:rFonts w:hint="eastAsia"/>
                <w:sz w:val="15"/>
                <w:szCs w:val="15"/>
              </w:rPr>
              <w:t>"</w:t>
            </w:r>
            <w:r w:rsidR="00C27A64">
              <w:rPr>
                <w:rFonts w:hint="eastAsia"/>
                <w:sz w:val="15"/>
                <w:szCs w:val="15"/>
              </w:rPr>
              <w:t>weiyunhui</w:t>
            </w:r>
            <w:r w:rsidRPr="00F56830">
              <w:rPr>
                <w:rFonts w:hint="eastAsia"/>
                <w:sz w:val="15"/>
                <w:szCs w:val="15"/>
              </w:rPr>
              <w:t>","busiOwnerUserName":"</w:t>
            </w:r>
            <w:r w:rsidR="00C27A64">
              <w:rPr>
                <w:rFonts w:hint="eastAsia"/>
                <w:sz w:val="15"/>
                <w:szCs w:val="15"/>
              </w:rPr>
              <w:t>w</w:t>
            </w:r>
            <w:r w:rsidR="00C27A64">
              <w:rPr>
                <w:sz w:val="15"/>
                <w:szCs w:val="15"/>
              </w:rPr>
              <w:t>eiyunhui</w:t>
            </w:r>
            <w:r w:rsidRPr="00F56830">
              <w:rPr>
                <w:rFonts w:hint="eastAsia"/>
                <w:sz w:val="15"/>
                <w:szCs w:val="15"/>
              </w:rPr>
              <w:t>","lifecycleDays":12,"securityLevel":"1","dwLevel":"ADS","createTime":"2023-04-15T07:35:09.000+00:00","updateTime":null}}</w:t>
            </w:r>
          </w:p>
        </w:tc>
      </w:tr>
    </w:tbl>
    <w:p w14:paraId="68D6A5A6" w14:textId="250BE360" w:rsidR="009A2A58" w:rsidRDefault="00C12C6C" w:rsidP="007D004F">
      <w:pPr>
        <w:pStyle w:val="3"/>
      </w:pPr>
      <w:r>
        <w:rPr>
          <w:rFonts w:hint="eastAsia"/>
        </w:rPr>
        <w:lastRenderedPageBreak/>
        <w:t>代码清单</w:t>
      </w:r>
    </w:p>
    <w:tbl>
      <w:tblPr>
        <w:tblStyle w:val="4-3"/>
        <w:tblW w:w="0" w:type="auto"/>
        <w:tblLook w:val="04A0" w:firstRow="1" w:lastRow="0" w:firstColumn="1" w:lastColumn="0" w:noHBand="0" w:noVBand="1"/>
      </w:tblPr>
      <w:tblGrid>
        <w:gridCol w:w="3114"/>
        <w:gridCol w:w="5182"/>
      </w:tblGrid>
      <w:tr w:rsidR="00C12C6C" w14:paraId="14BC1840"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F589878" w14:textId="77777777" w:rsidR="00C12C6C" w:rsidRDefault="00C12C6C" w:rsidP="00DA11D9">
            <w:pPr>
              <w:ind w:firstLineChars="0" w:firstLine="0"/>
            </w:pPr>
            <w:r>
              <w:rPr>
                <w:rFonts w:hint="eastAsia"/>
              </w:rPr>
              <w:t>类名</w:t>
            </w:r>
          </w:p>
        </w:tc>
        <w:tc>
          <w:tcPr>
            <w:tcW w:w="5182" w:type="dxa"/>
          </w:tcPr>
          <w:p w14:paraId="44DE06EA" w14:textId="77777777" w:rsidR="00C12C6C" w:rsidRDefault="00C12C6C"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C12C6C" w14:paraId="0D36404C"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632326" w14:textId="77777777" w:rsidR="00C12C6C" w:rsidRDefault="00C12C6C" w:rsidP="00DA11D9">
            <w:pPr>
              <w:ind w:firstLineChars="0" w:firstLine="0"/>
            </w:pPr>
            <w:r w:rsidRPr="0045148B">
              <w:t>TableMetaInfoController</w:t>
            </w:r>
          </w:p>
        </w:tc>
        <w:tc>
          <w:tcPr>
            <w:tcW w:w="5182" w:type="dxa"/>
          </w:tcPr>
          <w:p w14:paraId="78486ACD" w14:textId="54C26E78" w:rsidR="00C12C6C" w:rsidRDefault="00C12C6C"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控制层</w:t>
            </w:r>
            <w:r>
              <w:rPr>
                <w:rFonts w:hint="eastAsia"/>
              </w:rPr>
              <w:t xml:space="preserve"> </w:t>
            </w:r>
            <w:r>
              <w:rPr>
                <w:rFonts w:hint="eastAsia"/>
              </w:rPr>
              <w:t>，</w:t>
            </w:r>
            <w:r w:rsidR="0041644D">
              <w:rPr>
                <w:rFonts w:hint="eastAsia"/>
              </w:rPr>
              <w:t>单表</w:t>
            </w:r>
            <w:r>
              <w:rPr>
                <w:rFonts w:hint="eastAsia"/>
              </w:rPr>
              <w:t>查询</w:t>
            </w:r>
            <w:r>
              <w:t>web</w:t>
            </w:r>
            <w:r>
              <w:rPr>
                <w:rFonts w:hint="eastAsia"/>
              </w:rPr>
              <w:t>接口</w:t>
            </w:r>
          </w:p>
        </w:tc>
      </w:tr>
    </w:tbl>
    <w:p w14:paraId="70202612" w14:textId="09A813BA" w:rsidR="00F8278D" w:rsidRDefault="00F8278D" w:rsidP="007D004F">
      <w:pPr>
        <w:pStyle w:val="3"/>
      </w:pPr>
      <w:r>
        <w:rPr>
          <w:rFonts w:hint="eastAsia"/>
        </w:rPr>
        <w:t>实体类增加属性</w:t>
      </w:r>
    </w:p>
    <w:p w14:paraId="549AFB3F" w14:textId="5129F276" w:rsidR="00F8278D" w:rsidRPr="00F8278D" w:rsidRDefault="00F8278D" w:rsidP="00F8278D">
      <w:pPr>
        <w:pStyle w:val="a6"/>
        <w:rPr>
          <w:color w:val="080808"/>
        </w:rPr>
      </w:pPr>
      <w:r w:rsidRPr="00416510">
        <w:rPr>
          <w:color w:val="080808"/>
        </w:rPr>
        <w:t>@Data</w:t>
      </w:r>
      <w:r w:rsidRPr="00416510">
        <w:rPr>
          <w:color w:val="080808"/>
        </w:rPr>
        <w:br/>
        <w:t xml:space="preserve">public class TableMetaInfo implements Serializable </w:t>
      </w:r>
      <w:r w:rsidRPr="00F8278D">
        <w:rPr>
          <w:color w:val="080808"/>
        </w:rPr>
        <w:t>{</w:t>
      </w:r>
      <w:r w:rsidRPr="00F8278D">
        <w:rPr>
          <w:color w:val="080808"/>
        </w:rPr>
        <w:br/>
      </w:r>
      <w:r w:rsidRPr="00F8278D">
        <w:rPr>
          <w:color w:val="080808"/>
        </w:rPr>
        <w:br/>
        <w:t xml:space="preserve">    </w:t>
      </w:r>
      <w:r w:rsidRPr="00416510">
        <w:rPr>
          <w:color w:val="080808"/>
        </w:rPr>
        <w:t xml:space="preserve">private static final long serialVersionUID </w:t>
      </w:r>
      <w:r w:rsidRPr="00F8278D">
        <w:rPr>
          <w:color w:val="080808"/>
        </w:rPr>
        <w:t xml:space="preserve">= </w:t>
      </w:r>
      <w:r w:rsidRPr="00416510">
        <w:rPr>
          <w:color w:val="080808"/>
        </w:rPr>
        <w:t>1L</w:t>
      </w:r>
      <w:r w:rsidRPr="00F8278D">
        <w:rPr>
          <w:color w:val="080808"/>
        </w:rPr>
        <w:t>;</w:t>
      </w:r>
      <w:r w:rsidRPr="00F8278D">
        <w:rPr>
          <w:color w:val="080808"/>
        </w:rPr>
        <w:br/>
      </w:r>
      <w:r w:rsidRPr="00F8278D">
        <w:rPr>
          <w:color w:val="080808"/>
        </w:rPr>
        <w:br/>
        <w:t xml:space="preserve">    </w:t>
      </w:r>
      <w:r w:rsidRPr="00416510">
        <w:rPr>
          <w:color w:val="080808"/>
        </w:rPr>
        <w:t>/**</w:t>
      </w:r>
      <w:r w:rsidRPr="00416510">
        <w:rPr>
          <w:color w:val="080808"/>
        </w:rPr>
        <w:br/>
        <w:t xml:space="preserve">     * </w:t>
      </w:r>
      <w:r w:rsidRPr="00416510">
        <w:rPr>
          <w:rFonts w:hint="eastAsia"/>
          <w:color w:val="080808"/>
        </w:rPr>
        <w:t>表</w:t>
      </w:r>
      <w:r w:rsidRPr="00416510">
        <w:rPr>
          <w:color w:val="080808"/>
        </w:rPr>
        <w:t>id</w:t>
      </w:r>
      <w:r w:rsidRPr="00416510">
        <w:rPr>
          <w:color w:val="080808"/>
        </w:rPr>
        <w:br/>
        <w:t xml:space="preserve">     */</w:t>
      </w:r>
      <w:r w:rsidRPr="00416510">
        <w:rPr>
          <w:color w:val="080808"/>
        </w:rPr>
        <w:br/>
        <w:t xml:space="preserve">      @TableId</w:t>
      </w:r>
      <w:r w:rsidRPr="00F8278D">
        <w:rPr>
          <w:color w:val="080808"/>
        </w:rPr>
        <w:t xml:space="preserve">(value = </w:t>
      </w:r>
      <w:r w:rsidRPr="00416510">
        <w:rPr>
          <w:color w:val="080808"/>
        </w:rPr>
        <w:t>"id"</w:t>
      </w:r>
      <w:r w:rsidRPr="00F8278D">
        <w:rPr>
          <w:color w:val="080808"/>
        </w:rPr>
        <w:t xml:space="preserve">, type = </w:t>
      </w:r>
      <w:r w:rsidRPr="00416510">
        <w:rPr>
          <w:color w:val="080808"/>
        </w:rPr>
        <w:t>IdType</w:t>
      </w:r>
      <w:r w:rsidRPr="00F8278D">
        <w:rPr>
          <w:color w:val="080808"/>
        </w:rPr>
        <w:t>.</w:t>
      </w:r>
      <w:r w:rsidRPr="00416510">
        <w:rPr>
          <w:color w:val="080808"/>
        </w:rPr>
        <w:t>AUTO</w:t>
      </w:r>
      <w:r w:rsidRPr="00F8278D">
        <w:rPr>
          <w:color w:val="080808"/>
        </w:rPr>
        <w:t>)</w:t>
      </w:r>
      <w:r w:rsidRPr="00F8278D">
        <w:rPr>
          <w:color w:val="080808"/>
        </w:rPr>
        <w:br/>
        <w:t xml:space="preserve">    </w:t>
      </w:r>
      <w:r w:rsidRPr="00416510">
        <w:rPr>
          <w:color w:val="080808"/>
        </w:rPr>
        <w:t>private Long id</w:t>
      </w:r>
      <w:r w:rsidRPr="00F8278D">
        <w:rPr>
          <w:color w:val="080808"/>
        </w:rPr>
        <w:t>;</w:t>
      </w:r>
      <w:r w:rsidRPr="00F8278D">
        <w:rPr>
          <w:color w:val="080808"/>
        </w:rPr>
        <w:br/>
      </w:r>
      <w:r w:rsidRPr="00F8278D">
        <w:rPr>
          <w:color w:val="080808"/>
        </w:rPr>
        <w:br/>
        <w:t xml:space="preserve">   </w:t>
      </w:r>
      <w:r w:rsidRPr="00416510">
        <w:rPr>
          <w:color w:val="080808"/>
        </w:rPr>
        <w:t xml:space="preserve"> …….</w:t>
      </w:r>
      <w:r w:rsidRPr="00F8278D">
        <w:rPr>
          <w:color w:val="080808"/>
        </w:rPr>
        <w:br/>
      </w:r>
      <w:r w:rsidRPr="00F8278D">
        <w:rPr>
          <w:color w:val="080808"/>
        </w:rPr>
        <w:br/>
        <w:t xml:space="preserve">  </w:t>
      </w:r>
      <w:r w:rsidRPr="00416510">
        <w:rPr>
          <w:color w:val="FF0000"/>
        </w:rPr>
        <w:t xml:space="preserve">  @TableField(exist = false)</w:t>
      </w:r>
      <w:r w:rsidRPr="00416510">
        <w:rPr>
          <w:color w:val="FF0000"/>
        </w:rPr>
        <w:br/>
        <w:t xml:space="preserve">    private TableMetaInfoExtra tableMetaInfoExtra;</w:t>
      </w:r>
      <w:r w:rsidRPr="00F8278D">
        <w:rPr>
          <w:color w:val="080808"/>
        </w:rPr>
        <w:br/>
      </w:r>
      <w:r w:rsidRPr="00F8278D">
        <w:rPr>
          <w:color w:val="080808"/>
        </w:rPr>
        <w:br/>
        <w:t>}</w:t>
      </w:r>
    </w:p>
    <w:p w14:paraId="079DEBF3" w14:textId="65837F54" w:rsidR="00F8278D" w:rsidRDefault="00F8278D" w:rsidP="00F8278D">
      <w:r>
        <w:rPr>
          <w:rFonts w:hint="eastAsia"/>
        </w:rPr>
        <w:t>注意：此处增加了注解</w:t>
      </w:r>
      <w:r w:rsidRPr="00F8278D">
        <w:rPr>
          <w:color w:val="9E880D"/>
        </w:rPr>
        <w:t>@TableField</w:t>
      </w:r>
      <w:r w:rsidRPr="00F8278D">
        <w:rPr>
          <w:color w:val="080808"/>
        </w:rPr>
        <w:t xml:space="preserve">(exist = </w:t>
      </w:r>
      <w:r w:rsidRPr="00F8278D">
        <w:t>false</w:t>
      </w:r>
      <w:r w:rsidRPr="00F8278D">
        <w:rPr>
          <w:color w:val="080808"/>
        </w:rPr>
        <w:t>)</w:t>
      </w:r>
      <w:r>
        <w:rPr>
          <w:color w:val="080808"/>
        </w:rPr>
        <w:t xml:space="preserve"> </w:t>
      </w:r>
      <w:r>
        <w:rPr>
          <w:rFonts w:hint="eastAsia"/>
          <w:color w:val="080808"/>
        </w:rPr>
        <w:t>，目的是避免</w:t>
      </w:r>
      <w:r w:rsidR="00146513">
        <w:rPr>
          <w:rFonts w:hint="eastAsia"/>
          <w:color w:val="080808"/>
        </w:rPr>
        <w:t>MyBatis-Plus</w:t>
      </w:r>
      <w:r>
        <w:rPr>
          <w:rFonts w:hint="eastAsia"/>
          <w:color w:val="080808"/>
        </w:rPr>
        <w:t>与数据库字段映射时发生误解，因为该属性只是用来传递参数，数据库中并没有该字段，特此声明。</w:t>
      </w:r>
    </w:p>
    <w:p w14:paraId="2EED342C" w14:textId="7D7E9B2D" w:rsidR="009A2A58" w:rsidRDefault="00F229EE" w:rsidP="007D004F">
      <w:pPr>
        <w:pStyle w:val="3"/>
      </w:pPr>
      <w:r>
        <w:rPr>
          <w:rFonts w:hint="eastAsia"/>
        </w:rPr>
        <w:t>控制层查询方法</w:t>
      </w:r>
    </w:p>
    <w:p w14:paraId="1AB4EDBE" w14:textId="03CC819B" w:rsidR="00053552" w:rsidRDefault="00053552" w:rsidP="00053552">
      <w:pPr>
        <w:pStyle w:val="a6"/>
      </w:pPr>
      <w:r>
        <w:t>@GetMapping("/table/{id}")</w:t>
      </w:r>
    </w:p>
    <w:p w14:paraId="2A114F04" w14:textId="5794D473" w:rsidR="00053552" w:rsidRDefault="00053552" w:rsidP="00053552">
      <w:pPr>
        <w:pStyle w:val="a6"/>
      </w:pPr>
      <w:r>
        <w:t>public String getTableMetaInfoById(@PathVariable("id") Long id  ){</w:t>
      </w:r>
    </w:p>
    <w:p w14:paraId="751120BF" w14:textId="77777777" w:rsidR="00053552" w:rsidRDefault="00053552" w:rsidP="00053552">
      <w:pPr>
        <w:pStyle w:val="a6"/>
      </w:pPr>
      <w:r>
        <w:lastRenderedPageBreak/>
        <w:t xml:space="preserve">        TableMetaInfo tableMetaInfo = tableMetaInfoService.getById(id);</w:t>
      </w:r>
    </w:p>
    <w:p w14:paraId="2D22267D" w14:textId="77777777" w:rsidR="00053552" w:rsidRDefault="00053552" w:rsidP="00053552">
      <w:pPr>
        <w:pStyle w:val="a6"/>
      </w:pPr>
      <w:r>
        <w:t xml:space="preserve">        TableMetaInfoExtra tableMetaInfoExtra = tableMetaInfoExtraService.getOne(</w:t>
      </w:r>
    </w:p>
    <w:p w14:paraId="122B60DB" w14:textId="77777777" w:rsidR="00053552" w:rsidRDefault="00053552" w:rsidP="00053552">
      <w:pPr>
        <w:pStyle w:val="a6"/>
      </w:pPr>
      <w:r>
        <w:t xml:space="preserve">                new QueryWrapper&lt;TableMetaInfoExtra&gt;()</w:t>
      </w:r>
    </w:p>
    <w:p w14:paraId="252F6410" w14:textId="77777777" w:rsidR="00053552" w:rsidRDefault="00053552" w:rsidP="00053552">
      <w:pPr>
        <w:pStyle w:val="a6"/>
      </w:pPr>
      <w:r>
        <w:t xml:space="preserve">                        .eq("schema_name", tableMetaInfo.getSchemaName())</w:t>
      </w:r>
    </w:p>
    <w:p w14:paraId="261E7DA0" w14:textId="77777777" w:rsidR="00053552" w:rsidRDefault="00053552" w:rsidP="00053552">
      <w:pPr>
        <w:pStyle w:val="a6"/>
      </w:pPr>
      <w:r>
        <w:t xml:space="preserve">                        .eq("table_name", tableMetaInfo.getTableName())</w:t>
      </w:r>
    </w:p>
    <w:p w14:paraId="7AC6255C" w14:textId="77777777" w:rsidR="00053552" w:rsidRDefault="00053552" w:rsidP="00053552">
      <w:pPr>
        <w:pStyle w:val="a6"/>
      </w:pPr>
      <w:r>
        <w:t xml:space="preserve">        );</w:t>
      </w:r>
    </w:p>
    <w:p w14:paraId="1E942A24" w14:textId="77777777" w:rsidR="00053552" w:rsidRDefault="00053552" w:rsidP="00053552">
      <w:pPr>
        <w:pStyle w:val="a6"/>
      </w:pPr>
      <w:r>
        <w:t xml:space="preserve">        tableMetaInfo.setTableMetaInfoExtra(tableMetaInfoExtra);</w:t>
      </w:r>
    </w:p>
    <w:p w14:paraId="35217A53" w14:textId="77777777" w:rsidR="00053552" w:rsidRDefault="00053552" w:rsidP="00053552">
      <w:pPr>
        <w:pStyle w:val="a6"/>
      </w:pPr>
    </w:p>
    <w:p w14:paraId="605E946C" w14:textId="77777777" w:rsidR="00053552" w:rsidRDefault="00053552" w:rsidP="00053552">
      <w:pPr>
        <w:pStyle w:val="a6"/>
      </w:pPr>
      <w:r>
        <w:t xml:space="preserve">        return JSON.toJSONString(tableMetaInfo) ;</w:t>
      </w:r>
    </w:p>
    <w:p w14:paraId="367D780F" w14:textId="03A72203" w:rsidR="00F229EE" w:rsidRPr="00F229EE" w:rsidRDefault="00053552" w:rsidP="00053552">
      <w:pPr>
        <w:pStyle w:val="a6"/>
      </w:pPr>
      <w:r>
        <w:t>}</w:t>
      </w:r>
      <w:r w:rsidR="00F229EE" w:rsidRPr="00F229EE">
        <w:br/>
      </w:r>
    </w:p>
    <w:p w14:paraId="64B557E9" w14:textId="112F4748" w:rsidR="009A2A58" w:rsidRDefault="00B35D13" w:rsidP="00B35D13">
      <w:pPr>
        <w:pStyle w:val="2"/>
      </w:pPr>
      <w:r>
        <w:rPr>
          <w:rFonts w:hint="eastAsia"/>
        </w:rPr>
        <w:t>辅助信息保存接口</w:t>
      </w:r>
    </w:p>
    <w:p w14:paraId="5DCE4E1A" w14:textId="4E971715" w:rsidR="00D37F75" w:rsidRPr="00D37F75" w:rsidRDefault="00D37F75" w:rsidP="007D004F">
      <w:pPr>
        <w:pStyle w:val="3"/>
      </w:pPr>
      <w:r>
        <w:rPr>
          <w:rFonts w:hint="eastAsia"/>
        </w:rPr>
        <w:t>需求分析</w:t>
      </w:r>
    </w:p>
    <w:p w14:paraId="626D4758" w14:textId="297D38F9" w:rsidR="0003124A" w:rsidRDefault="0003124A" w:rsidP="00D67411">
      <w:pPr>
        <w:ind w:firstLineChars="0"/>
      </w:pPr>
      <w:r>
        <w:rPr>
          <w:rFonts w:hint="eastAsia"/>
        </w:rPr>
        <w:t>在页面中需要用户动手维护辅助信息</w:t>
      </w:r>
      <w:r w:rsidR="00A96A45">
        <w:rPr>
          <w:rFonts w:hint="eastAsia"/>
        </w:rPr>
        <w:t>，点击保存按钮后把辅助信息提交到后台</w:t>
      </w:r>
      <w:r w:rsidR="00586FCD">
        <w:rPr>
          <w:rFonts w:hint="eastAsia"/>
        </w:rPr>
        <w:t>保存。</w:t>
      </w:r>
    </w:p>
    <w:p w14:paraId="7905F616" w14:textId="72B42A0F" w:rsidR="00252D56" w:rsidRDefault="00252D56" w:rsidP="00D67411">
      <w:pPr>
        <w:ind w:firstLineChars="0" w:firstLine="0"/>
      </w:pPr>
      <w:r>
        <w:rPr>
          <w:noProof/>
        </w:rPr>
        <w:drawing>
          <wp:inline distT="0" distB="0" distL="0" distR="0" wp14:anchorId="04BE7631" wp14:editId="1B0BC4B7">
            <wp:extent cx="5274310" cy="1795780"/>
            <wp:effectExtent l="19050" t="19050" r="2159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1795780"/>
                    </a:xfrm>
                    <a:prstGeom prst="rect">
                      <a:avLst/>
                    </a:prstGeom>
                    <a:ln w="6350">
                      <a:solidFill>
                        <a:schemeClr val="tx1"/>
                      </a:solidFill>
                    </a:ln>
                  </pic:spPr>
                </pic:pic>
              </a:graphicData>
            </a:graphic>
          </wp:inline>
        </w:drawing>
      </w:r>
    </w:p>
    <w:p w14:paraId="441CC219" w14:textId="1BD3B03E" w:rsidR="0003124A" w:rsidRPr="0003124A" w:rsidRDefault="00D37F75" w:rsidP="007D004F">
      <w:pPr>
        <w:pStyle w:val="3"/>
      </w:pPr>
      <w:r>
        <w:rPr>
          <w:rFonts w:hint="eastAsia"/>
        </w:rPr>
        <w:t>接口具体需求</w:t>
      </w:r>
    </w:p>
    <w:tbl>
      <w:tblPr>
        <w:tblStyle w:val="4-30"/>
        <w:tblW w:w="0" w:type="auto"/>
        <w:tblLook w:val="04A0" w:firstRow="1" w:lastRow="0" w:firstColumn="1" w:lastColumn="0" w:noHBand="0" w:noVBand="1"/>
      </w:tblPr>
      <w:tblGrid>
        <w:gridCol w:w="1696"/>
        <w:gridCol w:w="6600"/>
      </w:tblGrid>
      <w:tr w:rsidR="00B35D13" w:rsidRPr="004D3F79" w14:paraId="6C440FCD"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C118F32" w14:textId="77777777" w:rsidR="00B35D13" w:rsidRDefault="00B35D13" w:rsidP="00DA11D9">
            <w:pPr>
              <w:ind w:firstLineChars="0" w:firstLine="0"/>
            </w:pPr>
            <w:r w:rsidRPr="004D3F79">
              <w:rPr>
                <w:rFonts w:hint="eastAsia"/>
                <w:color w:val="auto"/>
              </w:rPr>
              <w:t>接口名称</w:t>
            </w:r>
          </w:p>
        </w:tc>
        <w:tc>
          <w:tcPr>
            <w:tcW w:w="6600" w:type="dxa"/>
          </w:tcPr>
          <w:p w14:paraId="28AF6861" w14:textId="44E58CB8" w:rsidR="00B35D13" w:rsidRPr="00A75A16" w:rsidRDefault="00B35D13" w:rsidP="00DA11D9">
            <w:pPr>
              <w:ind w:firstLineChars="0" w:firstLine="0"/>
              <w:cnfStyle w:val="100000000000" w:firstRow="1" w:lastRow="0" w:firstColumn="0" w:lastColumn="0" w:oddVBand="0" w:evenVBand="0" w:oddHBand="0" w:evenHBand="0" w:firstRowFirstColumn="0" w:firstRowLastColumn="0" w:lastRowFirstColumn="0" w:lastRowLastColumn="0"/>
              <w:rPr>
                <w:color w:val="auto"/>
              </w:rPr>
            </w:pPr>
            <w:r>
              <w:rPr>
                <w:rFonts w:hint="eastAsia"/>
                <w:color w:val="auto"/>
              </w:rPr>
              <w:t>辅助信息保存接口</w:t>
            </w:r>
          </w:p>
        </w:tc>
      </w:tr>
      <w:tr w:rsidR="00B35D13" w14:paraId="762968EC"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A1F1F04" w14:textId="77777777" w:rsidR="00B35D13" w:rsidRDefault="00B35D13" w:rsidP="00DA11D9">
            <w:pPr>
              <w:ind w:firstLineChars="0" w:firstLine="0"/>
            </w:pPr>
            <w:r>
              <w:rPr>
                <w:rFonts w:hint="eastAsia"/>
              </w:rPr>
              <w:t>接口路径</w:t>
            </w:r>
          </w:p>
        </w:tc>
        <w:tc>
          <w:tcPr>
            <w:tcW w:w="6600" w:type="dxa"/>
          </w:tcPr>
          <w:p w14:paraId="66F59386" w14:textId="14A290AC" w:rsidR="00B35D13" w:rsidRDefault="00B35D13"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w:t>
            </w:r>
            <w:r>
              <w:t>tableMetaInfo/</w:t>
            </w:r>
            <w:r>
              <w:rPr>
                <w:rFonts w:hint="eastAsia"/>
              </w:rPr>
              <w:t>t</w:t>
            </w:r>
            <w:r>
              <w:t>ableExtra</w:t>
            </w:r>
          </w:p>
        </w:tc>
      </w:tr>
      <w:tr w:rsidR="00B35D13" w14:paraId="7EA2D395" w14:textId="77777777" w:rsidTr="00DA11D9">
        <w:tc>
          <w:tcPr>
            <w:cnfStyle w:val="001000000000" w:firstRow="0" w:lastRow="0" w:firstColumn="1" w:lastColumn="0" w:oddVBand="0" w:evenVBand="0" w:oddHBand="0" w:evenHBand="0" w:firstRowFirstColumn="0" w:firstRowLastColumn="0" w:lastRowFirstColumn="0" w:lastRowLastColumn="0"/>
            <w:tcW w:w="1696" w:type="dxa"/>
          </w:tcPr>
          <w:p w14:paraId="2DAB1F7F" w14:textId="77777777" w:rsidR="00B35D13" w:rsidRDefault="00B35D13" w:rsidP="00DA11D9">
            <w:pPr>
              <w:ind w:firstLineChars="0" w:firstLine="0"/>
            </w:pPr>
            <w:r>
              <w:rPr>
                <w:rFonts w:hint="eastAsia"/>
              </w:rPr>
              <w:t>请求方式</w:t>
            </w:r>
          </w:p>
        </w:tc>
        <w:tc>
          <w:tcPr>
            <w:tcW w:w="6600" w:type="dxa"/>
          </w:tcPr>
          <w:p w14:paraId="18E4050F" w14:textId="767E979B" w:rsidR="00B35D13" w:rsidRDefault="00F25BE3"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POST</w:t>
            </w:r>
          </w:p>
        </w:tc>
      </w:tr>
      <w:tr w:rsidR="00B35D13" w14:paraId="7372D2AE"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79BF1BE" w14:textId="77777777" w:rsidR="00B35D13" w:rsidRPr="0042731C" w:rsidRDefault="00B35D13" w:rsidP="00DA11D9">
            <w:pPr>
              <w:ind w:firstLineChars="0" w:firstLine="0"/>
              <w:rPr>
                <w:sz w:val="16"/>
                <w:szCs w:val="16"/>
              </w:rPr>
            </w:pPr>
            <w:r>
              <w:rPr>
                <w:rFonts w:hint="eastAsia"/>
              </w:rPr>
              <w:t>接口参数</w:t>
            </w:r>
          </w:p>
        </w:tc>
        <w:tc>
          <w:tcPr>
            <w:tcW w:w="6600" w:type="dxa"/>
          </w:tcPr>
          <w:p w14:paraId="21C2BF4A" w14:textId="77777777" w:rsidR="00967A12" w:rsidRDefault="00967A12" w:rsidP="00967A12">
            <w:pPr>
              <w:cnfStyle w:val="000000100000" w:firstRow="0" w:lastRow="0" w:firstColumn="0" w:lastColumn="0" w:oddVBand="0" w:evenVBand="0" w:oddHBand="1" w:evenHBand="0" w:firstRowFirstColumn="0" w:firstRowLastColumn="0" w:lastRowFirstColumn="0" w:lastRowLastColumn="0"/>
            </w:pPr>
            <w:r>
              <w:t>{</w:t>
            </w:r>
          </w:p>
          <w:p w14:paraId="47314B8E" w14:textId="77777777" w:rsidR="00967A12" w:rsidRDefault="00967A12" w:rsidP="00967A12">
            <w:pPr>
              <w:cnfStyle w:val="000000100000" w:firstRow="0" w:lastRow="0" w:firstColumn="0" w:lastColumn="0" w:oddVBand="0" w:evenVBand="0" w:oddHBand="1" w:evenHBand="0" w:firstRowFirstColumn="0" w:firstRowLastColumn="0" w:lastRowFirstColumn="0" w:lastRowLastColumn="0"/>
            </w:pPr>
            <w:r>
              <w:t xml:space="preserve">  "id": 1,</w:t>
            </w:r>
          </w:p>
          <w:p w14:paraId="492C5FFA" w14:textId="77777777" w:rsidR="00967A12" w:rsidRDefault="00967A12" w:rsidP="00967A12">
            <w:pPr>
              <w:cnfStyle w:val="000000100000" w:firstRow="0" w:lastRow="0" w:firstColumn="0" w:lastColumn="0" w:oddVBand="0" w:evenVBand="0" w:oddHBand="1" w:evenHBand="0" w:firstRowFirstColumn="0" w:firstRowLastColumn="0" w:lastRowFirstColumn="0" w:lastRowLastColumn="0"/>
            </w:pPr>
            <w:r>
              <w:t xml:space="preserve">  "tableName": "ads_traffic_stats_by_channel",</w:t>
            </w:r>
          </w:p>
          <w:p w14:paraId="466AC80C" w14:textId="77777777" w:rsidR="00967A12" w:rsidRDefault="00967A12" w:rsidP="00967A12">
            <w:pPr>
              <w:cnfStyle w:val="000000100000" w:firstRow="0" w:lastRow="0" w:firstColumn="0" w:lastColumn="0" w:oddVBand="0" w:evenVBand="0" w:oddHBand="1" w:evenHBand="0" w:firstRowFirstColumn="0" w:firstRowLastColumn="0" w:lastRowFirstColumn="0" w:lastRowLastColumn="0"/>
            </w:pPr>
            <w:r>
              <w:t xml:space="preserve">  "schemaName": "gmall",</w:t>
            </w:r>
          </w:p>
          <w:p w14:paraId="0989401E" w14:textId="5B5BD6E2" w:rsidR="00967A12" w:rsidRDefault="00967A12" w:rsidP="00967A12">
            <w:pPr>
              <w:cnfStyle w:val="000000100000" w:firstRow="0" w:lastRow="0" w:firstColumn="0" w:lastColumn="0" w:oddVBand="0" w:evenVBand="0" w:oddHBand="1" w:evenHBand="0" w:firstRowFirstColumn="0" w:firstRowLastColumn="0" w:lastRowFirstColumn="0" w:lastRowLastColumn="0"/>
            </w:pPr>
            <w:r>
              <w:rPr>
                <w:rFonts w:hint="eastAsia"/>
              </w:rPr>
              <w:t xml:space="preserve">  "tecOwnerUserName": "</w:t>
            </w:r>
            <w:r w:rsidR="00B25C3D">
              <w:rPr>
                <w:rFonts w:hint="eastAsia"/>
              </w:rPr>
              <w:t>w</w:t>
            </w:r>
            <w:r w:rsidR="00B25C3D">
              <w:t>eiyunhui</w:t>
            </w:r>
            <w:r>
              <w:rPr>
                <w:rFonts w:hint="eastAsia"/>
              </w:rPr>
              <w:t>",</w:t>
            </w:r>
          </w:p>
          <w:p w14:paraId="716D6482" w14:textId="4BF2538E" w:rsidR="00967A12" w:rsidRDefault="00967A12" w:rsidP="00967A12">
            <w:pPr>
              <w:cnfStyle w:val="000000100000" w:firstRow="0" w:lastRow="0" w:firstColumn="0" w:lastColumn="0" w:oddVBand="0" w:evenVBand="0" w:oddHBand="1" w:evenHBand="0" w:firstRowFirstColumn="0" w:firstRowLastColumn="0" w:lastRowFirstColumn="0" w:lastRowLastColumn="0"/>
            </w:pPr>
            <w:r>
              <w:rPr>
                <w:rFonts w:hint="eastAsia"/>
              </w:rPr>
              <w:t xml:space="preserve">  "busiOwnerUserName": "</w:t>
            </w:r>
            <w:r w:rsidR="00B25C3D">
              <w:rPr>
                <w:rFonts w:hint="eastAsia"/>
              </w:rPr>
              <w:t>w</w:t>
            </w:r>
            <w:r w:rsidR="00B25C3D">
              <w:t>eiyunhui</w:t>
            </w:r>
            <w:r>
              <w:rPr>
                <w:rFonts w:hint="eastAsia"/>
              </w:rPr>
              <w:t>",</w:t>
            </w:r>
          </w:p>
          <w:p w14:paraId="0CB5D67A" w14:textId="77777777" w:rsidR="00967A12" w:rsidRDefault="00967A12" w:rsidP="00967A12">
            <w:pPr>
              <w:cnfStyle w:val="000000100000" w:firstRow="0" w:lastRow="0" w:firstColumn="0" w:lastColumn="0" w:oddVBand="0" w:evenVBand="0" w:oddHBand="1" w:evenHBand="0" w:firstRowFirstColumn="0" w:firstRowLastColumn="0" w:lastRowFirstColumn="0" w:lastRowLastColumn="0"/>
            </w:pPr>
            <w:r>
              <w:t xml:space="preserve">  "lifecycleDays": 12,</w:t>
            </w:r>
          </w:p>
          <w:p w14:paraId="36F1B48D" w14:textId="77777777" w:rsidR="00967A12" w:rsidRDefault="00967A12" w:rsidP="00967A12">
            <w:pPr>
              <w:cnfStyle w:val="000000100000" w:firstRow="0" w:lastRow="0" w:firstColumn="0" w:lastColumn="0" w:oddVBand="0" w:evenVBand="0" w:oddHBand="1" w:evenHBand="0" w:firstRowFirstColumn="0" w:firstRowLastColumn="0" w:lastRowFirstColumn="0" w:lastRowLastColumn="0"/>
            </w:pPr>
            <w:r>
              <w:t xml:space="preserve">  "securityLevel": "1",</w:t>
            </w:r>
          </w:p>
          <w:p w14:paraId="71A861D5" w14:textId="77777777" w:rsidR="00967A12" w:rsidRDefault="00967A12" w:rsidP="00967A12">
            <w:pPr>
              <w:cnfStyle w:val="000000100000" w:firstRow="0" w:lastRow="0" w:firstColumn="0" w:lastColumn="0" w:oddVBand="0" w:evenVBand="0" w:oddHBand="1" w:evenHBand="0" w:firstRowFirstColumn="0" w:firstRowLastColumn="0" w:lastRowFirstColumn="0" w:lastRowLastColumn="0"/>
            </w:pPr>
            <w:r>
              <w:t xml:space="preserve">  "dwLevel": "ADS",</w:t>
            </w:r>
          </w:p>
          <w:p w14:paraId="63BE15B3" w14:textId="77777777" w:rsidR="00967A12" w:rsidRDefault="00967A12" w:rsidP="00967A12">
            <w:pPr>
              <w:cnfStyle w:val="000000100000" w:firstRow="0" w:lastRow="0" w:firstColumn="0" w:lastColumn="0" w:oddVBand="0" w:evenVBand="0" w:oddHBand="1" w:evenHBand="0" w:firstRowFirstColumn="0" w:firstRowLastColumn="0" w:lastRowFirstColumn="0" w:lastRowLastColumn="0"/>
            </w:pPr>
            <w:r>
              <w:t xml:space="preserve">  "createTime": "2023-04-15T07:35:09.000+00:00",</w:t>
            </w:r>
          </w:p>
          <w:p w14:paraId="0E534E78" w14:textId="77777777" w:rsidR="00967A12" w:rsidRDefault="00967A12" w:rsidP="00967A12">
            <w:pPr>
              <w:cnfStyle w:val="000000100000" w:firstRow="0" w:lastRow="0" w:firstColumn="0" w:lastColumn="0" w:oddVBand="0" w:evenVBand="0" w:oddHBand="1" w:evenHBand="0" w:firstRowFirstColumn="0" w:firstRowLastColumn="0" w:lastRowFirstColumn="0" w:lastRowLastColumn="0"/>
            </w:pPr>
            <w:r>
              <w:t xml:space="preserve">  "updateTime": null</w:t>
            </w:r>
          </w:p>
          <w:p w14:paraId="719B720A" w14:textId="2CF60E4A" w:rsidR="00B35D13" w:rsidRDefault="00967A12" w:rsidP="00967A12">
            <w:pPr>
              <w:cnfStyle w:val="000000100000" w:firstRow="0" w:lastRow="0" w:firstColumn="0" w:lastColumn="0" w:oddVBand="0" w:evenVBand="0" w:oddHBand="1" w:evenHBand="0" w:firstRowFirstColumn="0" w:firstRowLastColumn="0" w:lastRowFirstColumn="0" w:lastRowLastColumn="0"/>
            </w:pPr>
            <w:r>
              <w:t>}</w:t>
            </w:r>
          </w:p>
        </w:tc>
      </w:tr>
      <w:tr w:rsidR="00B35D13" w:rsidRPr="004D3F79" w14:paraId="76D5FFE4" w14:textId="77777777" w:rsidTr="00DA11D9">
        <w:tc>
          <w:tcPr>
            <w:cnfStyle w:val="001000000000" w:firstRow="0" w:lastRow="0" w:firstColumn="1" w:lastColumn="0" w:oddVBand="0" w:evenVBand="0" w:oddHBand="0" w:evenHBand="0" w:firstRowFirstColumn="0" w:firstRowLastColumn="0" w:lastRowFirstColumn="0" w:lastRowLastColumn="0"/>
            <w:tcW w:w="1696" w:type="dxa"/>
          </w:tcPr>
          <w:p w14:paraId="17095087" w14:textId="77777777" w:rsidR="00B35D13" w:rsidRPr="0042731C" w:rsidRDefault="00B35D13" w:rsidP="0003124A">
            <w:pPr>
              <w:pStyle w:val="af9"/>
            </w:pPr>
            <w:r>
              <w:rPr>
                <w:rFonts w:hint="eastAsia"/>
              </w:rPr>
              <w:t>返回值</w:t>
            </w:r>
          </w:p>
        </w:tc>
        <w:tc>
          <w:tcPr>
            <w:tcW w:w="6600" w:type="dxa"/>
          </w:tcPr>
          <w:p w14:paraId="71417297" w14:textId="6D0A60BE" w:rsidR="00B35D13" w:rsidRPr="004D3F79" w:rsidRDefault="00967A12" w:rsidP="0003124A">
            <w:pPr>
              <w:cnfStyle w:val="000000000000" w:firstRow="0" w:lastRow="0" w:firstColumn="0" w:lastColumn="0" w:oddVBand="0" w:evenVBand="0" w:oddHBand="0" w:evenHBand="0" w:firstRowFirstColumn="0" w:firstRowLastColumn="0" w:lastRowFirstColumn="0" w:lastRowLastColumn="0"/>
            </w:pPr>
            <w:r>
              <w:t xml:space="preserve"> </w:t>
            </w:r>
            <w:r>
              <w:rPr>
                <w:rFonts w:hint="eastAsia"/>
              </w:rPr>
              <w:t>保存成功后返回</w:t>
            </w:r>
            <w:r>
              <w:t xml:space="preserve">  "success" </w:t>
            </w:r>
            <w:r>
              <w:rPr>
                <w:rFonts w:hint="eastAsia"/>
              </w:rPr>
              <w:t>即可</w:t>
            </w:r>
            <w:r w:rsidR="003C2B90">
              <w:rPr>
                <w:rFonts w:hint="eastAsia"/>
              </w:rPr>
              <w:t>。</w:t>
            </w:r>
          </w:p>
        </w:tc>
      </w:tr>
    </w:tbl>
    <w:p w14:paraId="72FABEE3" w14:textId="5B1ECA62" w:rsidR="00B35D13" w:rsidRDefault="00737274" w:rsidP="007D004F">
      <w:pPr>
        <w:pStyle w:val="3"/>
      </w:pPr>
      <w:r>
        <w:rPr>
          <w:rFonts w:hint="eastAsia"/>
        </w:rPr>
        <w:lastRenderedPageBreak/>
        <w:t>代码清单</w:t>
      </w:r>
    </w:p>
    <w:tbl>
      <w:tblPr>
        <w:tblStyle w:val="4-3"/>
        <w:tblW w:w="0" w:type="auto"/>
        <w:tblLook w:val="04A0" w:firstRow="1" w:lastRow="0" w:firstColumn="1" w:lastColumn="0" w:noHBand="0" w:noVBand="1"/>
      </w:tblPr>
      <w:tblGrid>
        <w:gridCol w:w="3114"/>
        <w:gridCol w:w="5182"/>
      </w:tblGrid>
      <w:tr w:rsidR="00737274" w14:paraId="1CFE06EE"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66FC37A" w14:textId="77777777" w:rsidR="00737274" w:rsidRDefault="00737274" w:rsidP="00DA11D9">
            <w:pPr>
              <w:ind w:firstLineChars="0" w:firstLine="0"/>
            </w:pPr>
            <w:r>
              <w:rPr>
                <w:rFonts w:hint="eastAsia"/>
              </w:rPr>
              <w:t>类名</w:t>
            </w:r>
          </w:p>
        </w:tc>
        <w:tc>
          <w:tcPr>
            <w:tcW w:w="5182" w:type="dxa"/>
          </w:tcPr>
          <w:p w14:paraId="08AAD6C5" w14:textId="77777777" w:rsidR="00737274" w:rsidRDefault="00737274"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737274" w14:paraId="0E0F93F3"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45AC4A6" w14:textId="77777777" w:rsidR="00737274" w:rsidRDefault="00737274" w:rsidP="00DA11D9">
            <w:pPr>
              <w:ind w:firstLineChars="0" w:firstLine="0"/>
            </w:pPr>
            <w:r w:rsidRPr="0045148B">
              <w:t>TableMetaInfoController</w:t>
            </w:r>
          </w:p>
        </w:tc>
        <w:tc>
          <w:tcPr>
            <w:tcW w:w="5182" w:type="dxa"/>
          </w:tcPr>
          <w:p w14:paraId="39370034" w14:textId="77777777" w:rsidR="00737274" w:rsidRDefault="00737274"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控制层</w:t>
            </w:r>
            <w:r>
              <w:rPr>
                <w:rFonts w:hint="eastAsia"/>
              </w:rPr>
              <w:t xml:space="preserve"> </w:t>
            </w:r>
            <w:r>
              <w:rPr>
                <w:rFonts w:hint="eastAsia"/>
              </w:rPr>
              <w:t>，单表查询</w:t>
            </w:r>
            <w:r>
              <w:t>web</w:t>
            </w:r>
            <w:r>
              <w:rPr>
                <w:rFonts w:hint="eastAsia"/>
              </w:rPr>
              <w:t>接口</w:t>
            </w:r>
          </w:p>
        </w:tc>
      </w:tr>
    </w:tbl>
    <w:p w14:paraId="71279C22" w14:textId="179DC8E7" w:rsidR="0003124A" w:rsidRDefault="0003124A" w:rsidP="00A000CE">
      <w:pPr>
        <w:ind w:firstLineChars="0" w:firstLine="0"/>
      </w:pPr>
    </w:p>
    <w:p w14:paraId="7ED5A71F" w14:textId="296B708C" w:rsidR="00F01533" w:rsidRDefault="00F01533" w:rsidP="007D004F">
      <w:pPr>
        <w:pStyle w:val="3"/>
      </w:pPr>
      <w:r>
        <w:rPr>
          <w:rFonts w:hint="eastAsia"/>
        </w:rPr>
        <w:t>控制层保存辅助信息方法</w:t>
      </w:r>
    </w:p>
    <w:p w14:paraId="19C9672E" w14:textId="74B853B0" w:rsidR="005C2BFD" w:rsidRPr="005C2BFD" w:rsidRDefault="005C2BFD" w:rsidP="00D67411">
      <w:pPr>
        <w:pStyle w:val="HTML"/>
        <w:shd w:val="clear" w:color="auto" w:fill="FFFFFF"/>
        <w:spacing w:line="360" w:lineRule="auto"/>
        <w:ind w:firstLine="420"/>
        <w:rPr>
          <w:rFonts w:ascii="Courier New" w:hAnsi="Courier New" w:cs="Courier New"/>
          <w:color w:val="080808"/>
          <w:sz w:val="20"/>
          <w:szCs w:val="20"/>
        </w:rPr>
      </w:pPr>
      <w:r>
        <w:rPr>
          <w:rFonts w:hint="eastAsia"/>
        </w:rPr>
        <w:t>在</w:t>
      </w:r>
      <w:r w:rsidRPr="005C2BFD">
        <w:rPr>
          <w:rFonts w:ascii="Courier New" w:hAnsi="Courier New" w:cs="Courier New"/>
          <w:color w:val="000000"/>
          <w:sz w:val="20"/>
          <w:szCs w:val="20"/>
        </w:rPr>
        <w:t>TableMetaInfoController</w:t>
      </w:r>
    </w:p>
    <w:p w14:paraId="6DD9811B" w14:textId="016841CB" w:rsidR="00B00D22" w:rsidRDefault="00B00D22" w:rsidP="00B00D22">
      <w:pPr>
        <w:pStyle w:val="a6"/>
      </w:pPr>
      <w:r>
        <w:t>@PostMapping("/tableExtra")</w:t>
      </w:r>
    </w:p>
    <w:p w14:paraId="4C3ADE39" w14:textId="17B0C524" w:rsidR="00B00D22" w:rsidRDefault="00B00D22" w:rsidP="00B00D22">
      <w:pPr>
        <w:pStyle w:val="a6"/>
      </w:pPr>
      <w:r>
        <w:t>public String saveTableMetaInfoExtra(@RequestBody TableMetaInfoExtra tableMetaInfoExtra){</w:t>
      </w:r>
    </w:p>
    <w:p w14:paraId="096BFC77" w14:textId="77777777" w:rsidR="00B00D22" w:rsidRDefault="00B00D22" w:rsidP="00B00D22">
      <w:pPr>
        <w:pStyle w:val="a6"/>
      </w:pPr>
      <w:r>
        <w:t xml:space="preserve">        tableMetaInfoExtraService.saveOrUpdate(tableMetaInfoExtra) ;</w:t>
      </w:r>
    </w:p>
    <w:p w14:paraId="0EC106D9" w14:textId="77777777" w:rsidR="00B00D22" w:rsidRDefault="00B00D22" w:rsidP="00B00D22">
      <w:pPr>
        <w:pStyle w:val="a6"/>
      </w:pPr>
      <w:r>
        <w:t xml:space="preserve">        return "success";</w:t>
      </w:r>
    </w:p>
    <w:p w14:paraId="5B566911" w14:textId="7387B8FD" w:rsidR="00F01533" w:rsidRDefault="00B00D22" w:rsidP="00B00D22">
      <w:pPr>
        <w:pStyle w:val="a6"/>
      </w:pPr>
      <w:r>
        <w:t>}</w:t>
      </w:r>
    </w:p>
    <w:p w14:paraId="383C40FF" w14:textId="48435BD2" w:rsidR="00603716" w:rsidRDefault="00603716" w:rsidP="00603716">
      <w:pPr>
        <w:pStyle w:val="2"/>
      </w:pPr>
      <w:r>
        <w:rPr>
          <w:rFonts w:hint="eastAsia"/>
        </w:rPr>
        <w:t>手动更新全</w:t>
      </w:r>
      <w:r w:rsidR="00F067B4">
        <w:rPr>
          <w:rFonts w:hint="eastAsia"/>
        </w:rPr>
        <w:t>库</w:t>
      </w:r>
      <w:r>
        <w:rPr>
          <w:rFonts w:hint="eastAsia"/>
        </w:rPr>
        <w:t>元数据</w:t>
      </w:r>
    </w:p>
    <w:p w14:paraId="7A965A97" w14:textId="77777777" w:rsidR="00603716" w:rsidRPr="00D37F75" w:rsidRDefault="00603716" w:rsidP="007D004F">
      <w:pPr>
        <w:pStyle w:val="3"/>
      </w:pPr>
      <w:r>
        <w:rPr>
          <w:rFonts w:hint="eastAsia"/>
        </w:rPr>
        <w:t>需求分析</w:t>
      </w:r>
    </w:p>
    <w:p w14:paraId="25237244" w14:textId="437E0337" w:rsidR="00603716" w:rsidRDefault="00603716" w:rsidP="00D75462">
      <w:pPr>
        <w:ind w:firstLineChars="0"/>
      </w:pPr>
      <w:r>
        <w:rPr>
          <w:rFonts w:hint="eastAsia"/>
        </w:rPr>
        <w:t>在页面中</w:t>
      </w:r>
      <w:r w:rsidR="00D75462">
        <w:rPr>
          <w:rFonts w:hint="eastAsia"/>
        </w:rPr>
        <w:t>支持</w:t>
      </w:r>
      <w:r>
        <w:rPr>
          <w:rFonts w:hint="eastAsia"/>
        </w:rPr>
        <w:t>用户</w:t>
      </w:r>
      <w:r w:rsidR="00D75462">
        <w:rPr>
          <w:rFonts w:hint="eastAsia"/>
        </w:rPr>
        <w:t>手动更新全表元数据</w:t>
      </w:r>
      <w:r>
        <w:rPr>
          <w:rFonts w:hint="eastAsia"/>
        </w:rPr>
        <w:t>，</w:t>
      </w:r>
      <w:r w:rsidR="00D75462">
        <w:rPr>
          <w:rFonts w:hint="eastAsia"/>
        </w:rPr>
        <w:t>输入库名和考评日期</w:t>
      </w:r>
      <w:r>
        <w:rPr>
          <w:rFonts w:hint="eastAsia"/>
        </w:rPr>
        <w:t>点击</w:t>
      </w:r>
      <w:r w:rsidR="00D75462">
        <w:rPr>
          <w:rFonts w:hint="eastAsia"/>
        </w:rPr>
        <w:t>确定完成更新</w:t>
      </w:r>
      <w:r>
        <w:rPr>
          <w:rFonts w:hint="eastAsia"/>
        </w:rPr>
        <w:t>。</w:t>
      </w:r>
    </w:p>
    <w:p w14:paraId="5BE37271" w14:textId="77777777" w:rsidR="00603716" w:rsidRPr="0003124A" w:rsidRDefault="00603716" w:rsidP="007D004F">
      <w:pPr>
        <w:pStyle w:val="3"/>
      </w:pPr>
      <w:r>
        <w:rPr>
          <w:rFonts w:hint="eastAsia"/>
        </w:rPr>
        <w:t>接口具体需求</w:t>
      </w:r>
    </w:p>
    <w:tbl>
      <w:tblPr>
        <w:tblStyle w:val="4-30"/>
        <w:tblW w:w="0" w:type="auto"/>
        <w:tblLook w:val="04A0" w:firstRow="1" w:lastRow="0" w:firstColumn="1" w:lastColumn="0" w:noHBand="0" w:noVBand="1"/>
      </w:tblPr>
      <w:tblGrid>
        <w:gridCol w:w="1696"/>
        <w:gridCol w:w="6600"/>
      </w:tblGrid>
      <w:tr w:rsidR="00603716" w:rsidRPr="004D3F79" w14:paraId="0AE354A4" w14:textId="77777777" w:rsidTr="00516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FAA4DCA" w14:textId="77777777" w:rsidR="00603716" w:rsidRDefault="00603716" w:rsidP="005166EA">
            <w:pPr>
              <w:ind w:firstLineChars="0" w:firstLine="0"/>
            </w:pPr>
            <w:r w:rsidRPr="004D3F79">
              <w:rPr>
                <w:rFonts w:hint="eastAsia"/>
                <w:color w:val="auto"/>
              </w:rPr>
              <w:t>接口名称</w:t>
            </w:r>
          </w:p>
        </w:tc>
        <w:tc>
          <w:tcPr>
            <w:tcW w:w="6600" w:type="dxa"/>
          </w:tcPr>
          <w:p w14:paraId="03771813" w14:textId="77777777" w:rsidR="00603716" w:rsidRPr="00A75A16" w:rsidRDefault="00603716" w:rsidP="005166EA">
            <w:pPr>
              <w:ind w:firstLineChars="0" w:firstLine="0"/>
              <w:cnfStyle w:val="100000000000" w:firstRow="1" w:lastRow="0" w:firstColumn="0" w:lastColumn="0" w:oddVBand="0" w:evenVBand="0" w:oddHBand="0" w:evenHBand="0" w:firstRowFirstColumn="0" w:firstRowLastColumn="0" w:lastRowFirstColumn="0" w:lastRowLastColumn="0"/>
              <w:rPr>
                <w:color w:val="auto"/>
              </w:rPr>
            </w:pPr>
            <w:r>
              <w:rPr>
                <w:rFonts w:hint="eastAsia"/>
                <w:color w:val="auto"/>
              </w:rPr>
              <w:t>辅助信息保存接口</w:t>
            </w:r>
          </w:p>
        </w:tc>
      </w:tr>
      <w:tr w:rsidR="00603716" w14:paraId="4DAC557F" w14:textId="77777777" w:rsidTr="0051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E32D2D9" w14:textId="77777777" w:rsidR="00603716" w:rsidRDefault="00603716" w:rsidP="005166EA">
            <w:pPr>
              <w:ind w:firstLineChars="0" w:firstLine="0"/>
            </w:pPr>
            <w:r>
              <w:rPr>
                <w:rFonts w:hint="eastAsia"/>
              </w:rPr>
              <w:t>接口路径</w:t>
            </w:r>
          </w:p>
        </w:tc>
        <w:tc>
          <w:tcPr>
            <w:tcW w:w="6600" w:type="dxa"/>
          </w:tcPr>
          <w:p w14:paraId="0ECF9C50" w14:textId="7A3B6BCC" w:rsidR="00603716" w:rsidRPr="00701D26" w:rsidRDefault="00701D26" w:rsidP="005166E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w:t>
            </w:r>
            <w:r>
              <w:t>tableMetaInfo</w:t>
            </w:r>
            <w:r w:rsidRPr="002746C3">
              <w:t>/init-tables/{database}</w:t>
            </w:r>
            <w:r>
              <w:rPr>
                <w:rFonts w:hint="eastAsia"/>
              </w:rPr>
              <w:t>/</w:t>
            </w:r>
            <w:r>
              <w:t>{assess</w:t>
            </w:r>
            <w:r w:rsidR="00C365CB">
              <w:rPr>
                <w:rFonts w:hint="eastAsia"/>
              </w:rPr>
              <w:t>d</w:t>
            </w:r>
            <w:r>
              <w:t>ate}</w:t>
            </w:r>
          </w:p>
        </w:tc>
      </w:tr>
      <w:tr w:rsidR="00603716" w14:paraId="0A8F673D" w14:textId="77777777" w:rsidTr="005166EA">
        <w:tc>
          <w:tcPr>
            <w:cnfStyle w:val="001000000000" w:firstRow="0" w:lastRow="0" w:firstColumn="1" w:lastColumn="0" w:oddVBand="0" w:evenVBand="0" w:oddHBand="0" w:evenHBand="0" w:firstRowFirstColumn="0" w:firstRowLastColumn="0" w:lastRowFirstColumn="0" w:lastRowLastColumn="0"/>
            <w:tcW w:w="1696" w:type="dxa"/>
          </w:tcPr>
          <w:p w14:paraId="6758B7F6" w14:textId="77777777" w:rsidR="00603716" w:rsidRDefault="00603716" w:rsidP="005166EA">
            <w:pPr>
              <w:ind w:firstLineChars="0" w:firstLine="0"/>
            </w:pPr>
            <w:r>
              <w:rPr>
                <w:rFonts w:hint="eastAsia"/>
              </w:rPr>
              <w:t>请求方式</w:t>
            </w:r>
          </w:p>
        </w:tc>
        <w:tc>
          <w:tcPr>
            <w:tcW w:w="6600" w:type="dxa"/>
          </w:tcPr>
          <w:p w14:paraId="51963581" w14:textId="77777777" w:rsidR="00603716" w:rsidRDefault="00603716" w:rsidP="005166EA">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POST</w:t>
            </w:r>
          </w:p>
        </w:tc>
      </w:tr>
      <w:tr w:rsidR="00603716" w14:paraId="41B2CDEC" w14:textId="77777777" w:rsidTr="0051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A784CAD" w14:textId="77777777" w:rsidR="00603716" w:rsidRPr="0042731C" w:rsidRDefault="00603716" w:rsidP="005166EA">
            <w:pPr>
              <w:ind w:firstLineChars="0" w:firstLine="0"/>
              <w:rPr>
                <w:sz w:val="16"/>
                <w:szCs w:val="16"/>
              </w:rPr>
            </w:pPr>
            <w:r>
              <w:rPr>
                <w:rFonts w:hint="eastAsia"/>
              </w:rPr>
              <w:t>接口参数</w:t>
            </w:r>
          </w:p>
        </w:tc>
        <w:tc>
          <w:tcPr>
            <w:tcW w:w="6600" w:type="dxa"/>
          </w:tcPr>
          <w:p w14:paraId="45895C9D" w14:textId="405D7D14" w:rsidR="00603716" w:rsidRDefault="00701D26" w:rsidP="00701D2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603716" w:rsidRPr="004D3F79" w14:paraId="59869ED0" w14:textId="77777777" w:rsidTr="005166EA">
        <w:tc>
          <w:tcPr>
            <w:cnfStyle w:val="001000000000" w:firstRow="0" w:lastRow="0" w:firstColumn="1" w:lastColumn="0" w:oddVBand="0" w:evenVBand="0" w:oddHBand="0" w:evenHBand="0" w:firstRowFirstColumn="0" w:firstRowLastColumn="0" w:lastRowFirstColumn="0" w:lastRowLastColumn="0"/>
            <w:tcW w:w="1696" w:type="dxa"/>
          </w:tcPr>
          <w:p w14:paraId="0392BD3E" w14:textId="77777777" w:rsidR="00603716" w:rsidRPr="0042731C" w:rsidRDefault="00603716" w:rsidP="005166EA">
            <w:pPr>
              <w:pStyle w:val="af9"/>
            </w:pPr>
            <w:r>
              <w:rPr>
                <w:rFonts w:hint="eastAsia"/>
              </w:rPr>
              <w:t>返回值</w:t>
            </w:r>
          </w:p>
        </w:tc>
        <w:tc>
          <w:tcPr>
            <w:tcW w:w="6600" w:type="dxa"/>
          </w:tcPr>
          <w:p w14:paraId="2F729338" w14:textId="5D942C26" w:rsidR="00603716" w:rsidRPr="004D3F79" w:rsidRDefault="00603716" w:rsidP="00701D26">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保存成功后返回</w:t>
            </w:r>
            <w:r>
              <w:t xml:space="preserve">  "success" </w:t>
            </w:r>
            <w:r>
              <w:rPr>
                <w:rFonts w:hint="eastAsia"/>
              </w:rPr>
              <w:t>即可。</w:t>
            </w:r>
          </w:p>
        </w:tc>
      </w:tr>
    </w:tbl>
    <w:p w14:paraId="1C8778BE" w14:textId="77777777" w:rsidR="00603716" w:rsidRDefault="00603716" w:rsidP="007D004F">
      <w:pPr>
        <w:pStyle w:val="3"/>
      </w:pPr>
      <w:r>
        <w:rPr>
          <w:rFonts w:hint="eastAsia"/>
        </w:rPr>
        <w:t>代码清单</w:t>
      </w:r>
    </w:p>
    <w:tbl>
      <w:tblPr>
        <w:tblStyle w:val="4-3"/>
        <w:tblW w:w="0" w:type="auto"/>
        <w:tblLook w:val="04A0" w:firstRow="1" w:lastRow="0" w:firstColumn="1" w:lastColumn="0" w:noHBand="0" w:noVBand="1"/>
      </w:tblPr>
      <w:tblGrid>
        <w:gridCol w:w="3114"/>
        <w:gridCol w:w="5182"/>
      </w:tblGrid>
      <w:tr w:rsidR="00603716" w14:paraId="55AF90B4" w14:textId="77777777" w:rsidTr="00516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42FC913" w14:textId="77777777" w:rsidR="00603716" w:rsidRDefault="00603716" w:rsidP="005166EA">
            <w:pPr>
              <w:ind w:firstLineChars="0" w:firstLine="0"/>
            </w:pPr>
            <w:r>
              <w:rPr>
                <w:rFonts w:hint="eastAsia"/>
              </w:rPr>
              <w:t>类名</w:t>
            </w:r>
          </w:p>
        </w:tc>
        <w:tc>
          <w:tcPr>
            <w:tcW w:w="5182" w:type="dxa"/>
          </w:tcPr>
          <w:p w14:paraId="08418C49" w14:textId="77777777" w:rsidR="00603716" w:rsidRDefault="00603716" w:rsidP="005166EA">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03716" w14:paraId="7140D0CB" w14:textId="77777777" w:rsidTr="0051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B4F2E78" w14:textId="77777777" w:rsidR="00603716" w:rsidRDefault="00603716" w:rsidP="005166EA">
            <w:pPr>
              <w:ind w:firstLineChars="0" w:firstLine="0"/>
            </w:pPr>
            <w:r w:rsidRPr="0045148B">
              <w:t>TableMetaInfoController</w:t>
            </w:r>
          </w:p>
        </w:tc>
        <w:tc>
          <w:tcPr>
            <w:tcW w:w="5182" w:type="dxa"/>
          </w:tcPr>
          <w:p w14:paraId="37B68CB5" w14:textId="7F848AF0" w:rsidR="00603716" w:rsidRDefault="00603716" w:rsidP="005166E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控制层</w:t>
            </w:r>
            <w:r>
              <w:rPr>
                <w:rFonts w:hint="eastAsia"/>
              </w:rPr>
              <w:t xml:space="preserve"> </w:t>
            </w:r>
            <w:r>
              <w:rPr>
                <w:rFonts w:hint="eastAsia"/>
              </w:rPr>
              <w:t>，</w:t>
            </w:r>
            <w:r w:rsidR="003A6FB1">
              <w:rPr>
                <w:rFonts w:hint="eastAsia"/>
              </w:rPr>
              <w:t>手动更新全表元数据方法</w:t>
            </w:r>
          </w:p>
        </w:tc>
      </w:tr>
    </w:tbl>
    <w:p w14:paraId="5E97022A" w14:textId="77777777" w:rsidR="00603716" w:rsidRDefault="00603716" w:rsidP="00603716">
      <w:pPr>
        <w:ind w:firstLineChars="0" w:firstLine="0"/>
      </w:pPr>
    </w:p>
    <w:p w14:paraId="623B005D" w14:textId="3D973708" w:rsidR="00603716" w:rsidRDefault="00603716" w:rsidP="007D004F">
      <w:pPr>
        <w:pStyle w:val="3"/>
      </w:pPr>
      <w:r>
        <w:rPr>
          <w:rFonts w:hint="eastAsia"/>
        </w:rPr>
        <w:t>控制层</w:t>
      </w:r>
      <w:r w:rsidR="00CF3D9F">
        <w:rPr>
          <w:rFonts w:hint="eastAsia"/>
        </w:rPr>
        <w:t>手动更新全表元数据方法</w:t>
      </w:r>
    </w:p>
    <w:p w14:paraId="0C89DA56" w14:textId="5D0A4FC9" w:rsidR="00603716" w:rsidRPr="005C2BFD" w:rsidRDefault="00603716" w:rsidP="00603716">
      <w:pPr>
        <w:pStyle w:val="HTML"/>
        <w:shd w:val="clear" w:color="auto" w:fill="FFFFFF"/>
        <w:spacing w:line="360" w:lineRule="auto"/>
        <w:ind w:firstLine="420"/>
        <w:rPr>
          <w:rFonts w:ascii="Courier New" w:hAnsi="Courier New" w:cs="Courier New"/>
          <w:color w:val="080808"/>
          <w:sz w:val="20"/>
          <w:szCs w:val="20"/>
        </w:rPr>
      </w:pPr>
      <w:r>
        <w:rPr>
          <w:rFonts w:hint="eastAsia"/>
        </w:rPr>
        <w:t>在</w:t>
      </w:r>
      <w:r w:rsidRPr="005C2BFD">
        <w:rPr>
          <w:rFonts w:ascii="Courier New" w:hAnsi="Courier New" w:cs="Courier New"/>
          <w:color w:val="000000"/>
          <w:sz w:val="20"/>
          <w:szCs w:val="20"/>
        </w:rPr>
        <w:t>TableMetaInfoController</w:t>
      </w:r>
      <w:r w:rsidR="000F1E26">
        <w:rPr>
          <w:rFonts w:ascii="Courier New" w:hAnsi="Courier New" w:cs="Courier New" w:hint="eastAsia"/>
          <w:color w:val="000000"/>
          <w:sz w:val="20"/>
          <w:szCs w:val="20"/>
        </w:rPr>
        <w:t>中添加方法</w:t>
      </w:r>
    </w:p>
    <w:p w14:paraId="2F0E5B88" w14:textId="62D7CBD1" w:rsidR="00574602" w:rsidRPr="00D55509" w:rsidRDefault="00574602" w:rsidP="00574602">
      <w:pPr>
        <w:pStyle w:val="a6"/>
      </w:pPr>
      <w:r w:rsidRPr="00D55509">
        <w:t>@PostMapping("init-tables/{schemaName}/{dt}")</w:t>
      </w:r>
    </w:p>
    <w:p w14:paraId="54DA41B4" w14:textId="4F368C84" w:rsidR="00574602" w:rsidRPr="00D55509" w:rsidRDefault="00574602" w:rsidP="00574602">
      <w:pPr>
        <w:pStyle w:val="a6"/>
      </w:pPr>
      <w:r w:rsidRPr="00D55509">
        <w:t>public String initTableMeta(@PathVariable("schemaName") String schemaName , @PathVariable("dt") String dt  ) throws Exception {</w:t>
      </w:r>
    </w:p>
    <w:p w14:paraId="5417734D" w14:textId="77777777" w:rsidR="00574602" w:rsidRPr="00D55509" w:rsidRDefault="00574602" w:rsidP="00574602">
      <w:pPr>
        <w:pStyle w:val="a6"/>
      </w:pPr>
      <w:r w:rsidRPr="00D55509">
        <w:t xml:space="preserve">        tableMetaInfoService.initTableMeta(schemaName , dt);</w:t>
      </w:r>
    </w:p>
    <w:p w14:paraId="22AF33CE" w14:textId="77777777" w:rsidR="00574602" w:rsidRPr="00D55509" w:rsidRDefault="00574602" w:rsidP="00574602">
      <w:pPr>
        <w:pStyle w:val="a6"/>
      </w:pPr>
      <w:r w:rsidRPr="00D55509">
        <w:t xml:space="preserve">        return "success" ;</w:t>
      </w:r>
    </w:p>
    <w:p w14:paraId="64D16644" w14:textId="113814BC" w:rsidR="00603716" w:rsidRPr="00D55509" w:rsidRDefault="00574602" w:rsidP="00574602">
      <w:pPr>
        <w:pStyle w:val="a6"/>
        <w:rPr>
          <w:sz w:val="13"/>
          <w:szCs w:val="20"/>
        </w:rPr>
      </w:pPr>
      <w:r w:rsidRPr="00D55509">
        <w:t>}</w:t>
      </w:r>
    </w:p>
    <w:p w14:paraId="008CE510" w14:textId="77777777" w:rsidR="00603716" w:rsidRPr="00603716" w:rsidRDefault="00603716" w:rsidP="00603716"/>
    <w:p w14:paraId="202364C1" w14:textId="50F973A8" w:rsidR="00C652BC" w:rsidRPr="00C652BC" w:rsidRDefault="00C652BC" w:rsidP="00064972">
      <w:pPr>
        <w:pStyle w:val="1"/>
      </w:pPr>
      <w:r>
        <w:rPr>
          <w:rFonts w:hint="eastAsia"/>
        </w:rPr>
        <w:lastRenderedPageBreak/>
        <w:t>任务三：</w:t>
      </w:r>
      <w:r w:rsidR="00207184">
        <w:rPr>
          <w:rFonts w:hint="eastAsia"/>
        </w:rPr>
        <w:t>数据治理考评</w:t>
      </w:r>
    </w:p>
    <w:p w14:paraId="22F0D0A1" w14:textId="6ECDDFCB" w:rsidR="0034469E" w:rsidRDefault="00F37451" w:rsidP="0034469E">
      <w:pPr>
        <w:pStyle w:val="2"/>
      </w:pPr>
      <w:r>
        <w:rPr>
          <w:rFonts w:hint="eastAsia"/>
        </w:rPr>
        <w:t>考评指标分析</w:t>
      </w:r>
    </w:p>
    <w:tbl>
      <w:tblPr>
        <w:tblStyle w:val="4-30"/>
        <w:tblW w:w="8472" w:type="dxa"/>
        <w:tblLook w:val="04A0" w:firstRow="1" w:lastRow="0" w:firstColumn="1" w:lastColumn="0" w:noHBand="0" w:noVBand="1"/>
      </w:tblPr>
      <w:tblGrid>
        <w:gridCol w:w="1101"/>
        <w:gridCol w:w="2268"/>
        <w:gridCol w:w="5103"/>
      </w:tblGrid>
      <w:tr w:rsidR="0034469E" w14:paraId="14B0A9F4" w14:textId="77777777" w:rsidTr="006E66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0B808277" w14:textId="77777777" w:rsidR="0034469E" w:rsidRDefault="0034469E" w:rsidP="003F6AFF">
            <w:pPr>
              <w:ind w:firstLineChars="0" w:firstLine="0"/>
              <w:jc w:val="left"/>
            </w:pPr>
            <w:r>
              <w:rPr>
                <w:rFonts w:hint="eastAsia"/>
              </w:rPr>
              <w:t>考评板块</w:t>
            </w:r>
          </w:p>
        </w:tc>
        <w:tc>
          <w:tcPr>
            <w:tcW w:w="2268" w:type="dxa"/>
          </w:tcPr>
          <w:p w14:paraId="5C19B7C4" w14:textId="77777777" w:rsidR="0034469E" w:rsidRDefault="0034469E" w:rsidP="003F6AFF">
            <w:pPr>
              <w:ind w:firstLineChars="0" w:firstLine="0"/>
              <w:jc w:val="left"/>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5103" w:type="dxa"/>
          </w:tcPr>
          <w:p w14:paraId="61ABBE4E" w14:textId="77777777" w:rsidR="0034469E" w:rsidRDefault="0034469E" w:rsidP="003F6AFF">
            <w:pPr>
              <w:ind w:firstLineChars="0" w:firstLine="0"/>
              <w:jc w:val="left"/>
              <w:cnfStyle w:val="100000000000" w:firstRow="1" w:lastRow="0" w:firstColumn="0" w:lastColumn="0" w:oddVBand="0" w:evenVBand="0" w:oddHBand="0" w:evenHBand="0" w:firstRowFirstColumn="0" w:firstRowLastColumn="0" w:lastRowFirstColumn="0" w:lastRowLastColumn="0"/>
            </w:pPr>
            <w:r>
              <w:rPr>
                <w:rFonts w:hint="eastAsia"/>
              </w:rPr>
              <w:t>考评标准</w:t>
            </w:r>
          </w:p>
        </w:tc>
      </w:tr>
      <w:tr w:rsidR="0034469E" w14:paraId="4ABD855F" w14:textId="77777777" w:rsidTr="006E6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874B388" w14:textId="77777777" w:rsidR="0034469E" w:rsidRDefault="0034469E" w:rsidP="003F6AFF">
            <w:pPr>
              <w:ind w:firstLineChars="0" w:firstLine="0"/>
              <w:jc w:val="left"/>
            </w:pPr>
            <w:r>
              <w:rPr>
                <w:rFonts w:hint="eastAsia"/>
              </w:rPr>
              <w:t>规范</w:t>
            </w:r>
          </w:p>
        </w:tc>
        <w:tc>
          <w:tcPr>
            <w:tcW w:w="2268" w:type="dxa"/>
          </w:tcPr>
          <w:p w14:paraId="10184399" w14:textId="77777777" w:rsidR="0034469E" w:rsidRDefault="0034469E" w:rsidP="003F6AFF">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是否有技术</w:t>
            </w:r>
            <w:r>
              <w:t>owner</w:t>
            </w:r>
          </w:p>
        </w:tc>
        <w:tc>
          <w:tcPr>
            <w:tcW w:w="5103" w:type="dxa"/>
          </w:tcPr>
          <w:p w14:paraId="0DE5FA3C"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有</w:t>
            </w:r>
            <w:r>
              <w:rPr>
                <w:rFonts w:hint="eastAsia"/>
              </w:rPr>
              <w:t xml:space="preserve"> </w:t>
            </w:r>
            <w:r>
              <w:rPr>
                <w:rFonts w:hint="eastAsia"/>
              </w:rPr>
              <w:t>则</w:t>
            </w:r>
            <w:r>
              <w:rPr>
                <w:rFonts w:hint="eastAsia"/>
              </w:rPr>
              <w:t>1</w:t>
            </w:r>
            <w:r>
              <w:t>0</w:t>
            </w:r>
            <w:r>
              <w:rPr>
                <w:rFonts w:hint="eastAsia"/>
              </w:rPr>
              <w:t>分</w:t>
            </w:r>
            <w:r>
              <w:t xml:space="preserve"> </w:t>
            </w:r>
            <w:r>
              <w:rPr>
                <w:rFonts w:hint="eastAsia"/>
              </w:rPr>
              <w:t>，</w:t>
            </w:r>
            <w:r>
              <w:t xml:space="preserve"> </w:t>
            </w:r>
            <w:r>
              <w:rPr>
                <w:rFonts w:hint="eastAsia"/>
              </w:rPr>
              <w:t>无则</w:t>
            </w:r>
            <w:r>
              <w:rPr>
                <w:rFonts w:hint="eastAsia"/>
              </w:rPr>
              <w:t>0</w:t>
            </w:r>
            <w:r>
              <w:rPr>
                <w:rFonts w:hint="eastAsia"/>
              </w:rPr>
              <w:t>分</w:t>
            </w:r>
          </w:p>
        </w:tc>
      </w:tr>
      <w:tr w:rsidR="0034469E" w14:paraId="3A35332E" w14:textId="77777777" w:rsidTr="006E66EC">
        <w:tc>
          <w:tcPr>
            <w:cnfStyle w:val="001000000000" w:firstRow="0" w:lastRow="0" w:firstColumn="1" w:lastColumn="0" w:oddVBand="0" w:evenVBand="0" w:oddHBand="0" w:evenHBand="0" w:firstRowFirstColumn="0" w:firstRowLastColumn="0" w:lastRowFirstColumn="0" w:lastRowLastColumn="0"/>
            <w:tcW w:w="1101" w:type="dxa"/>
          </w:tcPr>
          <w:p w14:paraId="63B2627B" w14:textId="77777777" w:rsidR="0034469E" w:rsidRDefault="0034469E" w:rsidP="003F6AFF">
            <w:pPr>
              <w:ind w:firstLineChars="0" w:firstLine="0"/>
              <w:jc w:val="left"/>
            </w:pPr>
          </w:p>
        </w:tc>
        <w:tc>
          <w:tcPr>
            <w:tcW w:w="2268" w:type="dxa"/>
          </w:tcPr>
          <w:p w14:paraId="4D78E1C6" w14:textId="77777777" w:rsidR="0034469E" w:rsidRDefault="0034469E" w:rsidP="003F6AFF">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是否有业务</w:t>
            </w:r>
            <w:r>
              <w:rPr>
                <w:rFonts w:hint="eastAsia"/>
              </w:rPr>
              <w:t xml:space="preserve"> </w:t>
            </w:r>
            <w:r>
              <w:t>owner</w:t>
            </w:r>
          </w:p>
        </w:tc>
        <w:tc>
          <w:tcPr>
            <w:tcW w:w="5103" w:type="dxa"/>
          </w:tcPr>
          <w:p w14:paraId="317A41A5"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有</w:t>
            </w:r>
            <w:r>
              <w:rPr>
                <w:rFonts w:hint="eastAsia"/>
              </w:rPr>
              <w:t xml:space="preserve"> </w:t>
            </w:r>
            <w:r>
              <w:rPr>
                <w:rFonts w:hint="eastAsia"/>
              </w:rPr>
              <w:t>则</w:t>
            </w:r>
            <w:r>
              <w:rPr>
                <w:rFonts w:hint="eastAsia"/>
              </w:rPr>
              <w:t>1</w:t>
            </w:r>
            <w:r>
              <w:t>0</w:t>
            </w:r>
            <w:r>
              <w:rPr>
                <w:rFonts w:hint="eastAsia"/>
              </w:rPr>
              <w:t>分</w:t>
            </w:r>
            <w:r>
              <w:t xml:space="preserve"> </w:t>
            </w:r>
            <w:r>
              <w:rPr>
                <w:rFonts w:hint="eastAsia"/>
              </w:rPr>
              <w:t>，</w:t>
            </w:r>
            <w:r>
              <w:t xml:space="preserve"> </w:t>
            </w:r>
            <w:r>
              <w:rPr>
                <w:rFonts w:hint="eastAsia"/>
              </w:rPr>
              <w:t>无则</w:t>
            </w:r>
            <w:r>
              <w:rPr>
                <w:rFonts w:hint="eastAsia"/>
              </w:rPr>
              <w:t>0</w:t>
            </w:r>
            <w:r>
              <w:rPr>
                <w:rFonts w:hint="eastAsia"/>
              </w:rPr>
              <w:t>分</w:t>
            </w:r>
          </w:p>
        </w:tc>
      </w:tr>
      <w:tr w:rsidR="0034469E" w14:paraId="1A39238A" w14:textId="77777777" w:rsidTr="006E6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5F93631" w14:textId="77777777" w:rsidR="0034469E" w:rsidRDefault="0034469E" w:rsidP="003F6AFF">
            <w:pPr>
              <w:ind w:firstLineChars="0" w:firstLine="0"/>
              <w:jc w:val="left"/>
            </w:pPr>
          </w:p>
        </w:tc>
        <w:tc>
          <w:tcPr>
            <w:tcW w:w="2268" w:type="dxa"/>
          </w:tcPr>
          <w:p w14:paraId="64A0BE68" w14:textId="77777777" w:rsidR="0034469E" w:rsidRDefault="0034469E" w:rsidP="003F6AFF">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表名是否合规</w:t>
            </w:r>
          </w:p>
        </w:tc>
        <w:tc>
          <w:tcPr>
            <w:tcW w:w="5103" w:type="dxa"/>
          </w:tcPr>
          <w:p w14:paraId="05B57600"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参考建数仓表规范</w:t>
            </w:r>
          </w:p>
          <w:p w14:paraId="1D7C85CA"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O</w:t>
            </w:r>
            <w:r>
              <w:t>DS</w:t>
            </w:r>
            <w:r>
              <w:rPr>
                <w:rFonts w:hint="eastAsia"/>
              </w:rPr>
              <w:t>层</w:t>
            </w:r>
            <w:r>
              <w:rPr>
                <w:rFonts w:hint="eastAsia"/>
              </w:rPr>
              <w:t xml:space="preserve"> </w:t>
            </w:r>
            <w:r>
              <w:rPr>
                <w:rFonts w:hint="eastAsia"/>
              </w:rPr>
              <w:t>：</w:t>
            </w:r>
            <w:r>
              <w:rPr>
                <w:rFonts w:hint="eastAsia"/>
              </w:rPr>
              <w:t xml:space="preserve">  </w:t>
            </w:r>
            <w:r>
              <w:rPr>
                <w:rFonts w:hint="eastAsia"/>
              </w:rPr>
              <w:t>开头</w:t>
            </w:r>
            <w:r>
              <w:rPr>
                <w:rFonts w:hint="eastAsia"/>
              </w:rPr>
              <w:t>:</w:t>
            </w:r>
            <w:r>
              <w:t>ods</w:t>
            </w:r>
            <w:r>
              <w:rPr>
                <w:rFonts w:hint="eastAsia"/>
              </w:rPr>
              <w:t xml:space="preserve"> </w:t>
            </w:r>
            <w:r>
              <w:t xml:space="preserve"> </w:t>
            </w:r>
            <w:r>
              <w:rPr>
                <w:rFonts w:hint="eastAsia"/>
              </w:rPr>
              <w:t>结尾</w:t>
            </w:r>
            <w:r>
              <w:t xml:space="preserve"> :inc/full</w:t>
            </w:r>
            <w:r>
              <w:rPr>
                <w:rFonts w:hint="eastAsia"/>
              </w:rPr>
              <w:t xml:space="preserve"> </w:t>
            </w:r>
            <w:r>
              <w:t xml:space="preserve"> </w:t>
            </w:r>
          </w:p>
          <w:p w14:paraId="4D255B2B" w14:textId="77777777" w:rsidR="0034469E" w:rsidRDefault="0034469E" w:rsidP="003F6AFF">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o</w:t>
            </w:r>
            <w:r>
              <w:t>ds_xx_( inc|full)</w:t>
            </w:r>
          </w:p>
          <w:p w14:paraId="2D2750B9"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t>
            </w:r>
            <w:r>
              <w:t>IM</w:t>
            </w:r>
            <w:r>
              <w:rPr>
                <w:rFonts w:hint="eastAsia"/>
              </w:rPr>
              <w:t>层</w:t>
            </w:r>
            <w:r>
              <w:rPr>
                <w:rFonts w:hint="eastAsia"/>
              </w:rPr>
              <w:t xml:space="preserve"> </w:t>
            </w:r>
            <w:r>
              <w:t xml:space="preserve">:  </w:t>
            </w:r>
            <w:r>
              <w:rPr>
                <w:rFonts w:hint="eastAsia"/>
              </w:rPr>
              <w:t xml:space="preserve">   dim</w:t>
            </w:r>
            <w:r>
              <w:rPr>
                <w:rFonts w:hint="eastAsia"/>
              </w:rPr>
              <w:t>开头</w:t>
            </w:r>
            <w:r>
              <w:rPr>
                <w:rFonts w:hint="eastAsia"/>
              </w:rPr>
              <w:t xml:space="preserve"> </w:t>
            </w:r>
            <w:r>
              <w:t xml:space="preserve">    full/zip </w:t>
            </w:r>
            <w:r>
              <w:rPr>
                <w:rFonts w:hint="eastAsia"/>
              </w:rPr>
              <w:t>结尾</w:t>
            </w:r>
            <w:r>
              <w:rPr>
                <w:rFonts w:hint="eastAsia"/>
              </w:rPr>
              <w:t xml:space="preserve"> </w:t>
            </w:r>
          </w:p>
          <w:p w14:paraId="5850835A" w14:textId="77777777" w:rsidR="0034469E" w:rsidRDefault="0034469E" w:rsidP="003F6AFF">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w:t>
            </w:r>
            <w:r>
              <w:t xml:space="preserve"> dim_xx_( zip|full)</w:t>
            </w:r>
          </w:p>
          <w:p w14:paraId="23CBEBBD"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t>
            </w:r>
            <w:r>
              <w:t>WD</w:t>
            </w:r>
            <w:r>
              <w:rPr>
                <w:rFonts w:hint="eastAsia"/>
              </w:rPr>
              <w:t>层</w:t>
            </w:r>
            <w:r>
              <w:rPr>
                <w:rFonts w:hint="eastAsia"/>
              </w:rPr>
              <w:t>:</w:t>
            </w:r>
            <w:r>
              <w:t xml:space="preserve">  </w:t>
            </w:r>
            <w:r>
              <w:rPr>
                <w:rFonts w:hint="eastAsia"/>
              </w:rPr>
              <w:t xml:space="preserve">  </w:t>
            </w:r>
            <w:r>
              <w:t xml:space="preserve">dwd </w:t>
            </w:r>
            <w:r>
              <w:rPr>
                <w:rFonts w:hint="eastAsia"/>
              </w:rPr>
              <w:t>开头</w:t>
            </w:r>
            <w:r>
              <w:rPr>
                <w:rFonts w:hint="eastAsia"/>
              </w:rPr>
              <w:t xml:space="preserve"> </w:t>
            </w:r>
            <w:r>
              <w:t xml:space="preserve"> inc/full </w:t>
            </w:r>
            <w:r>
              <w:rPr>
                <w:rFonts w:hint="eastAsia"/>
              </w:rPr>
              <w:t>结尾</w:t>
            </w:r>
            <w:r>
              <w:t xml:space="preserve"> </w:t>
            </w:r>
            <w:r>
              <w:rPr>
                <w:rFonts w:hint="eastAsia"/>
              </w:rPr>
              <w:t xml:space="preserve"> </w:t>
            </w:r>
          </w:p>
          <w:p w14:paraId="611F758B" w14:textId="77777777" w:rsidR="0034469E" w:rsidRDefault="0034469E" w:rsidP="003F6AFF">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 xml:space="preserve"> </w:t>
            </w:r>
            <w:r>
              <w:t>dwd_xx_xx_(inc|full)</w:t>
            </w:r>
          </w:p>
          <w:p w14:paraId="0EED4511"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DWS</w:t>
            </w:r>
            <w:r>
              <w:rPr>
                <w:rFonts w:hint="eastAsia"/>
              </w:rPr>
              <w:t>层：</w:t>
            </w:r>
            <w:r>
              <w:rPr>
                <w:rFonts w:hint="eastAsia"/>
              </w:rPr>
              <w:t xml:space="preserve">  </w:t>
            </w:r>
            <w:r>
              <w:t>dw</w:t>
            </w:r>
            <w:r>
              <w:rPr>
                <w:rFonts w:hint="eastAsia"/>
              </w:rPr>
              <w:t>s</w:t>
            </w:r>
            <w:r>
              <w:rPr>
                <w:rFonts w:hint="eastAsia"/>
              </w:rPr>
              <w:t>开头</w:t>
            </w:r>
            <w:r>
              <w:rPr>
                <w:rFonts w:hint="eastAsia"/>
              </w:rPr>
              <w:t xml:space="preserve"> </w:t>
            </w:r>
            <w:r>
              <w:t xml:space="preserve"> </w:t>
            </w:r>
          </w:p>
          <w:p w14:paraId="3F7F6269" w14:textId="77777777" w:rsidR="0034469E" w:rsidRDefault="0034469E" w:rsidP="003F6AFF">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t>dws_xx_xx_xx_</w:t>
            </w:r>
            <w:r>
              <w:rPr>
                <w:rFonts w:hint="eastAsia"/>
              </w:rPr>
              <w:t xml:space="preserve"> </w:t>
            </w:r>
            <w:r>
              <w:t>(</w:t>
            </w:r>
            <w:r w:rsidRPr="0022347C">
              <w:rPr>
                <w:rFonts w:hint="eastAsia"/>
              </w:rPr>
              <w:t>1d/nd/td</w:t>
            </w:r>
            <w:r>
              <w:rPr>
                <w:rFonts w:hint="eastAsia"/>
              </w:rPr>
              <w:t>)</w:t>
            </w:r>
            <w:r>
              <w:t xml:space="preserve"> </w:t>
            </w:r>
          </w:p>
          <w:p w14:paraId="14EF29B1"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A</w:t>
            </w:r>
            <w:r>
              <w:t>DS</w:t>
            </w:r>
            <w:r>
              <w:rPr>
                <w:rFonts w:hint="eastAsia"/>
              </w:rPr>
              <w:t>层：</w:t>
            </w:r>
            <w:r>
              <w:rPr>
                <w:rFonts w:hint="eastAsia"/>
              </w:rPr>
              <w:t xml:space="preserve">   </w:t>
            </w:r>
            <w:r>
              <w:t xml:space="preserve">ads </w:t>
            </w:r>
            <w:r>
              <w:rPr>
                <w:rFonts w:hint="eastAsia"/>
              </w:rPr>
              <w:t>开头</w:t>
            </w:r>
          </w:p>
          <w:p w14:paraId="361F3315" w14:textId="77777777" w:rsidR="0034469E" w:rsidRDefault="0034469E" w:rsidP="003F6AFF">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t xml:space="preserve"> ads_xxx</w:t>
            </w:r>
          </w:p>
          <w:p w14:paraId="65F786EA"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t>
            </w:r>
            <w:r>
              <w:t>M</w:t>
            </w:r>
            <w:r>
              <w:rPr>
                <w:rFonts w:hint="eastAsia"/>
              </w:rPr>
              <w:t>层：</w:t>
            </w:r>
            <w:r>
              <w:rPr>
                <w:rFonts w:hint="eastAsia"/>
              </w:rPr>
              <w:t xml:space="preserve">     </w:t>
            </w:r>
            <w:r>
              <w:t>dm</w:t>
            </w:r>
            <w:r>
              <w:rPr>
                <w:rFonts w:hint="eastAsia"/>
              </w:rPr>
              <w:t>开头</w:t>
            </w:r>
          </w:p>
          <w:p w14:paraId="63FFBA7D" w14:textId="77777777" w:rsidR="0034469E" w:rsidRDefault="0034469E" w:rsidP="003F6AFF">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w:t>
            </w:r>
            <w:r>
              <w:t xml:space="preserve"> </w:t>
            </w:r>
            <w:r>
              <w:rPr>
                <w:rFonts w:hint="eastAsia"/>
              </w:rPr>
              <w:t>dm</w:t>
            </w:r>
            <w:r>
              <w:t>_xx</w:t>
            </w:r>
          </w:p>
          <w:p w14:paraId="64A2346F"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t>OTHER</w:t>
            </w:r>
            <w:r>
              <w:rPr>
                <w:rFonts w:hint="eastAsia"/>
              </w:rPr>
              <w:t>：</w:t>
            </w:r>
            <w:r>
              <w:rPr>
                <w:rFonts w:hint="eastAsia"/>
              </w:rPr>
              <w:t xml:space="preserve">  </w:t>
            </w:r>
            <w:r>
              <w:rPr>
                <w:rFonts w:hint="eastAsia"/>
              </w:rPr>
              <w:t>未纳入分层</w:t>
            </w:r>
          </w:p>
          <w:p w14:paraId="3DC27D29"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符合则</w:t>
            </w:r>
            <w:r>
              <w:rPr>
                <w:rFonts w:hint="eastAsia"/>
              </w:rPr>
              <w:t xml:space="preserve"> </w:t>
            </w:r>
            <w:r>
              <w:t>10</w:t>
            </w:r>
            <w:r>
              <w:rPr>
                <w:rFonts w:hint="eastAsia"/>
              </w:rPr>
              <w:t>分，否则</w:t>
            </w:r>
            <w:r>
              <w:rPr>
                <w:rFonts w:hint="eastAsia"/>
              </w:rPr>
              <w:t>0</w:t>
            </w:r>
            <w:r>
              <w:rPr>
                <w:rFonts w:hint="eastAsia"/>
              </w:rPr>
              <w:t>分，未纳入分层给</w:t>
            </w:r>
            <w:r>
              <w:rPr>
                <w:rFonts w:hint="eastAsia"/>
              </w:rPr>
              <w:t>5</w:t>
            </w:r>
            <w:r>
              <w:rPr>
                <w:rFonts w:hint="eastAsia"/>
              </w:rPr>
              <w:t>分</w:t>
            </w:r>
          </w:p>
          <w:p w14:paraId="69486AE1"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p>
        </w:tc>
      </w:tr>
      <w:tr w:rsidR="0034469E" w14:paraId="20210820" w14:textId="77777777" w:rsidTr="006E66EC">
        <w:tc>
          <w:tcPr>
            <w:cnfStyle w:val="001000000000" w:firstRow="0" w:lastRow="0" w:firstColumn="1" w:lastColumn="0" w:oddVBand="0" w:evenVBand="0" w:oddHBand="0" w:evenHBand="0" w:firstRowFirstColumn="0" w:firstRowLastColumn="0" w:lastRowFirstColumn="0" w:lastRowLastColumn="0"/>
            <w:tcW w:w="1101" w:type="dxa"/>
          </w:tcPr>
          <w:p w14:paraId="1D152AE5" w14:textId="77777777" w:rsidR="0034469E" w:rsidRDefault="0034469E" w:rsidP="003F6AFF">
            <w:pPr>
              <w:ind w:firstLineChars="0" w:firstLine="0"/>
              <w:jc w:val="left"/>
            </w:pPr>
          </w:p>
        </w:tc>
        <w:tc>
          <w:tcPr>
            <w:tcW w:w="2268" w:type="dxa"/>
          </w:tcPr>
          <w:p w14:paraId="501B4ACA" w14:textId="77777777" w:rsidR="0034469E" w:rsidRDefault="0034469E" w:rsidP="003F6AFF">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是否有表备注</w:t>
            </w:r>
          </w:p>
        </w:tc>
        <w:tc>
          <w:tcPr>
            <w:tcW w:w="5103" w:type="dxa"/>
          </w:tcPr>
          <w:p w14:paraId="4210F8AE"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有</w:t>
            </w:r>
            <w:r>
              <w:rPr>
                <w:rFonts w:hint="eastAsia"/>
              </w:rPr>
              <w:t xml:space="preserve"> </w:t>
            </w:r>
            <w:r>
              <w:rPr>
                <w:rFonts w:hint="eastAsia"/>
              </w:rPr>
              <w:t>则</w:t>
            </w:r>
            <w:r>
              <w:rPr>
                <w:rFonts w:hint="eastAsia"/>
              </w:rPr>
              <w:t>1</w:t>
            </w:r>
            <w:r>
              <w:t>0</w:t>
            </w:r>
            <w:r>
              <w:rPr>
                <w:rFonts w:hint="eastAsia"/>
              </w:rPr>
              <w:t>分</w:t>
            </w:r>
            <w:r>
              <w:t xml:space="preserve"> </w:t>
            </w:r>
            <w:r>
              <w:rPr>
                <w:rFonts w:hint="eastAsia"/>
              </w:rPr>
              <w:t>，</w:t>
            </w:r>
            <w:r>
              <w:t xml:space="preserve"> </w:t>
            </w:r>
            <w:r>
              <w:rPr>
                <w:rFonts w:hint="eastAsia"/>
              </w:rPr>
              <w:t>无则</w:t>
            </w:r>
            <w:r>
              <w:rPr>
                <w:rFonts w:hint="eastAsia"/>
              </w:rPr>
              <w:t>0</w:t>
            </w:r>
            <w:r>
              <w:rPr>
                <w:rFonts w:hint="eastAsia"/>
              </w:rPr>
              <w:t>分</w:t>
            </w:r>
          </w:p>
        </w:tc>
      </w:tr>
      <w:tr w:rsidR="0034469E" w14:paraId="14342771" w14:textId="77777777" w:rsidTr="006E6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E417018" w14:textId="77777777" w:rsidR="0034469E" w:rsidRDefault="0034469E" w:rsidP="003F6AFF">
            <w:pPr>
              <w:ind w:firstLineChars="0" w:firstLine="0"/>
              <w:jc w:val="left"/>
            </w:pPr>
          </w:p>
        </w:tc>
        <w:tc>
          <w:tcPr>
            <w:tcW w:w="2268" w:type="dxa"/>
          </w:tcPr>
          <w:p w14:paraId="1F76129A" w14:textId="77777777" w:rsidR="0034469E" w:rsidRDefault="0034469E" w:rsidP="003F6AFF">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是否有字段备注</w:t>
            </w:r>
          </w:p>
        </w:tc>
        <w:tc>
          <w:tcPr>
            <w:tcW w:w="5103" w:type="dxa"/>
          </w:tcPr>
          <w:p w14:paraId="0FB4552C"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有备注字段</w:t>
            </w:r>
            <w:r>
              <w:rPr>
                <w:rFonts w:hint="eastAsia"/>
              </w:rPr>
              <w:t>/</w:t>
            </w:r>
            <w:r>
              <w:rPr>
                <w:rFonts w:hint="eastAsia"/>
              </w:rPr>
              <w:t>所有字段</w:t>
            </w:r>
            <w:r>
              <w:rPr>
                <w:rFonts w:hint="eastAsia"/>
              </w:rPr>
              <w:t xml:space="preserve"> </w:t>
            </w:r>
            <w:r>
              <w:t>*10</w:t>
            </w:r>
            <w:r>
              <w:rPr>
                <w:rFonts w:hint="eastAsia"/>
              </w:rPr>
              <w:t>分</w:t>
            </w:r>
          </w:p>
        </w:tc>
      </w:tr>
      <w:tr w:rsidR="0034469E" w14:paraId="2B0C7650" w14:textId="77777777" w:rsidTr="006E66EC">
        <w:tc>
          <w:tcPr>
            <w:cnfStyle w:val="001000000000" w:firstRow="0" w:lastRow="0" w:firstColumn="1" w:lastColumn="0" w:oddVBand="0" w:evenVBand="0" w:oddHBand="0" w:evenHBand="0" w:firstRowFirstColumn="0" w:firstRowLastColumn="0" w:lastRowFirstColumn="0" w:lastRowLastColumn="0"/>
            <w:tcW w:w="1101" w:type="dxa"/>
          </w:tcPr>
          <w:p w14:paraId="2FD9E535" w14:textId="77777777" w:rsidR="0034469E" w:rsidRDefault="0034469E" w:rsidP="003F6AFF">
            <w:pPr>
              <w:ind w:firstLineChars="0" w:firstLine="0"/>
              <w:jc w:val="left"/>
            </w:pPr>
            <w:r>
              <w:rPr>
                <w:rFonts w:hint="eastAsia"/>
              </w:rPr>
              <w:t>存储</w:t>
            </w:r>
          </w:p>
        </w:tc>
        <w:tc>
          <w:tcPr>
            <w:tcW w:w="2268" w:type="dxa"/>
          </w:tcPr>
          <w:p w14:paraId="553ADCD9" w14:textId="77777777" w:rsidR="0034469E" w:rsidRDefault="0034469E" w:rsidP="003F6AFF">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生命周期是否合理</w:t>
            </w:r>
          </w:p>
        </w:tc>
        <w:tc>
          <w:tcPr>
            <w:tcW w:w="5103" w:type="dxa"/>
          </w:tcPr>
          <w:p w14:paraId="4E374C52"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未设定周期类型的</w:t>
            </w:r>
            <w:r>
              <w:rPr>
                <w:rFonts w:hint="eastAsia"/>
              </w:rPr>
              <w:t xml:space="preserve"> </w:t>
            </w:r>
            <w:r>
              <w:rPr>
                <w:rFonts w:hint="eastAsia"/>
              </w:rPr>
              <w:t>给</w:t>
            </w:r>
            <w:r>
              <w:rPr>
                <w:rFonts w:hint="eastAsia"/>
              </w:rPr>
              <w:t xml:space="preserve"> </w:t>
            </w:r>
            <w:r>
              <w:t>0</w:t>
            </w:r>
            <w:r>
              <w:rPr>
                <w:rFonts w:hint="eastAsia"/>
              </w:rPr>
              <w:t>分</w:t>
            </w:r>
          </w:p>
          <w:p w14:paraId="3A77B750"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周期类型为永久、拉链表</w:t>
            </w:r>
            <w:r>
              <w:rPr>
                <w:rFonts w:hint="eastAsia"/>
              </w:rPr>
              <w:t xml:space="preserve"> </w:t>
            </w:r>
            <w:r>
              <w:rPr>
                <w:rFonts w:hint="eastAsia"/>
              </w:rPr>
              <w:t>则给</w:t>
            </w:r>
            <w:r>
              <w:rPr>
                <w:rFonts w:hint="eastAsia"/>
              </w:rPr>
              <w:t>1</w:t>
            </w:r>
            <w:r>
              <w:t>0</w:t>
            </w:r>
            <w:r>
              <w:rPr>
                <w:rFonts w:hint="eastAsia"/>
              </w:rPr>
              <w:t>分</w:t>
            </w:r>
          </w:p>
          <w:p w14:paraId="1DC04385"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周期类型为日分区</w:t>
            </w:r>
            <w:r>
              <w:rPr>
                <w:rFonts w:hint="eastAsia"/>
              </w:rPr>
              <w:t xml:space="preserve"> </w:t>
            </w:r>
            <w:r>
              <w:t>:</w:t>
            </w:r>
          </w:p>
          <w:p w14:paraId="73EAF56B" w14:textId="77777777" w:rsidR="0034469E" w:rsidRDefault="0034469E" w:rsidP="003F6AFF">
            <w:pPr>
              <w:ind w:firstLineChars="300" w:firstLine="630"/>
              <w:cnfStyle w:val="000000000000" w:firstRow="0" w:lastRow="0" w:firstColumn="0" w:lastColumn="0" w:oddVBand="0" w:evenVBand="0" w:oddHBand="0" w:evenHBand="0" w:firstRowFirstColumn="0" w:firstRowLastColumn="0" w:lastRowFirstColumn="0" w:lastRowLastColumn="0"/>
            </w:pPr>
            <w:r>
              <w:rPr>
                <w:rFonts w:hint="eastAsia"/>
              </w:rPr>
              <w:t>无分区信息的给</w:t>
            </w:r>
            <w:r>
              <w:rPr>
                <w:rFonts w:hint="eastAsia"/>
              </w:rPr>
              <w:t>0</w:t>
            </w:r>
            <w:r>
              <w:rPr>
                <w:rFonts w:hint="eastAsia"/>
              </w:rPr>
              <w:t>分</w:t>
            </w:r>
          </w:p>
          <w:p w14:paraId="17D5FB3E"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 xml:space="preserve">  </w:t>
            </w:r>
            <w:r>
              <w:t xml:space="preserve">     </w:t>
            </w:r>
            <w:r>
              <w:rPr>
                <w:rFonts w:hint="eastAsia"/>
              </w:rPr>
              <w:t xml:space="preserve"> </w:t>
            </w:r>
            <w:r>
              <w:t xml:space="preserve">    </w:t>
            </w:r>
            <w:r>
              <w:rPr>
                <w:rFonts w:hint="eastAsia"/>
              </w:rPr>
              <w:t>没设生命周期给</w:t>
            </w:r>
            <w:r>
              <w:rPr>
                <w:rFonts w:hint="eastAsia"/>
              </w:rPr>
              <w:t>0</w:t>
            </w:r>
            <w:r>
              <w:rPr>
                <w:rFonts w:hint="eastAsia"/>
              </w:rPr>
              <w:t>分</w:t>
            </w:r>
          </w:p>
          <w:p w14:paraId="07142642" w14:textId="77777777" w:rsidR="0034469E" w:rsidRDefault="0034469E" w:rsidP="003F6AFF">
            <w:pPr>
              <w:ind w:firstLineChars="300" w:firstLine="630"/>
              <w:cnfStyle w:val="000000000000" w:firstRow="0" w:lastRow="0" w:firstColumn="0" w:lastColumn="0" w:oddVBand="0" w:evenVBand="0" w:oddHBand="0" w:evenHBand="0" w:firstRowFirstColumn="0" w:firstRowLastColumn="0" w:lastRowFirstColumn="0" w:lastRowLastColumn="0"/>
            </w:pPr>
            <w:r>
              <w:rPr>
                <w:rFonts w:hint="eastAsia"/>
              </w:rPr>
              <w:t>周期长度超过建议周期天数</w:t>
            </w:r>
            <w:r>
              <w:rPr>
                <w:rFonts w:hint="eastAsia"/>
              </w:rPr>
              <w:t>{</w:t>
            </w:r>
            <w:r>
              <w:t>days}</w:t>
            </w:r>
            <w:r>
              <w:rPr>
                <w:rFonts w:hint="eastAsia"/>
              </w:rPr>
              <w:t>给</w:t>
            </w:r>
            <w:r>
              <w:t>5</w:t>
            </w:r>
            <w:r>
              <w:rPr>
                <w:rFonts w:hint="eastAsia"/>
              </w:rPr>
              <w:t>分</w:t>
            </w:r>
          </w:p>
        </w:tc>
      </w:tr>
      <w:tr w:rsidR="0034469E" w14:paraId="5E22186C" w14:textId="77777777" w:rsidTr="006E6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823A7B8" w14:textId="77777777" w:rsidR="0034469E" w:rsidRDefault="0034469E" w:rsidP="003F6AFF">
            <w:pPr>
              <w:ind w:firstLineChars="0" w:firstLine="0"/>
              <w:jc w:val="left"/>
            </w:pPr>
          </w:p>
        </w:tc>
        <w:tc>
          <w:tcPr>
            <w:tcW w:w="2268" w:type="dxa"/>
          </w:tcPr>
          <w:p w14:paraId="2AE5EA5A" w14:textId="77777777" w:rsidR="0034469E" w:rsidRDefault="0034469E" w:rsidP="003F6AFF">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是否空表</w:t>
            </w:r>
          </w:p>
        </w:tc>
        <w:tc>
          <w:tcPr>
            <w:tcW w:w="5103" w:type="dxa"/>
          </w:tcPr>
          <w:p w14:paraId="515C547D"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空表则</w:t>
            </w:r>
            <w:r>
              <w:rPr>
                <w:rFonts w:hint="eastAsia"/>
              </w:rPr>
              <w:t>0</w:t>
            </w:r>
            <w:r>
              <w:rPr>
                <w:rFonts w:hint="eastAsia"/>
              </w:rPr>
              <w:t>分</w:t>
            </w:r>
            <w:r>
              <w:rPr>
                <w:rFonts w:hint="eastAsia"/>
              </w:rPr>
              <w:t xml:space="preserve"> </w:t>
            </w:r>
            <w:r>
              <w:rPr>
                <w:rFonts w:hint="eastAsia"/>
              </w:rPr>
              <w:t>，有数据则</w:t>
            </w:r>
            <w:r>
              <w:rPr>
                <w:rFonts w:hint="eastAsia"/>
              </w:rPr>
              <w:t>1</w:t>
            </w:r>
            <w:r>
              <w:t>0</w:t>
            </w:r>
            <w:r>
              <w:rPr>
                <w:rFonts w:hint="eastAsia"/>
              </w:rPr>
              <w:t>分</w:t>
            </w:r>
          </w:p>
        </w:tc>
      </w:tr>
      <w:tr w:rsidR="0034469E" w14:paraId="316A6AE4" w14:textId="77777777" w:rsidTr="006E66EC">
        <w:tc>
          <w:tcPr>
            <w:cnfStyle w:val="001000000000" w:firstRow="0" w:lastRow="0" w:firstColumn="1" w:lastColumn="0" w:oddVBand="0" w:evenVBand="0" w:oddHBand="0" w:evenHBand="0" w:firstRowFirstColumn="0" w:firstRowLastColumn="0" w:lastRowFirstColumn="0" w:lastRowLastColumn="0"/>
            <w:tcW w:w="1101" w:type="dxa"/>
          </w:tcPr>
          <w:p w14:paraId="5D0FDF58" w14:textId="77777777" w:rsidR="0034469E" w:rsidRDefault="0034469E" w:rsidP="003F6AFF">
            <w:pPr>
              <w:ind w:firstLineChars="0" w:firstLine="0"/>
              <w:jc w:val="left"/>
            </w:pPr>
          </w:p>
        </w:tc>
        <w:tc>
          <w:tcPr>
            <w:tcW w:w="2268" w:type="dxa"/>
          </w:tcPr>
          <w:p w14:paraId="44F81354" w14:textId="77777777" w:rsidR="0034469E" w:rsidRDefault="0034469E" w:rsidP="003F6AFF">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是否存在相似表</w:t>
            </w:r>
          </w:p>
        </w:tc>
        <w:tc>
          <w:tcPr>
            <w:tcW w:w="5103" w:type="dxa"/>
          </w:tcPr>
          <w:p w14:paraId="7C0A479E"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同层次两个表字段重复超过</w:t>
            </w:r>
            <w:r>
              <w:rPr>
                <w:rFonts w:hint="eastAsia"/>
              </w:rPr>
              <w:t>{</w:t>
            </w:r>
            <w:r>
              <w:t>percent}%</w:t>
            </w:r>
            <w:r>
              <w:rPr>
                <w:rFonts w:hint="eastAsia"/>
              </w:rPr>
              <w:t>，则给</w:t>
            </w:r>
            <w:r>
              <w:rPr>
                <w:rFonts w:hint="eastAsia"/>
              </w:rPr>
              <w:t>0</w:t>
            </w:r>
            <w:r>
              <w:rPr>
                <w:rFonts w:hint="eastAsia"/>
              </w:rPr>
              <w:t>分，其余给</w:t>
            </w:r>
            <w:r>
              <w:rPr>
                <w:rFonts w:hint="eastAsia"/>
              </w:rPr>
              <w:t>1</w:t>
            </w:r>
            <w:r>
              <w:t>0</w:t>
            </w:r>
            <w:r>
              <w:rPr>
                <w:rFonts w:hint="eastAsia"/>
              </w:rPr>
              <w:t>分</w:t>
            </w:r>
          </w:p>
        </w:tc>
      </w:tr>
      <w:tr w:rsidR="0034469E" w14:paraId="620CC5E5" w14:textId="77777777" w:rsidTr="006E6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A937548" w14:textId="77777777" w:rsidR="0034469E" w:rsidRDefault="0034469E" w:rsidP="003F6AFF">
            <w:pPr>
              <w:ind w:firstLineChars="0" w:firstLine="0"/>
              <w:jc w:val="left"/>
            </w:pPr>
            <w:r>
              <w:rPr>
                <w:rFonts w:hint="eastAsia"/>
              </w:rPr>
              <w:lastRenderedPageBreak/>
              <w:t>计算</w:t>
            </w:r>
          </w:p>
        </w:tc>
        <w:tc>
          <w:tcPr>
            <w:tcW w:w="2268" w:type="dxa"/>
          </w:tcPr>
          <w:p w14:paraId="66073DCB" w14:textId="77777777" w:rsidR="0034469E" w:rsidRDefault="0034469E" w:rsidP="003F6AFF">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是否长期无产出</w:t>
            </w:r>
          </w:p>
        </w:tc>
        <w:tc>
          <w:tcPr>
            <w:tcW w:w="5103" w:type="dxa"/>
          </w:tcPr>
          <w:p w14:paraId="3EDA9181"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一张表</w:t>
            </w:r>
            <w:r>
              <w:t>{days}</w:t>
            </w:r>
            <w:r>
              <w:rPr>
                <w:rFonts w:hint="eastAsia"/>
              </w:rPr>
              <w:t>天内没有产出数据</w:t>
            </w:r>
            <w:r>
              <w:rPr>
                <w:rFonts w:hint="eastAsia"/>
              </w:rPr>
              <w:t xml:space="preserve"> </w:t>
            </w:r>
            <w:r>
              <w:t xml:space="preserve"> </w:t>
            </w:r>
            <w:r>
              <w:rPr>
                <w:rFonts w:hint="eastAsia"/>
              </w:rPr>
              <w:t>则给</w:t>
            </w:r>
            <w:r>
              <w:rPr>
                <w:rFonts w:hint="eastAsia"/>
              </w:rPr>
              <w:t>0</w:t>
            </w:r>
            <w:r>
              <w:rPr>
                <w:rFonts w:hint="eastAsia"/>
              </w:rPr>
              <w:t>分，其余给</w:t>
            </w:r>
            <w:r>
              <w:rPr>
                <w:rFonts w:hint="eastAsia"/>
              </w:rPr>
              <w:t>1</w:t>
            </w:r>
            <w:r>
              <w:t>0</w:t>
            </w:r>
            <w:r>
              <w:rPr>
                <w:rFonts w:hint="eastAsia"/>
              </w:rPr>
              <w:t>分</w:t>
            </w:r>
          </w:p>
        </w:tc>
      </w:tr>
      <w:tr w:rsidR="0034469E" w14:paraId="00E44847" w14:textId="77777777" w:rsidTr="006E66EC">
        <w:tc>
          <w:tcPr>
            <w:cnfStyle w:val="001000000000" w:firstRow="0" w:lastRow="0" w:firstColumn="1" w:lastColumn="0" w:oddVBand="0" w:evenVBand="0" w:oddHBand="0" w:evenHBand="0" w:firstRowFirstColumn="0" w:firstRowLastColumn="0" w:lastRowFirstColumn="0" w:lastRowLastColumn="0"/>
            <w:tcW w:w="1101" w:type="dxa"/>
          </w:tcPr>
          <w:p w14:paraId="1F10DFB3" w14:textId="77777777" w:rsidR="0034469E" w:rsidRDefault="0034469E" w:rsidP="003F6AFF">
            <w:pPr>
              <w:ind w:firstLineChars="0" w:firstLine="0"/>
              <w:jc w:val="left"/>
            </w:pPr>
          </w:p>
        </w:tc>
        <w:tc>
          <w:tcPr>
            <w:tcW w:w="2268" w:type="dxa"/>
          </w:tcPr>
          <w:p w14:paraId="65629304" w14:textId="77777777" w:rsidR="0034469E" w:rsidRDefault="0034469E" w:rsidP="003F6AFF">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是否长期无访问</w:t>
            </w:r>
          </w:p>
        </w:tc>
        <w:tc>
          <w:tcPr>
            <w:tcW w:w="5103" w:type="dxa"/>
          </w:tcPr>
          <w:p w14:paraId="11AEFB1D"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一张表</w:t>
            </w:r>
            <w:r>
              <w:t>{days}</w:t>
            </w:r>
            <w:r>
              <w:rPr>
                <w:rFonts w:hint="eastAsia"/>
              </w:rPr>
              <w:t>天内没有访问</w:t>
            </w:r>
            <w:r>
              <w:rPr>
                <w:rFonts w:hint="eastAsia"/>
              </w:rPr>
              <w:t xml:space="preserve"> </w:t>
            </w:r>
            <w:r>
              <w:rPr>
                <w:rFonts w:hint="eastAsia"/>
              </w:rPr>
              <w:t>则给</w:t>
            </w:r>
            <w:r>
              <w:rPr>
                <w:rFonts w:hint="eastAsia"/>
              </w:rPr>
              <w:t>0</w:t>
            </w:r>
            <w:r>
              <w:rPr>
                <w:rFonts w:hint="eastAsia"/>
              </w:rPr>
              <w:t>分</w:t>
            </w:r>
            <w:r>
              <w:rPr>
                <w:rFonts w:hint="eastAsia"/>
              </w:rPr>
              <w:t xml:space="preserve"> </w:t>
            </w:r>
            <w:r>
              <w:rPr>
                <w:rFonts w:hint="eastAsia"/>
              </w:rPr>
              <w:t>，</w:t>
            </w:r>
            <w:r>
              <w:rPr>
                <w:rFonts w:hint="eastAsia"/>
              </w:rPr>
              <w:t xml:space="preserve"> </w:t>
            </w:r>
            <w:r>
              <w:rPr>
                <w:rFonts w:hint="eastAsia"/>
              </w:rPr>
              <w:t>其余给</w:t>
            </w:r>
            <w:r>
              <w:rPr>
                <w:rFonts w:hint="eastAsia"/>
              </w:rPr>
              <w:t>1</w:t>
            </w:r>
            <w:r>
              <w:t>0</w:t>
            </w:r>
            <w:r>
              <w:rPr>
                <w:rFonts w:hint="eastAsia"/>
              </w:rPr>
              <w:t>分</w:t>
            </w:r>
          </w:p>
        </w:tc>
      </w:tr>
      <w:tr w:rsidR="0034469E" w14:paraId="6F3365AB" w14:textId="77777777" w:rsidTr="006E6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0B57CDF" w14:textId="77777777" w:rsidR="0034469E" w:rsidRDefault="0034469E" w:rsidP="003F6AFF">
            <w:pPr>
              <w:ind w:firstLineChars="0" w:firstLine="0"/>
              <w:jc w:val="left"/>
            </w:pPr>
          </w:p>
        </w:tc>
        <w:tc>
          <w:tcPr>
            <w:tcW w:w="2268" w:type="dxa"/>
          </w:tcPr>
          <w:p w14:paraId="5D844FE0" w14:textId="77777777" w:rsidR="0034469E" w:rsidRDefault="0034469E" w:rsidP="003F6AFF">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计算中是否有报错</w:t>
            </w:r>
          </w:p>
        </w:tc>
        <w:tc>
          <w:tcPr>
            <w:tcW w:w="5103" w:type="dxa"/>
          </w:tcPr>
          <w:p w14:paraId="37F93A03"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检查</w:t>
            </w:r>
            <w:r>
              <w:rPr>
                <w:rFonts w:hint="eastAsia"/>
              </w:rPr>
              <w:t>D</w:t>
            </w:r>
            <w:r>
              <w:t xml:space="preserve">S </w:t>
            </w:r>
            <w:r>
              <w:rPr>
                <w:rFonts w:hint="eastAsia"/>
              </w:rPr>
              <w:t>有报错</w:t>
            </w:r>
            <w:r>
              <w:rPr>
                <w:rFonts w:hint="eastAsia"/>
              </w:rPr>
              <w:t xml:space="preserve"> </w:t>
            </w:r>
            <w:r>
              <w:rPr>
                <w:rFonts w:hint="eastAsia"/>
              </w:rPr>
              <w:t>则给</w:t>
            </w:r>
            <w:r>
              <w:rPr>
                <w:rFonts w:hint="eastAsia"/>
              </w:rPr>
              <w:t>0</w:t>
            </w:r>
            <w:r>
              <w:rPr>
                <w:rFonts w:hint="eastAsia"/>
              </w:rPr>
              <w:t>分，其余给</w:t>
            </w:r>
            <w:r>
              <w:rPr>
                <w:rFonts w:hint="eastAsia"/>
              </w:rPr>
              <w:t>1</w:t>
            </w:r>
            <w:r>
              <w:t>0</w:t>
            </w:r>
            <w:r>
              <w:rPr>
                <w:rFonts w:hint="eastAsia"/>
              </w:rPr>
              <w:t>分</w:t>
            </w:r>
          </w:p>
        </w:tc>
      </w:tr>
      <w:tr w:rsidR="0034469E" w14:paraId="0DC24837" w14:textId="77777777" w:rsidTr="006E66EC">
        <w:tc>
          <w:tcPr>
            <w:cnfStyle w:val="001000000000" w:firstRow="0" w:lastRow="0" w:firstColumn="1" w:lastColumn="0" w:oddVBand="0" w:evenVBand="0" w:oddHBand="0" w:evenHBand="0" w:firstRowFirstColumn="0" w:firstRowLastColumn="0" w:lastRowFirstColumn="0" w:lastRowLastColumn="0"/>
            <w:tcW w:w="1101" w:type="dxa"/>
          </w:tcPr>
          <w:p w14:paraId="21D0567F" w14:textId="77777777" w:rsidR="0034469E" w:rsidRDefault="0034469E" w:rsidP="003F6AFF">
            <w:pPr>
              <w:ind w:firstLineChars="0" w:firstLine="0"/>
              <w:jc w:val="left"/>
            </w:pPr>
          </w:p>
        </w:tc>
        <w:tc>
          <w:tcPr>
            <w:tcW w:w="2268" w:type="dxa"/>
          </w:tcPr>
          <w:p w14:paraId="509305E6" w14:textId="77777777" w:rsidR="0034469E" w:rsidRDefault="0034469E" w:rsidP="003F6AFF">
            <w:pPr>
              <w:ind w:firstLineChars="0" w:firstLine="0"/>
              <w:jc w:val="left"/>
              <w:cnfStyle w:val="000000000000" w:firstRow="0" w:lastRow="0" w:firstColumn="0" w:lastColumn="0" w:oddVBand="0" w:evenVBand="0" w:oddHBand="0" w:evenHBand="0" w:firstRowFirstColumn="0" w:firstRowLastColumn="0" w:lastRowFirstColumn="0" w:lastRowLastColumn="0"/>
            </w:pPr>
            <w:r>
              <w:t>sql</w:t>
            </w:r>
            <w:r>
              <w:rPr>
                <w:rFonts w:hint="eastAsia"/>
              </w:rPr>
              <w:t>是否包含</w:t>
            </w:r>
            <w:r>
              <w:rPr>
                <w:rFonts w:hint="eastAsia"/>
              </w:rPr>
              <w:t>s</w:t>
            </w:r>
            <w:r>
              <w:t>elect *</w:t>
            </w:r>
          </w:p>
        </w:tc>
        <w:tc>
          <w:tcPr>
            <w:tcW w:w="5103" w:type="dxa"/>
          </w:tcPr>
          <w:p w14:paraId="33563880"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t>sql</w:t>
            </w:r>
            <w:r>
              <w:rPr>
                <w:rFonts w:hint="eastAsia"/>
              </w:rPr>
              <w:t>语句中包含</w:t>
            </w:r>
            <w:r>
              <w:rPr>
                <w:rFonts w:hint="eastAsia"/>
              </w:rPr>
              <w:t>s</w:t>
            </w:r>
            <w:r>
              <w:t>elect *</w:t>
            </w:r>
            <w:r>
              <w:rPr>
                <w:rFonts w:hint="eastAsia"/>
              </w:rPr>
              <w:t xml:space="preserve"> </w:t>
            </w:r>
            <w:r>
              <w:t xml:space="preserve">  </w:t>
            </w:r>
            <w:r>
              <w:rPr>
                <w:rFonts w:hint="eastAsia"/>
              </w:rPr>
              <w:t>，给</w:t>
            </w:r>
            <w:r>
              <w:rPr>
                <w:rFonts w:hint="eastAsia"/>
              </w:rPr>
              <w:t>0</w:t>
            </w:r>
            <w:r>
              <w:rPr>
                <w:rFonts w:hint="eastAsia"/>
              </w:rPr>
              <w:t>分，其余给</w:t>
            </w:r>
            <w:r>
              <w:rPr>
                <w:rFonts w:hint="eastAsia"/>
              </w:rPr>
              <w:t>1</w:t>
            </w:r>
            <w:r>
              <w:t>0</w:t>
            </w:r>
            <w:r>
              <w:rPr>
                <w:rFonts w:hint="eastAsia"/>
              </w:rPr>
              <w:t>分</w:t>
            </w:r>
          </w:p>
        </w:tc>
      </w:tr>
      <w:tr w:rsidR="0034469E" w14:paraId="18DBF1C8" w14:textId="77777777" w:rsidTr="006E6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15924EB" w14:textId="77777777" w:rsidR="0034469E" w:rsidRDefault="0034469E" w:rsidP="003F6AFF">
            <w:pPr>
              <w:ind w:firstLineChars="0" w:firstLine="0"/>
              <w:jc w:val="left"/>
            </w:pPr>
          </w:p>
        </w:tc>
        <w:tc>
          <w:tcPr>
            <w:tcW w:w="2268" w:type="dxa"/>
          </w:tcPr>
          <w:p w14:paraId="03EA3B65" w14:textId="77777777" w:rsidR="0034469E" w:rsidRDefault="0034469E" w:rsidP="003F6AFF">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sql</w:t>
            </w:r>
            <w:r>
              <w:rPr>
                <w:rFonts w:hint="eastAsia"/>
              </w:rPr>
              <w:t>是否简单加工</w:t>
            </w:r>
          </w:p>
        </w:tc>
        <w:tc>
          <w:tcPr>
            <w:tcW w:w="5103" w:type="dxa"/>
          </w:tcPr>
          <w:p w14:paraId="4BF53415"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t>sql</w:t>
            </w:r>
            <w:r>
              <w:rPr>
                <w:rFonts w:hint="eastAsia"/>
              </w:rPr>
              <w:t>语句没有任何</w:t>
            </w:r>
            <w:r>
              <w:rPr>
                <w:rFonts w:hint="eastAsia"/>
              </w:rPr>
              <w:t>j</w:t>
            </w:r>
            <w:r>
              <w:t>oin\groupby</w:t>
            </w:r>
            <w:r>
              <w:rPr>
                <w:rFonts w:hint="eastAsia"/>
              </w:rPr>
              <w:t>\</w:t>
            </w:r>
            <w:r>
              <w:t>union\</w:t>
            </w:r>
            <w:r>
              <w:rPr>
                <w:rFonts w:hint="eastAsia"/>
              </w:rPr>
              <w:t>函数的复杂计算，</w:t>
            </w:r>
            <w:r>
              <w:t xml:space="preserve"> </w:t>
            </w:r>
            <w:r>
              <w:rPr>
                <w:rFonts w:hint="eastAsia"/>
              </w:rPr>
              <w:t>且</w:t>
            </w:r>
            <w:r>
              <w:rPr>
                <w:rFonts w:hint="eastAsia"/>
              </w:rPr>
              <w:t xml:space="preserve"> </w:t>
            </w:r>
            <w:r>
              <w:t>where</w:t>
            </w:r>
            <w:r>
              <w:rPr>
                <w:rFonts w:hint="eastAsia"/>
              </w:rPr>
              <w:t>过滤字段皆为分区字段，则视为简单加工，给</w:t>
            </w:r>
            <w:r>
              <w:rPr>
                <w:rFonts w:hint="eastAsia"/>
              </w:rPr>
              <w:t>0</w:t>
            </w:r>
            <w:r>
              <w:rPr>
                <w:rFonts w:hint="eastAsia"/>
              </w:rPr>
              <w:t>分，其余给</w:t>
            </w:r>
            <w:r>
              <w:rPr>
                <w:rFonts w:hint="eastAsia"/>
              </w:rPr>
              <w:t>1</w:t>
            </w:r>
            <w:r>
              <w:t>0</w:t>
            </w:r>
            <w:r>
              <w:rPr>
                <w:rFonts w:hint="eastAsia"/>
              </w:rPr>
              <w:t>分</w:t>
            </w:r>
          </w:p>
        </w:tc>
      </w:tr>
      <w:tr w:rsidR="0034469E" w14:paraId="73D5963A" w14:textId="77777777" w:rsidTr="006E66EC">
        <w:tc>
          <w:tcPr>
            <w:cnfStyle w:val="001000000000" w:firstRow="0" w:lastRow="0" w:firstColumn="1" w:lastColumn="0" w:oddVBand="0" w:evenVBand="0" w:oddHBand="0" w:evenHBand="0" w:firstRowFirstColumn="0" w:firstRowLastColumn="0" w:lastRowFirstColumn="0" w:lastRowLastColumn="0"/>
            <w:tcW w:w="1101" w:type="dxa"/>
          </w:tcPr>
          <w:p w14:paraId="48D74B90" w14:textId="77777777" w:rsidR="0034469E" w:rsidRDefault="0034469E" w:rsidP="003F6AFF">
            <w:pPr>
              <w:ind w:firstLineChars="0" w:firstLine="0"/>
              <w:jc w:val="left"/>
            </w:pPr>
          </w:p>
        </w:tc>
        <w:tc>
          <w:tcPr>
            <w:tcW w:w="2268" w:type="dxa"/>
          </w:tcPr>
          <w:p w14:paraId="067ABF37" w14:textId="77777777" w:rsidR="0034469E" w:rsidRDefault="0034469E" w:rsidP="003F6AFF">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计算中是否存在数据倾斜</w:t>
            </w:r>
          </w:p>
        </w:tc>
        <w:tc>
          <w:tcPr>
            <w:tcW w:w="5103" w:type="dxa"/>
          </w:tcPr>
          <w:p w14:paraId="2E0643AC" w14:textId="77777777" w:rsidR="0034469E" w:rsidRPr="00991DBD"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sidRPr="00991DBD">
              <w:rPr>
                <w:rFonts w:hint="eastAsia"/>
              </w:rPr>
              <w:t>检查是否有数据倾斜，如果某个</w:t>
            </w:r>
            <w:r w:rsidRPr="00991DBD">
              <w:t>stage</w:t>
            </w:r>
            <w:r w:rsidRPr="00991DBD">
              <w:rPr>
                <w:rFonts w:hint="eastAsia"/>
              </w:rPr>
              <w:t>的最大任务耗时超过平均耗时任务耗时的</w:t>
            </w:r>
            <w:r w:rsidRPr="00991DBD">
              <w:t xml:space="preserve">{percent}%, </w:t>
            </w:r>
            <w:r w:rsidRPr="00991DBD">
              <w:rPr>
                <w:rFonts w:hint="eastAsia"/>
              </w:rPr>
              <w:t>只检查耗时超过</w:t>
            </w:r>
            <w:r w:rsidRPr="00991DBD">
              <w:t>{stage_dur_seconds}</w:t>
            </w:r>
            <w:r w:rsidRPr="00991DBD">
              <w:rPr>
                <w:rFonts w:hint="eastAsia"/>
              </w:rPr>
              <w:t>秒的</w:t>
            </w:r>
            <w:r w:rsidRPr="00991DBD">
              <w:t>stage</w:t>
            </w:r>
            <w:r w:rsidRPr="00991DBD">
              <w:rPr>
                <w:rFonts w:hint="eastAsia"/>
              </w:rPr>
              <w:t>。</w:t>
            </w:r>
          </w:p>
          <w:p w14:paraId="415EFB25" w14:textId="77777777" w:rsidR="0034469E" w:rsidRPr="00991DBD"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存在倾斜给</w:t>
            </w:r>
            <w:r>
              <w:rPr>
                <w:rFonts w:hint="eastAsia"/>
              </w:rPr>
              <w:t>0</w:t>
            </w:r>
            <w:r>
              <w:rPr>
                <w:rFonts w:hint="eastAsia"/>
              </w:rPr>
              <w:t>分，不存在给</w:t>
            </w:r>
            <w:r>
              <w:rPr>
                <w:rFonts w:hint="eastAsia"/>
              </w:rPr>
              <w:t>1</w:t>
            </w:r>
            <w:r>
              <w:t>0</w:t>
            </w:r>
            <w:r>
              <w:rPr>
                <w:rFonts w:hint="eastAsia"/>
              </w:rPr>
              <w:t>分。</w:t>
            </w:r>
          </w:p>
        </w:tc>
      </w:tr>
      <w:tr w:rsidR="0034469E" w:rsidRPr="006C5DA1" w14:paraId="5E4DE73A" w14:textId="77777777" w:rsidTr="006E6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3F11C77" w14:textId="77777777" w:rsidR="0034469E" w:rsidRDefault="0034469E" w:rsidP="003F6AFF">
            <w:pPr>
              <w:ind w:firstLineChars="0" w:firstLine="0"/>
              <w:jc w:val="left"/>
            </w:pPr>
            <w:r>
              <w:rPr>
                <w:rFonts w:hint="eastAsia"/>
              </w:rPr>
              <w:t>质量</w:t>
            </w:r>
          </w:p>
        </w:tc>
        <w:tc>
          <w:tcPr>
            <w:tcW w:w="2268" w:type="dxa"/>
          </w:tcPr>
          <w:p w14:paraId="33DDE290" w14:textId="77777777" w:rsidR="0034469E" w:rsidRDefault="0034469E" w:rsidP="003F6AFF">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表产出时效监控</w:t>
            </w:r>
          </w:p>
        </w:tc>
        <w:tc>
          <w:tcPr>
            <w:tcW w:w="5103" w:type="dxa"/>
          </w:tcPr>
          <w:p w14:paraId="62498647"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当日产出时效，超过前</w:t>
            </w:r>
            <w:r>
              <w:rPr>
                <w:rFonts w:hint="eastAsia"/>
              </w:rPr>
              <w:t>{days}</w:t>
            </w:r>
            <w:r>
              <w:rPr>
                <w:rFonts w:hint="eastAsia"/>
              </w:rPr>
              <w:t>天产出时效平均值</w:t>
            </w:r>
            <w:r>
              <w:rPr>
                <w:rFonts w:hint="eastAsia"/>
              </w:rPr>
              <w:t>{</w:t>
            </w:r>
            <w:r>
              <w:t>percent}%</w:t>
            </w:r>
          </w:p>
          <w:p w14:paraId="39B13513"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则给</w:t>
            </w:r>
            <w:r>
              <w:rPr>
                <w:rFonts w:hint="eastAsia"/>
              </w:rPr>
              <w:t>0</w:t>
            </w:r>
            <w:r>
              <w:rPr>
                <w:rFonts w:hint="eastAsia"/>
              </w:rPr>
              <w:t>分，其余</w:t>
            </w:r>
            <w:r>
              <w:rPr>
                <w:rFonts w:hint="eastAsia"/>
              </w:rPr>
              <w:t>1</w:t>
            </w:r>
            <w:r>
              <w:t>0</w:t>
            </w:r>
            <w:r>
              <w:rPr>
                <w:rFonts w:hint="eastAsia"/>
              </w:rPr>
              <w:t>分</w:t>
            </w:r>
          </w:p>
        </w:tc>
      </w:tr>
      <w:tr w:rsidR="0034469E" w:rsidRPr="006C5DA1" w14:paraId="7581524E" w14:textId="77777777" w:rsidTr="006E66EC">
        <w:tc>
          <w:tcPr>
            <w:cnfStyle w:val="001000000000" w:firstRow="0" w:lastRow="0" w:firstColumn="1" w:lastColumn="0" w:oddVBand="0" w:evenVBand="0" w:oddHBand="0" w:evenHBand="0" w:firstRowFirstColumn="0" w:firstRowLastColumn="0" w:lastRowFirstColumn="0" w:lastRowLastColumn="0"/>
            <w:tcW w:w="1101" w:type="dxa"/>
          </w:tcPr>
          <w:p w14:paraId="6DAC874A" w14:textId="77777777" w:rsidR="0034469E" w:rsidRDefault="0034469E" w:rsidP="003F6AFF">
            <w:pPr>
              <w:ind w:firstLineChars="0" w:firstLine="0"/>
              <w:jc w:val="left"/>
            </w:pPr>
          </w:p>
        </w:tc>
        <w:tc>
          <w:tcPr>
            <w:tcW w:w="2268" w:type="dxa"/>
          </w:tcPr>
          <w:p w14:paraId="0ECF1F51" w14:textId="77777777" w:rsidR="0034469E" w:rsidRDefault="0034469E" w:rsidP="003F6AFF">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表产出数据量监控</w:t>
            </w:r>
          </w:p>
        </w:tc>
        <w:tc>
          <w:tcPr>
            <w:tcW w:w="5103" w:type="dxa"/>
          </w:tcPr>
          <w:p w14:paraId="3AF11C99"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必须日分区表</w:t>
            </w:r>
          </w:p>
          <w:p w14:paraId="4EE2FFEF" w14:textId="77777777" w:rsidR="0034469E"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当日产出的数据量，超过前</w:t>
            </w:r>
            <w:r>
              <w:rPr>
                <w:rFonts w:hint="eastAsia"/>
              </w:rPr>
              <w:t>{</w:t>
            </w:r>
            <w:r>
              <w:t>days}</w:t>
            </w:r>
            <w:r>
              <w:rPr>
                <w:rFonts w:hint="eastAsia"/>
              </w:rPr>
              <w:t>天平均产出量</w:t>
            </w:r>
            <w:r>
              <w:rPr>
                <w:rFonts w:hint="eastAsia"/>
              </w:rPr>
              <w:t>{</w:t>
            </w:r>
            <w:r>
              <w:t xml:space="preserve">upper_limit}% </w:t>
            </w:r>
            <w:r>
              <w:rPr>
                <w:rFonts w:hint="eastAsia"/>
              </w:rPr>
              <w:t>，或低于</w:t>
            </w:r>
            <w:r>
              <w:rPr>
                <w:rFonts w:hint="eastAsia"/>
              </w:rPr>
              <w:t>{</w:t>
            </w:r>
            <w:r>
              <w:t xml:space="preserve">lower_limit}%  </w:t>
            </w:r>
            <w:r>
              <w:rPr>
                <w:rFonts w:hint="eastAsia"/>
              </w:rPr>
              <w:t>，则给</w:t>
            </w:r>
            <w:r>
              <w:rPr>
                <w:rFonts w:hint="eastAsia"/>
              </w:rPr>
              <w:t>0</w:t>
            </w:r>
            <w:r>
              <w:rPr>
                <w:rFonts w:hint="eastAsia"/>
              </w:rPr>
              <w:t>分，其余</w:t>
            </w:r>
            <w:r>
              <w:rPr>
                <w:rFonts w:hint="eastAsia"/>
              </w:rPr>
              <w:t>1</w:t>
            </w:r>
            <w:r>
              <w:t>0</w:t>
            </w:r>
            <w:r>
              <w:rPr>
                <w:rFonts w:hint="eastAsia"/>
              </w:rPr>
              <w:t>分</w:t>
            </w:r>
          </w:p>
        </w:tc>
      </w:tr>
      <w:tr w:rsidR="0034469E" w14:paraId="2A5B253D" w14:textId="77777777" w:rsidTr="006E6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D3F7C68" w14:textId="77777777" w:rsidR="0034469E" w:rsidRDefault="0034469E" w:rsidP="003F6AFF">
            <w:pPr>
              <w:ind w:firstLineChars="0" w:firstLine="0"/>
              <w:jc w:val="left"/>
            </w:pPr>
            <w:r>
              <w:rPr>
                <w:rFonts w:hint="eastAsia"/>
              </w:rPr>
              <w:t>安全</w:t>
            </w:r>
          </w:p>
        </w:tc>
        <w:tc>
          <w:tcPr>
            <w:tcW w:w="2268" w:type="dxa"/>
          </w:tcPr>
          <w:p w14:paraId="0794AE93" w14:textId="77777777" w:rsidR="0034469E" w:rsidRDefault="0034469E" w:rsidP="003F6AFF">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是否未明确安全等级</w:t>
            </w:r>
          </w:p>
        </w:tc>
        <w:tc>
          <w:tcPr>
            <w:tcW w:w="5103" w:type="dxa"/>
          </w:tcPr>
          <w:p w14:paraId="6DF9FC90" w14:textId="77777777" w:rsidR="0034469E" w:rsidRDefault="0034469E" w:rsidP="003F6AFF">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未设置</w:t>
            </w:r>
            <w:r>
              <w:rPr>
                <w:rFonts w:hint="eastAsia"/>
              </w:rPr>
              <w:t xml:space="preserve"> </w:t>
            </w:r>
            <w:r>
              <w:t>0</w:t>
            </w:r>
            <w:r>
              <w:rPr>
                <w:rFonts w:hint="eastAsia"/>
              </w:rPr>
              <w:t>分</w:t>
            </w:r>
            <w:r>
              <w:rPr>
                <w:rFonts w:hint="eastAsia"/>
              </w:rPr>
              <w:t xml:space="preserve"> </w:t>
            </w:r>
            <w:r>
              <w:t xml:space="preserve"> </w:t>
            </w:r>
            <w:r>
              <w:rPr>
                <w:rFonts w:hint="eastAsia"/>
              </w:rPr>
              <w:t>其余</w:t>
            </w:r>
            <w:r>
              <w:rPr>
                <w:rFonts w:hint="eastAsia"/>
              </w:rPr>
              <w:t>1</w:t>
            </w:r>
            <w:r>
              <w:t>0</w:t>
            </w:r>
            <w:r>
              <w:rPr>
                <w:rFonts w:hint="eastAsia"/>
              </w:rPr>
              <w:t>分</w:t>
            </w:r>
          </w:p>
        </w:tc>
      </w:tr>
      <w:tr w:rsidR="0034469E" w14:paraId="7BBE250C" w14:textId="77777777" w:rsidTr="006E66EC">
        <w:tc>
          <w:tcPr>
            <w:cnfStyle w:val="001000000000" w:firstRow="0" w:lastRow="0" w:firstColumn="1" w:lastColumn="0" w:oddVBand="0" w:evenVBand="0" w:oddHBand="0" w:evenHBand="0" w:firstRowFirstColumn="0" w:firstRowLastColumn="0" w:lastRowFirstColumn="0" w:lastRowLastColumn="0"/>
            <w:tcW w:w="1101" w:type="dxa"/>
          </w:tcPr>
          <w:p w14:paraId="05B051A2" w14:textId="77777777" w:rsidR="0034469E" w:rsidRDefault="0034469E" w:rsidP="003F6AFF">
            <w:pPr>
              <w:ind w:firstLineChars="0" w:firstLine="0"/>
              <w:jc w:val="left"/>
            </w:pPr>
          </w:p>
        </w:tc>
        <w:tc>
          <w:tcPr>
            <w:tcW w:w="2268" w:type="dxa"/>
          </w:tcPr>
          <w:p w14:paraId="5838575E" w14:textId="77777777" w:rsidR="0034469E" w:rsidRDefault="0034469E" w:rsidP="003F6AFF">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目录文件数据访问权限是否超过建议值</w:t>
            </w:r>
          </w:p>
        </w:tc>
        <w:tc>
          <w:tcPr>
            <w:tcW w:w="5103" w:type="dxa"/>
          </w:tcPr>
          <w:p w14:paraId="047C8EBD" w14:textId="77777777" w:rsidR="0034469E" w:rsidRPr="00C15979"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r w:rsidRPr="00C15979">
              <w:rPr>
                <w:rFonts w:hint="eastAsia"/>
              </w:rPr>
              <w:t>检查该表最高权限的目录或者文件，如果超过文件超过</w:t>
            </w:r>
            <w:r w:rsidRPr="00C15979">
              <w:t>{file_permission}</w:t>
            </w:r>
            <w:r w:rsidRPr="00C15979">
              <w:rPr>
                <w:rFonts w:hint="eastAsia"/>
              </w:rPr>
              <w:t>或者目录超过</w:t>
            </w:r>
            <w:r w:rsidRPr="00C15979">
              <w:t>{dir_permission}</w:t>
            </w:r>
            <w:r w:rsidRPr="00C15979">
              <w:rPr>
                <w:rFonts w:hint="eastAsia"/>
              </w:rPr>
              <w:t>则给</w:t>
            </w:r>
            <w:r w:rsidRPr="00C15979">
              <w:t>0</w:t>
            </w:r>
            <w:r w:rsidRPr="00C15979">
              <w:rPr>
                <w:rFonts w:hint="eastAsia"/>
              </w:rPr>
              <w:t>分</w:t>
            </w:r>
            <w:r w:rsidRPr="00C15979">
              <w:rPr>
                <w:rFonts w:hint="eastAsia"/>
              </w:rPr>
              <w:t xml:space="preserve"> </w:t>
            </w:r>
            <w:r w:rsidRPr="00C15979">
              <w:rPr>
                <w:rFonts w:hint="eastAsia"/>
              </w:rPr>
              <w:t>其余给</w:t>
            </w:r>
            <w:r w:rsidRPr="00C15979">
              <w:t>10</w:t>
            </w:r>
            <w:r w:rsidRPr="00C15979">
              <w:rPr>
                <w:rFonts w:hint="eastAsia"/>
              </w:rPr>
              <w:t>分</w:t>
            </w:r>
          </w:p>
          <w:p w14:paraId="397C971E" w14:textId="77777777" w:rsidR="0034469E" w:rsidRPr="00C15979" w:rsidRDefault="0034469E" w:rsidP="003F6AFF">
            <w:pPr>
              <w:ind w:firstLineChars="0" w:firstLine="0"/>
              <w:cnfStyle w:val="000000000000" w:firstRow="0" w:lastRow="0" w:firstColumn="0" w:lastColumn="0" w:oddVBand="0" w:evenVBand="0" w:oddHBand="0" w:evenHBand="0" w:firstRowFirstColumn="0" w:firstRowLastColumn="0" w:lastRowFirstColumn="0" w:lastRowLastColumn="0"/>
            </w:pPr>
          </w:p>
        </w:tc>
      </w:tr>
    </w:tbl>
    <w:p w14:paraId="159ED789" w14:textId="40B5A6B5" w:rsidR="0003124A" w:rsidRPr="0034469E" w:rsidRDefault="0003124A" w:rsidP="009F5E22">
      <w:pPr>
        <w:ind w:firstLineChars="0" w:firstLine="0"/>
      </w:pPr>
    </w:p>
    <w:p w14:paraId="55076891" w14:textId="4D860F9C" w:rsidR="00515D37" w:rsidRDefault="00BE4E12" w:rsidP="00BE4E12">
      <w:pPr>
        <w:pStyle w:val="2"/>
      </w:pPr>
      <w:r>
        <w:rPr>
          <w:rFonts w:hint="eastAsia"/>
        </w:rPr>
        <w:t>健康分计算规则</w:t>
      </w:r>
    </w:p>
    <w:p w14:paraId="6B8042C7" w14:textId="548DC657" w:rsidR="00515D37" w:rsidRDefault="00B305A8" w:rsidP="00E4129D">
      <w:r>
        <w:rPr>
          <w:rFonts w:hint="eastAsia"/>
        </w:rPr>
        <w:t>计算表的健康分</w:t>
      </w:r>
      <w:r w:rsidR="008C0096">
        <w:rPr>
          <w:rFonts w:hint="eastAsia"/>
        </w:rPr>
        <w:t>（仅参考）</w:t>
      </w:r>
    </w:p>
    <w:p w14:paraId="5DC8F6E5" w14:textId="215F7DD9" w:rsidR="00BA54B1" w:rsidRDefault="00B305A8" w:rsidP="00B305A8">
      <w:pPr>
        <w:ind w:firstLineChars="0" w:firstLine="0"/>
      </w:pPr>
      <w:r>
        <w:t xml:space="preserve">       </w:t>
      </w:r>
      <w:r w:rsidR="004B552D">
        <w:rPr>
          <w:rFonts w:hint="eastAsia"/>
        </w:rPr>
        <w:t>数据表</w:t>
      </w:r>
      <w:r>
        <w:rPr>
          <w:rFonts w:hint="eastAsia"/>
        </w:rPr>
        <w:t>健康分公式</w:t>
      </w:r>
      <w:r>
        <w:rPr>
          <w:rFonts w:hint="eastAsia"/>
        </w:rPr>
        <w:t>=</w:t>
      </w:r>
      <w:r>
        <w:t xml:space="preserve">   </w:t>
      </w:r>
      <w:r w:rsidR="004B552D">
        <w:rPr>
          <w:rFonts w:hint="eastAsia"/>
        </w:rPr>
        <w:t>（</w:t>
      </w:r>
      <w:r>
        <w:t xml:space="preserve">  </w:t>
      </w:r>
      <w:r>
        <w:rPr>
          <w:rFonts w:hint="eastAsia"/>
        </w:rPr>
        <w:t>规范</w:t>
      </w:r>
      <w:r w:rsidR="00BA54B1">
        <w:rPr>
          <w:rFonts w:hint="eastAsia"/>
        </w:rPr>
        <w:t>得分</w:t>
      </w:r>
      <w:r w:rsidR="00BA54B1">
        <w:rPr>
          <w:rFonts w:hint="eastAsia"/>
        </w:rPr>
        <w:t>/</w:t>
      </w:r>
      <w:r w:rsidR="00BA54B1">
        <w:rPr>
          <w:rFonts w:hint="eastAsia"/>
        </w:rPr>
        <w:t>规范总分</w:t>
      </w:r>
      <w:r w:rsidR="00BA54B1">
        <w:rPr>
          <w:rFonts w:hint="eastAsia"/>
        </w:rPr>
        <w:t xml:space="preserve"> </w:t>
      </w:r>
      <w:r w:rsidR="00BA54B1">
        <w:t xml:space="preserve">* </w:t>
      </w:r>
      <w:r w:rsidR="00BA54B1">
        <w:rPr>
          <w:rFonts w:hint="eastAsia"/>
        </w:rPr>
        <w:t>规范权重</w:t>
      </w:r>
    </w:p>
    <w:p w14:paraId="7E6F35BB" w14:textId="6F5CFFA9" w:rsidR="00B305A8" w:rsidRDefault="00BA54B1" w:rsidP="00BA54B1">
      <w:pPr>
        <w:ind w:firstLineChars="800" w:firstLine="1680"/>
      </w:pPr>
      <w:r>
        <w:t xml:space="preserve">+ </w:t>
      </w:r>
      <w:r>
        <w:rPr>
          <w:rFonts w:hint="eastAsia"/>
        </w:rPr>
        <w:t>存储得分</w:t>
      </w:r>
      <w:r>
        <w:rPr>
          <w:rFonts w:hint="eastAsia"/>
        </w:rPr>
        <w:t>/</w:t>
      </w:r>
      <w:r>
        <w:rPr>
          <w:rFonts w:hint="eastAsia"/>
        </w:rPr>
        <w:t>存储总分</w:t>
      </w:r>
      <w:r>
        <w:rPr>
          <w:rFonts w:hint="eastAsia"/>
        </w:rPr>
        <w:t>*</w:t>
      </w:r>
      <w:r>
        <w:rPr>
          <w:rFonts w:hint="eastAsia"/>
        </w:rPr>
        <w:t>存储权重</w:t>
      </w:r>
      <w:r>
        <w:rPr>
          <w:rFonts w:hint="eastAsia"/>
        </w:rPr>
        <w:t xml:space="preserve"> </w:t>
      </w:r>
      <w:r>
        <w:t xml:space="preserve">  </w:t>
      </w:r>
    </w:p>
    <w:p w14:paraId="29200EB7" w14:textId="50513F8F" w:rsidR="00515D37" w:rsidRDefault="00BA54B1" w:rsidP="00BA54B1">
      <w:pPr>
        <w:ind w:left="1260"/>
      </w:pPr>
      <w:r>
        <w:t xml:space="preserve">+ </w:t>
      </w:r>
      <w:r>
        <w:rPr>
          <w:rFonts w:hint="eastAsia"/>
        </w:rPr>
        <w:t>计算得分</w:t>
      </w:r>
      <w:r>
        <w:rPr>
          <w:rFonts w:hint="eastAsia"/>
        </w:rPr>
        <w:t>/</w:t>
      </w:r>
      <w:r>
        <w:rPr>
          <w:rFonts w:hint="eastAsia"/>
        </w:rPr>
        <w:t>计算总分</w:t>
      </w:r>
      <w:r>
        <w:rPr>
          <w:rFonts w:hint="eastAsia"/>
        </w:rPr>
        <w:t>*</w:t>
      </w:r>
      <w:r>
        <w:rPr>
          <w:rFonts w:hint="eastAsia"/>
        </w:rPr>
        <w:t>计算权重</w:t>
      </w:r>
      <w:r>
        <w:rPr>
          <w:rFonts w:hint="eastAsia"/>
        </w:rPr>
        <w:t xml:space="preserve"> </w:t>
      </w:r>
      <w:r>
        <w:t xml:space="preserve"> </w:t>
      </w:r>
    </w:p>
    <w:p w14:paraId="5871B50A" w14:textId="73BC0CFE" w:rsidR="00515D37" w:rsidRDefault="00BA54B1" w:rsidP="00B35D13">
      <w:r>
        <w:tab/>
      </w:r>
      <w:r>
        <w:tab/>
      </w:r>
      <w:r>
        <w:tab/>
        <w:t xml:space="preserve">+ </w:t>
      </w:r>
      <w:r>
        <w:rPr>
          <w:rFonts w:hint="eastAsia"/>
        </w:rPr>
        <w:t>质量得分</w:t>
      </w:r>
      <w:r>
        <w:rPr>
          <w:rFonts w:hint="eastAsia"/>
        </w:rPr>
        <w:t>/</w:t>
      </w:r>
      <w:r>
        <w:rPr>
          <w:rFonts w:hint="eastAsia"/>
        </w:rPr>
        <w:t>质量总分</w:t>
      </w:r>
      <w:r>
        <w:rPr>
          <w:rFonts w:hint="eastAsia"/>
        </w:rPr>
        <w:t>*</w:t>
      </w:r>
      <w:r>
        <w:rPr>
          <w:rFonts w:hint="eastAsia"/>
        </w:rPr>
        <w:t>质量权重</w:t>
      </w:r>
      <w:r>
        <w:rPr>
          <w:rFonts w:hint="eastAsia"/>
        </w:rPr>
        <w:t xml:space="preserve"> </w:t>
      </w:r>
      <w:r>
        <w:t xml:space="preserve"> </w:t>
      </w:r>
    </w:p>
    <w:p w14:paraId="00FD33EA" w14:textId="104C014E" w:rsidR="00515D37" w:rsidRDefault="00BA54B1" w:rsidP="00BA54B1">
      <w:pPr>
        <w:ind w:firstLineChars="800" w:firstLine="1680"/>
      </w:pPr>
      <w:r>
        <w:t xml:space="preserve">+ </w:t>
      </w:r>
      <w:r>
        <w:rPr>
          <w:rFonts w:hint="eastAsia"/>
        </w:rPr>
        <w:t>安全得分</w:t>
      </w:r>
      <w:r>
        <w:rPr>
          <w:rFonts w:hint="eastAsia"/>
        </w:rPr>
        <w:t>/</w:t>
      </w:r>
      <w:r>
        <w:rPr>
          <w:rFonts w:hint="eastAsia"/>
        </w:rPr>
        <w:t>存储总分</w:t>
      </w:r>
      <w:r>
        <w:rPr>
          <w:rFonts w:hint="eastAsia"/>
        </w:rPr>
        <w:t>*</w:t>
      </w:r>
      <w:r>
        <w:rPr>
          <w:rFonts w:hint="eastAsia"/>
        </w:rPr>
        <w:t>安全权重</w:t>
      </w:r>
      <w:r>
        <w:rPr>
          <w:rFonts w:hint="eastAsia"/>
        </w:rPr>
        <w:t xml:space="preserve"> </w:t>
      </w:r>
      <w:r>
        <w:t xml:space="preserve"> </w:t>
      </w:r>
    </w:p>
    <w:p w14:paraId="7F561511" w14:textId="0DA8A8AB" w:rsidR="004B552D" w:rsidRDefault="004B552D" w:rsidP="00AE750C">
      <w:pPr>
        <w:ind w:firstLineChars="800" w:firstLine="1680"/>
      </w:pPr>
      <w:r>
        <w:rPr>
          <w:rFonts w:hint="eastAsia"/>
        </w:rPr>
        <w:lastRenderedPageBreak/>
        <w:t>）</w:t>
      </w:r>
      <w:r>
        <w:rPr>
          <w:rFonts w:hint="eastAsia"/>
        </w:rPr>
        <w:t>*</w:t>
      </w:r>
      <w:r>
        <w:t xml:space="preserve">  </w:t>
      </w:r>
      <w:r>
        <w:rPr>
          <w:rFonts w:hint="eastAsia"/>
        </w:rPr>
        <w:t>数据表权重</w:t>
      </w:r>
      <w:r>
        <w:rPr>
          <w:rFonts w:hint="eastAsia"/>
        </w:rPr>
        <w:t xml:space="preserve"> </w:t>
      </w:r>
    </w:p>
    <w:p w14:paraId="2FE9E2C3" w14:textId="7B263D0D" w:rsidR="00F870A7" w:rsidRDefault="00F870A7" w:rsidP="00F870A7">
      <w:r>
        <w:rPr>
          <w:rFonts w:hint="eastAsia"/>
        </w:rPr>
        <w:t>各个板块权重</w:t>
      </w:r>
    </w:p>
    <w:tbl>
      <w:tblPr>
        <w:tblStyle w:val="3-3"/>
        <w:tblW w:w="0" w:type="auto"/>
        <w:tblBorders>
          <w:insideH w:val="single" w:sz="4" w:space="0" w:color="auto"/>
          <w:insideV w:val="single" w:sz="4" w:space="0" w:color="auto"/>
        </w:tblBorders>
        <w:tblLook w:val="04A0" w:firstRow="1" w:lastRow="0" w:firstColumn="1" w:lastColumn="0" w:noHBand="0" w:noVBand="1"/>
      </w:tblPr>
      <w:tblGrid>
        <w:gridCol w:w="4148"/>
        <w:gridCol w:w="4148"/>
      </w:tblGrid>
      <w:tr w:rsidR="004B552D" w14:paraId="78602B49" w14:textId="77777777" w:rsidTr="00B537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Borders>
              <w:bottom w:val="none" w:sz="0" w:space="0" w:color="auto"/>
              <w:right w:val="none" w:sz="0" w:space="0" w:color="auto"/>
            </w:tcBorders>
          </w:tcPr>
          <w:p w14:paraId="3E4B5A83" w14:textId="235AD32C" w:rsidR="004B552D" w:rsidRDefault="004B552D" w:rsidP="004B552D">
            <w:pPr>
              <w:ind w:firstLineChars="0" w:firstLine="0"/>
            </w:pPr>
            <w:r>
              <w:rPr>
                <w:rFonts w:hint="eastAsia"/>
              </w:rPr>
              <w:t>板块</w:t>
            </w:r>
          </w:p>
        </w:tc>
        <w:tc>
          <w:tcPr>
            <w:tcW w:w="4148" w:type="dxa"/>
          </w:tcPr>
          <w:p w14:paraId="6BDC2ABB" w14:textId="0BA9F3D1" w:rsidR="004B552D" w:rsidRDefault="004B552D" w:rsidP="004B552D">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权重</w:t>
            </w:r>
          </w:p>
        </w:tc>
      </w:tr>
      <w:tr w:rsidR="004B552D" w14:paraId="680E11DE" w14:textId="77777777" w:rsidTr="00B5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top w:val="none" w:sz="0" w:space="0" w:color="auto"/>
              <w:bottom w:val="none" w:sz="0" w:space="0" w:color="auto"/>
              <w:right w:val="none" w:sz="0" w:space="0" w:color="auto"/>
            </w:tcBorders>
          </w:tcPr>
          <w:p w14:paraId="1C698A54" w14:textId="490B3546" w:rsidR="004B552D" w:rsidRDefault="004B552D" w:rsidP="004B552D">
            <w:pPr>
              <w:ind w:firstLineChars="0" w:firstLine="0"/>
            </w:pPr>
            <w:r>
              <w:rPr>
                <w:rFonts w:hint="eastAsia"/>
              </w:rPr>
              <w:t>规范</w:t>
            </w:r>
          </w:p>
        </w:tc>
        <w:tc>
          <w:tcPr>
            <w:tcW w:w="4148" w:type="dxa"/>
            <w:tcBorders>
              <w:top w:val="none" w:sz="0" w:space="0" w:color="auto"/>
              <w:bottom w:val="none" w:sz="0" w:space="0" w:color="auto"/>
            </w:tcBorders>
          </w:tcPr>
          <w:p w14:paraId="17EC8745" w14:textId="507C66C3" w:rsidR="004B552D" w:rsidRDefault="004B552D" w:rsidP="004B552D">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1</w:t>
            </w:r>
            <w:r>
              <w:t>5</w:t>
            </w:r>
          </w:p>
        </w:tc>
      </w:tr>
      <w:tr w:rsidR="004B552D" w14:paraId="033DE562" w14:textId="77777777" w:rsidTr="00B537CA">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7ED06D80" w14:textId="3C7B2124" w:rsidR="004B552D" w:rsidRDefault="004B552D" w:rsidP="004B552D">
            <w:pPr>
              <w:ind w:firstLineChars="0" w:firstLine="0"/>
            </w:pPr>
            <w:r>
              <w:rPr>
                <w:rFonts w:hint="eastAsia"/>
              </w:rPr>
              <w:t>存储</w:t>
            </w:r>
          </w:p>
        </w:tc>
        <w:tc>
          <w:tcPr>
            <w:tcW w:w="4148" w:type="dxa"/>
          </w:tcPr>
          <w:p w14:paraId="1D05D15F" w14:textId="19DEA2D7" w:rsidR="004B552D" w:rsidRDefault="00240F91" w:rsidP="004B552D">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w:t>
            </w:r>
            <w:r>
              <w:t>0</w:t>
            </w:r>
          </w:p>
        </w:tc>
      </w:tr>
      <w:tr w:rsidR="004B552D" w14:paraId="2CF26241" w14:textId="77777777" w:rsidTr="00B5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top w:val="none" w:sz="0" w:space="0" w:color="auto"/>
              <w:bottom w:val="none" w:sz="0" w:space="0" w:color="auto"/>
              <w:right w:val="none" w:sz="0" w:space="0" w:color="auto"/>
            </w:tcBorders>
          </w:tcPr>
          <w:p w14:paraId="78959918" w14:textId="2BAAB930" w:rsidR="004B552D" w:rsidRDefault="004B552D" w:rsidP="004B552D">
            <w:pPr>
              <w:ind w:firstLineChars="0" w:firstLine="0"/>
            </w:pPr>
            <w:r>
              <w:rPr>
                <w:rFonts w:hint="eastAsia"/>
              </w:rPr>
              <w:t>计算</w:t>
            </w:r>
          </w:p>
        </w:tc>
        <w:tc>
          <w:tcPr>
            <w:tcW w:w="4148" w:type="dxa"/>
            <w:tcBorders>
              <w:top w:val="none" w:sz="0" w:space="0" w:color="auto"/>
              <w:bottom w:val="none" w:sz="0" w:space="0" w:color="auto"/>
            </w:tcBorders>
          </w:tcPr>
          <w:p w14:paraId="1E1F2C47" w14:textId="3491EAB4" w:rsidR="004B552D" w:rsidRDefault="00240F91" w:rsidP="004B552D">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3</w:t>
            </w:r>
            <w:r>
              <w:t>0</w:t>
            </w:r>
          </w:p>
        </w:tc>
      </w:tr>
      <w:tr w:rsidR="004B552D" w14:paraId="79746C7F" w14:textId="77777777" w:rsidTr="00B537CA">
        <w:tc>
          <w:tcPr>
            <w:cnfStyle w:val="001000000000" w:firstRow="0" w:lastRow="0" w:firstColumn="1" w:lastColumn="0" w:oddVBand="0" w:evenVBand="0" w:oddHBand="0" w:evenHBand="0" w:firstRowFirstColumn="0" w:firstRowLastColumn="0" w:lastRowFirstColumn="0" w:lastRowLastColumn="0"/>
            <w:tcW w:w="4148" w:type="dxa"/>
            <w:tcBorders>
              <w:right w:val="none" w:sz="0" w:space="0" w:color="auto"/>
            </w:tcBorders>
          </w:tcPr>
          <w:p w14:paraId="69B035DF" w14:textId="6D91A50A" w:rsidR="004B552D" w:rsidRDefault="004B552D" w:rsidP="004B552D">
            <w:pPr>
              <w:ind w:firstLineChars="0" w:firstLine="0"/>
            </w:pPr>
            <w:r>
              <w:rPr>
                <w:rFonts w:hint="eastAsia"/>
              </w:rPr>
              <w:t>质量</w:t>
            </w:r>
          </w:p>
        </w:tc>
        <w:tc>
          <w:tcPr>
            <w:tcW w:w="4148" w:type="dxa"/>
          </w:tcPr>
          <w:p w14:paraId="280F992F" w14:textId="748054A7" w:rsidR="004B552D" w:rsidRDefault="00240F91" w:rsidP="004B552D">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w:t>
            </w:r>
            <w:r>
              <w:t>5</w:t>
            </w:r>
          </w:p>
        </w:tc>
      </w:tr>
      <w:tr w:rsidR="004B552D" w14:paraId="5A3738BF" w14:textId="77777777" w:rsidTr="00B53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top w:val="none" w:sz="0" w:space="0" w:color="auto"/>
              <w:bottom w:val="none" w:sz="0" w:space="0" w:color="auto"/>
              <w:right w:val="none" w:sz="0" w:space="0" w:color="auto"/>
            </w:tcBorders>
          </w:tcPr>
          <w:p w14:paraId="02734ED5" w14:textId="066AADE4" w:rsidR="004B552D" w:rsidRDefault="004B552D" w:rsidP="004B552D">
            <w:pPr>
              <w:ind w:firstLineChars="0" w:firstLine="0"/>
            </w:pPr>
            <w:r>
              <w:rPr>
                <w:rFonts w:hint="eastAsia"/>
              </w:rPr>
              <w:t>安全</w:t>
            </w:r>
          </w:p>
        </w:tc>
        <w:tc>
          <w:tcPr>
            <w:tcW w:w="4148" w:type="dxa"/>
            <w:tcBorders>
              <w:top w:val="none" w:sz="0" w:space="0" w:color="auto"/>
              <w:bottom w:val="none" w:sz="0" w:space="0" w:color="auto"/>
            </w:tcBorders>
          </w:tcPr>
          <w:p w14:paraId="1CA3FD40" w14:textId="29FE88CB" w:rsidR="004B552D" w:rsidRDefault="00240F91" w:rsidP="004B552D">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1</w:t>
            </w:r>
            <w:r w:rsidR="008A78B6">
              <w:t>0</w:t>
            </w:r>
          </w:p>
        </w:tc>
      </w:tr>
    </w:tbl>
    <w:p w14:paraId="3FB59D5A" w14:textId="35656BC4" w:rsidR="00EB6768" w:rsidRDefault="006D58A2" w:rsidP="004B552D">
      <w:r>
        <w:rPr>
          <w:rFonts w:hint="eastAsia"/>
        </w:rPr>
        <w:t>要把每张表</w:t>
      </w:r>
      <w:r w:rsidR="00BE2606">
        <w:rPr>
          <w:rFonts w:hint="eastAsia"/>
        </w:rPr>
        <w:t>的每个指标项进行计算，再按照公式计算数据表的健康分，同时核算到每个技术</w:t>
      </w:r>
      <w:r w:rsidR="00BE2606">
        <w:rPr>
          <w:rFonts w:hint="eastAsia"/>
        </w:rPr>
        <w:t>o</w:t>
      </w:r>
      <w:r w:rsidR="00BE2606">
        <w:t>wner</w:t>
      </w:r>
      <w:r w:rsidR="00BE2606">
        <w:rPr>
          <w:rFonts w:hint="eastAsia"/>
        </w:rPr>
        <w:t>的负责表的总健康分，最终核算为全数仓的总健康分。</w:t>
      </w:r>
    </w:p>
    <w:p w14:paraId="75D83A77" w14:textId="09662AC9" w:rsidR="00E76DD1" w:rsidRDefault="00E76DD1" w:rsidP="00BE4E12">
      <w:pPr>
        <w:pStyle w:val="2"/>
      </w:pPr>
      <w:r>
        <w:rPr>
          <w:rFonts w:hint="eastAsia"/>
        </w:rPr>
        <w:t>执行步骤</w:t>
      </w:r>
      <w:r w:rsidR="00BE4E12">
        <w:rPr>
          <w:rFonts w:hint="eastAsia"/>
        </w:rPr>
        <w:t>分析</w:t>
      </w:r>
    </w:p>
    <w:p w14:paraId="74FCE7BB" w14:textId="1C128847" w:rsidR="00E76DD1" w:rsidRDefault="00C3513E" w:rsidP="00D67411">
      <w:pPr>
        <w:ind w:firstLineChars="0" w:firstLine="0"/>
      </w:pPr>
      <w:r>
        <w:rPr>
          <w:noProof/>
        </w:rPr>
        <w:drawing>
          <wp:inline distT="0" distB="0" distL="0" distR="0" wp14:anchorId="0E02C5A4" wp14:editId="423A81F6">
            <wp:extent cx="5274310" cy="3963035"/>
            <wp:effectExtent l="19050" t="19050" r="21590" b="18415"/>
            <wp:docPr id="761390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90627" name=""/>
                    <pic:cNvPicPr/>
                  </pic:nvPicPr>
                  <pic:blipFill>
                    <a:blip r:embed="rId38"/>
                    <a:stretch>
                      <a:fillRect/>
                    </a:stretch>
                  </pic:blipFill>
                  <pic:spPr>
                    <a:xfrm>
                      <a:off x="0" y="0"/>
                      <a:ext cx="5274310" cy="3963035"/>
                    </a:xfrm>
                    <a:prstGeom prst="rect">
                      <a:avLst/>
                    </a:prstGeom>
                    <a:ln w="6350">
                      <a:solidFill>
                        <a:schemeClr val="tx1"/>
                      </a:solidFill>
                    </a:ln>
                  </pic:spPr>
                </pic:pic>
              </a:graphicData>
            </a:graphic>
          </wp:inline>
        </w:drawing>
      </w:r>
    </w:p>
    <w:p w14:paraId="1FF0D8CA" w14:textId="0A32F265" w:rsidR="00857BFF" w:rsidRPr="00857BFF" w:rsidRDefault="00BE4E12" w:rsidP="00857BFF">
      <w:pPr>
        <w:pStyle w:val="2"/>
      </w:pPr>
      <w:r>
        <w:rPr>
          <w:rFonts w:hint="eastAsia"/>
        </w:rPr>
        <w:t>表结构设计</w:t>
      </w:r>
    </w:p>
    <w:p w14:paraId="5EC3A9B5" w14:textId="126AB43F" w:rsidR="00BE4E12" w:rsidRDefault="00BE4E12" w:rsidP="004B552D">
      <w:r>
        <w:rPr>
          <w:rFonts w:hint="eastAsia"/>
        </w:rPr>
        <w:t>考评指标参数表</w:t>
      </w:r>
    </w:p>
    <w:p w14:paraId="0A29B533" w14:textId="77777777" w:rsidR="000A7A28" w:rsidRDefault="00064972" w:rsidP="00C3513E">
      <w:pPr>
        <w:pStyle w:val="a6"/>
      </w:pPr>
      <w:r w:rsidRPr="00064972">
        <w:t xml:space="preserve">create table </w:t>
      </w:r>
      <w:r w:rsidRPr="00064972">
        <w:rPr>
          <w:color w:val="000000"/>
        </w:rPr>
        <w:t>dga</w:t>
      </w:r>
      <w:r w:rsidRPr="00064972">
        <w:rPr>
          <w:color w:val="080808"/>
        </w:rPr>
        <w:t>.</w:t>
      </w:r>
      <w:r w:rsidRPr="00064972">
        <w:rPr>
          <w:color w:val="000000"/>
        </w:rPr>
        <w:t>governance_metric</w:t>
      </w:r>
      <w:r w:rsidRPr="00064972">
        <w:rPr>
          <w:color w:val="000000"/>
        </w:rPr>
        <w:br/>
      </w:r>
      <w:r w:rsidRPr="00064972">
        <w:rPr>
          <w:color w:val="080808"/>
        </w:rPr>
        <w:t>(</w:t>
      </w:r>
      <w:r w:rsidRPr="00064972">
        <w:rPr>
          <w:color w:val="080808"/>
        </w:rPr>
        <w:br/>
        <w:t xml:space="preserve">    </w:t>
      </w:r>
      <w:r w:rsidR="00C3513E" w:rsidRPr="00C3513E">
        <w:rPr>
          <w:color w:val="871094"/>
        </w:rPr>
        <w:t xml:space="preserve">id                 </w:t>
      </w:r>
      <w:r w:rsidR="00331EA6" w:rsidRPr="00866BDE">
        <w:rPr>
          <w:color w:val="080808"/>
        </w:rPr>
        <w:t xml:space="preserve">bigint </w:t>
      </w:r>
      <w:r w:rsidR="00331EA6" w:rsidRPr="00866BDE">
        <w:t xml:space="preserve">NOT NULL </w:t>
      </w:r>
      <w:r w:rsidR="00331EA6" w:rsidRPr="00866BDE">
        <w:rPr>
          <w:color w:val="080808"/>
        </w:rPr>
        <w:t>AUTO_INCREMENT</w:t>
      </w:r>
      <w:r w:rsidR="00331EA6" w:rsidRPr="00C3513E">
        <w:t xml:space="preserve"> </w:t>
      </w:r>
      <w:r w:rsidR="00C3513E" w:rsidRPr="00C3513E">
        <w:t xml:space="preserve">comment </w:t>
      </w:r>
      <w:r w:rsidR="00C3513E" w:rsidRPr="00C3513E">
        <w:rPr>
          <w:color w:val="067D17"/>
        </w:rPr>
        <w:t>'id'</w:t>
      </w:r>
      <w:r w:rsidR="00034030">
        <w:rPr>
          <w:rFonts w:hint="eastAsia"/>
          <w:color w:val="067D17"/>
        </w:rPr>
        <w:t>,</w:t>
      </w:r>
      <w:r w:rsidR="00C3513E" w:rsidRPr="00C3513E">
        <w:rPr>
          <w:color w:val="080808"/>
        </w:rPr>
        <w:br/>
      </w:r>
      <w:r w:rsidR="00C3513E">
        <w:rPr>
          <w:color w:val="871094"/>
        </w:rPr>
        <w:t xml:space="preserve">    </w:t>
      </w:r>
      <w:r w:rsidR="00C3513E" w:rsidRPr="00C3513E">
        <w:rPr>
          <w:color w:val="871094"/>
        </w:rPr>
        <w:t xml:space="preserve">metric_name        </w:t>
      </w:r>
      <w:r w:rsidR="00C3513E" w:rsidRPr="00C3513E">
        <w:t>varchar</w:t>
      </w:r>
      <w:r w:rsidR="00C3513E" w:rsidRPr="00C3513E">
        <w:rPr>
          <w:color w:val="080808"/>
        </w:rPr>
        <w:t>(</w:t>
      </w:r>
      <w:r w:rsidR="00C3513E" w:rsidRPr="00C3513E">
        <w:rPr>
          <w:color w:val="1750EB"/>
        </w:rPr>
        <w:t>200</w:t>
      </w:r>
      <w:r w:rsidR="00C3513E" w:rsidRPr="00C3513E">
        <w:rPr>
          <w:color w:val="080808"/>
        </w:rPr>
        <w:t xml:space="preserve">)  </w:t>
      </w:r>
      <w:r w:rsidR="00C3513E" w:rsidRPr="00C3513E">
        <w:t xml:space="preserve">null comment </w:t>
      </w:r>
      <w:r w:rsidR="00C3513E" w:rsidRPr="00C3513E">
        <w:rPr>
          <w:color w:val="067D17"/>
        </w:rPr>
        <w:t>'</w:t>
      </w:r>
      <w:r w:rsidR="00C3513E" w:rsidRPr="00C3513E">
        <w:rPr>
          <w:rFonts w:hint="eastAsia"/>
          <w:color w:val="067D17"/>
        </w:rPr>
        <w:t>指标名称</w:t>
      </w:r>
      <w:r w:rsidR="00C3513E" w:rsidRPr="00C3513E">
        <w:rPr>
          <w:color w:val="067D17"/>
        </w:rPr>
        <w:t>'</w:t>
      </w:r>
      <w:r w:rsidR="00C3513E" w:rsidRPr="00C3513E">
        <w:rPr>
          <w:color w:val="080808"/>
        </w:rPr>
        <w:t>,</w:t>
      </w:r>
      <w:r w:rsidR="00C3513E" w:rsidRPr="00C3513E">
        <w:rPr>
          <w:color w:val="080808"/>
        </w:rPr>
        <w:br/>
      </w:r>
      <w:r w:rsidR="00C3513E">
        <w:rPr>
          <w:color w:val="871094"/>
        </w:rPr>
        <w:t xml:space="preserve">    </w:t>
      </w:r>
      <w:r w:rsidR="00C3513E" w:rsidRPr="00C3513E">
        <w:rPr>
          <w:color w:val="871094"/>
        </w:rPr>
        <w:t xml:space="preserve">metric_code        </w:t>
      </w:r>
      <w:r w:rsidR="00C3513E" w:rsidRPr="00C3513E">
        <w:t>varchar</w:t>
      </w:r>
      <w:r w:rsidR="00C3513E" w:rsidRPr="00C3513E">
        <w:rPr>
          <w:color w:val="080808"/>
        </w:rPr>
        <w:t>(</w:t>
      </w:r>
      <w:r w:rsidR="00C3513E" w:rsidRPr="00C3513E">
        <w:rPr>
          <w:color w:val="1750EB"/>
        </w:rPr>
        <w:t>200</w:t>
      </w:r>
      <w:r w:rsidR="00C3513E" w:rsidRPr="00C3513E">
        <w:rPr>
          <w:color w:val="080808"/>
        </w:rPr>
        <w:t xml:space="preserve">)  </w:t>
      </w:r>
      <w:r w:rsidR="00C3513E" w:rsidRPr="00C3513E">
        <w:t xml:space="preserve">null comment </w:t>
      </w:r>
      <w:r w:rsidR="00C3513E" w:rsidRPr="00C3513E">
        <w:rPr>
          <w:color w:val="067D17"/>
        </w:rPr>
        <w:t>'</w:t>
      </w:r>
      <w:r w:rsidR="00C3513E" w:rsidRPr="00C3513E">
        <w:rPr>
          <w:rFonts w:hint="eastAsia"/>
          <w:color w:val="067D17"/>
        </w:rPr>
        <w:t>指标编码</w:t>
      </w:r>
      <w:r w:rsidR="00C3513E" w:rsidRPr="00C3513E">
        <w:rPr>
          <w:color w:val="067D17"/>
        </w:rPr>
        <w:t>'</w:t>
      </w:r>
      <w:r w:rsidR="00C3513E" w:rsidRPr="00C3513E">
        <w:rPr>
          <w:color w:val="080808"/>
        </w:rPr>
        <w:t>,</w:t>
      </w:r>
      <w:r w:rsidR="00C3513E" w:rsidRPr="00C3513E">
        <w:rPr>
          <w:color w:val="080808"/>
        </w:rPr>
        <w:br/>
      </w:r>
      <w:r w:rsidR="00C3513E">
        <w:rPr>
          <w:color w:val="871094"/>
        </w:rPr>
        <w:lastRenderedPageBreak/>
        <w:t xml:space="preserve">    </w:t>
      </w:r>
      <w:r w:rsidR="00C3513E" w:rsidRPr="00C3513E">
        <w:rPr>
          <w:color w:val="871094"/>
        </w:rPr>
        <w:t xml:space="preserve">metric_desc        </w:t>
      </w:r>
      <w:r w:rsidR="00C3513E" w:rsidRPr="00C3513E">
        <w:t>varchar</w:t>
      </w:r>
      <w:r w:rsidR="00C3513E" w:rsidRPr="00C3513E">
        <w:rPr>
          <w:color w:val="080808"/>
        </w:rPr>
        <w:t>(</w:t>
      </w:r>
      <w:r w:rsidR="00C3513E" w:rsidRPr="00C3513E">
        <w:rPr>
          <w:color w:val="1750EB"/>
        </w:rPr>
        <w:t>2000</w:t>
      </w:r>
      <w:r w:rsidR="00C3513E" w:rsidRPr="00C3513E">
        <w:rPr>
          <w:color w:val="080808"/>
        </w:rPr>
        <w:t xml:space="preserve">) </w:t>
      </w:r>
      <w:r w:rsidR="00C3513E" w:rsidRPr="00C3513E">
        <w:t xml:space="preserve">null comment </w:t>
      </w:r>
      <w:r w:rsidR="00C3513E" w:rsidRPr="00C3513E">
        <w:rPr>
          <w:color w:val="067D17"/>
        </w:rPr>
        <w:t>'</w:t>
      </w:r>
      <w:r w:rsidR="00C3513E" w:rsidRPr="00C3513E">
        <w:rPr>
          <w:rFonts w:hint="eastAsia"/>
          <w:color w:val="067D17"/>
        </w:rPr>
        <w:t>指标描述</w:t>
      </w:r>
      <w:r w:rsidR="00C3513E" w:rsidRPr="00C3513E">
        <w:rPr>
          <w:color w:val="067D17"/>
        </w:rPr>
        <w:t>'</w:t>
      </w:r>
      <w:r w:rsidR="00C3513E" w:rsidRPr="00C3513E">
        <w:rPr>
          <w:color w:val="080808"/>
        </w:rPr>
        <w:t>,</w:t>
      </w:r>
      <w:r w:rsidR="00C3513E" w:rsidRPr="00C3513E">
        <w:rPr>
          <w:color w:val="080808"/>
        </w:rPr>
        <w:br/>
      </w:r>
      <w:r w:rsidR="00C3513E">
        <w:rPr>
          <w:color w:val="871094"/>
        </w:rPr>
        <w:t xml:space="preserve">    </w:t>
      </w:r>
      <w:r w:rsidR="00C3513E" w:rsidRPr="00C3513E">
        <w:rPr>
          <w:color w:val="871094"/>
        </w:rPr>
        <w:t xml:space="preserve">governance_type    </w:t>
      </w:r>
      <w:r w:rsidR="00C3513E" w:rsidRPr="00C3513E">
        <w:t>varchar</w:t>
      </w:r>
      <w:r w:rsidR="00C3513E" w:rsidRPr="00C3513E">
        <w:rPr>
          <w:color w:val="080808"/>
        </w:rPr>
        <w:t>(</w:t>
      </w:r>
      <w:r w:rsidR="00C3513E" w:rsidRPr="00C3513E">
        <w:rPr>
          <w:color w:val="1750EB"/>
        </w:rPr>
        <w:t>20</w:t>
      </w:r>
      <w:r w:rsidR="00C3513E" w:rsidRPr="00C3513E">
        <w:rPr>
          <w:color w:val="080808"/>
        </w:rPr>
        <w:t xml:space="preserve">)   </w:t>
      </w:r>
      <w:r w:rsidR="00C3513E" w:rsidRPr="00C3513E">
        <w:t xml:space="preserve">null comment </w:t>
      </w:r>
      <w:r w:rsidR="00C3513E" w:rsidRPr="00C3513E">
        <w:rPr>
          <w:color w:val="067D17"/>
        </w:rPr>
        <w:t>'</w:t>
      </w:r>
      <w:r w:rsidR="00C3513E" w:rsidRPr="00C3513E">
        <w:rPr>
          <w:rFonts w:hint="eastAsia"/>
          <w:color w:val="067D17"/>
        </w:rPr>
        <w:t>治理类型</w:t>
      </w:r>
      <w:r w:rsidR="00C3513E" w:rsidRPr="00C3513E">
        <w:rPr>
          <w:color w:val="067D17"/>
        </w:rPr>
        <w:t>'</w:t>
      </w:r>
      <w:r w:rsidR="00C3513E" w:rsidRPr="00C3513E">
        <w:rPr>
          <w:color w:val="080808"/>
        </w:rPr>
        <w:t>,</w:t>
      </w:r>
      <w:r w:rsidR="00C3513E" w:rsidRPr="00C3513E">
        <w:rPr>
          <w:color w:val="080808"/>
        </w:rPr>
        <w:br/>
      </w:r>
      <w:r w:rsidR="00C3513E">
        <w:rPr>
          <w:color w:val="871094"/>
        </w:rPr>
        <w:t xml:space="preserve">    </w:t>
      </w:r>
      <w:r w:rsidR="00C3513E" w:rsidRPr="00C3513E">
        <w:rPr>
          <w:color w:val="871094"/>
        </w:rPr>
        <w:t xml:space="preserve">metric_params_json </w:t>
      </w:r>
      <w:r w:rsidR="00C3513E" w:rsidRPr="00C3513E">
        <w:t>varchar</w:t>
      </w:r>
      <w:r w:rsidR="00C3513E" w:rsidRPr="00C3513E">
        <w:rPr>
          <w:color w:val="080808"/>
        </w:rPr>
        <w:t>(</w:t>
      </w:r>
      <w:r w:rsidR="00C3513E" w:rsidRPr="00C3513E">
        <w:rPr>
          <w:color w:val="1750EB"/>
        </w:rPr>
        <w:t>2000</w:t>
      </w:r>
      <w:r w:rsidR="00C3513E" w:rsidRPr="00C3513E">
        <w:rPr>
          <w:color w:val="080808"/>
        </w:rPr>
        <w:t xml:space="preserve">) </w:t>
      </w:r>
      <w:r w:rsidR="00C3513E" w:rsidRPr="00C3513E">
        <w:t xml:space="preserve">null comment </w:t>
      </w:r>
      <w:r w:rsidR="00C3513E" w:rsidRPr="00C3513E">
        <w:rPr>
          <w:color w:val="067D17"/>
        </w:rPr>
        <w:t>'</w:t>
      </w:r>
      <w:r w:rsidR="00C3513E" w:rsidRPr="00C3513E">
        <w:rPr>
          <w:rFonts w:hint="eastAsia"/>
          <w:color w:val="067D17"/>
        </w:rPr>
        <w:t>指标参数</w:t>
      </w:r>
      <w:r w:rsidR="00C3513E" w:rsidRPr="00C3513E">
        <w:rPr>
          <w:color w:val="067D17"/>
        </w:rPr>
        <w:t>'</w:t>
      </w:r>
      <w:r w:rsidR="00C3513E" w:rsidRPr="00C3513E">
        <w:rPr>
          <w:color w:val="080808"/>
        </w:rPr>
        <w:t>,</w:t>
      </w:r>
      <w:r w:rsidR="00C3513E" w:rsidRPr="00C3513E">
        <w:rPr>
          <w:color w:val="080808"/>
        </w:rPr>
        <w:br/>
      </w:r>
      <w:r w:rsidR="00C3513E">
        <w:rPr>
          <w:color w:val="871094"/>
        </w:rPr>
        <w:t xml:space="preserve">    </w:t>
      </w:r>
      <w:r w:rsidR="00C3513E" w:rsidRPr="00C3513E">
        <w:rPr>
          <w:color w:val="871094"/>
        </w:rPr>
        <w:t xml:space="preserve">governance_url     </w:t>
      </w:r>
      <w:r w:rsidR="00C3513E" w:rsidRPr="00C3513E">
        <w:t>varchar</w:t>
      </w:r>
      <w:r w:rsidR="00C3513E" w:rsidRPr="00C3513E">
        <w:rPr>
          <w:color w:val="080808"/>
        </w:rPr>
        <w:t>(</w:t>
      </w:r>
      <w:r w:rsidR="00C3513E" w:rsidRPr="00C3513E">
        <w:rPr>
          <w:color w:val="1750EB"/>
        </w:rPr>
        <w:t>500</w:t>
      </w:r>
      <w:r w:rsidR="00C3513E" w:rsidRPr="00C3513E">
        <w:rPr>
          <w:color w:val="080808"/>
        </w:rPr>
        <w:t xml:space="preserve">)  </w:t>
      </w:r>
      <w:r w:rsidR="00C3513E" w:rsidRPr="00C3513E">
        <w:t xml:space="preserve">null comment </w:t>
      </w:r>
      <w:r w:rsidR="00C3513E" w:rsidRPr="00C3513E">
        <w:rPr>
          <w:color w:val="067D17"/>
        </w:rPr>
        <w:t>'</w:t>
      </w:r>
      <w:r w:rsidR="00C3513E" w:rsidRPr="00C3513E">
        <w:rPr>
          <w:rFonts w:hint="eastAsia"/>
          <w:color w:val="067D17"/>
        </w:rPr>
        <w:t>治理连接</w:t>
      </w:r>
      <w:r w:rsidR="00C3513E" w:rsidRPr="00C3513E">
        <w:rPr>
          <w:color w:val="067D17"/>
        </w:rPr>
        <w:t>'</w:t>
      </w:r>
      <w:r w:rsidR="00C3513E" w:rsidRPr="00C3513E">
        <w:rPr>
          <w:color w:val="080808"/>
        </w:rPr>
        <w:t>,</w:t>
      </w:r>
      <w:r w:rsidR="00C3513E" w:rsidRPr="00C3513E">
        <w:rPr>
          <w:color w:val="080808"/>
        </w:rPr>
        <w:br/>
      </w:r>
      <w:r w:rsidR="00C3513E">
        <w:rPr>
          <w:color w:val="871094"/>
        </w:rPr>
        <w:t xml:space="preserve">    </w:t>
      </w:r>
      <w:r w:rsidR="00C3513E" w:rsidRPr="00C3513E">
        <w:rPr>
          <w:color w:val="871094"/>
        </w:rPr>
        <w:t xml:space="preserve">skip_assess_tables </w:t>
      </w:r>
      <w:r w:rsidR="00C3513E" w:rsidRPr="00C3513E">
        <w:t>varchar</w:t>
      </w:r>
      <w:r w:rsidR="00C3513E" w:rsidRPr="00C3513E">
        <w:rPr>
          <w:color w:val="080808"/>
        </w:rPr>
        <w:t>(</w:t>
      </w:r>
      <w:r w:rsidR="00C3513E" w:rsidRPr="00C3513E">
        <w:rPr>
          <w:color w:val="1750EB"/>
        </w:rPr>
        <w:t>2000</w:t>
      </w:r>
      <w:r w:rsidR="00C3513E" w:rsidRPr="00C3513E">
        <w:rPr>
          <w:color w:val="080808"/>
        </w:rPr>
        <w:t xml:space="preserve">) </w:t>
      </w:r>
      <w:r w:rsidR="00C3513E" w:rsidRPr="00C3513E">
        <w:t xml:space="preserve">null comment </w:t>
      </w:r>
      <w:r w:rsidR="00C3513E" w:rsidRPr="00C3513E">
        <w:rPr>
          <w:color w:val="067D17"/>
        </w:rPr>
        <w:t>'</w:t>
      </w:r>
      <w:r w:rsidR="00C3513E" w:rsidRPr="00C3513E">
        <w:rPr>
          <w:rFonts w:hint="eastAsia"/>
          <w:color w:val="067D17"/>
        </w:rPr>
        <w:t>跳过考评的表名</w:t>
      </w:r>
      <w:r w:rsidR="00C3513E" w:rsidRPr="00C3513E">
        <w:rPr>
          <w:color w:val="067D17"/>
        </w:rPr>
        <w:t>(</w:t>
      </w:r>
      <w:r w:rsidR="00C3513E" w:rsidRPr="00C3513E">
        <w:rPr>
          <w:rFonts w:hint="eastAsia"/>
          <w:color w:val="067D17"/>
        </w:rPr>
        <w:t>多表逗号分割</w:t>
      </w:r>
      <w:r w:rsidR="00C3513E" w:rsidRPr="00C3513E">
        <w:rPr>
          <w:color w:val="067D17"/>
        </w:rPr>
        <w:t>)'</w:t>
      </w:r>
      <w:r w:rsidR="00C3513E" w:rsidRPr="00C3513E">
        <w:rPr>
          <w:color w:val="080808"/>
        </w:rPr>
        <w:t>,</w:t>
      </w:r>
      <w:r w:rsidR="00C3513E" w:rsidRPr="00C3513E">
        <w:rPr>
          <w:color w:val="080808"/>
        </w:rPr>
        <w:br/>
      </w:r>
      <w:r w:rsidR="00C3513E">
        <w:rPr>
          <w:color w:val="871094"/>
        </w:rPr>
        <w:t xml:space="preserve">    </w:t>
      </w:r>
      <w:r w:rsidR="00C3513E" w:rsidRPr="00C3513E">
        <w:rPr>
          <w:color w:val="871094"/>
        </w:rPr>
        <w:t xml:space="preserve">is_disabled        </w:t>
      </w:r>
      <w:r w:rsidR="00C3513E" w:rsidRPr="00C3513E">
        <w:t>varchar</w:t>
      </w:r>
      <w:r w:rsidR="00C3513E" w:rsidRPr="00C3513E">
        <w:rPr>
          <w:color w:val="080808"/>
        </w:rPr>
        <w:t>(</w:t>
      </w:r>
      <w:r w:rsidR="00C3513E" w:rsidRPr="00C3513E">
        <w:rPr>
          <w:color w:val="1750EB"/>
        </w:rPr>
        <w:t>1</w:t>
      </w:r>
      <w:r w:rsidR="00C3513E" w:rsidRPr="00C3513E">
        <w:rPr>
          <w:color w:val="080808"/>
        </w:rPr>
        <w:t xml:space="preserve">)    </w:t>
      </w:r>
      <w:r w:rsidR="00C3513E" w:rsidRPr="00C3513E">
        <w:t xml:space="preserve">null comment </w:t>
      </w:r>
      <w:r w:rsidR="00C3513E" w:rsidRPr="00C3513E">
        <w:rPr>
          <w:color w:val="067D17"/>
        </w:rPr>
        <w:t>'</w:t>
      </w:r>
      <w:r w:rsidR="00C3513E" w:rsidRPr="00C3513E">
        <w:rPr>
          <w:rFonts w:hint="eastAsia"/>
          <w:color w:val="067D17"/>
        </w:rPr>
        <w:t>是否启用</w:t>
      </w:r>
      <w:r w:rsidR="00C3513E" w:rsidRPr="00C3513E">
        <w:rPr>
          <w:color w:val="067D17"/>
        </w:rPr>
        <w:t>'</w:t>
      </w:r>
      <w:r w:rsidR="000A7A28">
        <w:rPr>
          <w:rFonts w:hint="eastAsia"/>
          <w:color w:val="067D17"/>
        </w:rPr>
        <w:t>,</w:t>
      </w:r>
      <w:r w:rsidR="000A7A28" w:rsidRPr="000A7A28">
        <w:t xml:space="preserve"> </w:t>
      </w:r>
    </w:p>
    <w:p w14:paraId="4904295E" w14:textId="29284D49" w:rsidR="00C3513E" w:rsidRPr="00C3513E" w:rsidRDefault="000A7A28" w:rsidP="000A7A28">
      <w:pPr>
        <w:pStyle w:val="a6"/>
        <w:ind w:firstLineChars="250" w:firstLine="375"/>
        <w:rPr>
          <w:color w:val="080808"/>
        </w:rPr>
      </w:pPr>
      <w:r w:rsidRPr="00866BDE">
        <w:t xml:space="preserve">PRIMARY KEY </w:t>
      </w:r>
      <w:r w:rsidRPr="00866BDE">
        <w:rPr>
          <w:color w:val="080808"/>
        </w:rPr>
        <w:t>(</w:t>
      </w:r>
      <w:r w:rsidRPr="00866BDE">
        <w:rPr>
          <w:color w:val="871094"/>
        </w:rPr>
        <w:t>`id`</w:t>
      </w:r>
      <w:r w:rsidRPr="00866BDE">
        <w:rPr>
          <w:color w:val="080808"/>
        </w:rPr>
        <w:t>)</w:t>
      </w:r>
    </w:p>
    <w:p w14:paraId="4BEE6813" w14:textId="0D8E5EE1" w:rsidR="00064972" w:rsidRPr="00064972" w:rsidRDefault="00064972" w:rsidP="00C3513E">
      <w:pPr>
        <w:pStyle w:val="a6"/>
        <w:rPr>
          <w:color w:val="080808"/>
        </w:rPr>
      </w:pPr>
      <w:r w:rsidRPr="00064972">
        <w:rPr>
          <w:color w:val="080808"/>
        </w:rPr>
        <w:t>)</w:t>
      </w:r>
      <w:r w:rsidR="008F6842" w:rsidRPr="008F6842">
        <w:rPr>
          <w:color w:val="080808"/>
        </w:rPr>
        <w:t xml:space="preserve"> </w:t>
      </w:r>
      <w:r w:rsidR="008F6842" w:rsidRPr="00866BDE">
        <w:rPr>
          <w:color w:val="080808"/>
        </w:rPr>
        <w:t>ENGINE=InnoDB AUTO_INCREMENT=</w:t>
      </w:r>
      <w:r w:rsidR="008F6842">
        <w:rPr>
          <w:rFonts w:hint="eastAsia"/>
          <w:color w:val="1750EB"/>
        </w:rPr>
        <w:t>1</w:t>
      </w:r>
      <w:r w:rsidR="008F6842" w:rsidRPr="00866BDE">
        <w:rPr>
          <w:color w:val="1750EB"/>
        </w:rPr>
        <w:t xml:space="preserve"> </w:t>
      </w:r>
      <w:r w:rsidR="008F6842" w:rsidRPr="00866BDE">
        <w:t xml:space="preserve">DEFAULT </w:t>
      </w:r>
      <w:r w:rsidR="008F6842" w:rsidRPr="00866BDE">
        <w:rPr>
          <w:color w:val="080808"/>
        </w:rPr>
        <w:t>CHARSET=utf8mb</w:t>
      </w:r>
      <w:r w:rsidR="008F6842">
        <w:rPr>
          <w:color w:val="080808"/>
        </w:rPr>
        <w:t>4</w:t>
      </w:r>
      <w:r w:rsidR="008F6842">
        <w:rPr>
          <w:rFonts w:hint="eastAsia"/>
          <w:color w:val="080808"/>
        </w:rPr>
        <w:t xml:space="preserve"> </w:t>
      </w:r>
      <w:r w:rsidR="008F6842" w:rsidRPr="00866BDE">
        <w:rPr>
          <w:color w:val="080808"/>
        </w:rPr>
        <w:t>COMMENT</w:t>
      </w:r>
      <w:r w:rsidR="008F6842" w:rsidRPr="00064972">
        <w:rPr>
          <w:color w:val="067D17"/>
        </w:rPr>
        <w:t xml:space="preserve"> </w:t>
      </w:r>
      <w:r w:rsidRPr="00064972">
        <w:rPr>
          <w:color w:val="067D17"/>
        </w:rPr>
        <w:t>'</w:t>
      </w:r>
      <w:r w:rsidRPr="00064972">
        <w:rPr>
          <w:rFonts w:ascii="宋体" w:hAnsi="宋体" w:hint="eastAsia"/>
          <w:color w:val="067D17"/>
        </w:rPr>
        <w:t>考评指标参数表</w:t>
      </w:r>
      <w:r w:rsidRPr="00064972">
        <w:rPr>
          <w:color w:val="067D17"/>
        </w:rPr>
        <w:t>'</w:t>
      </w:r>
      <w:r w:rsidRPr="00064972">
        <w:rPr>
          <w:color w:val="080808"/>
        </w:rPr>
        <w:t>;</w:t>
      </w:r>
    </w:p>
    <w:p w14:paraId="73B03276" w14:textId="687BE1F2" w:rsidR="00F45914" w:rsidRDefault="00F45914" w:rsidP="004B552D">
      <w:r>
        <w:rPr>
          <w:rFonts w:hint="eastAsia"/>
        </w:rPr>
        <w:t>考评指标类别权重表</w:t>
      </w:r>
    </w:p>
    <w:p w14:paraId="15741C58" w14:textId="504406C2" w:rsidR="00866BDE" w:rsidRPr="00866BDE" w:rsidRDefault="00866BDE" w:rsidP="00866BDE">
      <w:pPr>
        <w:pStyle w:val="a6"/>
        <w:rPr>
          <w:color w:val="080808"/>
        </w:rPr>
      </w:pPr>
      <w:r w:rsidRPr="00866BDE">
        <w:t xml:space="preserve">CREATE TABLE </w:t>
      </w:r>
      <w:r w:rsidRPr="00866BDE">
        <w:rPr>
          <w:color w:val="000000"/>
        </w:rPr>
        <w:t xml:space="preserve">`governance_type` </w:t>
      </w:r>
      <w:r w:rsidRPr="00866BDE">
        <w:rPr>
          <w:color w:val="080808"/>
        </w:rPr>
        <w:t>(</w:t>
      </w:r>
      <w:r w:rsidRPr="00866BDE">
        <w:rPr>
          <w:color w:val="080808"/>
        </w:rPr>
        <w:br/>
        <w:t xml:space="preserve">  </w:t>
      </w:r>
      <w:r w:rsidRPr="00866BDE">
        <w:rPr>
          <w:color w:val="871094"/>
        </w:rPr>
        <w:t xml:space="preserve">`id` </w:t>
      </w:r>
      <w:r w:rsidRPr="00866BDE">
        <w:rPr>
          <w:color w:val="080808"/>
        </w:rPr>
        <w:t xml:space="preserve">bigint </w:t>
      </w:r>
      <w:r w:rsidRPr="00866BDE">
        <w:t xml:space="preserve">NOT NULL </w:t>
      </w:r>
      <w:r w:rsidRPr="00866BDE">
        <w:rPr>
          <w:color w:val="080808"/>
        </w:rPr>
        <w:t xml:space="preserve">AUTO_INCREMENT COMMENT </w:t>
      </w:r>
      <w:r w:rsidRPr="00866BDE">
        <w:rPr>
          <w:color w:val="067D17"/>
        </w:rPr>
        <w:t>'id'</w:t>
      </w:r>
      <w:r w:rsidRPr="00866BDE">
        <w:rPr>
          <w:color w:val="080808"/>
        </w:rPr>
        <w:t>,</w:t>
      </w:r>
      <w:r w:rsidRPr="00866BDE">
        <w:rPr>
          <w:color w:val="080808"/>
        </w:rPr>
        <w:br/>
        <w:t xml:space="preserve">  </w:t>
      </w:r>
      <w:r w:rsidRPr="00866BDE">
        <w:rPr>
          <w:color w:val="871094"/>
        </w:rPr>
        <w:t xml:space="preserve">`type_code` </w:t>
      </w:r>
      <w:r w:rsidRPr="00866BDE">
        <w:t>varchar</w:t>
      </w:r>
      <w:r w:rsidRPr="00866BDE">
        <w:rPr>
          <w:color w:val="080808"/>
        </w:rPr>
        <w:t>(</w:t>
      </w:r>
      <w:r w:rsidRPr="00866BDE">
        <w:rPr>
          <w:color w:val="1750EB"/>
        </w:rPr>
        <w:t>200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治理项类型编码</w:t>
      </w:r>
      <w:r w:rsidRPr="00866BDE">
        <w:rPr>
          <w:color w:val="067D17"/>
        </w:rPr>
        <w:t>'</w:t>
      </w:r>
      <w:r w:rsidRPr="00866BDE">
        <w:rPr>
          <w:color w:val="080808"/>
        </w:rPr>
        <w:t>,</w:t>
      </w:r>
      <w:r w:rsidRPr="00866BDE">
        <w:rPr>
          <w:color w:val="080808"/>
        </w:rPr>
        <w:br/>
        <w:t xml:space="preserve">  </w:t>
      </w:r>
      <w:r w:rsidRPr="00866BDE">
        <w:rPr>
          <w:color w:val="871094"/>
        </w:rPr>
        <w:t xml:space="preserve">`type_desc` </w:t>
      </w:r>
      <w:r w:rsidRPr="00866BDE">
        <w:t>varchar</w:t>
      </w:r>
      <w:r w:rsidRPr="00866BDE">
        <w:rPr>
          <w:color w:val="080808"/>
        </w:rPr>
        <w:t>(</w:t>
      </w:r>
      <w:r w:rsidRPr="00866BDE">
        <w:rPr>
          <w:color w:val="1750EB"/>
        </w:rPr>
        <w:t>2000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治理项类型描述</w:t>
      </w:r>
      <w:r w:rsidRPr="00866BDE">
        <w:rPr>
          <w:color w:val="067D17"/>
        </w:rPr>
        <w:t>'</w:t>
      </w:r>
      <w:r w:rsidRPr="00866BDE">
        <w:rPr>
          <w:color w:val="080808"/>
        </w:rPr>
        <w:t>,</w:t>
      </w:r>
      <w:r w:rsidRPr="00866BDE">
        <w:rPr>
          <w:color w:val="080808"/>
        </w:rPr>
        <w:br/>
        <w:t xml:space="preserve">  </w:t>
      </w:r>
      <w:r w:rsidRPr="00866BDE">
        <w:rPr>
          <w:color w:val="871094"/>
        </w:rPr>
        <w:t xml:space="preserve">`type_weight` </w:t>
      </w:r>
      <w:r w:rsidRPr="00866BDE">
        <w:t>decimal</w:t>
      </w:r>
      <w:r w:rsidRPr="00866BDE">
        <w:rPr>
          <w:color w:val="080808"/>
        </w:rPr>
        <w:t>(</w:t>
      </w:r>
      <w:r w:rsidRPr="00866BDE">
        <w:rPr>
          <w:color w:val="1750EB"/>
        </w:rPr>
        <w:t>10</w:t>
      </w:r>
      <w:r w:rsidRPr="00866BDE">
        <w:rPr>
          <w:color w:val="080808"/>
        </w:rPr>
        <w:t>,</w:t>
      </w:r>
      <w:r w:rsidRPr="00866BDE">
        <w:rPr>
          <w:color w:val="1750EB"/>
        </w:rPr>
        <w:t>2</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治理类型权重</w:t>
      </w:r>
      <w:r w:rsidRPr="00866BDE">
        <w:rPr>
          <w:color w:val="067D17"/>
        </w:rPr>
        <w:t>'</w:t>
      </w:r>
      <w:r w:rsidRPr="00866BDE">
        <w:rPr>
          <w:color w:val="080808"/>
        </w:rPr>
        <w:t>,</w:t>
      </w:r>
      <w:r w:rsidRPr="00866BDE">
        <w:rPr>
          <w:color w:val="080808"/>
        </w:rPr>
        <w:br/>
        <w:t xml:space="preserve">  </w:t>
      </w:r>
      <w:r w:rsidRPr="00866BDE">
        <w:t xml:space="preserve">PRIMARY KEY </w:t>
      </w:r>
      <w:r w:rsidRPr="00866BDE">
        <w:rPr>
          <w:color w:val="080808"/>
        </w:rPr>
        <w:t>(</w:t>
      </w:r>
      <w:r w:rsidRPr="00866BDE">
        <w:rPr>
          <w:color w:val="871094"/>
        </w:rPr>
        <w:t>`id`</w:t>
      </w:r>
      <w:r w:rsidRPr="00866BDE">
        <w:rPr>
          <w:color w:val="080808"/>
        </w:rPr>
        <w:t>)</w:t>
      </w:r>
      <w:r w:rsidRPr="00866BDE">
        <w:rPr>
          <w:color w:val="080808"/>
        </w:rPr>
        <w:br/>
        <w:t>) ENGINE=InnoDB AUTO_INCREMENT=</w:t>
      </w:r>
      <w:r w:rsidR="00C13AD4">
        <w:rPr>
          <w:rFonts w:hint="eastAsia"/>
          <w:color w:val="1750EB"/>
        </w:rPr>
        <w:t>1</w:t>
      </w:r>
      <w:r w:rsidRPr="00866BDE">
        <w:rPr>
          <w:color w:val="1750EB"/>
        </w:rPr>
        <w:t xml:space="preserve"> </w:t>
      </w:r>
      <w:r w:rsidRPr="00866BDE">
        <w:t xml:space="preserve">DEFAULT </w:t>
      </w:r>
      <w:r w:rsidRPr="00866BDE">
        <w:rPr>
          <w:color w:val="080808"/>
        </w:rPr>
        <w:t>CHARSET=utf8mb</w:t>
      </w:r>
      <w:r w:rsidR="00390C9C">
        <w:rPr>
          <w:color w:val="080808"/>
        </w:rPr>
        <w:t xml:space="preserve">4 </w:t>
      </w:r>
      <w:r w:rsidRPr="00866BDE">
        <w:rPr>
          <w:color w:val="080808"/>
        </w:rPr>
        <w:t>COMMENT=</w:t>
      </w:r>
      <w:r w:rsidRPr="00866BDE">
        <w:rPr>
          <w:color w:val="067D17"/>
        </w:rPr>
        <w:t>'</w:t>
      </w:r>
      <w:r w:rsidRPr="00866BDE">
        <w:rPr>
          <w:rFonts w:ascii="宋体" w:hAnsi="宋体" w:hint="eastAsia"/>
          <w:color w:val="067D17"/>
        </w:rPr>
        <w:t>治理考评类别权重表</w:t>
      </w:r>
      <w:r w:rsidRPr="00866BDE">
        <w:rPr>
          <w:color w:val="067D17"/>
        </w:rPr>
        <w:t>'</w:t>
      </w:r>
      <w:r w:rsidRPr="00866BDE">
        <w:rPr>
          <w:color w:val="080808"/>
        </w:rPr>
        <w:t>;</w:t>
      </w:r>
    </w:p>
    <w:p w14:paraId="54A9D1A9" w14:textId="77777777" w:rsidR="00BD0813" w:rsidRPr="00BD0813" w:rsidRDefault="00BD0813" w:rsidP="00BD0813">
      <w:pPr>
        <w:rPr>
          <w:color w:val="080808"/>
        </w:rPr>
      </w:pPr>
      <w:r w:rsidRPr="00BD0813">
        <w:rPr>
          <w:rFonts w:hint="eastAsia"/>
        </w:rPr>
        <w:t>治理考评结果明细</w:t>
      </w:r>
    </w:p>
    <w:p w14:paraId="4DC82CB1" w14:textId="20620841" w:rsidR="00866BDE" w:rsidRPr="00866BDE" w:rsidRDefault="00866BDE" w:rsidP="00866BDE">
      <w:pPr>
        <w:pStyle w:val="a6"/>
        <w:rPr>
          <w:color w:val="080808"/>
        </w:rPr>
      </w:pPr>
      <w:r w:rsidRPr="00866BDE">
        <w:t xml:space="preserve">CREATE TABLE </w:t>
      </w:r>
      <w:r w:rsidRPr="00866BDE">
        <w:rPr>
          <w:color w:val="000000"/>
        </w:rPr>
        <w:t xml:space="preserve">`governance_assess_detail` </w:t>
      </w:r>
      <w:r w:rsidRPr="00866BDE">
        <w:rPr>
          <w:color w:val="080808"/>
        </w:rPr>
        <w:t>(</w:t>
      </w:r>
      <w:r w:rsidRPr="00866BDE">
        <w:rPr>
          <w:color w:val="080808"/>
        </w:rPr>
        <w:br/>
        <w:t xml:space="preserve">  </w:t>
      </w:r>
      <w:r w:rsidRPr="00866BDE">
        <w:rPr>
          <w:color w:val="871094"/>
        </w:rPr>
        <w:t xml:space="preserve">`id` </w:t>
      </w:r>
      <w:r w:rsidRPr="00866BDE">
        <w:rPr>
          <w:color w:val="080808"/>
        </w:rPr>
        <w:t xml:space="preserve">bigint </w:t>
      </w:r>
      <w:r w:rsidRPr="00866BDE">
        <w:t xml:space="preserve">NOT NULL </w:t>
      </w:r>
      <w:r w:rsidRPr="00866BDE">
        <w:rPr>
          <w:color w:val="080808"/>
        </w:rPr>
        <w:t xml:space="preserve">AUTO_INCREMENT COMMENT </w:t>
      </w:r>
      <w:r w:rsidRPr="00866BDE">
        <w:rPr>
          <w:color w:val="067D17"/>
        </w:rPr>
        <w:t>'id'</w:t>
      </w:r>
      <w:r w:rsidRPr="00866BDE">
        <w:rPr>
          <w:color w:val="080808"/>
        </w:rPr>
        <w:t>,</w:t>
      </w:r>
      <w:r w:rsidRPr="00866BDE">
        <w:rPr>
          <w:color w:val="080808"/>
        </w:rPr>
        <w:br/>
        <w:t xml:space="preserve">  </w:t>
      </w:r>
      <w:r w:rsidRPr="00866BDE">
        <w:rPr>
          <w:color w:val="871094"/>
        </w:rPr>
        <w:t xml:space="preserve">`assess_date` </w:t>
      </w:r>
      <w:r w:rsidRPr="00866BDE">
        <w:t>varchar</w:t>
      </w:r>
      <w:r w:rsidRPr="00866BDE">
        <w:rPr>
          <w:color w:val="080808"/>
        </w:rPr>
        <w:t>(</w:t>
      </w:r>
      <w:r w:rsidRPr="00866BDE">
        <w:rPr>
          <w:color w:val="1750EB"/>
        </w:rPr>
        <w:t>20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考评日期</w:t>
      </w:r>
      <w:r w:rsidRPr="00866BDE">
        <w:rPr>
          <w:color w:val="067D17"/>
        </w:rPr>
        <w:t>'</w:t>
      </w:r>
      <w:r w:rsidRPr="00866BDE">
        <w:rPr>
          <w:color w:val="080808"/>
        </w:rPr>
        <w:t>,</w:t>
      </w:r>
      <w:r w:rsidRPr="00866BDE">
        <w:rPr>
          <w:color w:val="080808"/>
        </w:rPr>
        <w:br/>
        <w:t xml:space="preserve">  </w:t>
      </w:r>
      <w:r w:rsidRPr="00866BDE">
        <w:rPr>
          <w:color w:val="871094"/>
        </w:rPr>
        <w:t xml:space="preserve">`table_name` </w:t>
      </w:r>
      <w:r w:rsidRPr="00866BDE">
        <w:t>varchar</w:t>
      </w:r>
      <w:r w:rsidRPr="00866BDE">
        <w:rPr>
          <w:color w:val="080808"/>
        </w:rPr>
        <w:t>(</w:t>
      </w:r>
      <w:r w:rsidRPr="00866BDE">
        <w:rPr>
          <w:color w:val="1750EB"/>
        </w:rPr>
        <w:t>200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表名</w:t>
      </w:r>
      <w:r w:rsidRPr="00866BDE">
        <w:rPr>
          <w:color w:val="067D17"/>
        </w:rPr>
        <w:t>'</w:t>
      </w:r>
      <w:r w:rsidRPr="00866BDE">
        <w:rPr>
          <w:color w:val="080808"/>
        </w:rPr>
        <w:t>,</w:t>
      </w:r>
      <w:r w:rsidRPr="00866BDE">
        <w:rPr>
          <w:color w:val="080808"/>
        </w:rPr>
        <w:br/>
        <w:t xml:space="preserve">  </w:t>
      </w:r>
      <w:r w:rsidRPr="00866BDE">
        <w:rPr>
          <w:color w:val="871094"/>
        </w:rPr>
        <w:t xml:space="preserve">`schema_name` </w:t>
      </w:r>
      <w:r w:rsidRPr="00866BDE">
        <w:t>varchar</w:t>
      </w:r>
      <w:r w:rsidRPr="00866BDE">
        <w:rPr>
          <w:color w:val="080808"/>
        </w:rPr>
        <w:t>(</w:t>
      </w:r>
      <w:r w:rsidRPr="00866BDE">
        <w:rPr>
          <w:color w:val="1750EB"/>
        </w:rPr>
        <w:t>200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库名</w:t>
      </w:r>
      <w:r w:rsidRPr="00866BDE">
        <w:rPr>
          <w:color w:val="067D17"/>
        </w:rPr>
        <w:t>'</w:t>
      </w:r>
      <w:r w:rsidRPr="00866BDE">
        <w:rPr>
          <w:color w:val="080808"/>
        </w:rPr>
        <w:t>,</w:t>
      </w:r>
      <w:r w:rsidRPr="00866BDE">
        <w:rPr>
          <w:color w:val="080808"/>
        </w:rPr>
        <w:br/>
        <w:t xml:space="preserve">  </w:t>
      </w:r>
      <w:r w:rsidRPr="00866BDE">
        <w:rPr>
          <w:color w:val="871094"/>
        </w:rPr>
        <w:t xml:space="preserve">`metric_id` </w:t>
      </w:r>
      <w:r w:rsidRPr="00866BDE">
        <w:t>varchar</w:t>
      </w:r>
      <w:r w:rsidRPr="00866BDE">
        <w:rPr>
          <w:color w:val="080808"/>
        </w:rPr>
        <w:t>(</w:t>
      </w:r>
      <w:r w:rsidRPr="00866BDE">
        <w:rPr>
          <w:color w:val="1750EB"/>
        </w:rPr>
        <w:t>200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指标项</w:t>
      </w:r>
      <w:r w:rsidRPr="00866BDE">
        <w:rPr>
          <w:color w:val="067D17"/>
        </w:rPr>
        <w:t>id'</w:t>
      </w:r>
      <w:r w:rsidRPr="00866BDE">
        <w:rPr>
          <w:color w:val="080808"/>
        </w:rPr>
        <w:t>,</w:t>
      </w:r>
      <w:r w:rsidRPr="00866BDE">
        <w:rPr>
          <w:color w:val="080808"/>
        </w:rPr>
        <w:br/>
        <w:t xml:space="preserve">  </w:t>
      </w:r>
      <w:r w:rsidRPr="00866BDE">
        <w:rPr>
          <w:color w:val="871094"/>
        </w:rPr>
        <w:t xml:space="preserve">`metric_name` </w:t>
      </w:r>
      <w:r w:rsidRPr="00866BDE">
        <w:t>varchar</w:t>
      </w:r>
      <w:r w:rsidRPr="00866BDE">
        <w:rPr>
          <w:color w:val="080808"/>
        </w:rPr>
        <w:t>(</w:t>
      </w:r>
      <w:r w:rsidRPr="00866BDE">
        <w:rPr>
          <w:color w:val="1750EB"/>
        </w:rPr>
        <w:t>200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指标项名称</w:t>
      </w:r>
      <w:r w:rsidRPr="00866BDE">
        <w:rPr>
          <w:color w:val="067D17"/>
        </w:rPr>
        <w:t>'</w:t>
      </w:r>
      <w:r w:rsidRPr="00866BDE">
        <w:rPr>
          <w:color w:val="080808"/>
        </w:rPr>
        <w:t>,</w:t>
      </w:r>
      <w:r w:rsidRPr="00866BDE">
        <w:rPr>
          <w:color w:val="080808"/>
        </w:rPr>
        <w:br/>
        <w:t xml:space="preserve">  </w:t>
      </w:r>
      <w:r w:rsidRPr="00866BDE">
        <w:rPr>
          <w:color w:val="871094"/>
        </w:rPr>
        <w:t xml:space="preserve">`governance_type` </w:t>
      </w:r>
      <w:r w:rsidRPr="00866BDE">
        <w:t>varchar</w:t>
      </w:r>
      <w:r w:rsidRPr="00866BDE">
        <w:rPr>
          <w:color w:val="080808"/>
        </w:rPr>
        <w:t>(</w:t>
      </w:r>
      <w:r w:rsidRPr="00866BDE">
        <w:rPr>
          <w:color w:val="1750EB"/>
        </w:rPr>
        <w:t>200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治理类型</w:t>
      </w:r>
      <w:r w:rsidRPr="00866BDE">
        <w:rPr>
          <w:color w:val="067D17"/>
        </w:rPr>
        <w:t>'</w:t>
      </w:r>
      <w:r w:rsidRPr="00866BDE">
        <w:rPr>
          <w:color w:val="080808"/>
        </w:rPr>
        <w:t>,</w:t>
      </w:r>
      <w:r w:rsidRPr="00866BDE">
        <w:rPr>
          <w:color w:val="080808"/>
        </w:rPr>
        <w:br/>
        <w:t xml:space="preserve">  </w:t>
      </w:r>
      <w:r w:rsidRPr="00866BDE">
        <w:rPr>
          <w:color w:val="871094"/>
        </w:rPr>
        <w:t xml:space="preserve">`tec_owner` </w:t>
      </w:r>
      <w:r w:rsidRPr="00866BDE">
        <w:t>varchar</w:t>
      </w:r>
      <w:r w:rsidRPr="00866BDE">
        <w:rPr>
          <w:color w:val="080808"/>
        </w:rPr>
        <w:t>(</w:t>
      </w:r>
      <w:r w:rsidRPr="00866BDE">
        <w:rPr>
          <w:color w:val="1750EB"/>
        </w:rPr>
        <w:t>200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技术负责人</w:t>
      </w:r>
      <w:r w:rsidRPr="00866BDE">
        <w:rPr>
          <w:color w:val="067D17"/>
        </w:rPr>
        <w:t>'</w:t>
      </w:r>
      <w:r w:rsidRPr="00866BDE">
        <w:rPr>
          <w:color w:val="080808"/>
        </w:rPr>
        <w:t>,</w:t>
      </w:r>
      <w:r w:rsidRPr="00866BDE">
        <w:rPr>
          <w:color w:val="080808"/>
        </w:rPr>
        <w:br/>
        <w:t xml:space="preserve">  </w:t>
      </w:r>
      <w:r w:rsidRPr="00866BDE">
        <w:rPr>
          <w:color w:val="871094"/>
        </w:rPr>
        <w:t xml:space="preserve">`assess_score` </w:t>
      </w:r>
      <w:r w:rsidRPr="00866BDE">
        <w:t>decimal</w:t>
      </w:r>
      <w:r w:rsidRPr="00866BDE">
        <w:rPr>
          <w:color w:val="080808"/>
        </w:rPr>
        <w:t>(</w:t>
      </w:r>
      <w:r w:rsidRPr="00866BDE">
        <w:rPr>
          <w:color w:val="1750EB"/>
        </w:rPr>
        <w:t>10</w:t>
      </w:r>
      <w:r w:rsidRPr="00866BDE">
        <w:rPr>
          <w:color w:val="080808"/>
        </w:rPr>
        <w:t>,</w:t>
      </w:r>
      <w:r w:rsidRPr="00866BDE">
        <w:rPr>
          <w:color w:val="1750EB"/>
        </w:rPr>
        <w:t>2</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考评得分</w:t>
      </w:r>
      <w:r w:rsidRPr="00866BDE">
        <w:rPr>
          <w:color w:val="067D17"/>
        </w:rPr>
        <w:t>'</w:t>
      </w:r>
      <w:r w:rsidRPr="00866BDE">
        <w:rPr>
          <w:color w:val="080808"/>
        </w:rPr>
        <w:t>,</w:t>
      </w:r>
      <w:r w:rsidRPr="00866BDE">
        <w:rPr>
          <w:color w:val="080808"/>
        </w:rPr>
        <w:br/>
        <w:t xml:space="preserve">  </w:t>
      </w:r>
      <w:r w:rsidRPr="00866BDE">
        <w:rPr>
          <w:color w:val="871094"/>
        </w:rPr>
        <w:t xml:space="preserve">`assess_problem` </w:t>
      </w:r>
      <w:r w:rsidRPr="00866BDE">
        <w:t>varchar</w:t>
      </w:r>
      <w:r w:rsidRPr="00866BDE">
        <w:rPr>
          <w:color w:val="080808"/>
        </w:rPr>
        <w:t>(</w:t>
      </w:r>
      <w:r w:rsidRPr="00866BDE">
        <w:rPr>
          <w:color w:val="1750EB"/>
        </w:rPr>
        <w:t>2000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考评问题项</w:t>
      </w:r>
      <w:r w:rsidRPr="00866BDE">
        <w:rPr>
          <w:color w:val="067D17"/>
        </w:rPr>
        <w:t>'</w:t>
      </w:r>
      <w:r w:rsidRPr="00866BDE">
        <w:rPr>
          <w:color w:val="080808"/>
        </w:rPr>
        <w:t>,</w:t>
      </w:r>
      <w:r w:rsidRPr="00866BDE">
        <w:rPr>
          <w:color w:val="080808"/>
        </w:rPr>
        <w:br/>
        <w:t xml:space="preserve">  </w:t>
      </w:r>
      <w:r w:rsidRPr="00866BDE">
        <w:rPr>
          <w:color w:val="871094"/>
        </w:rPr>
        <w:t xml:space="preserve">`assess_comment` </w:t>
      </w:r>
      <w:r w:rsidRPr="00866BDE">
        <w:t>varchar</w:t>
      </w:r>
      <w:r w:rsidRPr="00866BDE">
        <w:rPr>
          <w:color w:val="080808"/>
        </w:rPr>
        <w:t>(</w:t>
      </w:r>
      <w:r w:rsidRPr="00866BDE">
        <w:rPr>
          <w:color w:val="1750EB"/>
        </w:rPr>
        <w:t>2000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考评备注</w:t>
      </w:r>
      <w:r w:rsidRPr="00866BDE">
        <w:rPr>
          <w:color w:val="067D17"/>
        </w:rPr>
        <w:t>'</w:t>
      </w:r>
      <w:r w:rsidRPr="00866BDE">
        <w:rPr>
          <w:color w:val="080808"/>
        </w:rPr>
        <w:t>,</w:t>
      </w:r>
      <w:r w:rsidRPr="00866BDE">
        <w:rPr>
          <w:color w:val="080808"/>
        </w:rPr>
        <w:br/>
        <w:t xml:space="preserve">  </w:t>
      </w:r>
      <w:r w:rsidRPr="00866BDE">
        <w:rPr>
          <w:color w:val="871094"/>
        </w:rPr>
        <w:t xml:space="preserve">`is_assess_exception` </w:t>
      </w:r>
      <w:r w:rsidRPr="00866BDE">
        <w:t>varchar</w:t>
      </w:r>
      <w:r w:rsidRPr="00866BDE">
        <w:rPr>
          <w:color w:val="080808"/>
        </w:rPr>
        <w:t>(</w:t>
      </w:r>
      <w:r w:rsidRPr="00866BDE">
        <w:rPr>
          <w:color w:val="1750EB"/>
        </w:rPr>
        <w:t>1</w:t>
      </w:r>
      <w:r w:rsidRPr="00866BDE">
        <w:rPr>
          <w:color w:val="080808"/>
        </w:rPr>
        <w:t xml:space="preserve">) </w:t>
      </w:r>
      <w:r w:rsidRPr="00866BDE">
        <w:t xml:space="preserve">DEFAULT </w:t>
      </w:r>
      <w:r w:rsidRPr="00866BDE">
        <w:rPr>
          <w:color w:val="067D17"/>
        </w:rPr>
        <w:t xml:space="preserve">'0' </w:t>
      </w:r>
      <w:r w:rsidRPr="00866BDE">
        <w:rPr>
          <w:color w:val="080808"/>
        </w:rPr>
        <w:t xml:space="preserve">COMMENT </w:t>
      </w:r>
      <w:r w:rsidRPr="00866BDE">
        <w:rPr>
          <w:color w:val="067D17"/>
        </w:rPr>
        <w:t>'</w:t>
      </w:r>
      <w:r w:rsidRPr="00866BDE">
        <w:rPr>
          <w:rFonts w:ascii="宋体" w:hAnsi="宋体" w:hint="eastAsia"/>
          <w:color w:val="067D17"/>
        </w:rPr>
        <w:t>考评是否异常</w:t>
      </w:r>
      <w:r w:rsidRPr="00866BDE">
        <w:rPr>
          <w:color w:val="067D17"/>
        </w:rPr>
        <w:t>'</w:t>
      </w:r>
      <w:r w:rsidRPr="00866BDE">
        <w:rPr>
          <w:color w:val="080808"/>
        </w:rPr>
        <w:t>,</w:t>
      </w:r>
      <w:r w:rsidRPr="00866BDE">
        <w:rPr>
          <w:color w:val="080808"/>
        </w:rPr>
        <w:br/>
        <w:t xml:space="preserve">  </w:t>
      </w:r>
      <w:r w:rsidRPr="00866BDE">
        <w:rPr>
          <w:color w:val="871094"/>
        </w:rPr>
        <w:t xml:space="preserve">`assess_exception_msg` </w:t>
      </w:r>
      <w:r w:rsidRPr="00866BDE">
        <w:t>varchar</w:t>
      </w:r>
      <w:r w:rsidRPr="00866BDE">
        <w:rPr>
          <w:color w:val="080808"/>
        </w:rPr>
        <w:t>(</w:t>
      </w:r>
      <w:r w:rsidRPr="00866BDE">
        <w:rPr>
          <w:color w:val="1750EB"/>
        </w:rPr>
        <w:t>2000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异常信息</w:t>
      </w:r>
      <w:r w:rsidRPr="00866BDE">
        <w:rPr>
          <w:color w:val="067D17"/>
        </w:rPr>
        <w:t>'</w:t>
      </w:r>
      <w:r w:rsidRPr="00866BDE">
        <w:rPr>
          <w:color w:val="080808"/>
        </w:rPr>
        <w:t>,</w:t>
      </w:r>
      <w:r w:rsidRPr="00866BDE">
        <w:rPr>
          <w:color w:val="080808"/>
        </w:rPr>
        <w:br/>
        <w:t xml:space="preserve">  </w:t>
      </w:r>
      <w:r w:rsidRPr="00866BDE">
        <w:rPr>
          <w:color w:val="871094"/>
        </w:rPr>
        <w:t xml:space="preserve">`governance_url` </w:t>
      </w:r>
      <w:r w:rsidRPr="00866BDE">
        <w:t>varchar</w:t>
      </w:r>
      <w:r w:rsidRPr="00866BDE">
        <w:rPr>
          <w:color w:val="080808"/>
        </w:rPr>
        <w:t>(</w:t>
      </w:r>
      <w:r w:rsidRPr="00866BDE">
        <w:rPr>
          <w:color w:val="1750EB"/>
        </w:rPr>
        <w:t>2000</w:t>
      </w:r>
      <w:r w:rsidRPr="00866BDE">
        <w:rPr>
          <w:color w:val="080808"/>
        </w:rPr>
        <w:t xml:space="preserv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治理处理路径</w:t>
      </w:r>
      <w:r w:rsidRPr="00866BDE">
        <w:rPr>
          <w:color w:val="067D17"/>
        </w:rPr>
        <w:t>'</w:t>
      </w:r>
      <w:r w:rsidRPr="00866BDE">
        <w:rPr>
          <w:color w:val="080808"/>
        </w:rPr>
        <w:t>,</w:t>
      </w:r>
      <w:r w:rsidRPr="00866BDE">
        <w:rPr>
          <w:color w:val="080808"/>
        </w:rPr>
        <w:br/>
        <w:t xml:space="preserve">  </w:t>
      </w:r>
      <w:r w:rsidRPr="00866BDE">
        <w:rPr>
          <w:color w:val="871094"/>
        </w:rPr>
        <w:t xml:space="preserve">`create_time` </w:t>
      </w:r>
      <w:r w:rsidRPr="00866BDE">
        <w:rPr>
          <w:color w:val="080808"/>
        </w:rPr>
        <w:t xml:space="preserve">datetime </w:t>
      </w:r>
      <w:r w:rsidRPr="00866BDE">
        <w:t xml:space="preserve">DEFAULT NULL </w:t>
      </w:r>
      <w:r w:rsidRPr="00866BDE">
        <w:rPr>
          <w:color w:val="080808"/>
        </w:rPr>
        <w:t xml:space="preserve">COMMENT </w:t>
      </w:r>
      <w:r w:rsidRPr="00866BDE">
        <w:rPr>
          <w:color w:val="067D17"/>
        </w:rPr>
        <w:t>'</w:t>
      </w:r>
      <w:r w:rsidRPr="00866BDE">
        <w:rPr>
          <w:rFonts w:ascii="宋体" w:hAnsi="宋体" w:hint="eastAsia"/>
          <w:color w:val="067D17"/>
        </w:rPr>
        <w:t>创建日期</w:t>
      </w:r>
      <w:r w:rsidRPr="00866BDE">
        <w:rPr>
          <w:color w:val="067D17"/>
        </w:rPr>
        <w:t>'</w:t>
      </w:r>
      <w:r w:rsidRPr="00866BDE">
        <w:rPr>
          <w:color w:val="080808"/>
        </w:rPr>
        <w:t>,</w:t>
      </w:r>
      <w:r w:rsidRPr="00866BDE">
        <w:rPr>
          <w:color w:val="080808"/>
        </w:rPr>
        <w:br/>
        <w:t xml:space="preserve">  </w:t>
      </w:r>
      <w:r w:rsidR="002F4D1C">
        <w:rPr>
          <w:rFonts w:hint="eastAsia"/>
          <w:color w:val="080808"/>
        </w:rPr>
        <w:t xml:space="preserve"> </w:t>
      </w:r>
      <w:r w:rsidRPr="00866BDE">
        <w:t xml:space="preserve">PRIMARY KEY </w:t>
      </w:r>
      <w:r w:rsidRPr="00866BDE">
        <w:rPr>
          <w:color w:val="080808"/>
        </w:rPr>
        <w:t>(</w:t>
      </w:r>
      <w:r w:rsidRPr="00866BDE">
        <w:rPr>
          <w:color w:val="871094"/>
        </w:rPr>
        <w:t>`id`</w:t>
      </w:r>
      <w:r w:rsidRPr="00866BDE">
        <w:rPr>
          <w:color w:val="080808"/>
        </w:rPr>
        <w:t>)</w:t>
      </w:r>
      <w:r w:rsidRPr="00866BDE">
        <w:rPr>
          <w:color w:val="080808"/>
        </w:rPr>
        <w:br/>
        <w:t xml:space="preserve">) ENGINE=InnoDB </w:t>
      </w:r>
      <w:r w:rsidR="00740953">
        <w:rPr>
          <w:color w:val="080808"/>
        </w:rPr>
        <w:t xml:space="preserve"> </w:t>
      </w:r>
      <w:r w:rsidRPr="00866BDE">
        <w:rPr>
          <w:color w:val="1750EB"/>
        </w:rPr>
        <w:t xml:space="preserve"> </w:t>
      </w:r>
      <w:r w:rsidRPr="00866BDE">
        <w:t xml:space="preserve">DEFAULT </w:t>
      </w:r>
      <w:r w:rsidRPr="00866BDE">
        <w:rPr>
          <w:color w:val="080808"/>
        </w:rPr>
        <w:t>CHARSET=utf8mb</w:t>
      </w:r>
      <w:r w:rsidR="00390C9C">
        <w:rPr>
          <w:color w:val="080808"/>
        </w:rPr>
        <w:t>4</w:t>
      </w:r>
      <w:r w:rsidRPr="00866BDE">
        <w:rPr>
          <w:color w:val="080808"/>
        </w:rPr>
        <w:t xml:space="preserve"> COMMENT=</w:t>
      </w:r>
      <w:r w:rsidRPr="00866BDE">
        <w:rPr>
          <w:color w:val="067D17"/>
        </w:rPr>
        <w:t>'</w:t>
      </w:r>
      <w:r w:rsidRPr="00866BDE">
        <w:rPr>
          <w:rFonts w:ascii="宋体" w:hAnsi="宋体" w:hint="eastAsia"/>
          <w:color w:val="067D17"/>
        </w:rPr>
        <w:t>治理考评结果明细</w:t>
      </w:r>
      <w:r w:rsidRPr="00866BDE">
        <w:rPr>
          <w:color w:val="067D17"/>
        </w:rPr>
        <w:t>'</w:t>
      </w:r>
      <w:r w:rsidRPr="00866BDE">
        <w:rPr>
          <w:color w:val="080808"/>
        </w:rPr>
        <w:t>;</w:t>
      </w:r>
    </w:p>
    <w:p w14:paraId="51FEAA89" w14:textId="43D6256F" w:rsidR="00D07366" w:rsidRDefault="00B85C5F" w:rsidP="00B85C5F">
      <w:pPr>
        <w:pStyle w:val="2"/>
      </w:pPr>
      <w:r>
        <w:rPr>
          <w:rFonts w:hint="eastAsia"/>
        </w:rPr>
        <w:t>代码</w:t>
      </w:r>
      <w:r w:rsidR="00584116">
        <w:rPr>
          <w:rFonts w:hint="eastAsia"/>
        </w:rPr>
        <w:t>类</w:t>
      </w:r>
      <w:r>
        <w:rPr>
          <w:rFonts w:hint="eastAsia"/>
        </w:rPr>
        <w:t>清单</w:t>
      </w:r>
    </w:p>
    <w:tbl>
      <w:tblPr>
        <w:tblStyle w:val="4-3"/>
        <w:tblW w:w="0" w:type="auto"/>
        <w:tblLook w:val="04A0" w:firstRow="1" w:lastRow="0" w:firstColumn="1" w:lastColumn="0" w:noHBand="0" w:noVBand="1"/>
      </w:tblPr>
      <w:tblGrid>
        <w:gridCol w:w="2122"/>
        <w:gridCol w:w="3342"/>
        <w:gridCol w:w="2838"/>
      </w:tblGrid>
      <w:tr w:rsidR="008B72D8" w14:paraId="79C2D311" w14:textId="77777777" w:rsidTr="008B7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35A8014" w14:textId="0A9E20E7" w:rsidR="008B72D8" w:rsidRDefault="008B72D8" w:rsidP="00DA11D9">
            <w:pPr>
              <w:ind w:firstLineChars="0" w:firstLine="0"/>
            </w:pPr>
            <w:r>
              <w:t>package</w:t>
            </w:r>
          </w:p>
        </w:tc>
        <w:tc>
          <w:tcPr>
            <w:tcW w:w="3336" w:type="dxa"/>
          </w:tcPr>
          <w:p w14:paraId="06B61E45" w14:textId="77777777" w:rsidR="008B72D8" w:rsidRDefault="008B72D8" w:rsidP="00DA11D9">
            <w:pPr>
              <w:ind w:firstLineChars="0" w:firstLine="0"/>
              <w:cnfStyle w:val="100000000000" w:firstRow="1" w:lastRow="0" w:firstColumn="0" w:lastColumn="0" w:oddVBand="0" w:evenVBand="0" w:oddHBand="0" w:evenHBand="0" w:firstRowFirstColumn="0" w:firstRowLastColumn="0" w:lastRowFirstColumn="0" w:lastRowLastColumn="0"/>
            </w:pPr>
          </w:p>
        </w:tc>
        <w:tc>
          <w:tcPr>
            <w:tcW w:w="2838" w:type="dxa"/>
          </w:tcPr>
          <w:p w14:paraId="01F0463A" w14:textId="65DA6734" w:rsidR="008B72D8" w:rsidRDefault="008B72D8"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8B72D8" w14:paraId="1F65620E" w14:textId="77777777" w:rsidTr="008B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22835A1" w14:textId="5D18CF2A" w:rsidR="008B72D8" w:rsidRDefault="008B72D8" w:rsidP="00DA11D9">
            <w:pPr>
              <w:ind w:firstLineChars="0" w:firstLine="0"/>
            </w:pPr>
            <w:r>
              <w:t>bean</w:t>
            </w:r>
          </w:p>
        </w:tc>
        <w:tc>
          <w:tcPr>
            <w:tcW w:w="3336" w:type="dxa"/>
          </w:tcPr>
          <w:p w14:paraId="7945347C" w14:textId="4E3EC674" w:rsidR="008B72D8" w:rsidRDefault="00B60A08" w:rsidP="00DA11D9">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GovernanceType</w:t>
            </w:r>
            <w:r>
              <w:rPr>
                <w:rFonts w:ascii="Courier New" w:hAnsi="Courier New" w:cs="Courier New"/>
                <w:color w:val="000000"/>
                <w:kern w:val="0"/>
                <w:sz w:val="20"/>
                <w:szCs w:val="20"/>
              </w:rPr>
              <w:t xml:space="preserve"> </w:t>
            </w:r>
            <w:r w:rsidRPr="00B60A08">
              <w:rPr>
                <w:rFonts w:ascii="Courier New" w:hAnsi="Courier New" w:cs="Courier New" w:hint="eastAsia"/>
                <w:color w:val="000000"/>
                <w:kern w:val="0"/>
                <w:sz w:val="20"/>
                <w:szCs w:val="20"/>
              </w:rPr>
              <w:t xml:space="preserve"> </w:t>
            </w:r>
          </w:p>
        </w:tc>
        <w:tc>
          <w:tcPr>
            <w:tcW w:w="2838" w:type="dxa"/>
          </w:tcPr>
          <w:p w14:paraId="1B9E3509" w14:textId="4C4DE5DA" w:rsidR="008B72D8" w:rsidRDefault="00B60A08"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治理类型</w:t>
            </w:r>
          </w:p>
        </w:tc>
      </w:tr>
      <w:tr w:rsidR="00B60A08" w14:paraId="666E8E1E" w14:textId="77777777" w:rsidTr="008B72D8">
        <w:tc>
          <w:tcPr>
            <w:cnfStyle w:val="001000000000" w:firstRow="0" w:lastRow="0" w:firstColumn="1" w:lastColumn="0" w:oddVBand="0" w:evenVBand="0" w:oddHBand="0" w:evenHBand="0" w:firstRowFirstColumn="0" w:firstRowLastColumn="0" w:lastRowFirstColumn="0" w:lastRowLastColumn="0"/>
            <w:tcW w:w="2122" w:type="dxa"/>
          </w:tcPr>
          <w:p w14:paraId="685FDA5A" w14:textId="1BD074A6" w:rsidR="00B60A08" w:rsidRDefault="00A3219B" w:rsidP="00DA11D9">
            <w:pPr>
              <w:ind w:firstLineChars="0" w:firstLine="0"/>
            </w:pPr>
            <w:r>
              <w:t>(</w:t>
            </w:r>
            <w:r>
              <w:rPr>
                <w:rFonts w:hint="eastAsia"/>
              </w:rPr>
              <w:t>代码生成器生成</w:t>
            </w:r>
            <w:r>
              <w:rPr>
                <w:rFonts w:hint="eastAsia"/>
              </w:rPr>
              <w:t>)</w:t>
            </w:r>
          </w:p>
        </w:tc>
        <w:tc>
          <w:tcPr>
            <w:tcW w:w="3336" w:type="dxa"/>
          </w:tcPr>
          <w:p w14:paraId="40489725" w14:textId="617F8D50" w:rsidR="00B60A08" w:rsidRPr="00B60A08" w:rsidRDefault="00B60A08" w:rsidP="00DA11D9">
            <w:pPr>
              <w:ind w:firstLineChars="0"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00000"/>
                <w:kern w:val="0"/>
                <w:sz w:val="20"/>
                <w:szCs w:val="20"/>
              </w:rPr>
            </w:pPr>
            <w:r w:rsidRPr="00596CE0">
              <w:t>GovernanceMetric</w:t>
            </w:r>
          </w:p>
        </w:tc>
        <w:tc>
          <w:tcPr>
            <w:tcW w:w="2838" w:type="dxa"/>
          </w:tcPr>
          <w:p w14:paraId="3BDB4839" w14:textId="1CD46E07" w:rsidR="00B60A08" w:rsidRDefault="00B60A08"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治理指标</w:t>
            </w:r>
          </w:p>
        </w:tc>
      </w:tr>
      <w:tr w:rsidR="00B60A08" w14:paraId="05B1F97D" w14:textId="77777777" w:rsidTr="008B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E5FC958" w14:textId="77777777" w:rsidR="00B60A08" w:rsidRDefault="00B60A08" w:rsidP="00DA11D9">
            <w:pPr>
              <w:ind w:firstLineChars="0" w:firstLine="0"/>
            </w:pPr>
          </w:p>
        </w:tc>
        <w:tc>
          <w:tcPr>
            <w:tcW w:w="3336" w:type="dxa"/>
          </w:tcPr>
          <w:p w14:paraId="2BBBFAE1" w14:textId="145C0E73" w:rsidR="00B60A08" w:rsidRPr="00B60A08" w:rsidRDefault="00B60A08" w:rsidP="00DA11D9">
            <w:pPr>
              <w:ind w:firstLineChars="0" w:firstLine="0"/>
              <w:cnfStyle w:val="000000100000" w:firstRow="0" w:lastRow="0" w:firstColumn="0" w:lastColumn="0" w:oddVBand="0" w:evenVBand="0" w:oddHBand="1" w:evenHBand="0" w:firstRowFirstColumn="0" w:firstRowLastColumn="0" w:lastRowFirstColumn="0" w:lastRowLastColumn="0"/>
              <w:rPr>
                <w:rFonts w:ascii="Courier New" w:hAnsi="Courier New" w:cs="Courier New"/>
                <w:color w:val="000000"/>
                <w:kern w:val="0"/>
                <w:sz w:val="20"/>
                <w:szCs w:val="20"/>
              </w:rPr>
            </w:pPr>
            <w:r w:rsidRPr="00596CE0">
              <w:t>GovernanceAssessDetail</w:t>
            </w:r>
          </w:p>
        </w:tc>
        <w:tc>
          <w:tcPr>
            <w:tcW w:w="2838" w:type="dxa"/>
          </w:tcPr>
          <w:p w14:paraId="65944F45" w14:textId="72EFD794" w:rsidR="00B60A08" w:rsidRDefault="00B60A08"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考评明细</w:t>
            </w:r>
          </w:p>
        </w:tc>
      </w:tr>
      <w:tr w:rsidR="008B72D8" w14:paraId="1E1ADF48" w14:textId="77777777" w:rsidTr="008B72D8">
        <w:tc>
          <w:tcPr>
            <w:cnfStyle w:val="001000000000" w:firstRow="0" w:lastRow="0" w:firstColumn="1" w:lastColumn="0" w:oddVBand="0" w:evenVBand="0" w:oddHBand="0" w:evenHBand="0" w:firstRowFirstColumn="0" w:firstRowLastColumn="0" w:lastRowFirstColumn="0" w:lastRowLastColumn="0"/>
            <w:tcW w:w="2122" w:type="dxa"/>
          </w:tcPr>
          <w:p w14:paraId="0F6F6704" w14:textId="34314CD3" w:rsidR="008B72D8" w:rsidRDefault="008B72D8" w:rsidP="00DA11D9">
            <w:pPr>
              <w:ind w:firstLineChars="0" w:firstLine="0"/>
            </w:pPr>
            <w:r>
              <w:rPr>
                <w:rFonts w:hint="eastAsia"/>
              </w:rPr>
              <w:t>m</w:t>
            </w:r>
            <w:r>
              <w:t>apper</w:t>
            </w:r>
          </w:p>
        </w:tc>
        <w:tc>
          <w:tcPr>
            <w:tcW w:w="3336" w:type="dxa"/>
          </w:tcPr>
          <w:p w14:paraId="3E0E991A" w14:textId="5112F40A" w:rsidR="008B72D8" w:rsidRDefault="00596CE0" w:rsidP="00DA11D9">
            <w:pPr>
              <w:ind w:firstLineChars="0" w:firstLine="0"/>
              <w:cnfStyle w:val="000000000000" w:firstRow="0" w:lastRow="0" w:firstColumn="0" w:lastColumn="0" w:oddVBand="0" w:evenVBand="0" w:oddHBand="0" w:evenHBand="0" w:firstRowFirstColumn="0" w:firstRowLastColumn="0" w:lastRowFirstColumn="0" w:lastRowLastColumn="0"/>
            </w:pPr>
            <w:r w:rsidRPr="00596CE0">
              <w:t>GovernanceMetricMapper</w:t>
            </w:r>
          </w:p>
        </w:tc>
        <w:tc>
          <w:tcPr>
            <w:tcW w:w="2838" w:type="dxa"/>
          </w:tcPr>
          <w:p w14:paraId="3FCFB335" w14:textId="5C0CF7B8" w:rsidR="008B72D8" w:rsidRDefault="00A352B2"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治理指标数据访问接口</w:t>
            </w:r>
          </w:p>
        </w:tc>
      </w:tr>
      <w:tr w:rsidR="00596CE0" w14:paraId="2647B9FF" w14:textId="77777777" w:rsidTr="008B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7A466B5" w14:textId="2717B77C" w:rsidR="00596CE0" w:rsidRDefault="00A3219B" w:rsidP="00DA11D9">
            <w:pPr>
              <w:ind w:firstLineChars="0" w:firstLine="0"/>
            </w:pPr>
            <w:r>
              <w:t>(</w:t>
            </w:r>
            <w:r>
              <w:rPr>
                <w:rFonts w:hint="eastAsia"/>
              </w:rPr>
              <w:t>代码生成器生成</w:t>
            </w:r>
            <w:r>
              <w:rPr>
                <w:rFonts w:hint="eastAsia"/>
              </w:rPr>
              <w:t>)</w:t>
            </w:r>
          </w:p>
        </w:tc>
        <w:tc>
          <w:tcPr>
            <w:tcW w:w="3336" w:type="dxa"/>
          </w:tcPr>
          <w:p w14:paraId="29051A40" w14:textId="484E2730" w:rsidR="00596CE0" w:rsidRPr="00596CE0" w:rsidRDefault="00596CE0" w:rsidP="00DA11D9">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GovernanceAssessDetailMapper</w:t>
            </w:r>
          </w:p>
        </w:tc>
        <w:tc>
          <w:tcPr>
            <w:tcW w:w="2838" w:type="dxa"/>
          </w:tcPr>
          <w:p w14:paraId="43CCE3B0" w14:textId="4588A232" w:rsidR="00596CE0" w:rsidRDefault="00A352B2"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考评业务数据访问接口</w:t>
            </w:r>
          </w:p>
        </w:tc>
      </w:tr>
      <w:tr w:rsidR="00596CE0" w14:paraId="2AD9E6CF" w14:textId="77777777" w:rsidTr="008B72D8">
        <w:tc>
          <w:tcPr>
            <w:cnfStyle w:val="001000000000" w:firstRow="0" w:lastRow="0" w:firstColumn="1" w:lastColumn="0" w:oddVBand="0" w:evenVBand="0" w:oddHBand="0" w:evenHBand="0" w:firstRowFirstColumn="0" w:firstRowLastColumn="0" w:lastRowFirstColumn="0" w:lastRowLastColumn="0"/>
            <w:tcW w:w="2122" w:type="dxa"/>
          </w:tcPr>
          <w:p w14:paraId="74439902" w14:textId="77777777" w:rsidR="00596CE0" w:rsidRDefault="00596CE0" w:rsidP="00DA11D9">
            <w:pPr>
              <w:ind w:firstLineChars="0" w:firstLine="0"/>
            </w:pPr>
          </w:p>
        </w:tc>
        <w:tc>
          <w:tcPr>
            <w:tcW w:w="3336" w:type="dxa"/>
          </w:tcPr>
          <w:p w14:paraId="6051CD52" w14:textId="35D5ACA6" w:rsidR="00596CE0" w:rsidRPr="00596CE0" w:rsidRDefault="00596CE0" w:rsidP="00DA11D9">
            <w:pPr>
              <w:ind w:firstLineChars="0" w:firstLine="0"/>
              <w:cnfStyle w:val="000000000000" w:firstRow="0" w:lastRow="0" w:firstColumn="0" w:lastColumn="0" w:oddVBand="0" w:evenVBand="0" w:oddHBand="0" w:evenHBand="0" w:firstRowFirstColumn="0" w:firstRowLastColumn="0" w:lastRowFirstColumn="0" w:lastRowLastColumn="0"/>
              <w:rPr>
                <w:rFonts w:ascii="Courier New" w:hAnsi="Courier New" w:cs="Courier New"/>
                <w:color w:val="080808"/>
                <w:kern w:val="0"/>
                <w:sz w:val="20"/>
                <w:szCs w:val="20"/>
              </w:rPr>
            </w:pPr>
            <w:r w:rsidRPr="00596CE0">
              <w:t>GovernanceTypeMapper</w:t>
            </w:r>
          </w:p>
        </w:tc>
        <w:tc>
          <w:tcPr>
            <w:tcW w:w="2838" w:type="dxa"/>
          </w:tcPr>
          <w:p w14:paraId="3D3EBCB3" w14:textId="788837F0" w:rsidR="00596CE0" w:rsidRDefault="00A352B2"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治理类型数据访问接口</w:t>
            </w:r>
          </w:p>
        </w:tc>
      </w:tr>
      <w:tr w:rsidR="008B72D8" w14:paraId="6F1539C1" w14:textId="77777777" w:rsidTr="008B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F49DA2" w14:textId="1986F4A2" w:rsidR="008B72D8" w:rsidRDefault="008B72D8" w:rsidP="00DA11D9">
            <w:pPr>
              <w:ind w:firstLineChars="0" w:firstLine="0"/>
            </w:pPr>
            <w:r>
              <w:rPr>
                <w:rFonts w:hint="eastAsia"/>
              </w:rPr>
              <w:t>s</w:t>
            </w:r>
            <w:r>
              <w:t>ervice</w:t>
            </w:r>
          </w:p>
        </w:tc>
        <w:tc>
          <w:tcPr>
            <w:tcW w:w="3336" w:type="dxa"/>
          </w:tcPr>
          <w:p w14:paraId="12D2D321" w14:textId="4DEEE9A7" w:rsidR="008B72D8" w:rsidRDefault="00596CE0" w:rsidP="00596CE0">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GovernanceAssessDetailService</w:t>
            </w:r>
          </w:p>
        </w:tc>
        <w:tc>
          <w:tcPr>
            <w:tcW w:w="2838" w:type="dxa"/>
          </w:tcPr>
          <w:p w14:paraId="4E500679" w14:textId="49E2FA80" w:rsidR="008B72D8" w:rsidRDefault="00A352B2"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考评业务接口</w:t>
            </w:r>
          </w:p>
        </w:tc>
      </w:tr>
      <w:tr w:rsidR="00596CE0" w14:paraId="307B4580" w14:textId="77777777" w:rsidTr="008B72D8">
        <w:tc>
          <w:tcPr>
            <w:cnfStyle w:val="001000000000" w:firstRow="0" w:lastRow="0" w:firstColumn="1" w:lastColumn="0" w:oddVBand="0" w:evenVBand="0" w:oddHBand="0" w:evenHBand="0" w:firstRowFirstColumn="0" w:firstRowLastColumn="0" w:lastRowFirstColumn="0" w:lastRowLastColumn="0"/>
            <w:tcW w:w="2122" w:type="dxa"/>
          </w:tcPr>
          <w:p w14:paraId="1150DC6E" w14:textId="53E6C5D8" w:rsidR="00596CE0" w:rsidRDefault="00A3219B" w:rsidP="00DA11D9">
            <w:pPr>
              <w:ind w:firstLineChars="0" w:firstLine="0"/>
            </w:pPr>
            <w:r>
              <w:t>(</w:t>
            </w:r>
            <w:r>
              <w:rPr>
                <w:rFonts w:hint="eastAsia"/>
              </w:rPr>
              <w:t>代码生成器生成</w:t>
            </w:r>
            <w:r>
              <w:rPr>
                <w:rFonts w:hint="eastAsia"/>
              </w:rPr>
              <w:t>)</w:t>
            </w:r>
          </w:p>
        </w:tc>
        <w:tc>
          <w:tcPr>
            <w:tcW w:w="3336" w:type="dxa"/>
          </w:tcPr>
          <w:p w14:paraId="6625178A" w14:textId="1871189A" w:rsidR="00596CE0" w:rsidRDefault="00596CE0" w:rsidP="00A352B2">
            <w:pPr>
              <w:ind w:firstLineChars="0" w:firstLine="0"/>
              <w:cnfStyle w:val="000000000000" w:firstRow="0" w:lastRow="0" w:firstColumn="0" w:lastColumn="0" w:oddVBand="0" w:evenVBand="0" w:oddHBand="0" w:evenHBand="0" w:firstRowFirstColumn="0" w:firstRowLastColumn="0" w:lastRowFirstColumn="0" w:lastRowLastColumn="0"/>
            </w:pPr>
            <w:r w:rsidRPr="00596CE0">
              <w:t>GovernanceMetricService</w:t>
            </w:r>
          </w:p>
        </w:tc>
        <w:tc>
          <w:tcPr>
            <w:tcW w:w="2838" w:type="dxa"/>
          </w:tcPr>
          <w:p w14:paraId="3804F016" w14:textId="104124C5" w:rsidR="00596CE0" w:rsidRDefault="00A352B2"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治理指标接口</w:t>
            </w:r>
          </w:p>
        </w:tc>
      </w:tr>
      <w:tr w:rsidR="00596CE0" w14:paraId="7FB1B1A3" w14:textId="77777777" w:rsidTr="008B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CB6AE27" w14:textId="77777777" w:rsidR="00596CE0" w:rsidRDefault="00596CE0" w:rsidP="00DA11D9">
            <w:pPr>
              <w:ind w:firstLineChars="0" w:firstLine="0"/>
            </w:pPr>
          </w:p>
        </w:tc>
        <w:tc>
          <w:tcPr>
            <w:tcW w:w="3336" w:type="dxa"/>
          </w:tcPr>
          <w:p w14:paraId="1743DD98" w14:textId="45C982B8" w:rsidR="00596CE0" w:rsidRDefault="00596CE0" w:rsidP="00DA11D9">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GovernanceTypeService</w:t>
            </w:r>
          </w:p>
        </w:tc>
        <w:tc>
          <w:tcPr>
            <w:tcW w:w="2838" w:type="dxa"/>
          </w:tcPr>
          <w:p w14:paraId="2198D860" w14:textId="098C88FB" w:rsidR="00596CE0" w:rsidRDefault="00A352B2"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治理类型</w:t>
            </w:r>
          </w:p>
        </w:tc>
      </w:tr>
      <w:tr w:rsidR="008B72D8" w14:paraId="4BE407A5" w14:textId="77777777" w:rsidTr="008B72D8">
        <w:tc>
          <w:tcPr>
            <w:cnfStyle w:val="001000000000" w:firstRow="0" w:lastRow="0" w:firstColumn="1" w:lastColumn="0" w:oddVBand="0" w:evenVBand="0" w:oddHBand="0" w:evenHBand="0" w:firstRowFirstColumn="0" w:firstRowLastColumn="0" w:lastRowFirstColumn="0" w:lastRowLastColumn="0"/>
            <w:tcW w:w="2122" w:type="dxa"/>
          </w:tcPr>
          <w:p w14:paraId="1C558D3D" w14:textId="195178BF" w:rsidR="008B72D8" w:rsidRDefault="00596CE0" w:rsidP="00DA11D9">
            <w:pPr>
              <w:ind w:firstLineChars="0" w:firstLine="0"/>
            </w:pPr>
            <w:r>
              <w:t>service.impl</w:t>
            </w:r>
          </w:p>
        </w:tc>
        <w:tc>
          <w:tcPr>
            <w:tcW w:w="3336" w:type="dxa"/>
          </w:tcPr>
          <w:p w14:paraId="67C794BF" w14:textId="09FAE723" w:rsidR="008B72D8" w:rsidRDefault="00596CE0" w:rsidP="00DA11D9">
            <w:pPr>
              <w:ind w:firstLineChars="0" w:firstLine="0"/>
              <w:cnfStyle w:val="000000000000" w:firstRow="0" w:lastRow="0" w:firstColumn="0" w:lastColumn="0" w:oddVBand="0" w:evenVBand="0" w:oddHBand="0" w:evenHBand="0" w:firstRowFirstColumn="0" w:firstRowLastColumn="0" w:lastRowFirstColumn="0" w:lastRowLastColumn="0"/>
            </w:pPr>
            <w:r w:rsidRPr="00596CE0">
              <w:t>GovernanceAssessDetailService</w:t>
            </w:r>
            <w:r>
              <w:t>Impl</w:t>
            </w:r>
          </w:p>
        </w:tc>
        <w:tc>
          <w:tcPr>
            <w:tcW w:w="2838" w:type="dxa"/>
          </w:tcPr>
          <w:p w14:paraId="191814D6" w14:textId="494C3D91" w:rsidR="008B72D8" w:rsidRDefault="00337929"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考评业务实现类</w:t>
            </w:r>
          </w:p>
        </w:tc>
      </w:tr>
      <w:tr w:rsidR="00596CE0" w14:paraId="1B6FBA36" w14:textId="77777777" w:rsidTr="008B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4A0CE56" w14:textId="5740D957" w:rsidR="00596CE0" w:rsidRDefault="00A3219B" w:rsidP="00DA11D9">
            <w:pPr>
              <w:ind w:firstLineChars="0" w:firstLine="0"/>
            </w:pPr>
            <w:r>
              <w:t>(</w:t>
            </w:r>
            <w:r>
              <w:rPr>
                <w:rFonts w:hint="eastAsia"/>
              </w:rPr>
              <w:t>代码生成器生成</w:t>
            </w:r>
            <w:r>
              <w:rPr>
                <w:rFonts w:hint="eastAsia"/>
              </w:rPr>
              <w:t>)</w:t>
            </w:r>
          </w:p>
        </w:tc>
        <w:tc>
          <w:tcPr>
            <w:tcW w:w="3336" w:type="dxa"/>
          </w:tcPr>
          <w:p w14:paraId="38189ABA" w14:textId="5EB8C852" w:rsidR="00596CE0" w:rsidRDefault="00596CE0" w:rsidP="00DA11D9">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GovernanceMetricService</w:t>
            </w:r>
            <w:r>
              <w:t>Impl</w:t>
            </w:r>
          </w:p>
        </w:tc>
        <w:tc>
          <w:tcPr>
            <w:tcW w:w="2838" w:type="dxa"/>
          </w:tcPr>
          <w:p w14:paraId="22F4911D" w14:textId="39C09DE5" w:rsidR="00596CE0" w:rsidRDefault="00337929"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治理指标实现类</w:t>
            </w:r>
          </w:p>
        </w:tc>
      </w:tr>
      <w:tr w:rsidR="00596CE0" w14:paraId="2FF38050" w14:textId="77777777" w:rsidTr="008B72D8">
        <w:tc>
          <w:tcPr>
            <w:cnfStyle w:val="001000000000" w:firstRow="0" w:lastRow="0" w:firstColumn="1" w:lastColumn="0" w:oddVBand="0" w:evenVBand="0" w:oddHBand="0" w:evenHBand="0" w:firstRowFirstColumn="0" w:firstRowLastColumn="0" w:lastRowFirstColumn="0" w:lastRowLastColumn="0"/>
            <w:tcW w:w="2122" w:type="dxa"/>
          </w:tcPr>
          <w:p w14:paraId="4DE8050D" w14:textId="77777777" w:rsidR="00596CE0" w:rsidRDefault="00596CE0" w:rsidP="00DA11D9">
            <w:pPr>
              <w:ind w:firstLineChars="0" w:firstLine="0"/>
            </w:pPr>
          </w:p>
        </w:tc>
        <w:tc>
          <w:tcPr>
            <w:tcW w:w="3336" w:type="dxa"/>
          </w:tcPr>
          <w:p w14:paraId="59169F5C" w14:textId="71E9CA94" w:rsidR="00596CE0" w:rsidRDefault="00596CE0" w:rsidP="00DA11D9">
            <w:pPr>
              <w:ind w:firstLineChars="0" w:firstLine="0"/>
              <w:cnfStyle w:val="000000000000" w:firstRow="0" w:lastRow="0" w:firstColumn="0" w:lastColumn="0" w:oddVBand="0" w:evenVBand="0" w:oddHBand="0" w:evenHBand="0" w:firstRowFirstColumn="0" w:firstRowLastColumn="0" w:lastRowFirstColumn="0" w:lastRowLastColumn="0"/>
            </w:pPr>
            <w:r w:rsidRPr="00596CE0">
              <w:t>GovernanceTypeService</w:t>
            </w:r>
            <w:r>
              <w:t>Impl</w:t>
            </w:r>
          </w:p>
        </w:tc>
        <w:tc>
          <w:tcPr>
            <w:tcW w:w="2838" w:type="dxa"/>
          </w:tcPr>
          <w:p w14:paraId="53EC6BE1" w14:textId="6A05D538" w:rsidR="00596CE0" w:rsidRDefault="00337929"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治理类型业务实现类</w:t>
            </w:r>
          </w:p>
        </w:tc>
      </w:tr>
      <w:tr w:rsidR="003D67B8" w14:paraId="6CBA956F" w14:textId="77777777" w:rsidTr="008B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6061DBC" w14:textId="2973C2BC" w:rsidR="008B72D8" w:rsidRDefault="00596CE0" w:rsidP="00DA11D9">
            <w:pPr>
              <w:ind w:firstLineChars="0" w:firstLine="0"/>
            </w:pPr>
            <w:r>
              <w:rPr>
                <w:rFonts w:hint="eastAsia"/>
              </w:rPr>
              <w:t>a</w:t>
            </w:r>
            <w:r>
              <w:t>ssessor</w:t>
            </w:r>
          </w:p>
        </w:tc>
        <w:tc>
          <w:tcPr>
            <w:tcW w:w="3336" w:type="dxa"/>
          </w:tcPr>
          <w:p w14:paraId="65BF75F1" w14:textId="6B5AF584" w:rsidR="008B72D8" w:rsidRDefault="00337929" w:rsidP="00DA11D9">
            <w:pPr>
              <w:ind w:firstLineChars="0" w:firstLine="0"/>
              <w:cnfStyle w:val="000000100000" w:firstRow="0" w:lastRow="0" w:firstColumn="0" w:lastColumn="0" w:oddVBand="0" w:evenVBand="0" w:oddHBand="1" w:evenHBand="0" w:firstRowFirstColumn="0" w:firstRowLastColumn="0" w:lastRowFirstColumn="0" w:lastRowLastColumn="0"/>
            </w:pPr>
            <w:r w:rsidRPr="00337929">
              <w:t>Assessor</w:t>
            </w:r>
          </w:p>
        </w:tc>
        <w:tc>
          <w:tcPr>
            <w:tcW w:w="2838" w:type="dxa"/>
          </w:tcPr>
          <w:p w14:paraId="33AF7224" w14:textId="7031A14A" w:rsidR="008B72D8" w:rsidRDefault="00337929"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 xml:space="preserve"> </w:t>
            </w:r>
            <w:r>
              <w:rPr>
                <w:rFonts w:hint="eastAsia"/>
              </w:rPr>
              <w:t>考评器抽象类</w:t>
            </w:r>
          </w:p>
        </w:tc>
      </w:tr>
      <w:tr w:rsidR="003D67B8" w14:paraId="2DFF6B37" w14:textId="77777777" w:rsidTr="008B72D8">
        <w:tc>
          <w:tcPr>
            <w:cnfStyle w:val="001000000000" w:firstRow="0" w:lastRow="0" w:firstColumn="1" w:lastColumn="0" w:oddVBand="0" w:evenVBand="0" w:oddHBand="0" w:evenHBand="0" w:firstRowFirstColumn="0" w:firstRowLastColumn="0" w:lastRowFirstColumn="0" w:lastRowLastColumn="0"/>
            <w:tcW w:w="2122" w:type="dxa"/>
          </w:tcPr>
          <w:p w14:paraId="4D03B2AB" w14:textId="425E7BD4" w:rsidR="008B72D8" w:rsidRDefault="00A3219B" w:rsidP="00DA11D9">
            <w:pPr>
              <w:ind w:firstLineChars="0" w:firstLine="0"/>
            </w:pPr>
            <w:r>
              <w:rPr>
                <w:rFonts w:hint="eastAsia"/>
              </w:rPr>
              <w:t>需要手写</w:t>
            </w:r>
          </w:p>
        </w:tc>
        <w:tc>
          <w:tcPr>
            <w:tcW w:w="3336" w:type="dxa"/>
          </w:tcPr>
          <w:p w14:paraId="780F6DEE" w14:textId="77777777" w:rsidR="00B30B31" w:rsidRPr="00B30B31" w:rsidRDefault="00B30B31" w:rsidP="003D67B8">
            <w:pPr>
              <w:ind w:firstLineChars="0" w:firstLine="0"/>
              <w:cnfStyle w:val="000000000000" w:firstRow="0" w:lastRow="0" w:firstColumn="0" w:lastColumn="0" w:oddVBand="0" w:evenVBand="0" w:oddHBand="0" w:evenHBand="0" w:firstRowFirstColumn="0" w:firstRowLastColumn="0" w:lastRowFirstColumn="0" w:lastRowLastColumn="0"/>
            </w:pPr>
            <w:r w:rsidRPr="00B30B31">
              <w:t>BusiOwnerAssessor</w:t>
            </w:r>
          </w:p>
          <w:p w14:paraId="4E193E85" w14:textId="77777777" w:rsidR="00B30B31" w:rsidRPr="00B30B31" w:rsidRDefault="00B30B31" w:rsidP="003D67B8">
            <w:pPr>
              <w:ind w:firstLineChars="0" w:firstLine="0"/>
              <w:cnfStyle w:val="000000000000" w:firstRow="0" w:lastRow="0" w:firstColumn="0" w:lastColumn="0" w:oddVBand="0" w:evenVBand="0" w:oddHBand="0" w:evenHBand="0" w:firstRowFirstColumn="0" w:firstRowLastColumn="0" w:lastRowFirstColumn="0" w:lastRowLastColumn="0"/>
            </w:pPr>
            <w:r w:rsidRPr="00B30B31">
              <w:t>TecOwnerAssessor</w:t>
            </w:r>
          </w:p>
          <w:p w14:paraId="0536C1B7" w14:textId="77777777" w:rsidR="00B30B31" w:rsidRPr="00B30B31" w:rsidRDefault="00B30B31" w:rsidP="003D67B8">
            <w:pPr>
              <w:ind w:firstLineChars="0" w:firstLine="0"/>
              <w:cnfStyle w:val="000000000000" w:firstRow="0" w:lastRow="0" w:firstColumn="0" w:lastColumn="0" w:oddVBand="0" w:evenVBand="0" w:oddHBand="0" w:evenHBand="0" w:firstRowFirstColumn="0" w:firstRowLastColumn="0" w:lastRowFirstColumn="0" w:lastRowLastColumn="0"/>
            </w:pPr>
            <w:r w:rsidRPr="00B30B31">
              <w:t>FieldCommentAssessor</w:t>
            </w:r>
          </w:p>
          <w:p w14:paraId="3918A674" w14:textId="77777777" w:rsidR="00B30B31" w:rsidRPr="00B30B31" w:rsidRDefault="00B30B31" w:rsidP="003D67B8">
            <w:pPr>
              <w:ind w:firstLineChars="0" w:firstLine="0"/>
              <w:cnfStyle w:val="000000000000" w:firstRow="0" w:lastRow="0" w:firstColumn="0" w:lastColumn="0" w:oddVBand="0" w:evenVBand="0" w:oddHBand="0" w:evenHBand="0" w:firstRowFirstColumn="0" w:firstRowLastColumn="0" w:lastRowFirstColumn="0" w:lastRowLastColumn="0"/>
            </w:pPr>
            <w:r w:rsidRPr="00B30B31">
              <w:t>TableCommentAssessor</w:t>
            </w:r>
          </w:p>
          <w:p w14:paraId="6D68DE61" w14:textId="77777777" w:rsidR="00B30B31" w:rsidRPr="00B30B31" w:rsidRDefault="00B30B31" w:rsidP="003D67B8">
            <w:pPr>
              <w:ind w:firstLineChars="0" w:firstLine="0"/>
              <w:cnfStyle w:val="000000000000" w:firstRow="0" w:lastRow="0" w:firstColumn="0" w:lastColumn="0" w:oddVBand="0" w:evenVBand="0" w:oddHBand="0" w:evenHBand="0" w:firstRowFirstColumn="0" w:firstRowLastColumn="0" w:lastRowFirstColumn="0" w:lastRowLastColumn="0"/>
            </w:pPr>
            <w:r w:rsidRPr="00B30B31">
              <w:t>TableDwLevelAssessor</w:t>
            </w:r>
          </w:p>
          <w:p w14:paraId="5BE96CE2" w14:textId="77777777" w:rsidR="003D67B8" w:rsidRPr="003D67B8" w:rsidRDefault="003D67B8" w:rsidP="003D67B8">
            <w:pPr>
              <w:ind w:firstLineChars="0" w:firstLine="0"/>
              <w:cnfStyle w:val="000000000000" w:firstRow="0" w:lastRow="0" w:firstColumn="0" w:lastColumn="0" w:oddVBand="0" w:evenVBand="0" w:oddHBand="0" w:evenHBand="0" w:firstRowFirstColumn="0" w:firstRowLastColumn="0" w:lastRowFirstColumn="0" w:lastRowLastColumn="0"/>
            </w:pPr>
            <w:r w:rsidRPr="003D67B8">
              <w:t>TableNameStandardAssessor</w:t>
            </w:r>
          </w:p>
          <w:p w14:paraId="077DAD9D" w14:textId="1C35AB4A" w:rsidR="00B30B31" w:rsidRPr="00B30B31" w:rsidRDefault="003D67B8" w:rsidP="003D67B8">
            <w:pPr>
              <w:ind w:firstLineChars="0" w:firstLine="0"/>
              <w:cnfStyle w:val="000000000000" w:firstRow="0" w:lastRow="0" w:firstColumn="0" w:lastColumn="0" w:oddVBand="0" w:evenVBand="0" w:oddHBand="0" w:evenHBand="0" w:firstRowFirstColumn="0" w:firstRowLastColumn="0" w:lastRowFirstColumn="0" w:lastRowLastColumn="0"/>
            </w:pPr>
            <w:r w:rsidRPr="003D67B8">
              <w:t>……</w:t>
            </w:r>
          </w:p>
          <w:p w14:paraId="4A03D1D3" w14:textId="77777777" w:rsidR="008B72D8" w:rsidRDefault="008B72D8" w:rsidP="003D67B8">
            <w:pPr>
              <w:ind w:firstLineChars="0" w:firstLine="0"/>
              <w:cnfStyle w:val="000000000000" w:firstRow="0" w:lastRow="0" w:firstColumn="0" w:lastColumn="0" w:oddVBand="0" w:evenVBand="0" w:oddHBand="0" w:evenHBand="0" w:firstRowFirstColumn="0" w:firstRowLastColumn="0" w:lastRowFirstColumn="0" w:lastRowLastColumn="0"/>
            </w:pPr>
          </w:p>
        </w:tc>
        <w:tc>
          <w:tcPr>
            <w:tcW w:w="2838" w:type="dxa"/>
          </w:tcPr>
          <w:p w14:paraId="21EA20F7" w14:textId="3C206277" w:rsidR="008B72D8" w:rsidRDefault="00A352B2"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根据考评指标定义各种考评器，每个考评指标一个考评器</w:t>
            </w:r>
            <w:r w:rsidR="00266A86">
              <w:rPr>
                <w:rFonts w:hint="eastAsia"/>
              </w:rPr>
              <w:t>，继承</w:t>
            </w:r>
            <w:r w:rsidR="00F46EF0">
              <w:rPr>
                <w:rFonts w:hint="eastAsia"/>
              </w:rPr>
              <w:t>考评器抽象类。</w:t>
            </w:r>
          </w:p>
        </w:tc>
      </w:tr>
      <w:tr w:rsidR="003D67B8" w14:paraId="0591FDC7" w14:textId="77777777" w:rsidTr="008B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AC0DB65" w14:textId="77777777" w:rsidR="008B72D8" w:rsidRDefault="008B72D8" w:rsidP="00DA11D9">
            <w:pPr>
              <w:ind w:firstLineChars="0" w:firstLine="0"/>
            </w:pPr>
          </w:p>
        </w:tc>
        <w:tc>
          <w:tcPr>
            <w:tcW w:w="3336" w:type="dxa"/>
          </w:tcPr>
          <w:p w14:paraId="72BC54EC" w14:textId="77777777" w:rsidR="008B72D8" w:rsidRDefault="008B72D8" w:rsidP="00DA11D9">
            <w:pPr>
              <w:ind w:firstLineChars="0" w:firstLine="0"/>
              <w:cnfStyle w:val="000000100000" w:firstRow="0" w:lastRow="0" w:firstColumn="0" w:lastColumn="0" w:oddVBand="0" w:evenVBand="0" w:oddHBand="1" w:evenHBand="0" w:firstRowFirstColumn="0" w:firstRowLastColumn="0" w:lastRowFirstColumn="0" w:lastRowLastColumn="0"/>
            </w:pPr>
          </w:p>
        </w:tc>
        <w:tc>
          <w:tcPr>
            <w:tcW w:w="2838" w:type="dxa"/>
          </w:tcPr>
          <w:p w14:paraId="13AD974C" w14:textId="0F956E7C" w:rsidR="008B72D8" w:rsidRDefault="008B72D8" w:rsidP="00DA11D9">
            <w:pPr>
              <w:ind w:firstLineChars="0" w:firstLine="0"/>
              <w:cnfStyle w:val="000000100000" w:firstRow="0" w:lastRow="0" w:firstColumn="0" w:lastColumn="0" w:oddVBand="0" w:evenVBand="0" w:oddHBand="1" w:evenHBand="0" w:firstRowFirstColumn="0" w:firstRowLastColumn="0" w:lastRowFirstColumn="0" w:lastRowLastColumn="0"/>
            </w:pPr>
          </w:p>
        </w:tc>
      </w:tr>
    </w:tbl>
    <w:p w14:paraId="3BCFB641" w14:textId="4608366E" w:rsidR="00B81607" w:rsidRDefault="00B81607" w:rsidP="00B81607">
      <w:pPr>
        <w:pStyle w:val="2"/>
      </w:pPr>
      <w:r>
        <w:rPr>
          <w:rFonts w:hint="eastAsia"/>
        </w:rPr>
        <w:t>自动生成代码</w:t>
      </w:r>
    </w:p>
    <w:p w14:paraId="17FB0B5C" w14:textId="442D9967" w:rsidR="00DF629B" w:rsidRDefault="00655E41" w:rsidP="00AE750C">
      <w:r>
        <w:rPr>
          <w:rFonts w:hint="eastAsia"/>
        </w:rPr>
        <w:t>以上</w:t>
      </w:r>
      <w:r w:rsidR="006855C5">
        <w:rPr>
          <w:rFonts w:hint="eastAsia"/>
        </w:rPr>
        <w:t>代码</w:t>
      </w:r>
      <w:r w:rsidR="00F352FC">
        <w:rPr>
          <w:rFonts w:hint="eastAsia"/>
        </w:rPr>
        <w:t>除了</w:t>
      </w:r>
      <w:r w:rsidR="00F352FC">
        <w:rPr>
          <w:rFonts w:hint="eastAsia"/>
        </w:rPr>
        <w:t>a</w:t>
      </w:r>
      <w:r w:rsidR="00F352FC">
        <w:t>ssessor</w:t>
      </w:r>
      <w:r w:rsidR="00F352FC">
        <w:rPr>
          <w:rFonts w:hint="eastAsia"/>
        </w:rPr>
        <w:t>都</w:t>
      </w:r>
      <w:r>
        <w:rPr>
          <w:rFonts w:hint="eastAsia"/>
        </w:rPr>
        <w:t>可以通过</w:t>
      </w:r>
      <w:r w:rsidR="00146513">
        <w:t>MyBatis-Plus</w:t>
      </w:r>
      <w:r>
        <w:rPr>
          <w:rFonts w:hint="eastAsia"/>
        </w:rPr>
        <w:t>的代码生成工具</w:t>
      </w:r>
      <w:r w:rsidR="00F352FC">
        <w:rPr>
          <w:rFonts w:hint="eastAsia"/>
        </w:rPr>
        <w:t>以数据库表为基础</w:t>
      </w:r>
      <w:r>
        <w:rPr>
          <w:rFonts w:hint="eastAsia"/>
        </w:rPr>
        <w:t>生成</w:t>
      </w:r>
      <w:r w:rsidR="00F352FC">
        <w:rPr>
          <w:rFonts w:hint="eastAsia"/>
        </w:rPr>
        <w:t>最基础的代码。</w:t>
      </w:r>
    </w:p>
    <w:p w14:paraId="1D7243B3" w14:textId="7F9AABC0" w:rsidR="001C380D" w:rsidRDefault="00B47763" w:rsidP="00B47763">
      <w:pPr>
        <w:pStyle w:val="2"/>
      </w:pPr>
      <w:r>
        <w:rPr>
          <w:rFonts w:hint="eastAsia"/>
        </w:rPr>
        <w:t>各个指标项</w:t>
      </w:r>
      <w:r w:rsidR="00B81607">
        <w:rPr>
          <w:rFonts w:hint="eastAsia"/>
        </w:rPr>
        <w:t>考评业务</w:t>
      </w:r>
      <w:r>
        <w:rPr>
          <w:rFonts w:hint="eastAsia"/>
        </w:rPr>
        <w:t>逻辑</w:t>
      </w:r>
    </w:p>
    <w:p w14:paraId="4D6DD0F5" w14:textId="455EAFED" w:rsidR="001C380D" w:rsidRDefault="00B47763" w:rsidP="007D004F">
      <w:pPr>
        <w:pStyle w:val="3"/>
      </w:pPr>
      <w:r>
        <w:rPr>
          <w:rFonts w:hint="eastAsia"/>
        </w:rPr>
        <w:t>分析</w:t>
      </w:r>
    </w:p>
    <w:p w14:paraId="6650E4E3" w14:textId="37A2FD32" w:rsidR="001C380D" w:rsidRDefault="00B47763" w:rsidP="00683E12">
      <w:pPr>
        <w:ind w:firstLineChars="0" w:firstLine="0"/>
      </w:pPr>
      <w:r>
        <w:rPr>
          <w:rFonts w:hint="eastAsia"/>
        </w:rPr>
        <w:t>目标：</w:t>
      </w:r>
      <w:r>
        <w:rPr>
          <w:rFonts w:hint="eastAsia"/>
        </w:rPr>
        <w:t xml:space="preserve"> </w:t>
      </w:r>
      <w:r>
        <w:rPr>
          <w:rFonts w:hint="eastAsia"/>
        </w:rPr>
        <w:t>依次对所有表的所有考评指标进行判断</w:t>
      </w:r>
    </w:p>
    <w:p w14:paraId="1D9BE176" w14:textId="7655D830" w:rsidR="001C380D" w:rsidRDefault="00B47763" w:rsidP="00683E12">
      <w:pPr>
        <w:ind w:firstLineChars="0" w:firstLine="0"/>
      </w:pPr>
      <w:r>
        <w:rPr>
          <w:rFonts w:hint="eastAsia"/>
        </w:rPr>
        <w:t>步骤：</w:t>
      </w:r>
    </w:p>
    <w:p w14:paraId="60D6BED0" w14:textId="711C9CBE" w:rsidR="00B47763" w:rsidRPr="00683E12" w:rsidRDefault="00B47763" w:rsidP="00683E12">
      <w:pPr>
        <w:pStyle w:val="a0"/>
        <w:numPr>
          <w:ilvl w:val="0"/>
          <w:numId w:val="43"/>
        </w:numPr>
        <w:shd w:val="clear" w:color="auto" w:fill="FFFFFF"/>
        <w:rPr>
          <w:rFonts w:ascii="Courier New" w:hAnsi="Courier New" w:cs="Courier New"/>
          <w:color w:val="080808"/>
          <w:sz w:val="20"/>
          <w:szCs w:val="20"/>
        </w:rPr>
      </w:pPr>
      <w:r>
        <w:rPr>
          <w:rFonts w:hint="eastAsia"/>
        </w:rPr>
        <w:t>取得所有待考评表</w:t>
      </w:r>
      <w:r w:rsidR="00C00CC4">
        <w:rPr>
          <w:rFonts w:hint="eastAsia"/>
        </w:rPr>
        <w:t>的列表</w:t>
      </w:r>
      <w:r w:rsidR="00C00CC4">
        <w:rPr>
          <w:rFonts w:hint="eastAsia"/>
        </w:rPr>
        <w:t xml:space="preserve"> </w:t>
      </w:r>
      <w:r w:rsidR="00C00CC4">
        <w:t>(</w:t>
      </w:r>
      <w:r w:rsidR="005E729D" w:rsidRPr="00683E12">
        <w:rPr>
          <w:rFonts w:ascii="Courier New" w:hAnsi="Courier New" w:cs="Courier New"/>
          <w:color w:val="000000"/>
          <w:sz w:val="20"/>
          <w:szCs w:val="20"/>
        </w:rPr>
        <w:t>List</w:t>
      </w:r>
      <w:r w:rsidR="005E729D" w:rsidRPr="00683E12">
        <w:rPr>
          <w:rFonts w:ascii="Courier New" w:hAnsi="Courier New" w:cs="Courier New"/>
          <w:color w:val="080808"/>
          <w:sz w:val="20"/>
          <w:szCs w:val="20"/>
        </w:rPr>
        <w:t>&lt;</w:t>
      </w:r>
      <w:r w:rsidR="005E729D" w:rsidRPr="00683E12">
        <w:rPr>
          <w:rFonts w:ascii="Courier New" w:hAnsi="Courier New" w:cs="Courier New"/>
          <w:color w:val="000000"/>
          <w:sz w:val="20"/>
          <w:szCs w:val="20"/>
        </w:rPr>
        <w:t>TableMetaInfo</w:t>
      </w:r>
      <w:r w:rsidR="005E729D" w:rsidRPr="00683E12">
        <w:rPr>
          <w:rFonts w:ascii="Courier New" w:hAnsi="Courier New" w:cs="Courier New"/>
          <w:color w:val="080808"/>
          <w:sz w:val="20"/>
          <w:szCs w:val="20"/>
        </w:rPr>
        <w:t>&gt;</w:t>
      </w:r>
      <w:r w:rsidR="00C00CC4" w:rsidRPr="00683E12">
        <w:rPr>
          <w:rFonts w:ascii="Courier New" w:hAnsi="Courier New" w:cs="Courier New"/>
          <w:color w:val="000000"/>
          <w:sz w:val="20"/>
          <w:szCs w:val="20"/>
        </w:rPr>
        <w:t>)</w:t>
      </w:r>
    </w:p>
    <w:p w14:paraId="307D6CE6" w14:textId="5D3E52EF" w:rsidR="00C00CC4" w:rsidRPr="00683E12" w:rsidRDefault="00C00CC4" w:rsidP="00683E12">
      <w:pPr>
        <w:pStyle w:val="a0"/>
        <w:numPr>
          <w:ilvl w:val="0"/>
          <w:numId w:val="43"/>
        </w:numPr>
        <w:shd w:val="clear" w:color="auto" w:fill="FFFFFF"/>
        <w:rPr>
          <w:rFonts w:ascii="Courier New" w:hAnsi="Courier New" w:cs="Courier New"/>
          <w:color w:val="000000"/>
          <w:sz w:val="20"/>
          <w:szCs w:val="20"/>
        </w:rPr>
      </w:pPr>
      <w:r>
        <w:rPr>
          <w:rFonts w:hint="eastAsia"/>
        </w:rPr>
        <w:t>取得所有待考评的指标项列表</w:t>
      </w:r>
      <w:r>
        <w:rPr>
          <w:rFonts w:hint="eastAsia"/>
        </w:rPr>
        <w:t>(</w:t>
      </w:r>
      <w:r w:rsidR="005E729D" w:rsidRPr="00683E12">
        <w:rPr>
          <w:rFonts w:ascii="Courier New" w:hAnsi="Courier New" w:cs="Courier New"/>
          <w:color w:val="000000"/>
          <w:sz w:val="20"/>
          <w:szCs w:val="20"/>
        </w:rPr>
        <w:t>List</w:t>
      </w:r>
      <w:r w:rsidR="005E729D" w:rsidRPr="00683E12">
        <w:rPr>
          <w:rFonts w:ascii="Courier New" w:hAnsi="Courier New" w:cs="Courier New"/>
          <w:color w:val="080808"/>
          <w:sz w:val="20"/>
          <w:szCs w:val="20"/>
        </w:rPr>
        <w:t>&lt;</w:t>
      </w:r>
      <w:r w:rsidR="005E729D" w:rsidRPr="00683E12">
        <w:rPr>
          <w:rFonts w:ascii="Courier New" w:hAnsi="Courier New" w:cs="Courier New"/>
          <w:color w:val="000000"/>
          <w:sz w:val="20"/>
          <w:szCs w:val="20"/>
        </w:rPr>
        <w:t>GovernanceMetric</w:t>
      </w:r>
      <w:r w:rsidR="005E729D" w:rsidRPr="00683E12">
        <w:rPr>
          <w:rFonts w:ascii="Courier New" w:hAnsi="Courier New" w:cs="Courier New"/>
          <w:color w:val="080808"/>
          <w:sz w:val="20"/>
          <w:szCs w:val="20"/>
        </w:rPr>
        <w:t>&gt;</w:t>
      </w:r>
      <w:r w:rsidRPr="00683E12">
        <w:rPr>
          <w:rFonts w:ascii="Courier New" w:hAnsi="Courier New" w:cs="Courier New"/>
          <w:color w:val="000000"/>
          <w:sz w:val="20"/>
          <w:szCs w:val="20"/>
        </w:rPr>
        <w:t>)</w:t>
      </w:r>
    </w:p>
    <w:p w14:paraId="4569E32E" w14:textId="6CE0D878" w:rsidR="005E729D" w:rsidRPr="00B517C4" w:rsidRDefault="00C00CC4" w:rsidP="00B517C4">
      <w:pPr>
        <w:pStyle w:val="a0"/>
        <w:numPr>
          <w:ilvl w:val="0"/>
          <w:numId w:val="43"/>
        </w:numPr>
        <w:shd w:val="clear" w:color="auto" w:fill="FFFFFF"/>
        <w:rPr>
          <w:rFonts w:ascii="Courier New" w:hAnsi="Courier New" w:cs="Courier New"/>
          <w:color w:val="080808"/>
          <w:sz w:val="20"/>
          <w:szCs w:val="20"/>
        </w:rPr>
      </w:pPr>
      <w:r>
        <w:rPr>
          <w:rFonts w:hint="eastAsia"/>
        </w:rPr>
        <w:t>两层循环迭代两个列表，取得每个指标项的考评器，</w:t>
      </w:r>
      <w:r w:rsidR="005E729D">
        <w:rPr>
          <w:rFonts w:hint="eastAsia"/>
        </w:rPr>
        <w:t>把考评器需要的参数传递给</w:t>
      </w:r>
      <w:r w:rsidR="00370B90">
        <w:rPr>
          <w:rFonts w:hint="eastAsia"/>
        </w:rPr>
        <w:t xml:space="preserve"> </w:t>
      </w:r>
      <w:r>
        <w:rPr>
          <w:rFonts w:hint="eastAsia"/>
        </w:rPr>
        <w:t>考评器</w:t>
      </w:r>
      <w:r w:rsidR="005E729D">
        <w:rPr>
          <w:rFonts w:hint="eastAsia"/>
        </w:rPr>
        <w:t>，考评</w:t>
      </w:r>
      <w:r>
        <w:rPr>
          <w:rFonts w:hint="eastAsia"/>
        </w:rPr>
        <w:t>打分，得到各个表各个指标项的评分结果</w:t>
      </w:r>
      <w:r>
        <w:rPr>
          <w:rFonts w:hint="eastAsia"/>
        </w:rPr>
        <w:t>(</w:t>
      </w:r>
      <w:r w:rsidR="005E729D" w:rsidRPr="00B517C4">
        <w:rPr>
          <w:rFonts w:ascii="Courier New" w:hAnsi="Courier New" w:cs="Courier New"/>
          <w:color w:val="000000"/>
          <w:sz w:val="20"/>
          <w:szCs w:val="20"/>
        </w:rPr>
        <w:t>List</w:t>
      </w:r>
      <w:r w:rsidR="005E729D" w:rsidRPr="00B517C4">
        <w:rPr>
          <w:rFonts w:ascii="Courier New" w:hAnsi="Courier New" w:cs="Courier New"/>
          <w:color w:val="080808"/>
          <w:sz w:val="20"/>
          <w:szCs w:val="20"/>
        </w:rPr>
        <w:t>&lt;</w:t>
      </w:r>
      <w:r w:rsidR="005E729D" w:rsidRPr="00B517C4">
        <w:rPr>
          <w:rFonts w:ascii="Courier New" w:hAnsi="Courier New" w:cs="Courier New"/>
          <w:color w:val="000000"/>
          <w:sz w:val="20"/>
          <w:szCs w:val="20"/>
        </w:rPr>
        <w:t>GovernanceAssessDetail</w:t>
      </w:r>
      <w:r w:rsidR="005E729D" w:rsidRPr="00B517C4">
        <w:rPr>
          <w:rFonts w:ascii="Courier New" w:hAnsi="Courier New" w:cs="Courier New"/>
          <w:color w:val="080808"/>
          <w:sz w:val="20"/>
          <w:szCs w:val="20"/>
        </w:rPr>
        <w:t>&gt;</w:t>
      </w:r>
      <w:r w:rsidR="006E305F" w:rsidRPr="00B517C4">
        <w:rPr>
          <w:rFonts w:ascii="Courier New" w:hAnsi="Courier New" w:cs="Courier New" w:hint="eastAsia"/>
          <w:color w:val="000000"/>
          <w:sz w:val="20"/>
          <w:szCs w:val="20"/>
        </w:rPr>
        <w:t>)</w:t>
      </w:r>
    </w:p>
    <w:p w14:paraId="3134C29B" w14:textId="33E7322E" w:rsidR="00C00CC4" w:rsidRPr="00683E12" w:rsidRDefault="005E729D" w:rsidP="00683E12">
      <w:pPr>
        <w:pStyle w:val="a0"/>
        <w:numPr>
          <w:ilvl w:val="0"/>
          <w:numId w:val="43"/>
        </w:numPr>
        <w:shd w:val="clear" w:color="auto" w:fill="FFFFFF"/>
        <w:rPr>
          <w:rFonts w:ascii="Courier New" w:hAnsi="Courier New" w:cs="Courier New"/>
          <w:color w:val="080808"/>
          <w:sz w:val="20"/>
          <w:szCs w:val="20"/>
        </w:rPr>
      </w:pPr>
      <w:r>
        <w:rPr>
          <w:rFonts w:hint="eastAsia"/>
        </w:rPr>
        <w:t>把考评结果保存起来</w:t>
      </w:r>
    </w:p>
    <w:p w14:paraId="72DB97D5" w14:textId="20B7FF42" w:rsidR="005E729D" w:rsidRDefault="005E729D" w:rsidP="007D004F">
      <w:pPr>
        <w:pStyle w:val="3"/>
      </w:pPr>
      <w:r>
        <w:rPr>
          <w:rFonts w:hint="eastAsia"/>
        </w:rPr>
        <w:t>步骤一：取得所有待考评表的列表</w:t>
      </w:r>
    </w:p>
    <w:p w14:paraId="0CFEA7B7" w14:textId="55C17A2A" w:rsidR="005E729D" w:rsidRDefault="005E729D" w:rsidP="00EE7D47">
      <w:pPr>
        <w:rPr>
          <w:rFonts w:ascii="Courier New" w:hAnsi="Courier New" w:cs="Courier New"/>
          <w:color w:val="080808"/>
          <w:sz w:val="20"/>
          <w:szCs w:val="20"/>
        </w:rPr>
      </w:pPr>
      <w:r>
        <w:rPr>
          <w:rFonts w:hint="eastAsia"/>
        </w:rPr>
        <w:t>虽然我们需要取得主要的内容是</w:t>
      </w:r>
      <w:r>
        <w:t>table_meta_info</w:t>
      </w:r>
      <w:r w:rsidR="0036403E">
        <w:rPr>
          <w:rFonts w:hint="eastAsia"/>
        </w:rPr>
        <w:t>，但是</w:t>
      </w:r>
      <w:r w:rsidR="0036403E">
        <w:t>table_meta_info_extra</w:t>
      </w:r>
      <w:r w:rsidR="0036403E">
        <w:rPr>
          <w:rFonts w:hint="eastAsia"/>
        </w:rPr>
        <w:t>也是我们考评的内容，所以我们需要把这两个表关联起来查询。并且查询结果写到</w:t>
      </w:r>
      <w:r w:rsidR="0036403E" w:rsidRPr="0036403E">
        <w:rPr>
          <w:rFonts w:ascii="Courier New" w:hAnsi="Courier New" w:cs="Courier New"/>
          <w:color w:val="000000"/>
          <w:sz w:val="20"/>
          <w:szCs w:val="20"/>
        </w:rPr>
        <w:t>List</w:t>
      </w:r>
      <w:r w:rsidR="0036403E" w:rsidRPr="0036403E">
        <w:rPr>
          <w:rFonts w:ascii="Courier New" w:hAnsi="Courier New" w:cs="Courier New"/>
          <w:color w:val="080808"/>
          <w:sz w:val="20"/>
          <w:szCs w:val="20"/>
        </w:rPr>
        <w:t>&lt;</w:t>
      </w:r>
      <w:r w:rsidR="0036403E" w:rsidRPr="0036403E">
        <w:rPr>
          <w:rFonts w:ascii="Courier New" w:hAnsi="Courier New" w:cs="Courier New"/>
          <w:color w:val="000000"/>
          <w:sz w:val="20"/>
          <w:szCs w:val="20"/>
        </w:rPr>
        <w:t>TableMetaInfo</w:t>
      </w:r>
      <w:r w:rsidR="0036403E" w:rsidRPr="0036403E">
        <w:rPr>
          <w:rFonts w:ascii="Courier New" w:hAnsi="Courier New" w:cs="Courier New"/>
          <w:color w:val="080808"/>
          <w:sz w:val="20"/>
          <w:szCs w:val="20"/>
        </w:rPr>
        <w:t>&gt;</w:t>
      </w:r>
      <w:r w:rsidR="0036403E">
        <w:rPr>
          <w:rFonts w:ascii="Courier New" w:hAnsi="Courier New" w:cs="Courier New" w:hint="eastAsia"/>
          <w:color w:val="080808"/>
          <w:sz w:val="20"/>
          <w:szCs w:val="20"/>
        </w:rPr>
        <w:t>中。</w:t>
      </w:r>
    </w:p>
    <w:p w14:paraId="6C554923" w14:textId="0045E37F" w:rsidR="00EE21EB" w:rsidRDefault="00EE21EB" w:rsidP="00EE7D47">
      <w:pPr>
        <w:ind w:firstLine="400"/>
        <w:rPr>
          <w:rFonts w:ascii="Courier New" w:hAnsi="Courier New" w:cs="Courier New"/>
          <w:color w:val="080808"/>
          <w:sz w:val="20"/>
          <w:szCs w:val="20"/>
        </w:rPr>
      </w:pPr>
      <w:r>
        <w:rPr>
          <w:rFonts w:ascii="Courier New" w:hAnsi="Courier New" w:cs="Courier New" w:hint="eastAsia"/>
          <w:color w:val="080808"/>
          <w:sz w:val="20"/>
          <w:szCs w:val="20"/>
        </w:rPr>
        <w:t>首先可以利用</w:t>
      </w:r>
      <w:r w:rsidR="00146513">
        <w:rPr>
          <w:rFonts w:ascii="Courier New" w:hAnsi="Courier New" w:cs="Courier New" w:hint="eastAsia"/>
          <w:color w:val="080808"/>
          <w:sz w:val="20"/>
          <w:szCs w:val="20"/>
        </w:rPr>
        <w:t>MyBatis-Plus</w:t>
      </w:r>
      <w:r>
        <w:rPr>
          <w:rFonts w:ascii="Courier New" w:hAnsi="Courier New" w:cs="Courier New" w:hint="eastAsia"/>
          <w:color w:val="080808"/>
          <w:sz w:val="20"/>
          <w:szCs w:val="20"/>
        </w:rPr>
        <w:t>先查询出一个</w:t>
      </w:r>
      <w:r w:rsidRPr="0036403E">
        <w:rPr>
          <w:rFonts w:ascii="Courier New" w:hAnsi="Courier New" w:cs="Courier New"/>
          <w:color w:val="000000"/>
          <w:sz w:val="20"/>
          <w:szCs w:val="20"/>
        </w:rPr>
        <w:t>List</w:t>
      </w:r>
      <w:r w:rsidRPr="0036403E">
        <w:rPr>
          <w:rFonts w:ascii="Courier New" w:hAnsi="Courier New" w:cs="Courier New"/>
          <w:color w:val="080808"/>
          <w:sz w:val="20"/>
          <w:szCs w:val="20"/>
        </w:rPr>
        <w:t>&lt;</w:t>
      </w:r>
      <w:r w:rsidRPr="0036403E">
        <w:rPr>
          <w:rFonts w:ascii="Courier New" w:hAnsi="Courier New" w:cs="Courier New"/>
          <w:color w:val="000000"/>
          <w:sz w:val="20"/>
          <w:szCs w:val="20"/>
        </w:rPr>
        <w:t>TableMetaInfo</w:t>
      </w:r>
      <w:r w:rsidRPr="0036403E">
        <w:rPr>
          <w:rFonts w:ascii="Courier New" w:hAnsi="Courier New" w:cs="Courier New"/>
          <w:color w:val="080808"/>
          <w:sz w:val="20"/>
          <w:szCs w:val="20"/>
        </w:rPr>
        <w:t>&gt;</w:t>
      </w:r>
      <w:r>
        <w:rPr>
          <w:rFonts w:ascii="Courier New" w:hAnsi="Courier New" w:cs="Courier New" w:hint="eastAsia"/>
          <w:color w:val="080808"/>
          <w:sz w:val="20"/>
          <w:szCs w:val="20"/>
        </w:rPr>
        <w:t>再根据每个</w:t>
      </w:r>
      <w:r>
        <w:rPr>
          <w:rFonts w:ascii="Courier New" w:hAnsi="Courier New" w:cs="Courier New" w:hint="eastAsia"/>
          <w:color w:val="080808"/>
          <w:sz w:val="20"/>
          <w:szCs w:val="20"/>
        </w:rPr>
        <w:t>T</w:t>
      </w:r>
      <w:r>
        <w:rPr>
          <w:rFonts w:ascii="Courier New" w:hAnsi="Courier New" w:cs="Courier New"/>
          <w:color w:val="080808"/>
          <w:sz w:val="20"/>
          <w:szCs w:val="20"/>
        </w:rPr>
        <w:t>ableMetaInfo</w:t>
      </w:r>
      <w:r>
        <w:rPr>
          <w:rFonts w:ascii="Courier New" w:hAnsi="Courier New" w:cs="Courier New" w:hint="eastAsia"/>
          <w:color w:val="080808"/>
          <w:sz w:val="20"/>
          <w:szCs w:val="20"/>
        </w:rPr>
        <w:t>中的表名、库名查询各个</w:t>
      </w:r>
      <w:r>
        <w:rPr>
          <w:rFonts w:ascii="Courier New" w:hAnsi="Courier New" w:cs="Courier New" w:hint="eastAsia"/>
          <w:color w:val="080808"/>
          <w:sz w:val="20"/>
          <w:szCs w:val="20"/>
        </w:rPr>
        <w:t>T</w:t>
      </w:r>
      <w:r>
        <w:rPr>
          <w:rFonts w:ascii="Courier New" w:hAnsi="Courier New" w:cs="Courier New"/>
          <w:color w:val="080808"/>
          <w:sz w:val="20"/>
          <w:szCs w:val="20"/>
        </w:rPr>
        <w:t>ableMetaInfoExtra</w:t>
      </w:r>
      <w:r>
        <w:rPr>
          <w:rFonts w:ascii="Courier New" w:hAnsi="Courier New" w:cs="Courier New" w:hint="eastAsia"/>
          <w:color w:val="080808"/>
          <w:sz w:val="20"/>
          <w:szCs w:val="20"/>
        </w:rPr>
        <w:t>。但是这种方式会造成循环查询数据库</w:t>
      </w:r>
      <w:r w:rsidR="00226297">
        <w:rPr>
          <w:rFonts w:ascii="Courier New" w:hAnsi="Courier New" w:cs="Courier New" w:hint="eastAsia"/>
          <w:color w:val="080808"/>
          <w:sz w:val="20"/>
          <w:szCs w:val="20"/>
        </w:rPr>
        <w:t>，这种操作经常会成为性能炸弹，不推荐。</w:t>
      </w:r>
    </w:p>
    <w:p w14:paraId="1513FDC6" w14:textId="17459738" w:rsidR="00226297" w:rsidRDefault="00226297" w:rsidP="00EE7D47">
      <w:pPr>
        <w:ind w:firstLine="400"/>
        <w:rPr>
          <w:rFonts w:ascii="Courier New" w:hAnsi="Courier New" w:cs="Courier New"/>
          <w:color w:val="080808"/>
          <w:sz w:val="20"/>
          <w:szCs w:val="20"/>
        </w:rPr>
      </w:pPr>
      <w:r>
        <w:rPr>
          <w:rFonts w:ascii="Courier New" w:hAnsi="Courier New" w:cs="Courier New" w:hint="eastAsia"/>
          <w:color w:val="080808"/>
          <w:sz w:val="20"/>
          <w:szCs w:val="20"/>
        </w:rPr>
        <w:lastRenderedPageBreak/>
        <w:t>所以对应表关联查询最好的方式还是使用</w:t>
      </w:r>
      <w:r>
        <w:rPr>
          <w:rFonts w:ascii="Courier New" w:hAnsi="Courier New" w:cs="Courier New" w:hint="eastAsia"/>
          <w:color w:val="080808"/>
          <w:sz w:val="20"/>
          <w:szCs w:val="20"/>
        </w:rPr>
        <w:t>s</w:t>
      </w:r>
      <w:r>
        <w:rPr>
          <w:rFonts w:ascii="Courier New" w:hAnsi="Courier New" w:cs="Courier New"/>
          <w:color w:val="080808"/>
          <w:sz w:val="20"/>
          <w:szCs w:val="20"/>
        </w:rPr>
        <w:t xml:space="preserve">ql </w:t>
      </w:r>
      <w:r>
        <w:rPr>
          <w:rFonts w:ascii="Courier New" w:hAnsi="Courier New" w:cs="Courier New" w:hint="eastAsia"/>
          <w:color w:val="080808"/>
          <w:sz w:val="20"/>
          <w:szCs w:val="20"/>
        </w:rPr>
        <w:t>语句中的</w:t>
      </w:r>
      <w:r>
        <w:rPr>
          <w:rFonts w:ascii="Courier New" w:hAnsi="Courier New" w:cs="Courier New" w:hint="eastAsia"/>
          <w:color w:val="080808"/>
          <w:sz w:val="20"/>
          <w:szCs w:val="20"/>
        </w:rPr>
        <w:t>j</w:t>
      </w:r>
      <w:r>
        <w:rPr>
          <w:rFonts w:ascii="Courier New" w:hAnsi="Courier New" w:cs="Courier New"/>
          <w:color w:val="080808"/>
          <w:sz w:val="20"/>
          <w:szCs w:val="20"/>
        </w:rPr>
        <w:t>oin</w:t>
      </w:r>
      <w:r>
        <w:rPr>
          <w:rFonts w:ascii="Courier New" w:hAnsi="Courier New" w:cs="Courier New" w:hint="eastAsia"/>
          <w:color w:val="080808"/>
          <w:sz w:val="20"/>
          <w:szCs w:val="20"/>
        </w:rPr>
        <w:t>操作，</w:t>
      </w:r>
      <w:r w:rsidR="00D051B8">
        <w:rPr>
          <w:rFonts w:ascii="Courier New" w:hAnsi="Courier New" w:cs="Courier New" w:hint="eastAsia"/>
          <w:color w:val="080808"/>
          <w:sz w:val="20"/>
          <w:szCs w:val="20"/>
        </w:rPr>
        <w:t>然后把</w:t>
      </w:r>
      <w:r w:rsidR="00D051B8">
        <w:rPr>
          <w:rFonts w:ascii="Courier New" w:hAnsi="Courier New" w:cs="Courier New" w:hint="eastAsia"/>
          <w:color w:val="080808"/>
          <w:sz w:val="20"/>
          <w:szCs w:val="20"/>
        </w:rPr>
        <w:t>j</w:t>
      </w:r>
      <w:r w:rsidR="00D051B8">
        <w:rPr>
          <w:rFonts w:ascii="Courier New" w:hAnsi="Courier New" w:cs="Courier New"/>
          <w:color w:val="080808"/>
          <w:sz w:val="20"/>
          <w:szCs w:val="20"/>
        </w:rPr>
        <w:t>oin</w:t>
      </w:r>
      <w:r w:rsidR="00D051B8">
        <w:rPr>
          <w:rFonts w:ascii="Courier New" w:hAnsi="Courier New" w:cs="Courier New" w:hint="eastAsia"/>
          <w:color w:val="080808"/>
          <w:sz w:val="20"/>
          <w:szCs w:val="20"/>
        </w:rPr>
        <w:t>后的结果封装到一个</w:t>
      </w:r>
      <w:r w:rsidR="00E95647">
        <w:rPr>
          <w:rFonts w:ascii="Courier New" w:hAnsi="Courier New" w:cs="Courier New" w:hint="eastAsia"/>
          <w:color w:val="080808"/>
          <w:sz w:val="20"/>
          <w:szCs w:val="20"/>
        </w:rPr>
        <w:t>组合关系的对象</w:t>
      </w:r>
      <w:r w:rsidR="00D051B8">
        <w:rPr>
          <w:rFonts w:ascii="Courier New" w:hAnsi="Courier New" w:cs="Courier New" w:hint="eastAsia"/>
          <w:color w:val="080808"/>
          <w:sz w:val="20"/>
          <w:szCs w:val="20"/>
        </w:rPr>
        <w:t>中。</w:t>
      </w:r>
    </w:p>
    <w:p w14:paraId="70EE14C1" w14:textId="1E9DBC4B" w:rsidR="00C04BE5" w:rsidRDefault="00C04BE5" w:rsidP="00EE7D47">
      <w:pPr>
        <w:ind w:firstLine="400"/>
        <w:rPr>
          <w:rFonts w:ascii="Courier New" w:hAnsi="Courier New" w:cs="Courier New"/>
          <w:color w:val="080808"/>
          <w:sz w:val="20"/>
          <w:szCs w:val="20"/>
        </w:rPr>
      </w:pPr>
      <w:r>
        <w:rPr>
          <w:rFonts w:ascii="Courier New" w:hAnsi="Courier New" w:cs="Courier New" w:hint="eastAsia"/>
          <w:color w:val="080808"/>
          <w:sz w:val="20"/>
          <w:szCs w:val="20"/>
        </w:rPr>
        <w:t>但是进行</w:t>
      </w:r>
      <w:r>
        <w:rPr>
          <w:rFonts w:ascii="Courier New" w:hAnsi="Courier New" w:cs="Courier New" w:hint="eastAsia"/>
          <w:color w:val="080808"/>
          <w:sz w:val="20"/>
          <w:szCs w:val="20"/>
        </w:rPr>
        <w:t>j</w:t>
      </w:r>
      <w:r>
        <w:rPr>
          <w:rFonts w:ascii="Courier New" w:hAnsi="Courier New" w:cs="Courier New"/>
          <w:color w:val="080808"/>
          <w:sz w:val="20"/>
          <w:szCs w:val="20"/>
        </w:rPr>
        <w:t>oin</w:t>
      </w:r>
      <w:r>
        <w:rPr>
          <w:rFonts w:ascii="Courier New" w:hAnsi="Courier New" w:cs="Courier New" w:hint="eastAsia"/>
          <w:color w:val="080808"/>
          <w:sz w:val="20"/>
          <w:szCs w:val="20"/>
        </w:rPr>
        <w:t>操作最麻烦的就是把</w:t>
      </w:r>
      <w:r>
        <w:rPr>
          <w:rFonts w:ascii="Courier New" w:hAnsi="Courier New" w:cs="Courier New" w:hint="eastAsia"/>
          <w:color w:val="080808"/>
          <w:sz w:val="20"/>
          <w:szCs w:val="20"/>
        </w:rPr>
        <w:t>j</w:t>
      </w:r>
      <w:r>
        <w:rPr>
          <w:rFonts w:ascii="Courier New" w:hAnsi="Courier New" w:cs="Courier New"/>
          <w:color w:val="080808"/>
          <w:sz w:val="20"/>
          <w:szCs w:val="20"/>
        </w:rPr>
        <w:t>oin</w:t>
      </w:r>
      <w:r>
        <w:rPr>
          <w:rFonts w:ascii="Courier New" w:hAnsi="Courier New" w:cs="Courier New" w:hint="eastAsia"/>
          <w:color w:val="080808"/>
          <w:sz w:val="20"/>
          <w:szCs w:val="20"/>
        </w:rPr>
        <w:t>后的结果封装到一个组合关系的对象中，尤其是当字段非常多的时候。</w:t>
      </w:r>
    </w:p>
    <w:p w14:paraId="1F70DE5A" w14:textId="2F20BB13" w:rsidR="00BF4977" w:rsidRDefault="00DA2F40" w:rsidP="007D004F">
      <w:pPr>
        <w:pStyle w:val="4"/>
      </w:pPr>
      <w:r>
        <w:t xml:space="preserve"> </w:t>
      </w:r>
      <w:r w:rsidR="00BF4977">
        <w:t>mapper</w:t>
      </w:r>
      <w:r w:rsidR="00BF4977">
        <w:rPr>
          <w:rFonts w:hint="eastAsia"/>
        </w:rPr>
        <w:t>层</w:t>
      </w:r>
      <w:r w:rsidR="00BF4977">
        <w:rPr>
          <w:rFonts w:hint="eastAsia"/>
        </w:rPr>
        <w:t xml:space="preserve"> </w:t>
      </w:r>
      <w:r w:rsidR="00BF4977">
        <w:rPr>
          <w:rFonts w:hint="eastAsia"/>
        </w:rPr>
        <w:t>查询</w:t>
      </w:r>
      <w:r w:rsidR="00BF4977">
        <w:t xml:space="preserve">table_meta_info </w:t>
      </w:r>
      <w:r w:rsidR="00BF4977">
        <w:rPr>
          <w:rFonts w:hint="eastAsia"/>
        </w:rPr>
        <w:t>和</w:t>
      </w:r>
      <w:r w:rsidR="00BF4977">
        <w:rPr>
          <w:rFonts w:hint="eastAsia"/>
        </w:rPr>
        <w:t>t</w:t>
      </w:r>
      <w:r w:rsidR="00BF4977">
        <w:t>able_meta_info_extra</w:t>
      </w:r>
      <w:r w:rsidR="00BF4977">
        <w:rPr>
          <w:rFonts w:hint="eastAsia"/>
        </w:rPr>
        <w:t>的</w:t>
      </w:r>
      <w:r w:rsidR="00BF4977">
        <w:t>join</w:t>
      </w:r>
      <w:r w:rsidR="00BF4977">
        <w:rPr>
          <w:rFonts w:hint="eastAsia"/>
        </w:rPr>
        <w:t>结果</w:t>
      </w:r>
    </w:p>
    <w:p w14:paraId="25BD7D0D" w14:textId="71731CFC" w:rsidR="003D08FC" w:rsidRPr="00C04BE5" w:rsidRDefault="00BF4977" w:rsidP="00D67411">
      <w:pPr>
        <w:ind w:firstLine="400"/>
        <w:rPr>
          <w:rFonts w:ascii="Courier New" w:hAnsi="Courier New" w:cs="Courier New"/>
          <w:color w:val="080808"/>
          <w:sz w:val="20"/>
          <w:szCs w:val="20"/>
        </w:rPr>
      </w:pPr>
      <w:r>
        <w:rPr>
          <w:rFonts w:ascii="Courier New" w:hAnsi="Courier New" w:cs="Courier New" w:hint="eastAsia"/>
          <w:color w:val="080808"/>
          <w:sz w:val="20"/>
          <w:szCs w:val="20"/>
        </w:rPr>
        <w:t>在</w:t>
      </w:r>
      <w:r>
        <w:rPr>
          <w:rFonts w:ascii="Courier New" w:hAnsi="Courier New" w:cs="Courier New" w:hint="eastAsia"/>
          <w:color w:val="080808"/>
          <w:sz w:val="20"/>
          <w:szCs w:val="20"/>
        </w:rPr>
        <w:t>T</w:t>
      </w:r>
      <w:r>
        <w:rPr>
          <w:rFonts w:ascii="Courier New" w:hAnsi="Courier New" w:cs="Courier New"/>
          <w:color w:val="080808"/>
          <w:sz w:val="20"/>
          <w:szCs w:val="20"/>
        </w:rPr>
        <w:t>ableMetaInfoMapper</w:t>
      </w:r>
      <w:r w:rsidR="003D08FC">
        <w:rPr>
          <w:rFonts w:ascii="Courier New" w:hAnsi="Courier New" w:cs="Courier New" w:hint="eastAsia"/>
          <w:color w:val="080808"/>
          <w:sz w:val="20"/>
          <w:szCs w:val="20"/>
        </w:rPr>
        <w:t>中增加方法</w:t>
      </w:r>
    </w:p>
    <w:p w14:paraId="6C0B1C3D" w14:textId="564EA65A" w:rsidR="00BD404D" w:rsidRPr="00BD404D" w:rsidRDefault="00BD404D" w:rsidP="00BD404D">
      <w:pPr>
        <w:pStyle w:val="a6"/>
        <w:rPr>
          <w:color w:val="080808"/>
        </w:rPr>
      </w:pPr>
      <w:r w:rsidRPr="00BD404D">
        <w:rPr>
          <w:color w:val="080808"/>
        </w:rPr>
        <w:t>@Select(" select tm.id as tm_id , te.id as te_id ,  tm.* , te.*  from table_meta_info tm join table_meta_info_extra te " +</w:t>
      </w:r>
    </w:p>
    <w:p w14:paraId="01473086" w14:textId="77777777" w:rsidR="00BD404D" w:rsidRPr="00BD404D" w:rsidRDefault="00BD404D" w:rsidP="00BD404D">
      <w:pPr>
        <w:pStyle w:val="a6"/>
        <w:rPr>
          <w:color w:val="080808"/>
        </w:rPr>
      </w:pPr>
      <w:r w:rsidRPr="00BD404D">
        <w:rPr>
          <w:color w:val="080808"/>
        </w:rPr>
        <w:t xml:space="preserve">            " on tm.schema_name = te.schema_name and tm.table_name = te.table_name " +</w:t>
      </w:r>
    </w:p>
    <w:p w14:paraId="231D2893" w14:textId="77777777" w:rsidR="00BD404D" w:rsidRPr="00BD404D" w:rsidRDefault="00BD404D" w:rsidP="00BD404D">
      <w:pPr>
        <w:pStyle w:val="a6"/>
        <w:rPr>
          <w:color w:val="080808"/>
        </w:rPr>
      </w:pPr>
      <w:r w:rsidRPr="00BD404D">
        <w:rPr>
          <w:color w:val="080808"/>
        </w:rPr>
        <w:t xml:space="preserve">            " where tm.assess_date = #{assessDate}")</w:t>
      </w:r>
    </w:p>
    <w:p w14:paraId="30AA431B" w14:textId="2B27AA57" w:rsidR="00BD404D" w:rsidRPr="00BD404D" w:rsidRDefault="00BD404D" w:rsidP="00BD404D">
      <w:pPr>
        <w:pStyle w:val="a6"/>
        <w:rPr>
          <w:color w:val="080808"/>
        </w:rPr>
      </w:pPr>
      <w:r w:rsidRPr="00BD404D">
        <w:rPr>
          <w:color w:val="080808"/>
        </w:rPr>
        <w:t>@ResultMap("meta_result_map")</w:t>
      </w:r>
    </w:p>
    <w:p w14:paraId="0806BCD6" w14:textId="0EDD2E87" w:rsidR="00BF4977" w:rsidRPr="00BF4977" w:rsidRDefault="00BD404D" w:rsidP="00BD404D">
      <w:pPr>
        <w:pStyle w:val="a6"/>
        <w:rPr>
          <w:color w:val="080808"/>
        </w:rPr>
      </w:pPr>
      <w:r w:rsidRPr="00BD404D">
        <w:rPr>
          <w:color w:val="080808"/>
        </w:rPr>
        <w:t xml:space="preserve">    public List&lt;TableMetaInfo&gt; selectTableMetaInfoList(@Param("assessDate") String assessDate) ;</w:t>
      </w:r>
    </w:p>
    <w:p w14:paraId="7543D3C8" w14:textId="454DF4CB" w:rsidR="00BF4977" w:rsidRPr="00AC4B5A" w:rsidRDefault="00AC4B5A" w:rsidP="0052072C">
      <w:r>
        <w:rPr>
          <w:rFonts w:hint="eastAsia"/>
        </w:rPr>
        <w:t>这里</w:t>
      </w:r>
      <w:r>
        <w:rPr>
          <w:rFonts w:hint="eastAsia"/>
        </w:rPr>
        <w:t>@</w:t>
      </w:r>
      <w:r>
        <w:t>Select</w:t>
      </w:r>
      <w:r>
        <w:rPr>
          <w:rFonts w:hint="eastAsia"/>
        </w:rPr>
        <w:t>里包含了一个</w:t>
      </w:r>
      <w:r>
        <w:rPr>
          <w:rFonts w:hint="eastAsia"/>
        </w:rPr>
        <w:t>j</w:t>
      </w:r>
      <w:r>
        <w:t>oin</w:t>
      </w:r>
      <w:r>
        <w:rPr>
          <w:rFonts w:hint="eastAsia"/>
        </w:rPr>
        <w:t>方法，除了</w:t>
      </w:r>
      <w:r>
        <w:rPr>
          <w:rFonts w:hint="eastAsia"/>
        </w:rPr>
        <w:t>j</w:t>
      </w:r>
      <w:r>
        <w:t>oin</w:t>
      </w:r>
      <w:r>
        <w:rPr>
          <w:rFonts w:hint="eastAsia"/>
        </w:rPr>
        <w:t>操作以外</w:t>
      </w:r>
      <w:r>
        <w:rPr>
          <w:rFonts w:hint="eastAsia"/>
        </w:rPr>
        <w:t>w</w:t>
      </w:r>
      <w:r>
        <w:t>here</w:t>
      </w:r>
      <w:r>
        <w:rPr>
          <w:rFonts w:hint="eastAsia"/>
        </w:rPr>
        <w:t>条件是对考评日期进行过滤，取最</w:t>
      </w:r>
      <w:r w:rsidR="00B657CD">
        <w:rPr>
          <w:rFonts w:hint="eastAsia"/>
        </w:rPr>
        <w:t>近一次的</w:t>
      </w:r>
      <w:r>
        <w:rPr>
          <w:rFonts w:hint="eastAsia"/>
        </w:rPr>
        <w:t>元数据提取。</w:t>
      </w:r>
    </w:p>
    <w:p w14:paraId="085924AD" w14:textId="008D721D" w:rsidR="00220170" w:rsidRPr="00E152A1" w:rsidRDefault="004970AF" w:rsidP="00E152A1">
      <w:pPr>
        <w:ind w:firstLineChars="0"/>
      </w:pPr>
      <w:r>
        <w:rPr>
          <w:rFonts w:hint="eastAsia"/>
        </w:rPr>
        <w:t>另外</w:t>
      </w:r>
      <w:r w:rsidR="00B86AB8">
        <w:rPr>
          <w:rFonts w:hint="eastAsia"/>
        </w:rPr>
        <w:t>麻烦的是要把这两个表的字段封装到一个对象中。在</w:t>
      </w:r>
      <w:r w:rsidR="00B86AB8">
        <w:rPr>
          <w:rFonts w:hint="eastAsia"/>
        </w:rPr>
        <w:t>T</w:t>
      </w:r>
      <w:r w:rsidR="00B86AB8">
        <w:t>ableMetaInfo</w:t>
      </w:r>
      <w:r w:rsidR="00B86AB8">
        <w:rPr>
          <w:rFonts w:hint="eastAsia"/>
        </w:rPr>
        <w:t>中</w:t>
      </w:r>
      <w:r w:rsidR="00B86AB8">
        <w:rPr>
          <w:rFonts w:hint="eastAsia"/>
        </w:rPr>
        <w:t xml:space="preserve"> </w:t>
      </w:r>
      <w:r w:rsidR="00B86AB8">
        <w:t xml:space="preserve"> </w:t>
      </w:r>
      <w:r w:rsidR="00B86AB8">
        <w:rPr>
          <w:rFonts w:hint="eastAsia"/>
        </w:rPr>
        <w:t>TableM</w:t>
      </w:r>
      <w:r w:rsidR="00B86AB8">
        <w:t>etaInfoExtra</w:t>
      </w:r>
      <w:r w:rsidR="00B86AB8">
        <w:rPr>
          <w:rFonts w:hint="eastAsia"/>
        </w:rPr>
        <w:t>是作为一个属性存在的。</w:t>
      </w:r>
    </w:p>
    <w:p w14:paraId="5405C43D" w14:textId="6A73E7A4" w:rsidR="00481CCB" w:rsidRPr="00DA2F40" w:rsidRDefault="00DA2F40" w:rsidP="007D004F">
      <w:pPr>
        <w:pStyle w:val="4"/>
      </w:pPr>
      <w:r>
        <w:t xml:space="preserve"> </w:t>
      </w:r>
      <w:r w:rsidR="00481CCB" w:rsidRPr="00DA2F40">
        <w:rPr>
          <w:rFonts w:hint="eastAsia"/>
        </w:rPr>
        <w:t>关于封装属性</w:t>
      </w:r>
    </w:p>
    <w:p w14:paraId="413D4AD6" w14:textId="6EDA1F7A" w:rsidR="00481CCB" w:rsidRDefault="00481CCB" w:rsidP="00D67411">
      <w:pPr>
        <w:ind w:firstLineChars="0"/>
      </w:pPr>
      <w:r>
        <w:rPr>
          <w:rFonts w:hint="eastAsia"/>
        </w:rPr>
        <w:t>首先</w:t>
      </w:r>
      <w:r>
        <w:rPr>
          <w:rFonts w:hint="eastAsia"/>
        </w:rPr>
        <w:t>s</w:t>
      </w:r>
      <w:r>
        <w:t xml:space="preserve">elect </w:t>
      </w:r>
      <w:r>
        <w:rPr>
          <w:rFonts w:hint="eastAsia"/>
        </w:rPr>
        <w:t>后面的字段推荐都把所有字段都写清楚，如果主子表的字段有重复的，请利用别名区分开。</w:t>
      </w:r>
    </w:p>
    <w:p w14:paraId="56A62639" w14:textId="284AAD42" w:rsidR="00D5064D" w:rsidRDefault="00D5064D" w:rsidP="00D67411">
      <w:r>
        <w:rPr>
          <w:rFonts w:hint="eastAsia"/>
        </w:rPr>
        <w:t>然后可以利用</w:t>
      </w:r>
      <w:r w:rsidR="000B1703">
        <w:rPr>
          <w:rFonts w:hint="eastAsia"/>
        </w:rPr>
        <w:t>MyBatis</w:t>
      </w:r>
      <w:r>
        <w:rPr>
          <w:rFonts w:hint="eastAsia"/>
        </w:rPr>
        <w:t>的</w:t>
      </w:r>
      <w:r>
        <w:rPr>
          <w:rFonts w:hint="eastAsia"/>
        </w:rPr>
        <w:t>x</w:t>
      </w:r>
      <w:r>
        <w:t>ml</w:t>
      </w:r>
      <w:r>
        <w:rPr>
          <w:rFonts w:hint="eastAsia"/>
        </w:rPr>
        <w:t>的自动映射机制，把字段映射到</w:t>
      </w:r>
      <w:r w:rsidR="008718D8">
        <w:rPr>
          <w:rFonts w:hint="eastAsia"/>
        </w:rPr>
        <w:t>类的</w:t>
      </w:r>
      <w:r>
        <w:rPr>
          <w:rFonts w:hint="eastAsia"/>
        </w:rPr>
        <w:t>属性上。</w:t>
      </w:r>
    </w:p>
    <w:p w14:paraId="2F06D87F" w14:textId="61950EA3" w:rsidR="00481CCB" w:rsidRDefault="005A48AF" w:rsidP="00D67411">
      <w:pPr>
        <w:ind w:firstLineChars="0"/>
        <w:rPr>
          <w:color w:val="080808"/>
        </w:rPr>
      </w:pPr>
      <w:r>
        <w:rPr>
          <w:rFonts w:hint="eastAsia"/>
        </w:rPr>
        <w:t>这里使用了</w:t>
      </w:r>
      <w:r>
        <w:rPr>
          <w:rFonts w:hint="eastAsia"/>
        </w:rPr>
        <w:t>@</w:t>
      </w:r>
      <w:r>
        <w:t>ResultMap</w:t>
      </w:r>
      <w:r w:rsidR="003137EF" w:rsidRPr="00BF4977">
        <w:rPr>
          <w:color w:val="080808"/>
        </w:rPr>
        <w:t>(</w:t>
      </w:r>
      <w:r w:rsidR="003137EF" w:rsidRPr="00BF4977">
        <w:t>"tableMetaInfoMap"</w:t>
      </w:r>
      <w:r w:rsidR="003137EF" w:rsidRPr="00BF4977">
        <w:rPr>
          <w:color w:val="080808"/>
        </w:rPr>
        <w:t>)</w:t>
      </w:r>
      <w:r w:rsidR="00427FA3">
        <w:rPr>
          <w:color w:val="080808"/>
        </w:rPr>
        <w:t xml:space="preserve">  </w:t>
      </w:r>
      <w:r w:rsidR="00427FA3">
        <w:rPr>
          <w:rFonts w:hint="eastAsia"/>
          <w:color w:val="080808"/>
        </w:rPr>
        <w:t>这其实对应了一个</w:t>
      </w:r>
      <w:r w:rsidR="00427FA3">
        <w:rPr>
          <w:color w:val="080808"/>
        </w:rPr>
        <w:t>xml</w:t>
      </w:r>
      <w:r w:rsidR="00427FA3">
        <w:rPr>
          <w:rFonts w:hint="eastAsia"/>
          <w:color w:val="080808"/>
        </w:rPr>
        <w:t>的映射配置文件。</w:t>
      </w:r>
    </w:p>
    <w:p w14:paraId="59F63ADC" w14:textId="3E2A1009" w:rsidR="00F9294A" w:rsidRDefault="00F9294A" w:rsidP="0013281C">
      <w:pPr>
        <w:ind w:firstLineChars="0" w:firstLine="0"/>
        <w:rPr>
          <w:color w:val="080808"/>
        </w:rPr>
      </w:pPr>
      <w:r>
        <w:rPr>
          <w:rFonts w:hint="eastAsia"/>
          <w:color w:val="080808"/>
        </w:rPr>
        <w:t>在</w:t>
      </w:r>
      <w:r>
        <w:rPr>
          <w:rFonts w:hint="eastAsia"/>
          <w:color w:val="080808"/>
        </w:rPr>
        <w:t>R</w:t>
      </w:r>
      <w:r>
        <w:rPr>
          <w:color w:val="080808"/>
        </w:rPr>
        <w:t>esource/mapper/</w:t>
      </w:r>
      <w:r>
        <w:rPr>
          <w:rFonts w:hint="eastAsia"/>
          <w:color w:val="080808"/>
        </w:rPr>
        <w:t>下增加映射文件</w:t>
      </w:r>
    </w:p>
    <w:p w14:paraId="127BFAE6" w14:textId="3BD062EE" w:rsidR="008C6A02" w:rsidRDefault="008C6A02" w:rsidP="00B86AB8">
      <w:pPr>
        <w:ind w:firstLineChars="300" w:firstLine="630"/>
        <w:rPr>
          <w:color w:val="080808"/>
        </w:rPr>
      </w:pPr>
      <w:r>
        <w:rPr>
          <w:noProof/>
        </w:rPr>
        <w:drawing>
          <wp:inline distT="0" distB="0" distL="0" distR="0" wp14:anchorId="44701D2D" wp14:editId="70DF8072">
            <wp:extent cx="2790476" cy="571429"/>
            <wp:effectExtent l="19050" t="19050" r="10160" b="196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90476" cy="571429"/>
                    </a:xfrm>
                    <a:prstGeom prst="rect">
                      <a:avLst/>
                    </a:prstGeom>
                    <a:ln w="6350">
                      <a:solidFill>
                        <a:schemeClr val="tx1"/>
                      </a:solidFill>
                    </a:ln>
                  </pic:spPr>
                </pic:pic>
              </a:graphicData>
            </a:graphic>
          </wp:inline>
        </w:drawing>
      </w:r>
    </w:p>
    <w:p w14:paraId="2D1825CE" w14:textId="6CDA086A" w:rsidR="00AC6848" w:rsidRPr="00A24436" w:rsidRDefault="008C6A02" w:rsidP="00AC6848">
      <w:pPr>
        <w:pStyle w:val="a6"/>
        <w:rPr>
          <w:color w:val="080808"/>
        </w:rPr>
      </w:pPr>
      <w:r w:rsidRPr="00A24436">
        <w:rPr>
          <w:color w:val="080808"/>
        </w:rPr>
        <w:t>&lt;?xml version="1.0" encoding="UTF-8"?&gt;</w:t>
      </w:r>
      <w:r w:rsidRPr="00A24436">
        <w:rPr>
          <w:color w:val="080808"/>
        </w:rPr>
        <w:br/>
        <w:t>&lt;!DOCTYPE mapper PUBLIC "-//</w:t>
      </w:r>
      <w:r w:rsidR="000B1703">
        <w:rPr>
          <w:color w:val="080808"/>
        </w:rPr>
        <w:t>MyBatis</w:t>
      </w:r>
      <w:r w:rsidRPr="00A24436">
        <w:rPr>
          <w:color w:val="080808"/>
        </w:rPr>
        <w:t>.org//DTD Mapper 3.0//EN" "http://</w:t>
      </w:r>
      <w:r w:rsidR="000B1703">
        <w:rPr>
          <w:color w:val="080808"/>
        </w:rPr>
        <w:t>MyBatis</w:t>
      </w:r>
      <w:r w:rsidRPr="00A24436">
        <w:rPr>
          <w:color w:val="080808"/>
        </w:rPr>
        <w:t>.org/dtd/</w:t>
      </w:r>
      <w:r w:rsidR="000B1703">
        <w:rPr>
          <w:color w:val="080808"/>
        </w:rPr>
        <w:t>MyBatis</w:t>
      </w:r>
      <w:r w:rsidRPr="00A24436">
        <w:rPr>
          <w:color w:val="080808"/>
        </w:rPr>
        <w:t>-3-mapper.dtd"&gt;</w:t>
      </w:r>
      <w:r w:rsidRPr="00A24436">
        <w:rPr>
          <w:color w:val="080808"/>
        </w:rPr>
        <w:br/>
      </w:r>
      <w:r w:rsidRPr="008C6A02">
        <w:rPr>
          <w:color w:val="080808"/>
        </w:rPr>
        <w:t>&lt;</w:t>
      </w:r>
      <w:r w:rsidRPr="00A24436">
        <w:rPr>
          <w:color w:val="080808"/>
        </w:rPr>
        <w:t>mapper namespace="com.atguigu.dga.meta.mapper.TableMetaInfoMapper"</w:t>
      </w:r>
      <w:r w:rsidRPr="008C6A02">
        <w:rPr>
          <w:color w:val="080808"/>
        </w:rPr>
        <w:t>&gt;</w:t>
      </w:r>
      <w:r w:rsidRPr="008C6A02">
        <w:rPr>
          <w:color w:val="080808"/>
        </w:rPr>
        <w:br/>
      </w:r>
      <w:r w:rsidR="00AC6848" w:rsidRPr="00A24436">
        <w:rPr>
          <w:color w:val="080808"/>
        </w:rPr>
        <w:t xml:space="preserve"> </w:t>
      </w:r>
      <w:r w:rsidR="00AC6848" w:rsidRPr="00A24436">
        <w:rPr>
          <w:rFonts w:hint="eastAsia"/>
          <w:color w:val="080808"/>
        </w:rPr>
        <w:t xml:space="preserve">    &lt;!-- </w:t>
      </w:r>
      <w:r w:rsidR="00AC6848" w:rsidRPr="00A24436">
        <w:rPr>
          <w:rFonts w:hint="eastAsia"/>
          <w:color w:val="080808"/>
        </w:rPr>
        <w:t>通用查询映射结果</w:t>
      </w:r>
      <w:r w:rsidR="00AC6848" w:rsidRPr="00A24436">
        <w:rPr>
          <w:rFonts w:hint="eastAsia"/>
          <w:color w:val="080808"/>
        </w:rPr>
        <w:t xml:space="preserve"> --&gt;</w:t>
      </w:r>
    </w:p>
    <w:p w14:paraId="126F0D22" w14:textId="77777777" w:rsidR="00AC6848" w:rsidRPr="00A24436" w:rsidRDefault="00AC6848" w:rsidP="00AC6848">
      <w:pPr>
        <w:pStyle w:val="a6"/>
        <w:rPr>
          <w:color w:val="080808"/>
        </w:rPr>
      </w:pPr>
      <w:r w:rsidRPr="00A24436">
        <w:rPr>
          <w:color w:val="080808"/>
        </w:rPr>
        <w:t xml:space="preserve">    &lt;resultMap id="meta_result_map" type="com.atguigu.dga.meta.bean.TableMetaInfo" autoMapping="true"&gt;</w:t>
      </w:r>
    </w:p>
    <w:p w14:paraId="49578BCC" w14:textId="77777777" w:rsidR="00AC6848" w:rsidRPr="00A24436" w:rsidRDefault="00AC6848" w:rsidP="00AC6848">
      <w:pPr>
        <w:pStyle w:val="a6"/>
        <w:rPr>
          <w:color w:val="080808"/>
        </w:rPr>
      </w:pPr>
      <w:r w:rsidRPr="00A24436">
        <w:rPr>
          <w:color w:val="080808"/>
        </w:rPr>
        <w:t xml:space="preserve">        &lt;id column="tm_id" property="id" /&gt;</w:t>
      </w:r>
    </w:p>
    <w:p w14:paraId="3E9ADEA9" w14:textId="77777777" w:rsidR="00AC6848" w:rsidRPr="00A24436" w:rsidRDefault="00AC6848" w:rsidP="00AC6848">
      <w:pPr>
        <w:pStyle w:val="a6"/>
        <w:rPr>
          <w:color w:val="080808"/>
        </w:rPr>
      </w:pPr>
      <w:r w:rsidRPr="00A24436">
        <w:rPr>
          <w:color w:val="080808"/>
        </w:rPr>
        <w:t xml:space="preserve">        &lt;association property="tableMetaInfoExtra" javaType="com.atguigu.dga.meta.bean.TableMetaInfoExtra" autoMapping="true"&gt;</w:t>
      </w:r>
    </w:p>
    <w:p w14:paraId="565CD328" w14:textId="77777777" w:rsidR="00AC6848" w:rsidRPr="00A24436" w:rsidRDefault="00AC6848" w:rsidP="00AC6848">
      <w:pPr>
        <w:pStyle w:val="a6"/>
        <w:rPr>
          <w:color w:val="080808"/>
        </w:rPr>
      </w:pPr>
      <w:r w:rsidRPr="00A24436">
        <w:rPr>
          <w:color w:val="080808"/>
        </w:rPr>
        <w:t xml:space="preserve">            &lt;id column="te_id" property="id"/&gt;</w:t>
      </w:r>
    </w:p>
    <w:p w14:paraId="421D9699" w14:textId="77777777" w:rsidR="00AC6848" w:rsidRPr="00A24436" w:rsidRDefault="00AC6848" w:rsidP="00AC6848">
      <w:pPr>
        <w:pStyle w:val="a6"/>
        <w:rPr>
          <w:color w:val="080808"/>
        </w:rPr>
      </w:pPr>
      <w:r w:rsidRPr="00A24436">
        <w:rPr>
          <w:color w:val="080808"/>
        </w:rPr>
        <w:t xml:space="preserve">        &lt;/association&gt;</w:t>
      </w:r>
    </w:p>
    <w:p w14:paraId="63E0864F" w14:textId="722BEB91" w:rsidR="003C6897" w:rsidRPr="00E152A1" w:rsidRDefault="00AC6848" w:rsidP="00AC6848">
      <w:pPr>
        <w:pStyle w:val="a6"/>
        <w:rPr>
          <w:color w:val="080808"/>
        </w:rPr>
      </w:pPr>
      <w:r w:rsidRPr="00A24436">
        <w:rPr>
          <w:color w:val="080808"/>
        </w:rPr>
        <w:t xml:space="preserve">    &lt;/resultMap&gt;</w:t>
      </w:r>
      <w:r w:rsidR="008C6A02" w:rsidRPr="008C6A02">
        <w:rPr>
          <w:color w:val="080808"/>
        </w:rPr>
        <w:br/>
        <w:t>&lt;/</w:t>
      </w:r>
      <w:r w:rsidR="008C6A02" w:rsidRPr="00A24436">
        <w:rPr>
          <w:color w:val="080808"/>
        </w:rPr>
        <w:t>mapper</w:t>
      </w:r>
      <w:r w:rsidR="008C6A02" w:rsidRPr="008C6A02">
        <w:rPr>
          <w:color w:val="080808"/>
        </w:rPr>
        <w:t>&gt;</w:t>
      </w:r>
    </w:p>
    <w:p w14:paraId="49D7731C" w14:textId="3204F370" w:rsidR="003C6897" w:rsidRPr="00220170" w:rsidRDefault="003C6897" w:rsidP="003C6897">
      <w:pPr>
        <w:ind w:firstLineChars="0" w:firstLine="0"/>
        <w:rPr>
          <w:b/>
          <w:bCs/>
        </w:rPr>
      </w:pPr>
      <w:r w:rsidRPr="00220170">
        <w:rPr>
          <w:rFonts w:hint="eastAsia"/>
          <w:b/>
          <w:bCs/>
        </w:rPr>
        <w:t>分解说明：</w:t>
      </w:r>
    </w:p>
    <w:p w14:paraId="78AA0521" w14:textId="20CF98EE" w:rsidR="00F9294A" w:rsidRPr="008C6A02" w:rsidRDefault="00815D89" w:rsidP="00D67411">
      <w:pPr>
        <w:ind w:firstLineChars="0"/>
      </w:pPr>
      <w:r>
        <w:rPr>
          <w:rFonts w:hint="eastAsia"/>
        </w:rPr>
        <w:lastRenderedPageBreak/>
        <w:t>其实</w:t>
      </w:r>
      <w:r w:rsidR="000B1703">
        <w:rPr>
          <w:rFonts w:hint="eastAsia"/>
        </w:rPr>
        <w:t>MyBatis</w:t>
      </w:r>
      <w:r>
        <w:rPr>
          <w:rFonts w:hint="eastAsia"/>
        </w:rPr>
        <w:t>对应</w:t>
      </w:r>
      <w:r>
        <w:rPr>
          <w:rFonts w:hint="eastAsia"/>
        </w:rPr>
        <w:t>s</w:t>
      </w:r>
      <w:r>
        <w:t>ql</w:t>
      </w:r>
      <w:r>
        <w:rPr>
          <w:rFonts w:hint="eastAsia"/>
        </w:rPr>
        <w:t>语句的定义有两种方式</w:t>
      </w:r>
      <w:r>
        <w:rPr>
          <w:rFonts w:hint="eastAsia"/>
        </w:rPr>
        <w:t>x</w:t>
      </w:r>
      <w:r>
        <w:t>ml</w:t>
      </w:r>
      <w:r>
        <w:rPr>
          <w:rFonts w:hint="eastAsia"/>
        </w:rPr>
        <w:t>和注解方式，绝大多数场景注解方式都可以替代</w:t>
      </w:r>
      <w:r>
        <w:rPr>
          <w:rFonts w:hint="eastAsia"/>
        </w:rPr>
        <w:t>x</w:t>
      </w:r>
      <w:r>
        <w:t>ml</w:t>
      </w:r>
      <w:r>
        <w:rPr>
          <w:rFonts w:hint="eastAsia"/>
        </w:rPr>
        <w:t>，但是极个别情况目前没有办法替代，比如关于</w:t>
      </w:r>
      <w:r>
        <w:rPr>
          <w:rFonts w:hint="eastAsia"/>
        </w:rPr>
        <w:t>j</w:t>
      </w:r>
      <w:r>
        <w:t>oin</w:t>
      </w:r>
      <w:r>
        <w:rPr>
          <w:rFonts w:hint="eastAsia"/>
        </w:rPr>
        <w:t>结果的</w:t>
      </w:r>
      <w:r w:rsidR="00347919">
        <w:rPr>
          <w:rFonts w:hint="eastAsia"/>
        </w:rPr>
        <w:t>自动</w:t>
      </w:r>
      <w:r>
        <w:rPr>
          <w:rFonts w:hint="eastAsia"/>
        </w:rPr>
        <w:t>映射。</w:t>
      </w:r>
    </w:p>
    <w:p w14:paraId="17A28C75" w14:textId="23D97EBA" w:rsidR="00B86AB8" w:rsidRDefault="00462C03" w:rsidP="00BF4977">
      <w:pPr>
        <w:ind w:firstLineChars="0" w:firstLine="0"/>
      </w:pPr>
      <w:r>
        <w:rPr>
          <w:rFonts w:hint="eastAsia"/>
        </w:rPr>
        <w:t xml:space="preserve"> </w:t>
      </w:r>
      <w:r>
        <w:t xml:space="preserve">        </w:t>
      </w:r>
      <w:r>
        <w:rPr>
          <w:rFonts w:hint="eastAsia"/>
        </w:rPr>
        <w:t>以上</w:t>
      </w:r>
      <w:r>
        <w:rPr>
          <w:rFonts w:hint="eastAsia"/>
        </w:rPr>
        <w:t>x</w:t>
      </w:r>
      <w:r>
        <w:t>ml</w:t>
      </w:r>
      <w:r>
        <w:rPr>
          <w:rFonts w:hint="eastAsia"/>
        </w:rPr>
        <w:t>的映射</w:t>
      </w:r>
    </w:p>
    <w:p w14:paraId="634632E2" w14:textId="77777777" w:rsidR="00462C03" w:rsidRPr="00462C03" w:rsidRDefault="00462C03" w:rsidP="00D85E59">
      <w:pPr>
        <w:pStyle w:val="a6"/>
        <w:rPr>
          <w:color w:val="080808"/>
        </w:rPr>
      </w:pPr>
      <w:r w:rsidRPr="00462C03">
        <w:rPr>
          <w:color w:val="080808"/>
        </w:rPr>
        <w:t>&lt;</w:t>
      </w:r>
      <w:r w:rsidRPr="00A24436">
        <w:rPr>
          <w:color w:val="080808"/>
        </w:rPr>
        <w:t>mapper namespace="com.atguigu.dga.meta.mapper.TableMetaInfoMapper"</w:t>
      </w:r>
      <w:r w:rsidRPr="00462C03">
        <w:rPr>
          <w:color w:val="080808"/>
        </w:rPr>
        <w:t>&gt;</w:t>
      </w:r>
    </w:p>
    <w:p w14:paraId="39C0F5E5" w14:textId="1A3ED32B" w:rsidR="00462C03" w:rsidRPr="00462C03" w:rsidRDefault="00462C03" w:rsidP="00BF4977">
      <w:pPr>
        <w:ind w:firstLineChars="0" w:firstLine="0"/>
      </w:pPr>
      <w:r>
        <w:t>namespace</w:t>
      </w:r>
      <w:r>
        <w:rPr>
          <w:rFonts w:hint="eastAsia"/>
        </w:rPr>
        <w:t>标识该</w:t>
      </w:r>
      <w:r>
        <w:t>xml</w:t>
      </w:r>
      <w:r>
        <w:rPr>
          <w:rFonts w:hint="eastAsia"/>
        </w:rPr>
        <w:t>关联的</w:t>
      </w:r>
      <w:r>
        <w:rPr>
          <w:rFonts w:hint="eastAsia"/>
        </w:rPr>
        <w:t>m</w:t>
      </w:r>
      <w:r>
        <w:t>apper</w:t>
      </w:r>
      <w:r>
        <w:rPr>
          <w:rFonts w:hint="eastAsia"/>
        </w:rPr>
        <w:t>接口类。</w:t>
      </w:r>
    </w:p>
    <w:p w14:paraId="3626055F" w14:textId="6A023D55" w:rsidR="005E729D" w:rsidRDefault="00462C03" w:rsidP="00D85E59">
      <w:pPr>
        <w:pStyle w:val="a6"/>
        <w:rPr>
          <w:color w:val="080808"/>
        </w:rPr>
      </w:pPr>
      <w:r w:rsidRPr="008C6A02">
        <w:rPr>
          <w:color w:val="080808"/>
        </w:rPr>
        <w:t>&lt;</w:t>
      </w:r>
      <w:r w:rsidRPr="00A24436">
        <w:rPr>
          <w:color w:val="080808"/>
        </w:rPr>
        <w:t>resultMap id="tableMetaInfoMap" type="com.atguigu.dga.meta.bean.TableMetaInfo" autoMapping="true"</w:t>
      </w:r>
      <w:r w:rsidRPr="008C6A02">
        <w:rPr>
          <w:color w:val="080808"/>
        </w:rPr>
        <w:t>&gt;</w:t>
      </w:r>
    </w:p>
    <w:p w14:paraId="5502DDC2" w14:textId="314E27CA" w:rsidR="00462C03" w:rsidRPr="00462C03" w:rsidRDefault="00462C03" w:rsidP="00D67411">
      <w:pPr>
        <w:ind w:firstLineChars="0"/>
      </w:pPr>
      <w:r>
        <w:rPr>
          <w:color w:val="080808"/>
        </w:rPr>
        <w:t>type</w:t>
      </w:r>
      <w:r>
        <w:rPr>
          <w:rFonts w:hint="eastAsia"/>
          <w:color w:val="080808"/>
        </w:rPr>
        <w:t>定义了查询结果要封装到哪个类中，</w:t>
      </w:r>
      <w:r>
        <w:rPr>
          <w:rFonts w:hint="eastAsia"/>
          <w:color w:val="080808"/>
        </w:rPr>
        <w:t>i</w:t>
      </w:r>
      <w:r>
        <w:rPr>
          <w:color w:val="080808"/>
        </w:rPr>
        <w:t xml:space="preserve">d </w:t>
      </w:r>
      <w:r>
        <w:rPr>
          <w:rFonts w:hint="eastAsia"/>
          <w:color w:val="080808"/>
        </w:rPr>
        <w:t>为该映射做了唯一标识可以在其他</w:t>
      </w:r>
      <w:r w:rsidR="006F1B67">
        <w:rPr>
          <w:rFonts w:hint="eastAsia"/>
          <w:color w:val="080808"/>
        </w:rPr>
        <w:t>地方通过</w:t>
      </w:r>
      <w:r w:rsidR="006F1B67">
        <w:rPr>
          <w:rFonts w:hint="eastAsia"/>
          <w:color w:val="080808"/>
        </w:rPr>
        <w:t>r</w:t>
      </w:r>
      <w:r w:rsidR="006F1B67">
        <w:rPr>
          <w:color w:val="080808"/>
        </w:rPr>
        <w:t>esultMap</w:t>
      </w:r>
      <w:r w:rsidR="006F1B67">
        <w:rPr>
          <w:rFonts w:hint="eastAsia"/>
          <w:color w:val="080808"/>
        </w:rPr>
        <w:t>进行</w:t>
      </w:r>
      <w:r w:rsidR="007C3600">
        <w:rPr>
          <w:rFonts w:hint="eastAsia"/>
          <w:color w:val="080808"/>
        </w:rPr>
        <w:t>引用，</w:t>
      </w:r>
      <w:r>
        <w:rPr>
          <w:color w:val="080808"/>
        </w:rPr>
        <w:t xml:space="preserve">autoMapping </w:t>
      </w:r>
      <w:r>
        <w:rPr>
          <w:rFonts w:hint="eastAsia"/>
          <w:color w:val="080808"/>
        </w:rPr>
        <w:t>表示需要按照下划线对驼峰的方式进行自动映射</w:t>
      </w:r>
      <w:r w:rsidR="005E13DC">
        <w:rPr>
          <w:rFonts w:hint="eastAsia"/>
          <w:color w:val="080808"/>
        </w:rPr>
        <w:t>。</w:t>
      </w:r>
    </w:p>
    <w:p w14:paraId="08136659" w14:textId="77777777" w:rsidR="00507B37" w:rsidRPr="00507B37" w:rsidRDefault="00507B37" w:rsidP="00D85E59">
      <w:pPr>
        <w:pStyle w:val="a6"/>
        <w:rPr>
          <w:color w:val="080808"/>
        </w:rPr>
      </w:pPr>
      <w:r w:rsidRPr="00507B37">
        <w:rPr>
          <w:color w:val="080808"/>
        </w:rPr>
        <w:t>&lt;</w:t>
      </w:r>
      <w:r w:rsidRPr="00A24436">
        <w:rPr>
          <w:color w:val="080808"/>
        </w:rPr>
        <w:t>result column="id" property="id"</w:t>
      </w:r>
      <w:r w:rsidRPr="00507B37">
        <w:rPr>
          <w:color w:val="080808"/>
        </w:rPr>
        <w:t>&gt;&lt;/</w:t>
      </w:r>
      <w:r w:rsidRPr="00A24436">
        <w:rPr>
          <w:color w:val="080808"/>
        </w:rPr>
        <w:t>result</w:t>
      </w:r>
      <w:r w:rsidRPr="00507B37">
        <w:rPr>
          <w:color w:val="080808"/>
        </w:rPr>
        <w:t>&gt;</w:t>
      </w:r>
    </w:p>
    <w:p w14:paraId="095BF9F9" w14:textId="37877F26" w:rsidR="005E729D" w:rsidRPr="00D67411" w:rsidRDefault="00507B37" w:rsidP="00D67411">
      <w:pPr>
        <w:ind w:firstLineChars="0"/>
        <w:rPr>
          <w:color w:val="080808"/>
        </w:rPr>
      </w:pPr>
      <w:r w:rsidRPr="00D67411">
        <w:rPr>
          <w:color w:val="080808"/>
        </w:rPr>
        <w:t>&lt;result&gt;</w:t>
      </w:r>
      <w:r w:rsidRPr="00D67411">
        <w:rPr>
          <w:rFonts w:hint="eastAsia"/>
          <w:color w:val="080808"/>
        </w:rPr>
        <w:t>标签用于明确哪些字段要封装到哪些属性中，但是因为有设置</w:t>
      </w:r>
      <w:r w:rsidRPr="00D67411">
        <w:rPr>
          <w:rFonts w:hint="eastAsia"/>
          <w:color w:val="080808"/>
        </w:rPr>
        <w:t>a</w:t>
      </w:r>
      <w:r w:rsidRPr="00D67411">
        <w:rPr>
          <w:color w:val="080808"/>
        </w:rPr>
        <w:t>utoMapping</w:t>
      </w:r>
      <w:r w:rsidRPr="00D67411">
        <w:rPr>
          <w:rFonts w:hint="eastAsia"/>
          <w:color w:val="080808"/>
        </w:rPr>
        <w:t>，所以只考虑主子类中有重复命名的字段，特别声明就可以了，其他字段会自动映射。</w:t>
      </w:r>
    </w:p>
    <w:p w14:paraId="1275DFDD" w14:textId="6E5EF0E8" w:rsidR="0012468E" w:rsidRPr="0012468E" w:rsidRDefault="0012468E" w:rsidP="00D85E59">
      <w:pPr>
        <w:pStyle w:val="a6"/>
        <w:rPr>
          <w:color w:val="080808"/>
        </w:rPr>
      </w:pPr>
      <w:r w:rsidRPr="0012468E">
        <w:rPr>
          <w:color w:val="080808"/>
        </w:rPr>
        <w:t>&lt;</w:t>
      </w:r>
      <w:r w:rsidRPr="00A24436">
        <w:rPr>
          <w:color w:val="080808"/>
        </w:rPr>
        <w:t>association property="tableMetaInfoExtra" javaType="com.atguigu.dga.meta.bean.TableMetaInfoExtra" autoMapping="true"</w:t>
      </w:r>
      <w:r w:rsidRPr="0012468E">
        <w:rPr>
          <w:color w:val="080808"/>
        </w:rPr>
        <w:t>&gt;</w:t>
      </w:r>
      <w:r w:rsidRPr="0012468E">
        <w:rPr>
          <w:color w:val="080808"/>
        </w:rPr>
        <w:br/>
        <w:t xml:space="preserve">    &lt;</w:t>
      </w:r>
      <w:r w:rsidRPr="00A24436">
        <w:rPr>
          <w:color w:val="080808"/>
        </w:rPr>
        <w:t>result column="te_id" property="id"</w:t>
      </w:r>
      <w:r w:rsidRPr="0012468E">
        <w:rPr>
          <w:color w:val="080808"/>
        </w:rPr>
        <w:t>&gt;&lt;/</w:t>
      </w:r>
      <w:r w:rsidRPr="00A24436">
        <w:rPr>
          <w:color w:val="080808"/>
        </w:rPr>
        <w:t>result</w:t>
      </w:r>
      <w:r w:rsidRPr="0012468E">
        <w:rPr>
          <w:color w:val="080808"/>
        </w:rPr>
        <w:t>&gt;</w:t>
      </w:r>
      <w:r w:rsidRPr="0012468E">
        <w:rPr>
          <w:color w:val="080808"/>
        </w:rPr>
        <w:br/>
        <w:t>&lt;/</w:t>
      </w:r>
      <w:r w:rsidRPr="00A24436">
        <w:rPr>
          <w:color w:val="080808"/>
        </w:rPr>
        <w:t>association</w:t>
      </w:r>
      <w:r w:rsidRPr="0012468E">
        <w:rPr>
          <w:color w:val="080808"/>
        </w:rPr>
        <w:t>&gt;</w:t>
      </w:r>
    </w:p>
    <w:p w14:paraId="4DAA4A27" w14:textId="73717C67" w:rsidR="0012468E" w:rsidRPr="00D67411" w:rsidRDefault="0012468E" w:rsidP="00D67411">
      <w:pPr>
        <w:pStyle w:val="HTML"/>
        <w:shd w:val="clear" w:color="auto" w:fill="FFFFFF"/>
        <w:spacing w:line="360" w:lineRule="auto"/>
        <w:ind w:firstLineChars="200" w:firstLine="420"/>
        <w:rPr>
          <w:sz w:val="21"/>
          <w:szCs w:val="21"/>
        </w:rPr>
      </w:pPr>
      <w:r w:rsidRPr="00D67411">
        <w:rPr>
          <w:sz w:val="21"/>
          <w:szCs w:val="21"/>
        </w:rPr>
        <w:t>此处声明，哪些字段应该映射到主类下</w:t>
      </w:r>
      <w:r w:rsidRPr="00073ED8">
        <w:rPr>
          <w:sz w:val="21"/>
          <w:szCs w:val="21"/>
        </w:rPr>
        <w:t>tableMetaInfoExtra</w:t>
      </w:r>
      <w:r w:rsidRPr="00D67411">
        <w:rPr>
          <w:sz w:val="21"/>
          <w:szCs w:val="21"/>
        </w:rPr>
        <w:t>这个属性中，</w:t>
      </w:r>
      <w:r w:rsidRPr="00D67411">
        <w:rPr>
          <w:rFonts w:hint="eastAsia"/>
          <w:sz w:val="21"/>
          <w:szCs w:val="21"/>
        </w:rPr>
        <w:t>j</w:t>
      </w:r>
      <w:r w:rsidRPr="00D67411">
        <w:rPr>
          <w:sz w:val="21"/>
          <w:szCs w:val="21"/>
        </w:rPr>
        <w:t>avaType声明这个属性</w:t>
      </w:r>
      <w:r w:rsidRPr="00D67411">
        <w:rPr>
          <w:rFonts w:hint="eastAsia"/>
          <w:sz w:val="21"/>
          <w:szCs w:val="21"/>
        </w:rPr>
        <w:t>是什么j</w:t>
      </w:r>
      <w:r w:rsidRPr="00D67411">
        <w:rPr>
          <w:sz w:val="21"/>
          <w:szCs w:val="21"/>
        </w:rPr>
        <w:t>ava</w:t>
      </w:r>
      <w:r w:rsidRPr="00D67411">
        <w:rPr>
          <w:rFonts w:hint="eastAsia"/>
          <w:sz w:val="21"/>
          <w:szCs w:val="21"/>
        </w:rPr>
        <w:t>类型的，</w:t>
      </w:r>
      <w:r w:rsidRPr="00D67411">
        <w:rPr>
          <w:sz w:val="21"/>
          <w:szCs w:val="21"/>
        </w:rPr>
        <w:t>autoMapping</w:t>
      </w:r>
      <w:r w:rsidRPr="00D67411">
        <w:rPr>
          <w:rFonts w:hint="eastAsia"/>
          <w:sz w:val="21"/>
          <w:szCs w:val="21"/>
        </w:rPr>
        <w:t>可以进行自动映射。</w:t>
      </w:r>
    </w:p>
    <w:p w14:paraId="037FDC96" w14:textId="7557E56D" w:rsidR="00036E8B" w:rsidRPr="00D67411" w:rsidRDefault="00036E8B" w:rsidP="009A5417">
      <w:pPr>
        <w:pStyle w:val="HTML"/>
        <w:shd w:val="clear" w:color="auto" w:fill="FFFFFF"/>
        <w:spacing w:line="360" w:lineRule="auto"/>
        <w:ind w:firstLineChars="200" w:firstLine="420"/>
        <w:rPr>
          <w:sz w:val="21"/>
          <w:szCs w:val="21"/>
        </w:rPr>
      </w:pPr>
      <w:r w:rsidRPr="00D67411">
        <w:rPr>
          <w:rFonts w:hint="eastAsia"/>
          <w:sz w:val="21"/>
          <w:szCs w:val="21"/>
        </w:rPr>
        <w:t>&lt;</w:t>
      </w:r>
      <w:r w:rsidRPr="00D67411">
        <w:rPr>
          <w:sz w:val="21"/>
          <w:szCs w:val="21"/>
        </w:rPr>
        <w:t>result&gt;</w:t>
      </w:r>
      <w:r w:rsidRPr="00D67411">
        <w:rPr>
          <w:rFonts w:hint="eastAsia"/>
          <w:sz w:val="21"/>
          <w:szCs w:val="21"/>
        </w:rPr>
        <w:t>也是和主类声明一样，只声明主子类同名字段即可，其他的交a</w:t>
      </w:r>
      <w:r w:rsidRPr="00D67411">
        <w:rPr>
          <w:sz w:val="21"/>
          <w:szCs w:val="21"/>
        </w:rPr>
        <w:t>utomapping</w:t>
      </w:r>
      <w:r w:rsidRPr="00D67411">
        <w:rPr>
          <w:rFonts w:hint="eastAsia"/>
          <w:sz w:val="21"/>
          <w:szCs w:val="21"/>
        </w:rPr>
        <w:t>。</w:t>
      </w:r>
    </w:p>
    <w:p w14:paraId="4B9703A3" w14:textId="7B7364B8" w:rsidR="00C3545B" w:rsidRPr="00D67411" w:rsidRDefault="00036E8B" w:rsidP="009A5417">
      <w:pPr>
        <w:pStyle w:val="HTML"/>
        <w:shd w:val="clear" w:color="auto" w:fill="FFFFFF"/>
        <w:spacing w:line="360" w:lineRule="auto"/>
        <w:rPr>
          <w:sz w:val="21"/>
          <w:szCs w:val="21"/>
        </w:rPr>
      </w:pPr>
      <w:r w:rsidRPr="00D67411">
        <w:rPr>
          <w:rFonts w:hint="eastAsia"/>
          <w:sz w:val="21"/>
          <w:szCs w:val="21"/>
        </w:rPr>
        <w:t>这样如果有特别多的字段时，</w:t>
      </w:r>
      <w:r w:rsidR="0027377C" w:rsidRPr="00D67411">
        <w:rPr>
          <w:rFonts w:hint="eastAsia"/>
          <w:sz w:val="21"/>
          <w:szCs w:val="21"/>
        </w:rPr>
        <w:t>可以减少很多工作量。</w:t>
      </w:r>
    </w:p>
    <w:p w14:paraId="294D03DC" w14:textId="2998D281" w:rsidR="00C3545B" w:rsidRPr="00D67411" w:rsidRDefault="00C3545B" w:rsidP="00D67411">
      <w:pPr>
        <w:pStyle w:val="HTML"/>
        <w:shd w:val="clear" w:color="auto" w:fill="FFFFFF"/>
        <w:spacing w:line="360" w:lineRule="auto"/>
        <w:ind w:firstLine="480"/>
        <w:rPr>
          <w:sz w:val="21"/>
          <w:szCs w:val="21"/>
        </w:rPr>
      </w:pPr>
      <w:r w:rsidRPr="00D67411">
        <w:rPr>
          <w:rFonts w:hint="eastAsia"/>
          <w:sz w:val="21"/>
          <w:szCs w:val="21"/>
        </w:rPr>
        <w:t>另外这个</w:t>
      </w:r>
      <w:r w:rsidRPr="00D67411">
        <w:rPr>
          <w:sz w:val="21"/>
          <w:szCs w:val="21"/>
        </w:rPr>
        <w:t>xml</w:t>
      </w:r>
      <w:r w:rsidRPr="00D67411">
        <w:rPr>
          <w:rFonts w:hint="eastAsia"/>
          <w:sz w:val="21"/>
          <w:szCs w:val="21"/>
        </w:rPr>
        <w:t>所存放的位置需要在a</w:t>
      </w:r>
      <w:r w:rsidRPr="00D67411">
        <w:rPr>
          <w:sz w:val="21"/>
          <w:szCs w:val="21"/>
        </w:rPr>
        <w:t>pplication.properties</w:t>
      </w:r>
      <w:r w:rsidRPr="00D67411">
        <w:rPr>
          <w:rFonts w:hint="eastAsia"/>
          <w:sz w:val="21"/>
          <w:szCs w:val="21"/>
        </w:rPr>
        <w:t>特别声明</w:t>
      </w:r>
      <w:r w:rsidR="0076128E" w:rsidRPr="00D67411">
        <w:rPr>
          <w:rFonts w:hint="eastAsia"/>
          <w:sz w:val="21"/>
          <w:szCs w:val="21"/>
        </w:rPr>
        <w:t>。</w:t>
      </w:r>
    </w:p>
    <w:p w14:paraId="32694D0A" w14:textId="6A329958" w:rsidR="003B23E7" w:rsidRPr="003B23E7" w:rsidRDefault="003B23E7" w:rsidP="003B23E7">
      <w:pPr>
        <w:pStyle w:val="a6"/>
        <w:rPr>
          <w:color w:val="080808"/>
        </w:rPr>
      </w:pPr>
      <w:r w:rsidRPr="00A24436">
        <w:rPr>
          <w:color w:val="080808"/>
        </w:rPr>
        <w:t>#</w:t>
      </w:r>
      <w:r w:rsidRPr="00A24436">
        <w:rPr>
          <w:rFonts w:hint="eastAsia"/>
          <w:color w:val="080808"/>
        </w:rPr>
        <w:t>设定自动映射行为</w:t>
      </w:r>
      <w:r w:rsidRPr="00A24436">
        <w:rPr>
          <w:rFonts w:hint="eastAsia"/>
          <w:color w:val="080808"/>
        </w:rPr>
        <w:t xml:space="preserve"> </w:t>
      </w:r>
      <w:r w:rsidRPr="00A24436">
        <w:rPr>
          <w:rFonts w:hint="eastAsia"/>
          <w:color w:val="080808"/>
        </w:rPr>
        <w:t>：</w:t>
      </w:r>
      <w:r w:rsidRPr="00A24436">
        <w:rPr>
          <w:color w:val="080808"/>
        </w:rPr>
        <w:t>FULL</w:t>
      </w:r>
      <w:r w:rsidRPr="00A24436">
        <w:rPr>
          <w:rFonts w:hint="eastAsia"/>
          <w:color w:val="080808"/>
        </w:rPr>
        <w:t>标识对象存在嵌套的情况</w:t>
      </w:r>
      <w:r w:rsidRPr="00A24436">
        <w:rPr>
          <w:rFonts w:hint="eastAsia"/>
          <w:color w:val="080808"/>
        </w:rPr>
        <w:br/>
      </w:r>
      <w:r w:rsidR="00784AFE">
        <w:rPr>
          <w:rFonts w:hint="eastAsia"/>
          <w:color w:val="080808"/>
        </w:rPr>
        <w:t>mybatis</w:t>
      </w:r>
      <w:r w:rsidRPr="00A24436">
        <w:rPr>
          <w:color w:val="080808"/>
        </w:rPr>
        <w:t>.configuration.auto-mapping-behavior</w:t>
      </w:r>
      <w:r w:rsidRPr="003B23E7">
        <w:rPr>
          <w:color w:val="080808"/>
        </w:rPr>
        <w:t>=</w:t>
      </w:r>
      <w:r w:rsidRPr="00A24436">
        <w:rPr>
          <w:color w:val="080808"/>
        </w:rPr>
        <w:t>FULL</w:t>
      </w:r>
      <w:r w:rsidRPr="00A24436">
        <w:rPr>
          <w:color w:val="080808"/>
        </w:rPr>
        <w:br/>
        <w:t>#</w:t>
      </w:r>
      <w:r w:rsidRPr="00A24436">
        <w:rPr>
          <w:rFonts w:hint="eastAsia"/>
          <w:color w:val="080808"/>
        </w:rPr>
        <w:t>映射文件所在位置</w:t>
      </w:r>
      <w:r w:rsidRPr="00A24436">
        <w:rPr>
          <w:rFonts w:hint="eastAsia"/>
          <w:color w:val="080808"/>
        </w:rPr>
        <w:br/>
      </w:r>
      <w:r w:rsidR="00784AFE">
        <w:rPr>
          <w:rFonts w:hint="eastAsia"/>
          <w:color w:val="080808"/>
        </w:rPr>
        <w:t>mybatis</w:t>
      </w:r>
      <w:r w:rsidRPr="00A24436">
        <w:rPr>
          <w:color w:val="080808"/>
        </w:rPr>
        <w:t>.mapper-locations</w:t>
      </w:r>
      <w:r w:rsidRPr="003B23E7">
        <w:rPr>
          <w:color w:val="080808"/>
        </w:rPr>
        <w:t>=</w:t>
      </w:r>
      <w:r w:rsidRPr="00A24436">
        <w:rPr>
          <w:color w:val="080808"/>
        </w:rPr>
        <w:t>classpath:mapper/*.xml</w:t>
      </w:r>
    </w:p>
    <w:p w14:paraId="712A831D" w14:textId="2C9ACFC9" w:rsidR="00DE1798" w:rsidRDefault="00FC4990" w:rsidP="007D004F">
      <w:pPr>
        <w:pStyle w:val="4"/>
      </w:pPr>
      <w:r>
        <w:rPr>
          <w:rFonts w:ascii="Courier New" w:hAnsi="Courier New" w:cs="Courier New"/>
          <w:color w:val="080808"/>
          <w:sz w:val="20"/>
          <w:szCs w:val="20"/>
        </w:rPr>
        <w:t xml:space="preserve"> Meta</w:t>
      </w:r>
      <w:r w:rsidR="00DE1798">
        <w:rPr>
          <w:rFonts w:hint="eastAsia"/>
        </w:rPr>
        <w:t>服务层代码</w:t>
      </w:r>
    </w:p>
    <w:p w14:paraId="7E6FCDE3" w14:textId="7A99C61C" w:rsidR="00DE1798" w:rsidRPr="00D67411" w:rsidRDefault="00DE1798" w:rsidP="00D67411">
      <w:pPr>
        <w:pStyle w:val="HTML"/>
        <w:shd w:val="clear" w:color="auto" w:fill="FFFFFF"/>
        <w:spacing w:line="360" w:lineRule="auto"/>
        <w:ind w:firstLineChars="200" w:firstLine="420"/>
        <w:rPr>
          <w:sz w:val="21"/>
          <w:szCs w:val="21"/>
        </w:rPr>
      </w:pPr>
      <w:r w:rsidRPr="00D67411">
        <w:rPr>
          <w:rFonts w:hint="eastAsia"/>
          <w:sz w:val="21"/>
          <w:szCs w:val="21"/>
        </w:rPr>
        <w:t>T</w:t>
      </w:r>
      <w:r w:rsidRPr="00D67411">
        <w:rPr>
          <w:sz w:val="21"/>
          <w:szCs w:val="21"/>
        </w:rPr>
        <w:t xml:space="preserve">ableMetaInfoService </w:t>
      </w:r>
      <w:r w:rsidRPr="00D67411">
        <w:rPr>
          <w:rFonts w:hint="eastAsia"/>
          <w:sz w:val="21"/>
          <w:szCs w:val="21"/>
        </w:rPr>
        <w:t>增加方法：</w:t>
      </w:r>
    </w:p>
    <w:p w14:paraId="607397E6" w14:textId="6D3187E6" w:rsidR="00DE1798" w:rsidRPr="00DE1798" w:rsidRDefault="0094693F" w:rsidP="00DE1798">
      <w:pPr>
        <w:pStyle w:val="a6"/>
        <w:rPr>
          <w:color w:val="080808"/>
        </w:rPr>
      </w:pPr>
      <w:r w:rsidRPr="0094693F">
        <w:rPr>
          <w:color w:val="080808"/>
        </w:rPr>
        <w:t>List&lt;TableMetaInfo&gt;  getTableMetaList(String assessDate) ;</w:t>
      </w:r>
    </w:p>
    <w:p w14:paraId="58EB0EF3" w14:textId="07D44F46" w:rsidR="00DE1798" w:rsidRPr="00D67411" w:rsidRDefault="00DE1798" w:rsidP="00D67411">
      <w:pPr>
        <w:pStyle w:val="HTML"/>
        <w:shd w:val="clear" w:color="auto" w:fill="FFFFFF"/>
        <w:spacing w:line="360" w:lineRule="auto"/>
        <w:ind w:firstLineChars="200" w:firstLine="420"/>
        <w:rPr>
          <w:sz w:val="21"/>
          <w:szCs w:val="21"/>
        </w:rPr>
      </w:pPr>
      <w:r w:rsidRPr="00D67411">
        <w:rPr>
          <w:rFonts w:hint="eastAsia"/>
          <w:sz w:val="21"/>
          <w:szCs w:val="21"/>
        </w:rPr>
        <w:t>T</w:t>
      </w:r>
      <w:r w:rsidRPr="00D67411">
        <w:rPr>
          <w:sz w:val="21"/>
          <w:szCs w:val="21"/>
        </w:rPr>
        <w:t xml:space="preserve">ableMetaInfoServiceImpl </w:t>
      </w:r>
      <w:r w:rsidRPr="00D67411">
        <w:rPr>
          <w:rFonts w:hint="eastAsia"/>
          <w:sz w:val="21"/>
          <w:szCs w:val="21"/>
        </w:rPr>
        <w:t>增加方法：</w:t>
      </w:r>
    </w:p>
    <w:p w14:paraId="3741F8E6" w14:textId="0FA6D4BA" w:rsidR="00727AF1" w:rsidRPr="00727AF1" w:rsidRDefault="00727AF1" w:rsidP="00727AF1">
      <w:pPr>
        <w:pStyle w:val="a6"/>
        <w:rPr>
          <w:color w:val="080808"/>
        </w:rPr>
      </w:pPr>
      <w:r w:rsidRPr="00727AF1">
        <w:rPr>
          <w:color w:val="080808"/>
        </w:rPr>
        <w:t>public List&lt;TableMetaInfo&gt; getTableMetaList(String assessDate) {</w:t>
      </w:r>
    </w:p>
    <w:p w14:paraId="201C3A88" w14:textId="0E7C7EF7" w:rsidR="00727AF1" w:rsidRPr="00727AF1" w:rsidRDefault="00727AF1" w:rsidP="00727AF1">
      <w:pPr>
        <w:pStyle w:val="a6"/>
        <w:rPr>
          <w:color w:val="080808"/>
        </w:rPr>
      </w:pPr>
      <w:r w:rsidRPr="00727AF1">
        <w:rPr>
          <w:color w:val="080808"/>
        </w:rPr>
        <w:t xml:space="preserve">        List&lt;TableMetaInfo&gt; tableMetaInfoList = getBaseMapper().selectTableMetaInfoList(assessDate);</w:t>
      </w:r>
    </w:p>
    <w:p w14:paraId="75FE253B" w14:textId="77777777" w:rsidR="00727AF1" w:rsidRPr="00727AF1" w:rsidRDefault="00727AF1" w:rsidP="00727AF1">
      <w:pPr>
        <w:pStyle w:val="a6"/>
        <w:rPr>
          <w:color w:val="080808"/>
        </w:rPr>
      </w:pPr>
      <w:r w:rsidRPr="00727AF1">
        <w:rPr>
          <w:color w:val="080808"/>
        </w:rPr>
        <w:t xml:space="preserve">        return tableMetaInfoList;</w:t>
      </w:r>
    </w:p>
    <w:p w14:paraId="1766D736" w14:textId="6FEDA7A1" w:rsidR="00DE1798" w:rsidRPr="00DE1798" w:rsidRDefault="00727AF1" w:rsidP="00727AF1">
      <w:pPr>
        <w:pStyle w:val="a6"/>
        <w:rPr>
          <w:color w:val="080808"/>
        </w:rPr>
      </w:pPr>
      <w:r w:rsidRPr="00727AF1">
        <w:rPr>
          <w:color w:val="080808"/>
        </w:rPr>
        <w:t xml:space="preserve"> }</w:t>
      </w:r>
    </w:p>
    <w:p w14:paraId="24EA5B2D" w14:textId="1660C326" w:rsidR="00DE1798" w:rsidRDefault="00B17695" w:rsidP="007D004F">
      <w:pPr>
        <w:pStyle w:val="4"/>
      </w:pPr>
      <w:r>
        <w:t xml:space="preserve"> </w:t>
      </w:r>
      <w:r w:rsidR="00FC4990">
        <w:t>governance</w:t>
      </w:r>
      <w:r w:rsidR="00FC4990">
        <w:rPr>
          <w:rFonts w:hint="eastAsia"/>
        </w:rPr>
        <w:t>服务层增加代码</w:t>
      </w:r>
    </w:p>
    <w:p w14:paraId="6969957E" w14:textId="23C005E4" w:rsidR="00CC5B68" w:rsidRDefault="00CC5B68" w:rsidP="00CC5B68">
      <w:r w:rsidRPr="00CC5B68">
        <w:t>GovernanceAssessDetailService</w:t>
      </w:r>
      <w:r>
        <w:rPr>
          <w:rFonts w:hint="eastAsia"/>
        </w:rPr>
        <w:t>接口中增加方法</w:t>
      </w:r>
    </w:p>
    <w:p w14:paraId="2A02FF1C" w14:textId="77777777" w:rsidR="00CC5B68" w:rsidRPr="00CC5B68" w:rsidRDefault="00CC5B68" w:rsidP="00CC5B68">
      <w:pPr>
        <w:pStyle w:val="a6"/>
      </w:pPr>
      <w:r w:rsidRPr="00CC5B68">
        <w:t>public interface GovernanceAssessDetailService extends IService&lt;GovernanceAssessDetail&gt; {</w:t>
      </w:r>
    </w:p>
    <w:p w14:paraId="5001B18F" w14:textId="77777777" w:rsidR="00CC5B68" w:rsidRPr="00CC5B68" w:rsidRDefault="00CC5B68" w:rsidP="00CC5B68">
      <w:pPr>
        <w:pStyle w:val="a6"/>
      </w:pPr>
      <w:r w:rsidRPr="00CC5B68">
        <w:t xml:space="preserve">    public void mainAssess( String assessDate);</w:t>
      </w:r>
    </w:p>
    <w:p w14:paraId="0062B6B1" w14:textId="6C05935D" w:rsidR="00CC5B68" w:rsidRPr="00CC5B68" w:rsidRDefault="00CC5B68" w:rsidP="00CC5B68">
      <w:pPr>
        <w:pStyle w:val="a6"/>
      </w:pPr>
      <w:r w:rsidRPr="00CC5B68">
        <w:t>}</w:t>
      </w:r>
    </w:p>
    <w:p w14:paraId="078C352B" w14:textId="74B3602A" w:rsidR="00CC5B68" w:rsidRPr="00CC5B68" w:rsidRDefault="00CC5B68" w:rsidP="00CC5B68">
      <w:r w:rsidRPr="00CC5B68">
        <w:t>GovernanceAssessDetailService</w:t>
      </w:r>
      <w:r>
        <w:rPr>
          <w:rFonts w:hint="eastAsia"/>
        </w:rPr>
        <w:t>Impl</w:t>
      </w:r>
      <w:r>
        <w:rPr>
          <w:rFonts w:hint="eastAsia"/>
        </w:rPr>
        <w:t>类中实现方法</w:t>
      </w:r>
    </w:p>
    <w:p w14:paraId="114E0020" w14:textId="77777777" w:rsidR="00CC5B68" w:rsidRPr="00CC5B68" w:rsidRDefault="00CC5B68" w:rsidP="00CC5B68">
      <w:pPr>
        <w:pStyle w:val="a6"/>
        <w:rPr>
          <w:color w:val="080808"/>
        </w:rPr>
      </w:pPr>
      <w:r w:rsidRPr="00CC5B68">
        <w:rPr>
          <w:color w:val="080808"/>
        </w:rPr>
        <w:t>@Service</w:t>
      </w:r>
    </w:p>
    <w:p w14:paraId="786776EE" w14:textId="77777777" w:rsidR="00CC5B68" w:rsidRPr="00CC5B68" w:rsidRDefault="00CC5B68" w:rsidP="00CC5B68">
      <w:pPr>
        <w:pStyle w:val="a6"/>
        <w:rPr>
          <w:color w:val="080808"/>
        </w:rPr>
      </w:pPr>
      <w:r w:rsidRPr="00CC5B68">
        <w:rPr>
          <w:color w:val="080808"/>
        </w:rPr>
        <w:lastRenderedPageBreak/>
        <w:t>@DS("dga")</w:t>
      </w:r>
    </w:p>
    <w:p w14:paraId="13739755" w14:textId="344A8837" w:rsidR="00FC4990" w:rsidRDefault="00CC5B68" w:rsidP="00CC5B68">
      <w:pPr>
        <w:pStyle w:val="a6"/>
        <w:rPr>
          <w:color w:val="080808"/>
        </w:rPr>
      </w:pPr>
      <w:r w:rsidRPr="00CC5B68">
        <w:rPr>
          <w:color w:val="080808"/>
        </w:rPr>
        <w:t>public class GovernanceAssessDetailServiceImpl extends ServiceImpl&lt;GovernanceAssessDetailMapper, GovernanceAssessDetail&gt; implements GovernanceAssessDetailService {</w:t>
      </w:r>
    </w:p>
    <w:p w14:paraId="0D89E61F" w14:textId="77777777" w:rsidR="00FC4990" w:rsidRDefault="00FC4990" w:rsidP="00FC4990">
      <w:pPr>
        <w:pStyle w:val="a6"/>
        <w:rPr>
          <w:color w:val="080808"/>
        </w:rPr>
      </w:pPr>
    </w:p>
    <w:p w14:paraId="26F0435E" w14:textId="77777777" w:rsidR="00CC5B68" w:rsidRPr="00CC5B68" w:rsidRDefault="00CC5B68" w:rsidP="00CC5B68">
      <w:pPr>
        <w:pStyle w:val="a6"/>
        <w:rPr>
          <w:color w:val="080808"/>
        </w:rPr>
      </w:pPr>
      <w:r w:rsidRPr="00CC5B68">
        <w:rPr>
          <w:color w:val="080808"/>
        </w:rPr>
        <w:t xml:space="preserve">    public void mainAssess( String assessDate){</w:t>
      </w:r>
    </w:p>
    <w:p w14:paraId="6A5524E5" w14:textId="38BA6B7F" w:rsidR="00CC5B68" w:rsidRPr="00CC5B68" w:rsidRDefault="00CC5B68" w:rsidP="00CC5B68">
      <w:pPr>
        <w:pStyle w:val="a6"/>
        <w:rPr>
          <w:color w:val="080808"/>
        </w:rPr>
      </w:pPr>
      <w:r w:rsidRPr="00CC5B68">
        <w:rPr>
          <w:rFonts w:hint="eastAsia"/>
          <w:color w:val="080808"/>
        </w:rPr>
        <w:t xml:space="preserve">        // 0 </w:t>
      </w:r>
      <w:r w:rsidRPr="00CC5B68">
        <w:rPr>
          <w:rFonts w:hint="eastAsia"/>
          <w:color w:val="080808"/>
        </w:rPr>
        <w:t>幂等性处理</w:t>
      </w:r>
      <w:r w:rsidRPr="00CC5B68">
        <w:rPr>
          <w:rFonts w:hint="eastAsia"/>
          <w:color w:val="080808"/>
        </w:rPr>
        <w:t xml:space="preserve"> </w:t>
      </w:r>
      <w:r w:rsidRPr="00CC5B68">
        <w:rPr>
          <w:rFonts w:hint="eastAsia"/>
          <w:color w:val="080808"/>
        </w:rPr>
        <w:t>，</w:t>
      </w:r>
      <w:r w:rsidRPr="00CC5B68">
        <w:rPr>
          <w:rFonts w:hint="eastAsia"/>
          <w:color w:val="080808"/>
        </w:rPr>
        <w:t xml:space="preserve"> </w:t>
      </w:r>
      <w:r w:rsidRPr="00CC5B68">
        <w:rPr>
          <w:rFonts w:hint="eastAsia"/>
          <w:color w:val="080808"/>
        </w:rPr>
        <w:t>把考评</w:t>
      </w:r>
      <w:r w:rsidR="00085F30">
        <w:rPr>
          <w:rFonts w:hint="eastAsia"/>
          <w:color w:val="080808"/>
        </w:rPr>
        <w:t>当日</w:t>
      </w:r>
      <w:r w:rsidRPr="00CC5B68">
        <w:rPr>
          <w:rFonts w:hint="eastAsia"/>
          <w:color w:val="080808"/>
        </w:rPr>
        <w:t>的考评结果清理</w:t>
      </w:r>
    </w:p>
    <w:p w14:paraId="5F75446C" w14:textId="77777777" w:rsidR="00CC5B68" w:rsidRPr="00CC5B68" w:rsidRDefault="00CC5B68" w:rsidP="00CC5B68">
      <w:pPr>
        <w:pStyle w:val="a6"/>
        <w:rPr>
          <w:color w:val="080808"/>
        </w:rPr>
      </w:pPr>
      <w:r w:rsidRPr="00CC5B68">
        <w:rPr>
          <w:color w:val="080808"/>
        </w:rPr>
        <w:t xml:space="preserve">        remove( new QueryWrapper&lt;GovernanceAssessDetail&gt;().eq("assess_date" , assessDate));</w:t>
      </w:r>
    </w:p>
    <w:p w14:paraId="30CEDE45" w14:textId="77777777" w:rsidR="00CC5B68" w:rsidRPr="00CC5B68" w:rsidRDefault="00CC5B68" w:rsidP="00CC5B68">
      <w:pPr>
        <w:pStyle w:val="a6"/>
        <w:rPr>
          <w:color w:val="080808"/>
        </w:rPr>
      </w:pPr>
    </w:p>
    <w:p w14:paraId="0B31BA49" w14:textId="77777777" w:rsidR="00CC5B68" w:rsidRPr="00CC5B68" w:rsidRDefault="00CC5B68" w:rsidP="00CC5B68">
      <w:pPr>
        <w:pStyle w:val="a6"/>
        <w:rPr>
          <w:color w:val="080808"/>
        </w:rPr>
      </w:pPr>
      <w:r w:rsidRPr="00CC5B68">
        <w:rPr>
          <w:rFonts w:hint="eastAsia"/>
          <w:color w:val="080808"/>
        </w:rPr>
        <w:t xml:space="preserve">        // 1. </w:t>
      </w:r>
      <w:r w:rsidRPr="00CC5B68">
        <w:rPr>
          <w:rFonts w:hint="eastAsia"/>
          <w:color w:val="080808"/>
        </w:rPr>
        <w:t>提取表元数据信息，</w:t>
      </w:r>
      <w:r w:rsidRPr="00CC5B68">
        <w:rPr>
          <w:rFonts w:hint="eastAsia"/>
          <w:color w:val="080808"/>
        </w:rPr>
        <w:t xml:space="preserve"> </w:t>
      </w:r>
      <w:r w:rsidRPr="00CC5B68">
        <w:rPr>
          <w:rFonts w:hint="eastAsia"/>
          <w:color w:val="080808"/>
        </w:rPr>
        <w:t>提取到一个</w:t>
      </w:r>
      <w:r w:rsidRPr="00CC5B68">
        <w:rPr>
          <w:rFonts w:hint="eastAsia"/>
          <w:color w:val="080808"/>
        </w:rPr>
        <w:t>List&lt;&gt;</w:t>
      </w:r>
    </w:p>
    <w:p w14:paraId="0DC4455C" w14:textId="77777777" w:rsidR="00CC5B68" w:rsidRPr="00CC5B68" w:rsidRDefault="00CC5B68" w:rsidP="00CC5B68">
      <w:pPr>
        <w:pStyle w:val="a6"/>
        <w:rPr>
          <w:color w:val="080808"/>
        </w:rPr>
      </w:pPr>
      <w:r w:rsidRPr="00CC5B68">
        <w:rPr>
          <w:rFonts w:hint="eastAsia"/>
          <w:color w:val="080808"/>
        </w:rPr>
        <w:t xml:space="preserve">        // 1.1 </w:t>
      </w:r>
      <w:r w:rsidRPr="00CC5B68">
        <w:rPr>
          <w:rFonts w:hint="eastAsia"/>
          <w:color w:val="080808"/>
        </w:rPr>
        <w:t>元数据信息</w:t>
      </w:r>
      <w:r w:rsidRPr="00CC5B68">
        <w:rPr>
          <w:rFonts w:hint="eastAsia"/>
          <w:color w:val="080808"/>
        </w:rPr>
        <w:t xml:space="preserve"> + </w:t>
      </w:r>
      <w:r w:rsidRPr="00CC5B68">
        <w:rPr>
          <w:rFonts w:hint="eastAsia"/>
          <w:color w:val="080808"/>
        </w:rPr>
        <w:t>辅助信息</w:t>
      </w:r>
    </w:p>
    <w:p w14:paraId="3DA58ECC" w14:textId="77777777" w:rsidR="00CC5B68" w:rsidRPr="00CC5B68" w:rsidRDefault="00CC5B68" w:rsidP="00CC5B68">
      <w:pPr>
        <w:pStyle w:val="a6"/>
        <w:rPr>
          <w:color w:val="080808"/>
        </w:rPr>
      </w:pPr>
      <w:r w:rsidRPr="00CC5B68">
        <w:rPr>
          <w:rFonts w:hint="eastAsia"/>
          <w:color w:val="080808"/>
        </w:rPr>
        <w:t xml:space="preserve">        // 1.2 </w:t>
      </w:r>
      <w:r w:rsidRPr="00CC5B68">
        <w:rPr>
          <w:rFonts w:hint="eastAsia"/>
          <w:color w:val="080808"/>
        </w:rPr>
        <w:t>结合考评日期</w:t>
      </w:r>
    </w:p>
    <w:p w14:paraId="10BBAE41" w14:textId="51644F96" w:rsidR="00FC4990" w:rsidRDefault="00CC5B68" w:rsidP="00CC5B68">
      <w:pPr>
        <w:pStyle w:val="a6"/>
        <w:rPr>
          <w:color w:val="080808"/>
        </w:rPr>
      </w:pPr>
      <w:r w:rsidRPr="00CC5B68">
        <w:rPr>
          <w:color w:val="080808"/>
        </w:rPr>
        <w:t xml:space="preserve">       List&lt;TableMetaInfo&gt; tableMetaList = tableMetaInfoService.getTableMetaList(assessDate);</w:t>
      </w:r>
    </w:p>
    <w:p w14:paraId="3633D7A6" w14:textId="7DE4C3AF" w:rsidR="00CC5B68" w:rsidRPr="00CC5B68" w:rsidRDefault="00CC5B68" w:rsidP="00CC5B68">
      <w:pPr>
        <w:pStyle w:val="a6"/>
      </w:pPr>
      <w:r>
        <w:rPr>
          <w:rFonts w:hint="eastAsia"/>
        </w:rPr>
        <w:t>}</w:t>
      </w:r>
    </w:p>
    <w:p w14:paraId="19A33D08" w14:textId="39DB6A55" w:rsidR="00FC4990" w:rsidRDefault="00B668D8" w:rsidP="007D004F">
      <w:pPr>
        <w:pStyle w:val="3"/>
      </w:pPr>
      <w:r>
        <w:rPr>
          <w:rFonts w:hint="eastAsia"/>
        </w:rPr>
        <w:t>步骤二：查询</w:t>
      </w:r>
      <w:r w:rsidR="000A682B">
        <w:rPr>
          <w:rFonts w:hint="eastAsia"/>
        </w:rPr>
        <w:t>所有</w:t>
      </w:r>
      <w:r>
        <w:rPr>
          <w:rFonts w:hint="eastAsia"/>
        </w:rPr>
        <w:t>指标</w:t>
      </w:r>
    </w:p>
    <w:p w14:paraId="3E4B1B4A" w14:textId="0A883E2B" w:rsidR="00B668D8" w:rsidRDefault="000A682B" w:rsidP="00D67411">
      <w:r>
        <w:rPr>
          <w:rFonts w:hint="eastAsia"/>
        </w:rPr>
        <w:t>查询全部指标，只需要去掉被禁用的指标即可。</w:t>
      </w:r>
    </w:p>
    <w:p w14:paraId="11194633" w14:textId="15580C28" w:rsidR="000A682B" w:rsidRPr="00C272F0" w:rsidRDefault="000A682B" w:rsidP="00D67411">
      <w:r>
        <w:rPr>
          <w:rFonts w:hint="eastAsia"/>
        </w:rPr>
        <w:t>在</w:t>
      </w:r>
      <w:r w:rsidRPr="00D67411">
        <w:t>GovernanceAssessDetailServiceImpl</w:t>
      </w:r>
      <w:r w:rsidRPr="00D67411">
        <w:rPr>
          <w:rFonts w:hint="eastAsia"/>
        </w:rPr>
        <w:t>的</w:t>
      </w:r>
      <w:r w:rsidR="001D676A" w:rsidRPr="00CC5B68">
        <w:t>mainAssess</w:t>
      </w:r>
      <w:r w:rsidRPr="00C272F0">
        <w:t>方法增加如下</w:t>
      </w:r>
      <w:r w:rsidR="00C272F0" w:rsidRPr="00C272F0">
        <w:rPr>
          <w:rFonts w:hint="eastAsia"/>
        </w:rPr>
        <w:t>即可</w:t>
      </w:r>
    </w:p>
    <w:p w14:paraId="4F3F74AE" w14:textId="77777777" w:rsidR="00617BDD" w:rsidRPr="00617BDD" w:rsidRDefault="00617BDD" w:rsidP="00617BDD">
      <w:pPr>
        <w:pStyle w:val="a6"/>
        <w:rPr>
          <w:color w:val="080808"/>
        </w:rPr>
      </w:pPr>
      <w:r w:rsidRPr="00617BDD">
        <w:rPr>
          <w:rFonts w:hint="eastAsia"/>
          <w:color w:val="080808"/>
        </w:rPr>
        <w:t xml:space="preserve">        // 2. </w:t>
      </w:r>
      <w:r w:rsidRPr="00617BDD">
        <w:rPr>
          <w:rFonts w:hint="eastAsia"/>
          <w:color w:val="080808"/>
        </w:rPr>
        <w:t>提取需要考评的指标，</w:t>
      </w:r>
      <w:r w:rsidRPr="00617BDD">
        <w:rPr>
          <w:rFonts w:hint="eastAsia"/>
          <w:color w:val="080808"/>
        </w:rPr>
        <w:t xml:space="preserve"> </w:t>
      </w:r>
      <w:r w:rsidRPr="00617BDD">
        <w:rPr>
          <w:rFonts w:hint="eastAsia"/>
          <w:color w:val="080808"/>
        </w:rPr>
        <w:t>提取到一个</w:t>
      </w:r>
      <w:r w:rsidRPr="00617BDD">
        <w:rPr>
          <w:rFonts w:hint="eastAsia"/>
          <w:color w:val="080808"/>
        </w:rPr>
        <w:t>List&lt;&gt;</w:t>
      </w:r>
    </w:p>
    <w:p w14:paraId="506C0536" w14:textId="77777777" w:rsidR="00617BDD" w:rsidRPr="00617BDD" w:rsidRDefault="00617BDD" w:rsidP="00617BDD">
      <w:pPr>
        <w:pStyle w:val="a6"/>
        <w:rPr>
          <w:color w:val="080808"/>
        </w:rPr>
      </w:pPr>
      <w:r w:rsidRPr="00617BDD">
        <w:rPr>
          <w:rFonts w:hint="eastAsia"/>
          <w:color w:val="080808"/>
        </w:rPr>
        <w:t xml:space="preserve">        // 2.1 </w:t>
      </w:r>
      <w:r w:rsidRPr="00617BDD">
        <w:rPr>
          <w:rFonts w:hint="eastAsia"/>
          <w:color w:val="080808"/>
        </w:rPr>
        <w:t>启用状态</w:t>
      </w:r>
    </w:p>
    <w:p w14:paraId="5B10C5D4" w14:textId="77777777" w:rsidR="00617BDD" w:rsidRPr="00617BDD" w:rsidRDefault="00617BDD" w:rsidP="00617BDD">
      <w:pPr>
        <w:pStyle w:val="a6"/>
        <w:rPr>
          <w:color w:val="080808"/>
        </w:rPr>
      </w:pPr>
      <w:r w:rsidRPr="00617BDD">
        <w:rPr>
          <w:color w:val="080808"/>
        </w:rPr>
        <w:t xml:space="preserve">        List&lt;GovernanceMetric&gt; governanceMetricList = governanceMetricService.list(</w:t>
      </w:r>
    </w:p>
    <w:p w14:paraId="2D822E5C" w14:textId="77777777" w:rsidR="00617BDD" w:rsidRPr="00617BDD" w:rsidRDefault="00617BDD" w:rsidP="00617BDD">
      <w:pPr>
        <w:pStyle w:val="a6"/>
        <w:rPr>
          <w:color w:val="080808"/>
        </w:rPr>
      </w:pPr>
      <w:r w:rsidRPr="00617BDD">
        <w:rPr>
          <w:color w:val="080808"/>
        </w:rPr>
        <w:t xml:space="preserve">                new QueryWrapper&lt;GovernanceMetric&gt;()</w:t>
      </w:r>
    </w:p>
    <w:p w14:paraId="763938D0" w14:textId="77777777" w:rsidR="00617BDD" w:rsidRPr="00617BDD" w:rsidRDefault="00617BDD" w:rsidP="00617BDD">
      <w:pPr>
        <w:pStyle w:val="a6"/>
        <w:rPr>
          <w:color w:val="080808"/>
        </w:rPr>
      </w:pPr>
      <w:r w:rsidRPr="00617BDD">
        <w:rPr>
          <w:color w:val="080808"/>
        </w:rPr>
        <w:t xml:space="preserve">                        .eq("is_disabled", "0")</w:t>
      </w:r>
    </w:p>
    <w:p w14:paraId="726571C4" w14:textId="0C458903" w:rsidR="000A682B" w:rsidRPr="000A682B" w:rsidRDefault="00617BDD" w:rsidP="00617BDD">
      <w:pPr>
        <w:pStyle w:val="a6"/>
        <w:rPr>
          <w:color w:val="080808"/>
        </w:rPr>
      </w:pPr>
      <w:r w:rsidRPr="00617BDD">
        <w:rPr>
          <w:color w:val="080808"/>
        </w:rPr>
        <w:t xml:space="preserve">        );</w:t>
      </w:r>
    </w:p>
    <w:p w14:paraId="32809406" w14:textId="77777777" w:rsidR="00B668D8" w:rsidRPr="00B668D8" w:rsidRDefault="00B668D8" w:rsidP="00C272F0">
      <w:pPr>
        <w:ind w:firstLineChars="0" w:firstLine="0"/>
      </w:pPr>
    </w:p>
    <w:p w14:paraId="2BE101D6" w14:textId="3D3528C3" w:rsidR="00FC4990" w:rsidRDefault="00C272F0" w:rsidP="007D004F">
      <w:pPr>
        <w:pStyle w:val="3"/>
      </w:pPr>
      <w:r>
        <w:rPr>
          <w:rFonts w:hint="eastAsia"/>
        </w:rPr>
        <w:t>步骤三：对每张表每个指标进行考评</w:t>
      </w:r>
    </w:p>
    <w:p w14:paraId="76474797" w14:textId="2993D6BA" w:rsidR="00FC4990" w:rsidRPr="00D67411" w:rsidRDefault="00C272F0" w:rsidP="00D67411">
      <w:r w:rsidRPr="00D67411">
        <w:rPr>
          <w:rFonts w:hint="eastAsia"/>
        </w:rPr>
        <w:t>用之前的表元数据列表和指标项列表进行</w:t>
      </w:r>
      <w:r w:rsidR="00DC4827" w:rsidRPr="00D67411">
        <w:rPr>
          <w:rFonts w:hint="eastAsia"/>
        </w:rPr>
        <w:t>两层嵌套循环。</w:t>
      </w:r>
      <w:r w:rsidR="00CA79E4" w:rsidRPr="00D67411">
        <w:rPr>
          <w:rFonts w:hint="eastAsia"/>
        </w:rPr>
        <w:t>然后依次进行考评操作，产生考评结果</w:t>
      </w:r>
      <w:r w:rsidR="00886FD0" w:rsidRPr="00D67411">
        <w:rPr>
          <w:rFonts w:hint="eastAsia"/>
        </w:rPr>
        <w:t>，并进行考评</w:t>
      </w:r>
      <w:r w:rsidR="00314C02" w:rsidRPr="00D67411">
        <w:rPr>
          <w:rFonts w:hint="eastAsia"/>
        </w:rPr>
        <w:t>。</w:t>
      </w:r>
    </w:p>
    <w:p w14:paraId="5255C8A6" w14:textId="256029A9" w:rsidR="00EB0830" w:rsidRDefault="00EB0830" w:rsidP="007D004F">
      <w:pPr>
        <w:pStyle w:val="4"/>
      </w:pPr>
      <w:r>
        <w:rPr>
          <w:rFonts w:hint="eastAsia"/>
        </w:rPr>
        <w:t>模板模式</w:t>
      </w:r>
    </w:p>
    <w:p w14:paraId="3FFF5FD2" w14:textId="77777777" w:rsidR="00EB0830" w:rsidRDefault="00EB0830" w:rsidP="00EB0830">
      <w:pPr>
        <w:rPr>
          <w:shd w:val="clear" w:color="auto" w:fill="FFFFFF"/>
        </w:rPr>
      </w:pPr>
      <w:r>
        <w:rPr>
          <w:rFonts w:hint="eastAsia"/>
          <w:shd w:val="clear" w:color="auto" w:fill="FFFFFF"/>
        </w:rPr>
        <w:t>在模板模式（</w:t>
      </w:r>
      <w:r>
        <w:rPr>
          <w:rFonts w:hint="eastAsia"/>
          <w:shd w:val="clear" w:color="auto" w:fill="FFFFFF"/>
        </w:rPr>
        <w:t>Template Pattern</w:t>
      </w:r>
      <w:r>
        <w:rPr>
          <w:rFonts w:hint="eastAsia"/>
          <w:shd w:val="clear" w:color="auto" w:fill="FFFFFF"/>
        </w:rPr>
        <w:t>）中，一个抽象类公开定义了执行它的方法的方式</w:t>
      </w:r>
      <w:r>
        <w:rPr>
          <w:rFonts w:hint="eastAsia"/>
          <w:shd w:val="clear" w:color="auto" w:fill="FFFFFF"/>
        </w:rPr>
        <w:t>/</w:t>
      </w:r>
      <w:r>
        <w:rPr>
          <w:rFonts w:hint="eastAsia"/>
          <w:shd w:val="clear" w:color="auto" w:fill="FFFFFF"/>
        </w:rPr>
        <w:t>模板。它的子类可以按需要重写方法实现，但调用将以抽象类中定义的方式进行。</w:t>
      </w:r>
      <w:r>
        <w:rPr>
          <w:rFonts w:hint="eastAsia"/>
          <w:shd w:val="clear" w:color="auto" w:fill="FFFFFF"/>
        </w:rPr>
        <w:t xml:space="preserve"> </w:t>
      </w:r>
    </w:p>
    <w:p w14:paraId="430BDB1F" w14:textId="77777777" w:rsidR="00EB0830" w:rsidRDefault="00EB0830" w:rsidP="00EB0830">
      <w:pPr>
        <w:rPr>
          <w:shd w:val="clear" w:color="auto" w:fill="FFFFFF"/>
        </w:rPr>
      </w:pPr>
      <w:r>
        <w:rPr>
          <w:rFonts w:hint="eastAsia"/>
          <w:shd w:val="clear" w:color="auto" w:fill="FFFFFF"/>
        </w:rPr>
        <w:t>特点：由父抽象类负责控制调用，由不同子类负责核心功能。</w:t>
      </w:r>
    </w:p>
    <w:p w14:paraId="38E21A51" w14:textId="77777777" w:rsidR="00EB0830" w:rsidRDefault="00EB0830" w:rsidP="00EB0830">
      <w:pPr>
        <w:rPr>
          <w:shd w:val="clear" w:color="auto" w:fill="FFFFFF"/>
        </w:rPr>
      </w:pPr>
      <w:r>
        <w:rPr>
          <w:rFonts w:hint="eastAsia"/>
          <w:shd w:val="clear" w:color="auto" w:fill="FFFFFF"/>
        </w:rPr>
        <w:t>好处：符合开闭原则，即对修改封闭，对扩展开发代码责任清晰易于维护。</w:t>
      </w:r>
    </w:p>
    <w:p w14:paraId="55185809" w14:textId="77777777" w:rsidR="00EB0830" w:rsidRDefault="00EB0830" w:rsidP="00EB0830">
      <w:pPr>
        <w:ind w:firstLineChars="0" w:firstLine="0"/>
        <w:rPr>
          <w:shd w:val="clear" w:color="auto" w:fill="FFFFFF"/>
        </w:rPr>
      </w:pPr>
      <w:r>
        <w:rPr>
          <w:noProof/>
        </w:rPr>
        <w:lastRenderedPageBreak/>
        <w:drawing>
          <wp:inline distT="0" distB="0" distL="0" distR="0" wp14:anchorId="7D376911" wp14:editId="51C6B4F9">
            <wp:extent cx="5274310" cy="2686050"/>
            <wp:effectExtent l="19050" t="19050" r="21590" b="19050"/>
            <wp:docPr id="2092357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57919" name=""/>
                    <pic:cNvPicPr/>
                  </pic:nvPicPr>
                  <pic:blipFill>
                    <a:blip r:embed="rId40"/>
                    <a:stretch>
                      <a:fillRect/>
                    </a:stretch>
                  </pic:blipFill>
                  <pic:spPr>
                    <a:xfrm>
                      <a:off x="0" y="0"/>
                      <a:ext cx="5274310" cy="2686050"/>
                    </a:xfrm>
                    <a:prstGeom prst="rect">
                      <a:avLst/>
                    </a:prstGeom>
                    <a:ln w="6350">
                      <a:solidFill>
                        <a:schemeClr val="tx1"/>
                      </a:solidFill>
                    </a:ln>
                  </pic:spPr>
                </pic:pic>
              </a:graphicData>
            </a:graphic>
          </wp:inline>
        </w:drawing>
      </w:r>
    </w:p>
    <w:p w14:paraId="7EA0E328" w14:textId="50619518" w:rsidR="00EB0830" w:rsidRPr="001D06BC" w:rsidRDefault="00EB0830" w:rsidP="00EC5965">
      <w:r>
        <w:rPr>
          <w:rFonts w:hint="eastAsia"/>
        </w:rPr>
        <w:t>参考网址</w:t>
      </w:r>
      <w:r>
        <w:rPr>
          <w:rFonts w:hint="eastAsia"/>
        </w:rPr>
        <w:t>:</w:t>
      </w:r>
      <w:r>
        <w:t xml:space="preserve"> </w:t>
      </w:r>
      <w:r w:rsidRPr="008148D3">
        <w:t>https://www.w3cschool.cn/shejimoshi/</w:t>
      </w:r>
    </w:p>
    <w:p w14:paraId="1E0E28C1" w14:textId="35A25D55" w:rsidR="00FC4990" w:rsidRDefault="003D09F5" w:rsidP="007D004F">
      <w:pPr>
        <w:pStyle w:val="4"/>
      </w:pPr>
      <w:r>
        <w:rPr>
          <w:rFonts w:hint="eastAsia"/>
        </w:rPr>
        <w:t>创建抽象类</w:t>
      </w:r>
    </w:p>
    <w:p w14:paraId="429DBAF2" w14:textId="77777777" w:rsidR="00F45B8D" w:rsidRPr="00F45B8D" w:rsidRDefault="00F45B8D" w:rsidP="00F45B8D">
      <w:pPr>
        <w:pStyle w:val="a6"/>
        <w:rPr>
          <w:color w:val="080808"/>
        </w:rPr>
      </w:pPr>
      <w:r w:rsidRPr="00F45B8D">
        <w:rPr>
          <w:color w:val="080808"/>
        </w:rPr>
        <w:t>public  abstract  class Assessor {</w:t>
      </w:r>
    </w:p>
    <w:p w14:paraId="3819ACAF" w14:textId="77777777" w:rsidR="00F45B8D" w:rsidRPr="00F45B8D" w:rsidRDefault="00F45B8D" w:rsidP="00F45B8D">
      <w:pPr>
        <w:pStyle w:val="a6"/>
        <w:rPr>
          <w:color w:val="080808"/>
        </w:rPr>
      </w:pPr>
    </w:p>
    <w:p w14:paraId="4C027616" w14:textId="77777777" w:rsidR="00F45B8D" w:rsidRPr="00F45B8D" w:rsidRDefault="00F45B8D" w:rsidP="00F45B8D">
      <w:pPr>
        <w:pStyle w:val="a6"/>
        <w:rPr>
          <w:color w:val="080808"/>
        </w:rPr>
      </w:pPr>
      <w:r w:rsidRPr="00F45B8D">
        <w:rPr>
          <w:rFonts w:hint="eastAsia"/>
          <w:color w:val="080808"/>
        </w:rPr>
        <w:t xml:space="preserve">    // </w:t>
      </w:r>
      <w:r w:rsidRPr="00F45B8D">
        <w:rPr>
          <w:rFonts w:hint="eastAsia"/>
          <w:color w:val="080808"/>
        </w:rPr>
        <w:t>主方法，控制，</w:t>
      </w:r>
      <w:r w:rsidRPr="00F45B8D">
        <w:rPr>
          <w:rFonts w:hint="eastAsia"/>
          <w:color w:val="080808"/>
        </w:rPr>
        <w:t xml:space="preserve"> </w:t>
      </w:r>
      <w:r w:rsidRPr="00F45B8D">
        <w:rPr>
          <w:rFonts w:hint="eastAsia"/>
          <w:color w:val="080808"/>
        </w:rPr>
        <w:t>被外部调用</w:t>
      </w:r>
    </w:p>
    <w:p w14:paraId="157912E5" w14:textId="77777777" w:rsidR="00F45B8D" w:rsidRPr="00F45B8D" w:rsidRDefault="00F45B8D" w:rsidP="00F45B8D">
      <w:pPr>
        <w:pStyle w:val="a6"/>
        <w:rPr>
          <w:color w:val="080808"/>
        </w:rPr>
      </w:pPr>
      <w:r w:rsidRPr="00F45B8D">
        <w:rPr>
          <w:rFonts w:hint="eastAsia"/>
          <w:color w:val="080808"/>
        </w:rPr>
        <w:t xml:space="preserve">    // </w:t>
      </w:r>
      <w:r w:rsidRPr="00F45B8D">
        <w:rPr>
          <w:rFonts w:hint="eastAsia"/>
          <w:color w:val="080808"/>
        </w:rPr>
        <w:t>参数</w:t>
      </w:r>
      <w:r w:rsidRPr="00F45B8D">
        <w:rPr>
          <w:rFonts w:hint="eastAsia"/>
          <w:color w:val="080808"/>
        </w:rPr>
        <w:t xml:space="preserve">1 </w:t>
      </w:r>
      <w:r w:rsidRPr="00F45B8D">
        <w:rPr>
          <w:rFonts w:hint="eastAsia"/>
          <w:color w:val="080808"/>
        </w:rPr>
        <w:t>考评时间</w:t>
      </w:r>
    </w:p>
    <w:p w14:paraId="60D69A0E" w14:textId="77777777" w:rsidR="00F45B8D" w:rsidRPr="00F45B8D" w:rsidRDefault="00F45B8D" w:rsidP="00F45B8D">
      <w:pPr>
        <w:pStyle w:val="a6"/>
        <w:rPr>
          <w:color w:val="080808"/>
        </w:rPr>
      </w:pPr>
      <w:r w:rsidRPr="00F45B8D">
        <w:rPr>
          <w:rFonts w:hint="eastAsia"/>
          <w:color w:val="080808"/>
        </w:rPr>
        <w:t xml:space="preserve">    // </w:t>
      </w:r>
      <w:r w:rsidRPr="00F45B8D">
        <w:rPr>
          <w:rFonts w:hint="eastAsia"/>
          <w:color w:val="080808"/>
        </w:rPr>
        <w:t>参数</w:t>
      </w:r>
      <w:r w:rsidRPr="00F45B8D">
        <w:rPr>
          <w:rFonts w:hint="eastAsia"/>
          <w:color w:val="080808"/>
        </w:rPr>
        <w:t xml:space="preserve">2 </w:t>
      </w:r>
      <w:r w:rsidRPr="00F45B8D">
        <w:rPr>
          <w:rFonts w:hint="eastAsia"/>
          <w:color w:val="080808"/>
        </w:rPr>
        <w:t>某张表</w:t>
      </w:r>
      <w:r w:rsidRPr="00F45B8D">
        <w:rPr>
          <w:rFonts w:hint="eastAsia"/>
          <w:color w:val="080808"/>
        </w:rPr>
        <w:t xml:space="preserve"> </w:t>
      </w:r>
      <w:r w:rsidRPr="00F45B8D">
        <w:rPr>
          <w:rFonts w:hint="eastAsia"/>
          <w:color w:val="080808"/>
        </w:rPr>
        <w:t>元数据</w:t>
      </w:r>
      <w:r w:rsidRPr="00F45B8D">
        <w:rPr>
          <w:rFonts w:hint="eastAsia"/>
          <w:color w:val="080808"/>
        </w:rPr>
        <w:t xml:space="preserve"> TableMetaInfo</w:t>
      </w:r>
    </w:p>
    <w:p w14:paraId="23E0F423" w14:textId="77777777" w:rsidR="00F45B8D" w:rsidRPr="00F45B8D" w:rsidRDefault="00F45B8D" w:rsidP="00F45B8D">
      <w:pPr>
        <w:pStyle w:val="a6"/>
        <w:rPr>
          <w:color w:val="080808"/>
        </w:rPr>
      </w:pPr>
      <w:r w:rsidRPr="00F45B8D">
        <w:rPr>
          <w:rFonts w:hint="eastAsia"/>
          <w:color w:val="080808"/>
        </w:rPr>
        <w:t xml:space="preserve">    // </w:t>
      </w:r>
      <w:r w:rsidRPr="00F45B8D">
        <w:rPr>
          <w:rFonts w:hint="eastAsia"/>
          <w:color w:val="080808"/>
        </w:rPr>
        <w:t>参数</w:t>
      </w:r>
      <w:r w:rsidRPr="00F45B8D">
        <w:rPr>
          <w:rFonts w:hint="eastAsia"/>
          <w:color w:val="080808"/>
        </w:rPr>
        <w:t xml:space="preserve">3 </w:t>
      </w:r>
      <w:r w:rsidRPr="00F45B8D">
        <w:rPr>
          <w:rFonts w:hint="eastAsia"/>
          <w:color w:val="080808"/>
        </w:rPr>
        <w:t>什么指标</w:t>
      </w:r>
      <w:r w:rsidRPr="00F45B8D">
        <w:rPr>
          <w:rFonts w:hint="eastAsia"/>
          <w:color w:val="080808"/>
        </w:rPr>
        <w:t xml:space="preserve"> GovernanceMetric</w:t>
      </w:r>
    </w:p>
    <w:p w14:paraId="0802AF85" w14:textId="77777777" w:rsidR="00F45B8D" w:rsidRPr="00F45B8D" w:rsidRDefault="00F45B8D" w:rsidP="00F45B8D">
      <w:pPr>
        <w:pStyle w:val="a6"/>
        <w:rPr>
          <w:color w:val="080808"/>
        </w:rPr>
      </w:pPr>
    </w:p>
    <w:p w14:paraId="6A143BC2" w14:textId="77777777" w:rsidR="00F45B8D" w:rsidRPr="00F45B8D" w:rsidRDefault="00F45B8D" w:rsidP="00F45B8D">
      <w:pPr>
        <w:pStyle w:val="a6"/>
        <w:rPr>
          <w:color w:val="080808"/>
        </w:rPr>
      </w:pPr>
      <w:r w:rsidRPr="00F45B8D">
        <w:rPr>
          <w:color w:val="080808"/>
        </w:rPr>
        <w:t xml:space="preserve">    public final GovernanceAssessDetail metricAssess(AssessParam assessParam){</w:t>
      </w:r>
    </w:p>
    <w:p w14:paraId="25457565" w14:textId="77777777" w:rsidR="00F45B8D" w:rsidRPr="00F45B8D" w:rsidRDefault="00F45B8D" w:rsidP="00F45B8D">
      <w:pPr>
        <w:pStyle w:val="a6"/>
        <w:rPr>
          <w:color w:val="080808"/>
        </w:rPr>
      </w:pPr>
      <w:r w:rsidRPr="00F45B8D">
        <w:rPr>
          <w:rFonts w:hint="eastAsia"/>
          <w:color w:val="080808"/>
        </w:rPr>
        <w:t xml:space="preserve">        System.out.println("</w:t>
      </w:r>
      <w:r w:rsidRPr="00F45B8D">
        <w:rPr>
          <w:rFonts w:hint="eastAsia"/>
          <w:color w:val="080808"/>
        </w:rPr>
        <w:t>表</w:t>
      </w:r>
      <w:r w:rsidRPr="00F45B8D">
        <w:rPr>
          <w:rFonts w:hint="eastAsia"/>
          <w:color w:val="080808"/>
        </w:rPr>
        <w:t xml:space="preserve">: " + assessParam.getTableMetaInfo().getTableName() + " ,  </w:t>
      </w:r>
      <w:r w:rsidRPr="00F45B8D">
        <w:rPr>
          <w:rFonts w:hint="eastAsia"/>
          <w:color w:val="080808"/>
        </w:rPr>
        <w:t>指标</w:t>
      </w:r>
      <w:r w:rsidRPr="00F45B8D">
        <w:rPr>
          <w:rFonts w:hint="eastAsia"/>
          <w:color w:val="080808"/>
        </w:rPr>
        <w:t xml:space="preserve">: " + assessParam.getGovernanceMetric().getMetricCode() + " </w:t>
      </w:r>
      <w:r w:rsidRPr="00F45B8D">
        <w:rPr>
          <w:rFonts w:hint="eastAsia"/>
          <w:color w:val="080808"/>
        </w:rPr>
        <w:t>父类进行考评</w:t>
      </w:r>
      <w:r w:rsidRPr="00F45B8D">
        <w:rPr>
          <w:rFonts w:hint="eastAsia"/>
          <w:color w:val="080808"/>
        </w:rPr>
        <w:t>....");</w:t>
      </w:r>
    </w:p>
    <w:p w14:paraId="74B55717" w14:textId="77777777" w:rsidR="00F45B8D" w:rsidRPr="00F45B8D" w:rsidRDefault="00F45B8D" w:rsidP="00F45B8D">
      <w:pPr>
        <w:pStyle w:val="a6"/>
        <w:rPr>
          <w:color w:val="080808"/>
        </w:rPr>
      </w:pPr>
      <w:r w:rsidRPr="00F45B8D">
        <w:rPr>
          <w:rFonts w:hint="eastAsia"/>
          <w:color w:val="080808"/>
        </w:rPr>
        <w:t xml:space="preserve">        // 0.</w:t>
      </w:r>
      <w:r w:rsidRPr="00F45B8D">
        <w:rPr>
          <w:rFonts w:hint="eastAsia"/>
          <w:color w:val="080808"/>
        </w:rPr>
        <w:t>考评结果默认信息</w:t>
      </w:r>
      <w:r w:rsidRPr="00F45B8D">
        <w:rPr>
          <w:rFonts w:hint="eastAsia"/>
          <w:color w:val="080808"/>
        </w:rPr>
        <w:t xml:space="preserve"> </w:t>
      </w:r>
      <w:r w:rsidRPr="00F45B8D">
        <w:rPr>
          <w:rFonts w:hint="eastAsia"/>
          <w:color w:val="080808"/>
        </w:rPr>
        <w:t>时间</w:t>
      </w:r>
      <w:r w:rsidRPr="00F45B8D">
        <w:rPr>
          <w:rFonts w:hint="eastAsia"/>
          <w:color w:val="080808"/>
        </w:rPr>
        <w:t xml:space="preserve"> </w:t>
      </w:r>
      <w:r w:rsidRPr="00F45B8D">
        <w:rPr>
          <w:rFonts w:hint="eastAsia"/>
          <w:color w:val="080808"/>
        </w:rPr>
        <w:t>表名</w:t>
      </w:r>
      <w:r w:rsidRPr="00F45B8D">
        <w:rPr>
          <w:rFonts w:hint="eastAsia"/>
          <w:color w:val="080808"/>
        </w:rPr>
        <w:t xml:space="preserve"> </w:t>
      </w:r>
      <w:r w:rsidRPr="00F45B8D">
        <w:rPr>
          <w:rFonts w:hint="eastAsia"/>
          <w:color w:val="080808"/>
        </w:rPr>
        <w:t>指标</w:t>
      </w:r>
      <w:r w:rsidRPr="00F45B8D">
        <w:rPr>
          <w:rFonts w:hint="eastAsia"/>
          <w:color w:val="080808"/>
        </w:rPr>
        <w:t xml:space="preserve"> .... </w:t>
      </w:r>
      <w:r w:rsidRPr="00F45B8D">
        <w:rPr>
          <w:rFonts w:hint="eastAsia"/>
          <w:color w:val="080808"/>
        </w:rPr>
        <w:t>默认给满分</w:t>
      </w:r>
    </w:p>
    <w:p w14:paraId="6BDAFE6B" w14:textId="77777777" w:rsidR="00F45B8D" w:rsidRPr="00F45B8D" w:rsidRDefault="00F45B8D" w:rsidP="00F45B8D">
      <w:pPr>
        <w:pStyle w:val="a6"/>
        <w:rPr>
          <w:color w:val="080808"/>
        </w:rPr>
      </w:pPr>
      <w:r w:rsidRPr="00F45B8D">
        <w:rPr>
          <w:color w:val="080808"/>
        </w:rPr>
        <w:t xml:space="preserve">        GovernanceAssessDetail governanceAssessDetail = new GovernanceAssessDetail();</w:t>
      </w:r>
    </w:p>
    <w:p w14:paraId="4B5F52D2" w14:textId="77777777" w:rsidR="00F45B8D" w:rsidRPr="00F45B8D" w:rsidRDefault="00F45B8D" w:rsidP="00F45B8D">
      <w:pPr>
        <w:pStyle w:val="a6"/>
        <w:rPr>
          <w:color w:val="080808"/>
        </w:rPr>
      </w:pPr>
      <w:r w:rsidRPr="00F45B8D">
        <w:rPr>
          <w:color w:val="080808"/>
        </w:rPr>
        <w:t xml:space="preserve">        governanceAssessDetail.setAssessDate(assessParam.getAssessDate());</w:t>
      </w:r>
    </w:p>
    <w:p w14:paraId="22F9172F" w14:textId="77777777" w:rsidR="00F45B8D" w:rsidRPr="00F45B8D" w:rsidRDefault="00F45B8D" w:rsidP="00F45B8D">
      <w:pPr>
        <w:pStyle w:val="a6"/>
        <w:rPr>
          <w:color w:val="080808"/>
        </w:rPr>
      </w:pPr>
      <w:r w:rsidRPr="00F45B8D">
        <w:rPr>
          <w:color w:val="080808"/>
        </w:rPr>
        <w:t xml:space="preserve">        governanceAssessDetail.setTableName(assessParam.getTableMetaInfo().getTableName());</w:t>
      </w:r>
    </w:p>
    <w:p w14:paraId="48FB3832" w14:textId="77777777" w:rsidR="00F45B8D" w:rsidRPr="00F45B8D" w:rsidRDefault="00F45B8D" w:rsidP="00F45B8D">
      <w:pPr>
        <w:pStyle w:val="a6"/>
        <w:rPr>
          <w:color w:val="080808"/>
        </w:rPr>
      </w:pPr>
      <w:r w:rsidRPr="00F45B8D">
        <w:rPr>
          <w:color w:val="080808"/>
        </w:rPr>
        <w:t xml:space="preserve">        governanceAssessDetail.setSchemaName(assessParam.getTableMetaInfo().getSchemaName());</w:t>
      </w:r>
    </w:p>
    <w:p w14:paraId="68A7B300" w14:textId="77777777" w:rsidR="00F45B8D" w:rsidRPr="00F45B8D" w:rsidRDefault="00F45B8D" w:rsidP="00F45B8D">
      <w:pPr>
        <w:pStyle w:val="a6"/>
        <w:rPr>
          <w:color w:val="080808"/>
        </w:rPr>
      </w:pPr>
      <w:r w:rsidRPr="00F45B8D">
        <w:rPr>
          <w:color w:val="080808"/>
        </w:rPr>
        <w:t xml:space="preserve">        governanceAssessDetail.setMetricId(assessParam.getGovernanceMetric().getId()+"");</w:t>
      </w:r>
    </w:p>
    <w:p w14:paraId="048AE2DE" w14:textId="77777777" w:rsidR="00F45B8D" w:rsidRPr="00F45B8D" w:rsidRDefault="00F45B8D" w:rsidP="00F45B8D">
      <w:pPr>
        <w:pStyle w:val="a6"/>
        <w:rPr>
          <w:color w:val="080808"/>
        </w:rPr>
      </w:pPr>
      <w:r w:rsidRPr="00F45B8D">
        <w:rPr>
          <w:color w:val="080808"/>
        </w:rPr>
        <w:t xml:space="preserve">        governanceAssessDetail.setMetricName(assessParam.getGovernanceMetric().getMetricName());</w:t>
      </w:r>
    </w:p>
    <w:p w14:paraId="5F2E0649" w14:textId="77777777" w:rsidR="00F45B8D" w:rsidRPr="00F45B8D" w:rsidRDefault="00F45B8D" w:rsidP="00F45B8D">
      <w:pPr>
        <w:pStyle w:val="a6"/>
        <w:rPr>
          <w:color w:val="080808"/>
        </w:rPr>
      </w:pPr>
      <w:r w:rsidRPr="00F45B8D">
        <w:rPr>
          <w:color w:val="080808"/>
        </w:rPr>
        <w:t xml:space="preserve">        governanceAssessDetail.setGovernanceType(assessParam.getGovernanceMetric().getGovernanceType());</w:t>
      </w:r>
    </w:p>
    <w:p w14:paraId="03B3FBBC" w14:textId="77777777" w:rsidR="00F45B8D" w:rsidRPr="00F45B8D" w:rsidRDefault="00F45B8D" w:rsidP="00F45B8D">
      <w:pPr>
        <w:pStyle w:val="a6"/>
        <w:rPr>
          <w:color w:val="080808"/>
        </w:rPr>
      </w:pPr>
    </w:p>
    <w:p w14:paraId="2ACD0D47" w14:textId="77777777" w:rsidR="00F45B8D" w:rsidRPr="00F45B8D" w:rsidRDefault="00F45B8D" w:rsidP="00F45B8D">
      <w:pPr>
        <w:pStyle w:val="a6"/>
        <w:rPr>
          <w:color w:val="080808"/>
        </w:rPr>
      </w:pPr>
      <w:r w:rsidRPr="00F45B8D">
        <w:rPr>
          <w:rFonts w:hint="eastAsia"/>
          <w:color w:val="080808"/>
        </w:rPr>
        <w:t xml:space="preserve">        String tecOwner = assessParam.getTableMetaInfo().getTableMetaInfoExtra().getTecOwnerUserName() == null ? "</w:t>
      </w:r>
      <w:r w:rsidRPr="00F45B8D">
        <w:rPr>
          <w:rFonts w:hint="eastAsia"/>
          <w:color w:val="080808"/>
        </w:rPr>
        <w:t>未填写</w:t>
      </w:r>
      <w:r w:rsidRPr="00F45B8D">
        <w:rPr>
          <w:rFonts w:hint="eastAsia"/>
          <w:color w:val="080808"/>
        </w:rPr>
        <w:t>" : assessParam.getTableMetaInfo().getTableMetaInfoExtra().getTecOwnerUserName();</w:t>
      </w:r>
    </w:p>
    <w:p w14:paraId="17831631" w14:textId="77777777" w:rsidR="00F45B8D" w:rsidRPr="00F45B8D" w:rsidRDefault="00F45B8D" w:rsidP="00F45B8D">
      <w:pPr>
        <w:pStyle w:val="a6"/>
        <w:rPr>
          <w:color w:val="080808"/>
        </w:rPr>
      </w:pPr>
      <w:r w:rsidRPr="00F45B8D">
        <w:rPr>
          <w:color w:val="080808"/>
        </w:rPr>
        <w:t xml:space="preserve">        governanceAssessDetail.setTecOwner(tecOwner);</w:t>
      </w:r>
    </w:p>
    <w:p w14:paraId="1AF70E86" w14:textId="77777777" w:rsidR="00F45B8D" w:rsidRPr="00F45B8D" w:rsidRDefault="00F45B8D" w:rsidP="00F45B8D">
      <w:pPr>
        <w:pStyle w:val="a6"/>
        <w:rPr>
          <w:color w:val="080808"/>
        </w:rPr>
      </w:pPr>
      <w:r w:rsidRPr="00F45B8D">
        <w:rPr>
          <w:color w:val="080808"/>
        </w:rPr>
        <w:t xml:space="preserve">        governanceAssessDetail.setAssessScore(BigDecimal.TEN);</w:t>
      </w:r>
    </w:p>
    <w:p w14:paraId="12F4F16A" w14:textId="77777777" w:rsidR="00F45B8D" w:rsidRPr="00F45B8D" w:rsidRDefault="00F45B8D" w:rsidP="00F45B8D">
      <w:pPr>
        <w:pStyle w:val="a6"/>
        <w:rPr>
          <w:color w:val="080808"/>
        </w:rPr>
      </w:pPr>
      <w:r w:rsidRPr="00F45B8D">
        <w:rPr>
          <w:color w:val="080808"/>
        </w:rPr>
        <w:t xml:space="preserve">        governanceAssessDetail.setCreateTime(new Date());</w:t>
      </w:r>
    </w:p>
    <w:p w14:paraId="59DE34F7" w14:textId="77777777" w:rsidR="00F45B8D" w:rsidRPr="00F45B8D" w:rsidRDefault="00F45B8D" w:rsidP="00F45B8D">
      <w:pPr>
        <w:pStyle w:val="a6"/>
        <w:rPr>
          <w:color w:val="080808"/>
        </w:rPr>
      </w:pPr>
      <w:r w:rsidRPr="00F45B8D">
        <w:rPr>
          <w:rFonts w:hint="eastAsia"/>
          <w:color w:val="080808"/>
        </w:rPr>
        <w:t xml:space="preserve">        // 1.</w:t>
      </w:r>
      <w:r w:rsidRPr="00F45B8D">
        <w:rPr>
          <w:rFonts w:hint="eastAsia"/>
          <w:color w:val="080808"/>
        </w:rPr>
        <w:t>调用抽象方法</w:t>
      </w:r>
      <w:r w:rsidRPr="00F45B8D">
        <w:rPr>
          <w:rFonts w:hint="eastAsia"/>
          <w:color w:val="080808"/>
        </w:rPr>
        <w:t xml:space="preserve"> </w:t>
      </w:r>
      <w:r w:rsidRPr="00F45B8D">
        <w:rPr>
          <w:rFonts w:hint="eastAsia"/>
          <w:color w:val="080808"/>
        </w:rPr>
        <w:t>检查问题项</w:t>
      </w:r>
    </w:p>
    <w:p w14:paraId="3CA2D02E" w14:textId="77777777" w:rsidR="00F45B8D" w:rsidRPr="00F45B8D" w:rsidRDefault="00F45B8D" w:rsidP="00F45B8D">
      <w:pPr>
        <w:pStyle w:val="a6"/>
        <w:rPr>
          <w:color w:val="080808"/>
        </w:rPr>
      </w:pPr>
      <w:r w:rsidRPr="00F45B8D">
        <w:rPr>
          <w:color w:val="080808"/>
        </w:rPr>
        <w:t xml:space="preserve">        //checkProblem(governanceAssessDetail , assessParam);</w:t>
      </w:r>
    </w:p>
    <w:p w14:paraId="4D19567E" w14:textId="77777777" w:rsidR="00F45B8D" w:rsidRPr="00F45B8D" w:rsidRDefault="00F45B8D" w:rsidP="00F45B8D">
      <w:pPr>
        <w:pStyle w:val="a6"/>
        <w:rPr>
          <w:color w:val="080808"/>
        </w:rPr>
      </w:pPr>
      <w:r w:rsidRPr="00F45B8D">
        <w:rPr>
          <w:rFonts w:hint="eastAsia"/>
          <w:color w:val="080808"/>
        </w:rPr>
        <w:t xml:space="preserve">        // 2. </w:t>
      </w:r>
      <w:r w:rsidRPr="00F45B8D">
        <w:rPr>
          <w:rFonts w:hint="eastAsia"/>
          <w:color w:val="080808"/>
        </w:rPr>
        <w:t>捕获异常</w:t>
      </w:r>
      <w:r w:rsidRPr="00F45B8D">
        <w:rPr>
          <w:rFonts w:hint="eastAsia"/>
          <w:color w:val="080808"/>
        </w:rPr>
        <w:t xml:space="preserve"> , </w:t>
      </w:r>
      <w:r w:rsidRPr="00F45B8D">
        <w:rPr>
          <w:rFonts w:hint="eastAsia"/>
          <w:color w:val="080808"/>
        </w:rPr>
        <w:t>写入指定字段</w:t>
      </w:r>
    </w:p>
    <w:p w14:paraId="6017FB2F" w14:textId="77777777" w:rsidR="00F45B8D" w:rsidRPr="00F45B8D" w:rsidRDefault="00F45B8D" w:rsidP="00F45B8D">
      <w:pPr>
        <w:pStyle w:val="a6"/>
        <w:rPr>
          <w:color w:val="080808"/>
        </w:rPr>
      </w:pPr>
      <w:r w:rsidRPr="00F45B8D">
        <w:rPr>
          <w:color w:val="080808"/>
        </w:rPr>
        <w:t xml:space="preserve">        try {</w:t>
      </w:r>
    </w:p>
    <w:p w14:paraId="130C2AFF" w14:textId="77777777" w:rsidR="00F45B8D" w:rsidRPr="00F45B8D" w:rsidRDefault="00F45B8D" w:rsidP="00F45B8D">
      <w:pPr>
        <w:pStyle w:val="a6"/>
        <w:rPr>
          <w:color w:val="080808"/>
        </w:rPr>
      </w:pPr>
      <w:r w:rsidRPr="00F45B8D">
        <w:rPr>
          <w:rFonts w:hint="eastAsia"/>
          <w:color w:val="080808"/>
        </w:rPr>
        <w:t xml:space="preserve">            // 1.</w:t>
      </w:r>
      <w:r w:rsidRPr="00F45B8D">
        <w:rPr>
          <w:rFonts w:hint="eastAsia"/>
          <w:color w:val="080808"/>
        </w:rPr>
        <w:t>调用抽象方法</w:t>
      </w:r>
      <w:r w:rsidRPr="00F45B8D">
        <w:rPr>
          <w:rFonts w:hint="eastAsia"/>
          <w:color w:val="080808"/>
        </w:rPr>
        <w:t xml:space="preserve"> </w:t>
      </w:r>
      <w:r w:rsidRPr="00F45B8D">
        <w:rPr>
          <w:rFonts w:hint="eastAsia"/>
          <w:color w:val="080808"/>
        </w:rPr>
        <w:t>检查问题项</w:t>
      </w:r>
    </w:p>
    <w:p w14:paraId="54DA21D9" w14:textId="77777777" w:rsidR="00F45B8D" w:rsidRPr="00F45B8D" w:rsidRDefault="00F45B8D" w:rsidP="00F45B8D">
      <w:pPr>
        <w:pStyle w:val="a6"/>
        <w:rPr>
          <w:color w:val="080808"/>
        </w:rPr>
      </w:pPr>
      <w:r w:rsidRPr="00F45B8D">
        <w:rPr>
          <w:color w:val="080808"/>
        </w:rPr>
        <w:t xml:space="preserve">            checkProblem(governanceAssessDetail , assessParam);</w:t>
      </w:r>
    </w:p>
    <w:p w14:paraId="4F5157ED" w14:textId="77777777" w:rsidR="00F45B8D" w:rsidRPr="00F45B8D" w:rsidRDefault="00F45B8D" w:rsidP="00F45B8D">
      <w:pPr>
        <w:pStyle w:val="a6"/>
        <w:rPr>
          <w:color w:val="080808"/>
        </w:rPr>
      </w:pPr>
      <w:r w:rsidRPr="00F45B8D">
        <w:rPr>
          <w:color w:val="080808"/>
        </w:rPr>
        <w:t xml:space="preserve">        }catch (Exception e){</w:t>
      </w:r>
    </w:p>
    <w:p w14:paraId="7EA6ED9E" w14:textId="77777777" w:rsidR="00F45B8D" w:rsidRPr="00F45B8D" w:rsidRDefault="00F45B8D" w:rsidP="00F45B8D">
      <w:pPr>
        <w:pStyle w:val="a6"/>
        <w:rPr>
          <w:color w:val="080808"/>
        </w:rPr>
      </w:pPr>
      <w:r w:rsidRPr="00F45B8D">
        <w:rPr>
          <w:color w:val="080808"/>
        </w:rPr>
        <w:t xml:space="preserve">            governanceAssessDetail.setIsAssessException("1");</w:t>
      </w:r>
    </w:p>
    <w:p w14:paraId="64F6D463" w14:textId="77777777" w:rsidR="00F45B8D" w:rsidRPr="00F45B8D" w:rsidRDefault="00F45B8D" w:rsidP="00F45B8D">
      <w:pPr>
        <w:pStyle w:val="a6"/>
        <w:rPr>
          <w:color w:val="080808"/>
        </w:rPr>
      </w:pPr>
      <w:r w:rsidRPr="00F45B8D">
        <w:rPr>
          <w:color w:val="080808"/>
        </w:rPr>
        <w:t xml:space="preserve">            StringWriter stringWriter = new StringWriter();</w:t>
      </w:r>
    </w:p>
    <w:p w14:paraId="6C3EBBE5" w14:textId="77777777" w:rsidR="00F45B8D" w:rsidRPr="00F45B8D" w:rsidRDefault="00F45B8D" w:rsidP="00F45B8D">
      <w:pPr>
        <w:pStyle w:val="a6"/>
        <w:rPr>
          <w:color w:val="080808"/>
        </w:rPr>
      </w:pPr>
      <w:r w:rsidRPr="00F45B8D">
        <w:rPr>
          <w:color w:val="080808"/>
        </w:rPr>
        <w:t xml:space="preserve">            PrintWriter printWriter = new PrintWriter(stringWriter);</w:t>
      </w:r>
    </w:p>
    <w:p w14:paraId="3DBB298B" w14:textId="77777777" w:rsidR="00F45B8D" w:rsidRPr="00F45B8D" w:rsidRDefault="00F45B8D" w:rsidP="00F45B8D">
      <w:pPr>
        <w:pStyle w:val="a6"/>
        <w:rPr>
          <w:color w:val="080808"/>
        </w:rPr>
      </w:pPr>
      <w:r w:rsidRPr="00F45B8D">
        <w:rPr>
          <w:color w:val="080808"/>
        </w:rPr>
        <w:t xml:space="preserve">            e.printStackTrace(printWriter);</w:t>
      </w:r>
    </w:p>
    <w:p w14:paraId="50357BF5" w14:textId="77777777" w:rsidR="00F45B8D" w:rsidRPr="00F45B8D" w:rsidRDefault="00F45B8D" w:rsidP="00F45B8D">
      <w:pPr>
        <w:pStyle w:val="a6"/>
        <w:rPr>
          <w:color w:val="080808"/>
        </w:rPr>
      </w:pPr>
      <w:r w:rsidRPr="00F45B8D">
        <w:rPr>
          <w:color w:val="080808"/>
        </w:rPr>
        <w:lastRenderedPageBreak/>
        <w:t xml:space="preserve">            String expMsg = stringWriter.toString();</w:t>
      </w:r>
    </w:p>
    <w:p w14:paraId="2EE14444" w14:textId="77777777" w:rsidR="00F45B8D" w:rsidRPr="00F45B8D" w:rsidRDefault="00F45B8D" w:rsidP="00F45B8D">
      <w:pPr>
        <w:pStyle w:val="a6"/>
        <w:rPr>
          <w:color w:val="080808"/>
        </w:rPr>
      </w:pPr>
      <w:r w:rsidRPr="00F45B8D">
        <w:rPr>
          <w:color w:val="080808"/>
        </w:rPr>
        <w:t xml:space="preserve">            governanceAssessDetail.setAssessExceptionMsg(expMsg.substring(0, Math.min(2000, expMsg.length())));</w:t>
      </w:r>
    </w:p>
    <w:p w14:paraId="1304AB83" w14:textId="77777777" w:rsidR="00F45B8D" w:rsidRPr="00F45B8D" w:rsidRDefault="00F45B8D" w:rsidP="00F45B8D">
      <w:pPr>
        <w:pStyle w:val="a6"/>
        <w:rPr>
          <w:color w:val="080808"/>
        </w:rPr>
      </w:pPr>
      <w:r w:rsidRPr="00F45B8D">
        <w:rPr>
          <w:color w:val="080808"/>
        </w:rPr>
        <w:t xml:space="preserve">        }</w:t>
      </w:r>
    </w:p>
    <w:p w14:paraId="35348D05" w14:textId="77777777" w:rsidR="00F45B8D" w:rsidRPr="00F45B8D" w:rsidRDefault="00F45B8D" w:rsidP="00F45B8D">
      <w:pPr>
        <w:pStyle w:val="a6"/>
        <w:rPr>
          <w:color w:val="080808"/>
        </w:rPr>
      </w:pPr>
      <w:r w:rsidRPr="00F45B8D">
        <w:rPr>
          <w:rFonts w:hint="eastAsia"/>
          <w:color w:val="080808"/>
        </w:rPr>
        <w:t xml:space="preserve">        // 3. </w:t>
      </w:r>
      <w:r w:rsidRPr="00F45B8D">
        <w:rPr>
          <w:rFonts w:hint="eastAsia"/>
          <w:color w:val="080808"/>
        </w:rPr>
        <w:t>返回结果</w:t>
      </w:r>
    </w:p>
    <w:p w14:paraId="3C12B6C8" w14:textId="77777777" w:rsidR="00F45B8D" w:rsidRPr="00F45B8D" w:rsidRDefault="00F45B8D" w:rsidP="00F45B8D">
      <w:pPr>
        <w:pStyle w:val="a6"/>
        <w:rPr>
          <w:color w:val="080808"/>
        </w:rPr>
      </w:pPr>
      <w:r w:rsidRPr="00F45B8D">
        <w:rPr>
          <w:color w:val="080808"/>
        </w:rPr>
        <w:t xml:space="preserve">        return governanceAssessDetail ;</w:t>
      </w:r>
    </w:p>
    <w:p w14:paraId="34FAF8D0" w14:textId="77777777" w:rsidR="00F45B8D" w:rsidRPr="00F45B8D" w:rsidRDefault="00F45B8D" w:rsidP="00F45B8D">
      <w:pPr>
        <w:pStyle w:val="a6"/>
        <w:rPr>
          <w:color w:val="080808"/>
        </w:rPr>
      </w:pPr>
      <w:r w:rsidRPr="00F45B8D">
        <w:rPr>
          <w:color w:val="080808"/>
        </w:rPr>
        <w:t xml:space="preserve">    }</w:t>
      </w:r>
    </w:p>
    <w:p w14:paraId="1B281B75" w14:textId="77777777" w:rsidR="00F45B8D" w:rsidRPr="00F45B8D" w:rsidRDefault="00F45B8D" w:rsidP="00F45B8D">
      <w:pPr>
        <w:pStyle w:val="a6"/>
        <w:rPr>
          <w:color w:val="080808"/>
        </w:rPr>
      </w:pPr>
    </w:p>
    <w:p w14:paraId="6CB20D73" w14:textId="77777777" w:rsidR="00F45B8D" w:rsidRPr="00F45B8D" w:rsidRDefault="00F45B8D" w:rsidP="00F45B8D">
      <w:pPr>
        <w:pStyle w:val="a6"/>
        <w:rPr>
          <w:color w:val="080808"/>
        </w:rPr>
      </w:pPr>
      <w:r w:rsidRPr="00F45B8D">
        <w:rPr>
          <w:rFonts w:hint="eastAsia"/>
          <w:color w:val="080808"/>
        </w:rPr>
        <w:t xml:space="preserve">    // </w:t>
      </w:r>
      <w:r w:rsidRPr="00F45B8D">
        <w:rPr>
          <w:rFonts w:hint="eastAsia"/>
          <w:color w:val="080808"/>
        </w:rPr>
        <w:t>抽象方法</w:t>
      </w:r>
      <w:r w:rsidRPr="00F45B8D">
        <w:rPr>
          <w:rFonts w:hint="eastAsia"/>
          <w:color w:val="080808"/>
        </w:rPr>
        <w:t xml:space="preserve"> 1</w:t>
      </w:r>
      <w:r w:rsidRPr="00F45B8D">
        <w:rPr>
          <w:rFonts w:hint="eastAsia"/>
          <w:color w:val="080808"/>
        </w:rPr>
        <w:t>个或者多个</w:t>
      </w:r>
    </w:p>
    <w:p w14:paraId="05BAEC97" w14:textId="77777777" w:rsidR="00F45B8D" w:rsidRPr="00F45B8D" w:rsidRDefault="00F45B8D" w:rsidP="00F45B8D">
      <w:pPr>
        <w:pStyle w:val="a6"/>
        <w:rPr>
          <w:color w:val="080808"/>
        </w:rPr>
      </w:pPr>
      <w:r w:rsidRPr="00F45B8D">
        <w:rPr>
          <w:color w:val="080808"/>
        </w:rPr>
        <w:t xml:space="preserve">    protected abstract void checkProblem(GovernanceAssessDetail governanceAssessDetail , AssessParam assessParam ) throws Exception;</w:t>
      </w:r>
    </w:p>
    <w:p w14:paraId="0D6C3033" w14:textId="6F13216A" w:rsidR="002F035A" w:rsidRDefault="00F45B8D" w:rsidP="00F45B8D">
      <w:pPr>
        <w:pStyle w:val="a6"/>
        <w:rPr>
          <w:color w:val="080808"/>
        </w:rPr>
      </w:pPr>
      <w:r w:rsidRPr="00F45B8D">
        <w:rPr>
          <w:color w:val="080808"/>
        </w:rPr>
        <w:t>}</w:t>
      </w:r>
    </w:p>
    <w:p w14:paraId="2E0B1959" w14:textId="77777777" w:rsidR="001D06BC" w:rsidRDefault="001D06BC" w:rsidP="001D06BC"/>
    <w:p w14:paraId="39097ACB" w14:textId="06F585FB" w:rsidR="000C4CC6" w:rsidRDefault="00193735" w:rsidP="007D004F">
      <w:pPr>
        <w:pStyle w:val="4"/>
      </w:pPr>
      <w:r>
        <w:rPr>
          <w:rFonts w:hint="eastAsia"/>
        </w:rPr>
        <w:t>创建考评器之一：是否有技术</w:t>
      </w:r>
      <w:r>
        <w:rPr>
          <w:rFonts w:hint="eastAsia"/>
        </w:rPr>
        <w:t>O</w:t>
      </w:r>
      <w:r>
        <w:t>wner</w:t>
      </w:r>
    </w:p>
    <w:tbl>
      <w:tblPr>
        <w:tblStyle w:val="4-30"/>
        <w:tblW w:w="8296" w:type="dxa"/>
        <w:tblLook w:val="04A0" w:firstRow="1" w:lastRow="0" w:firstColumn="1" w:lastColumn="0" w:noHBand="0" w:noVBand="1"/>
      </w:tblPr>
      <w:tblGrid>
        <w:gridCol w:w="1129"/>
        <w:gridCol w:w="1701"/>
        <w:gridCol w:w="3544"/>
        <w:gridCol w:w="1922"/>
      </w:tblGrid>
      <w:tr w:rsidR="00D72EE4" w14:paraId="3C57AE7D"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EE31A05" w14:textId="77777777" w:rsidR="00D72EE4" w:rsidRDefault="00D72EE4" w:rsidP="00DA11D9">
            <w:pPr>
              <w:ind w:firstLineChars="0" w:firstLine="0"/>
            </w:pPr>
            <w:r>
              <w:rPr>
                <w:rFonts w:hint="eastAsia"/>
              </w:rPr>
              <w:t>考评板块</w:t>
            </w:r>
          </w:p>
        </w:tc>
        <w:tc>
          <w:tcPr>
            <w:tcW w:w="1701" w:type="dxa"/>
          </w:tcPr>
          <w:p w14:paraId="3969EB5D" w14:textId="77777777" w:rsidR="00D72EE4" w:rsidRDefault="00D72EE4"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544" w:type="dxa"/>
          </w:tcPr>
          <w:p w14:paraId="2F771572" w14:textId="77777777" w:rsidR="00D72EE4" w:rsidRDefault="00D72EE4"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067E74E8" w14:textId="77777777" w:rsidR="00D72EE4" w:rsidRDefault="00D72EE4"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D72EE4" w14:paraId="6492F637"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ACDD2D2" w14:textId="77777777" w:rsidR="00D72EE4" w:rsidRDefault="00D72EE4" w:rsidP="00DA11D9">
            <w:pPr>
              <w:ind w:firstLineChars="0" w:firstLine="0"/>
            </w:pPr>
            <w:r>
              <w:rPr>
                <w:rFonts w:hint="eastAsia"/>
              </w:rPr>
              <w:t>规范</w:t>
            </w:r>
          </w:p>
        </w:tc>
        <w:tc>
          <w:tcPr>
            <w:tcW w:w="1701" w:type="dxa"/>
          </w:tcPr>
          <w:p w14:paraId="151D7ADD" w14:textId="77777777" w:rsidR="00D72EE4" w:rsidRDefault="00D72EE4"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有技术</w:t>
            </w:r>
            <w:r>
              <w:t>owner</w:t>
            </w:r>
          </w:p>
        </w:tc>
        <w:tc>
          <w:tcPr>
            <w:tcW w:w="3544" w:type="dxa"/>
          </w:tcPr>
          <w:p w14:paraId="26FF2915" w14:textId="77777777" w:rsidR="00D72EE4" w:rsidRDefault="00D72EE4"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有</w:t>
            </w:r>
            <w:r>
              <w:rPr>
                <w:rFonts w:hint="eastAsia"/>
              </w:rPr>
              <w:t xml:space="preserve"> </w:t>
            </w:r>
            <w:r>
              <w:rPr>
                <w:rFonts w:hint="eastAsia"/>
              </w:rPr>
              <w:t>则</w:t>
            </w:r>
            <w:r>
              <w:rPr>
                <w:rFonts w:hint="eastAsia"/>
              </w:rPr>
              <w:t>1</w:t>
            </w:r>
            <w:r>
              <w:t>0</w:t>
            </w:r>
            <w:r>
              <w:rPr>
                <w:rFonts w:hint="eastAsia"/>
              </w:rPr>
              <w:t>分</w:t>
            </w:r>
            <w:r>
              <w:t xml:space="preserve"> </w:t>
            </w:r>
            <w:r>
              <w:rPr>
                <w:rFonts w:hint="eastAsia"/>
              </w:rPr>
              <w:t>，</w:t>
            </w:r>
            <w:r>
              <w:t xml:space="preserve"> </w:t>
            </w:r>
            <w:r>
              <w:rPr>
                <w:rFonts w:hint="eastAsia"/>
              </w:rPr>
              <w:t>无则</w:t>
            </w:r>
            <w:r>
              <w:rPr>
                <w:rFonts w:hint="eastAsia"/>
              </w:rPr>
              <w:t>0</w:t>
            </w:r>
            <w:r>
              <w:rPr>
                <w:rFonts w:hint="eastAsia"/>
              </w:rPr>
              <w:t>分</w:t>
            </w:r>
          </w:p>
        </w:tc>
        <w:tc>
          <w:tcPr>
            <w:tcW w:w="1922" w:type="dxa"/>
          </w:tcPr>
          <w:p w14:paraId="25D7D855" w14:textId="77777777" w:rsidR="00D72EE4" w:rsidRDefault="00D72EE4"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元数据</w:t>
            </w:r>
          </w:p>
        </w:tc>
      </w:tr>
    </w:tbl>
    <w:p w14:paraId="62E200FF" w14:textId="18F9A449" w:rsidR="00D72EE4" w:rsidRDefault="00D72EE4" w:rsidP="00D72EE4">
      <w:pPr>
        <w:ind w:firstLineChars="0" w:firstLine="0"/>
      </w:pPr>
      <w:r>
        <w:tab/>
      </w:r>
      <w:r w:rsidR="008954B7">
        <w:rPr>
          <w:rFonts w:hint="eastAsia"/>
        </w:rPr>
        <w:t>由于已经有抽象父类了所以，子类必须做的工作就只是</w:t>
      </w:r>
      <w:r w:rsidR="00C1391A">
        <w:rPr>
          <w:rFonts w:hint="eastAsia"/>
        </w:rPr>
        <w:t xml:space="preserve"> </w:t>
      </w:r>
      <w:r w:rsidR="00C1391A">
        <w:rPr>
          <w:rFonts w:hint="eastAsia"/>
        </w:rPr>
        <w:t>：</w:t>
      </w:r>
      <w:r w:rsidR="008954B7">
        <w:rPr>
          <w:rFonts w:hint="eastAsia"/>
        </w:rPr>
        <w:t>判断然后打分。</w:t>
      </w:r>
    </w:p>
    <w:p w14:paraId="167FB119" w14:textId="19756F68" w:rsidR="00D72EE4" w:rsidRDefault="00D3156B" w:rsidP="00D72EE4">
      <w:pPr>
        <w:ind w:firstLineChars="0" w:firstLine="0"/>
      </w:pPr>
      <w:r>
        <w:rPr>
          <w:rFonts w:hint="eastAsia"/>
        </w:rPr>
        <w:t>在</w:t>
      </w:r>
      <w:r>
        <w:rPr>
          <w:rFonts w:hint="eastAsia"/>
        </w:rPr>
        <w:t>a</w:t>
      </w:r>
      <w:r>
        <w:t>ssessor</w:t>
      </w:r>
      <w:r>
        <w:rPr>
          <w:rFonts w:hint="eastAsia"/>
        </w:rPr>
        <w:t>目录下增加</w:t>
      </w:r>
      <w:r>
        <w:rPr>
          <w:rFonts w:hint="eastAsia"/>
        </w:rPr>
        <w:t>i</w:t>
      </w:r>
      <w:r>
        <w:t>mpl</w:t>
      </w:r>
      <w:r>
        <w:rPr>
          <w:rFonts w:hint="eastAsia"/>
        </w:rPr>
        <w:t>目录，并且为了区分不同的治理类型，建立五个</w:t>
      </w:r>
      <w:r>
        <w:rPr>
          <w:rFonts w:hint="eastAsia"/>
        </w:rPr>
        <w:t>p</w:t>
      </w:r>
      <w:r>
        <w:t>ackage</w:t>
      </w:r>
      <w:r>
        <w:rPr>
          <w:rFonts w:hint="eastAsia"/>
        </w:rPr>
        <w:t>：</w:t>
      </w:r>
      <w:r>
        <w:rPr>
          <w:rFonts w:hint="eastAsia"/>
        </w:rPr>
        <w:t>s</w:t>
      </w:r>
      <w:r>
        <w:t>pec</w:t>
      </w:r>
      <w:r>
        <w:rPr>
          <w:rFonts w:hint="eastAsia"/>
        </w:rPr>
        <w:t>，</w:t>
      </w:r>
      <w:r>
        <w:t xml:space="preserve">storage,quality,calc ,security </w:t>
      </w:r>
      <w:r>
        <w:rPr>
          <w:rFonts w:hint="eastAsia"/>
        </w:rPr>
        <w:t>。</w:t>
      </w:r>
    </w:p>
    <w:p w14:paraId="27DBE757" w14:textId="71E0610B" w:rsidR="00D3156B" w:rsidRDefault="00D3156B" w:rsidP="00D72EE4">
      <w:pPr>
        <w:ind w:firstLineChars="0" w:firstLine="0"/>
      </w:pPr>
      <w:r>
        <w:rPr>
          <w:rFonts w:hint="eastAsia"/>
        </w:rPr>
        <w:t xml:space="preserve"> </w:t>
      </w:r>
      <w:r>
        <w:t xml:space="preserve">      </w:t>
      </w:r>
      <w:r>
        <w:rPr>
          <w:rFonts w:hint="eastAsia"/>
        </w:rPr>
        <w:t>由于是否有技术</w:t>
      </w:r>
      <w:r>
        <w:t>Owner</w:t>
      </w:r>
      <w:r>
        <w:rPr>
          <w:rFonts w:hint="eastAsia"/>
        </w:rPr>
        <w:t>属于规范的一种</w:t>
      </w:r>
      <w:r w:rsidR="005414F4">
        <w:rPr>
          <w:rFonts w:hint="eastAsia"/>
        </w:rPr>
        <w:t>，所以在</w:t>
      </w:r>
      <w:r w:rsidR="005414F4">
        <w:rPr>
          <w:rFonts w:hint="eastAsia"/>
        </w:rPr>
        <w:t>s</w:t>
      </w:r>
      <w:r w:rsidR="005414F4">
        <w:t>pec</w:t>
      </w:r>
      <w:r w:rsidR="005414F4">
        <w:rPr>
          <w:rFonts w:hint="eastAsia"/>
        </w:rPr>
        <w:t>下创建考评器</w:t>
      </w:r>
      <w:r w:rsidR="005414F4">
        <w:rPr>
          <w:rFonts w:hint="eastAsia"/>
        </w:rPr>
        <w:t>T</w:t>
      </w:r>
      <w:r w:rsidR="005414F4">
        <w:t>ecOwnerAssessor</w:t>
      </w:r>
    </w:p>
    <w:p w14:paraId="051598AD" w14:textId="7DC8CC4B" w:rsidR="0003002C" w:rsidRDefault="005414F4" w:rsidP="00D72EE4">
      <w:pPr>
        <w:ind w:firstLineChars="0" w:firstLine="0"/>
      </w:pPr>
      <w:r>
        <w:rPr>
          <w:noProof/>
        </w:rPr>
        <w:drawing>
          <wp:inline distT="0" distB="0" distL="0" distR="0" wp14:anchorId="46198BF3" wp14:editId="5106BC1D">
            <wp:extent cx="3533333" cy="1952381"/>
            <wp:effectExtent l="19050" t="19050" r="10160" b="1016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33333" cy="1952381"/>
                    </a:xfrm>
                    <a:prstGeom prst="rect">
                      <a:avLst/>
                    </a:prstGeom>
                    <a:ln w="6350">
                      <a:solidFill>
                        <a:schemeClr val="tx1"/>
                      </a:solidFill>
                    </a:ln>
                  </pic:spPr>
                </pic:pic>
              </a:graphicData>
            </a:graphic>
          </wp:inline>
        </w:drawing>
      </w:r>
    </w:p>
    <w:p w14:paraId="37F1A28D" w14:textId="77777777" w:rsidR="008B3BC5" w:rsidRDefault="008B3BC5" w:rsidP="008B3BC5">
      <w:pPr>
        <w:pStyle w:val="a6"/>
      </w:pPr>
      <w:r>
        <w:t>@Component("TEC_OWNER")</w:t>
      </w:r>
    </w:p>
    <w:p w14:paraId="4BF5D85C" w14:textId="77777777" w:rsidR="008B3BC5" w:rsidRDefault="008B3BC5" w:rsidP="008B3BC5">
      <w:pPr>
        <w:pStyle w:val="a6"/>
      </w:pPr>
      <w:r>
        <w:t>public class TecOwnerAssessor extends Assessor {</w:t>
      </w:r>
    </w:p>
    <w:p w14:paraId="317A12CC" w14:textId="77777777" w:rsidR="008B3BC5" w:rsidRDefault="008B3BC5" w:rsidP="008B3BC5">
      <w:pPr>
        <w:pStyle w:val="a6"/>
      </w:pPr>
      <w:r>
        <w:t xml:space="preserve">    @Override</w:t>
      </w:r>
    </w:p>
    <w:p w14:paraId="332FD9A0" w14:textId="77777777" w:rsidR="008B3BC5" w:rsidRDefault="008B3BC5" w:rsidP="008B3BC5">
      <w:pPr>
        <w:pStyle w:val="a6"/>
      </w:pPr>
      <w:r>
        <w:t xml:space="preserve">    protected void checkProblem(GovernanceAssessDetail governanceAssessDetail, AssessParam assessParam) {</w:t>
      </w:r>
    </w:p>
    <w:p w14:paraId="4DBCADD5" w14:textId="77777777" w:rsidR="008B3BC5" w:rsidRDefault="008B3BC5" w:rsidP="008B3BC5">
      <w:pPr>
        <w:pStyle w:val="a6"/>
      </w:pPr>
      <w:r>
        <w:rPr>
          <w:rFonts w:hint="eastAsia"/>
        </w:rPr>
        <w:t xml:space="preserve">        // </w:t>
      </w:r>
      <w:r>
        <w:rPr>
          <w:rFonts w:hint="eastAsia"/>
        </w:rPr>
        <w:t>考评，</w:t>
      </w:r>
      <w:r>
        <w:rPr>
          <w:rFonts w:hint="eastAsia"/>
        </w:rPr>
        <w:t xml:space="preserve"> </w:t>
      </w:r>
      <w:r>
        <w:rPr>
          <w:rFonts w:hint="eastAsia"/>
        </w:rPr>
        <w:t>如果检查出问题，</w:t>
      </w:r>
      <w:r>
        <w:rPr>
          <w:rFonts w:hint="eastAsia"/>
        </w:rPr>
        <w:t xml:space="preserve"> </w:t>
      </w:r>
      <w:r>
        <w:rPr>
          <w:rFonts w:hint="eastAsia"/>
        </w:rPr>
        <w:t>给</w:t>
      </w:r>
      <w:r>
        <w:rPr>
          <w:rFonts w:hint="eastAsia"/>
        </w:rPr>
        <w:t>0</w:t>
      </w:r>
      <w:r>
        <w:rPr>
          <w:rFonts w:hint="eastAsia"/>
        </w:rPr>
        <w:t>分，</w:t>
      </w:r>
      <w:r>
        <w:rPr>
          <w:rFonts w:hint="eastAsia"/>
        </w:rPr>
        <w:t xml:space="preserve"> </w:t>
      </w:r>
      <w:r>
        <w:rPr>
          <w:rFonts w:hint="eastAsia"/>
        </w:rPr>
        <w:t>写问题描述</w:t>
      </w:r>
    </w:p>
    <w:p w14:paraId="5A65B4FF" w14:textId="77777777" w:rsidR="008B3BC5" w:rsidRDefault="008B3BC5" w:rsidP="008B3BC5">
      <w:pPr>
        <w:pStyle w:val="a6"/>
      </w:pPr>
      <w:r>
        <w:rPr>
          <w:rFonts w:hint="eastAsia"/>
        </w:rPr>
        <w:t xml:space="preserve">        System.out.println("</w:t>
      </w:r>
      <w:r>
        <w:rPr>
          <w:rFonts w:hint="eastAsia"/>
        </w:rPr>
        <w:t>表</w:t>
      </w:r>
      <w:r>
        <w:rPr>
          <w:rFonts w:hint="eastAsia"/>
        </w:rPr>
        <w:t xml:space="preserve">: " + assessParam.getTableMetaInfo().getTableName() + " ,  </w:t>
      </w:r>
      <w:r>
        <w:rPr>
          <w:rFonts w:hint="eastAsia"/>
        </w:rPr>
        <w:t>指标</w:t>
      </w:r>
      <w:r>
        <w:rPr>
          <w:rFonts w:hint="eastAsia"/>
        </w:rPr>
        <w:t xml:space="preserve">: " + assessParam.getGovernanceMetric().getMetricCode() + " </w:t>
      </w:r>
      <w:r>
        <w:rPr>
          <w:rFonts w:hint="eastAsia"/>
        </w:rPr>
        <w:t>子类检查问题项</w:t>
      </w:r>
      <w:r>
        <w:rPr>
          <w:rFonts w:hint="eastAsia"/>
        </w:rPr>
        <w:t>.....");</w:t>
      </w:r>
    </w:p>
    <w:p w14:paraId="0ADD74B4" w14:textId="77777777" w:rsidR="008B3BC5" w:rsidRDefault="008B3BC5" w:rsidP="008B3BC5">
      <w:pPr>
        <w:pStyle w:val="a6"/>
      </w:pPr>
    </w:p>
    <w:p w14:paraId="6CD2DD9A" w14:textId="77777777" w:rsidR="008B3BC5" w:rsidRDefault="008B3BC5" w:rsidP="008B3BC5">
      <w:pPr>
        <w:pStyle w:val="a6"/>
      </w:pPr>
      <w:r>
        <w:t xml:space="preserve">        String tecOwnerUserName = assessParam.getTableMetaInfo().getTableMetaInfoExtra().getTecOwnerUserName();</w:t>
      </w:r>
    </w:p>
    <w:p w14:paraId="708C5055" w14:textId="77777777" w:rsidR="008B3BC5" w:rsidRDefault="008B3BC5" w:rsidP="008B3BC5">
      <w:pPr>
        <w:pStyle w:val="a6"/>
      </w:pPr>
      <w:r>
        <w:t xml:space="preserve">        if(tecOwnerUserName == null || tecOwnerUserName.trim().length() == 0 ){</w:t>
      </w:r>
    </w:p>
    <w:p w14:paraId="51F2C297" w14:textId="77777777" w:rsidR="008B3BC5" w:rsidRDefault="008B3BC5" w:rsidP="008B3BC5">
      <w:pPr>
        <w:pStyle w:val="a6"/>
      </w:pPr>
      <w:r>
        <w:t xml:space="preserve">            governanceAssessDetail.setAssessScore(BigDecimal.ZERO);</w:t>
      </w:r>
    </w:p>
    <w:p w14:paraId="6920027B" w14:textId="77777777" w:rsidR="008B3BC5" w:rsidRDefault="008B3BC5" w:rsidP="008B3BC5">
      <w:pPr>
        <w:pStyle w:val="a6"/>
      </w:pPr>
      <w:r>
        <w:rPr>
          <w:rFonts w:hint="eastAsia"/>
        </w:rPr>
        <w:t xml:space="preserve">            governanceAssessDetail.setAssessProblem("</w:t>
      </w:r>
      <w:r>
        <w:rPr>
          <w:rFonts w:hint="eastAsia"/>
        </w:rPr>
        <w:t>未填写技术</w:t>
      </w:r>
      <w:r>
        <w:rPr>
          <w:rFonts w:hint="eastAsia"/>
        </w:rPr>
        <w:t>OWNER");</w:t>
      </w:r>
    </w:p>
    <w:p w14:paraId="0C0C0A8B" w14:textId="77777777" w:rsidR="008B3BC5" w:rsidRDefault="008B3BC5" w:rsidP="008B3BC5">
      <w:pPr>
        <w:pStyle w:val="a6"/>
      </w:pPr>
      <w:r>
        <w:t xml:space="preserve">            String governanceUrl = assessParam.getGovernanceMetric().getGovernanceUrl();</w:t>
      </w:r>
    </w:p>
    <w:p w14:paraId="44FD3284" w14:textId="77777777" w:rsidR="008B3BC5" w:rsidRDefault="008B3BC5" w:rsidP="008B3BC5">
      <w:pPr>
        <w:pStyle w:val="a6"/>
      </w:pPr>
      <w:r>
        <w:rPr>
          <w:rFonts w:hint="eastAsia"/>
        </w:rPr>
        <w:t xml:space="preserve">            //</w:t>
      </w:r>
      <w:r>
        <w:rPr>
          <w:rFonts w:hint="eastAsia"/>
        </w:rPr>
        <w:t>替换</w:t>
      </w:r>
      <w:r>
        <w:rPr>
          <w:rFonts w:hint="eastAsia"/>
        </w:rPr>
        <w:t>{tableId}</w:t>
      </w:r>
    </w:p>
    <w:p w14:paraId="4087B863" w14:textId="77777777" w:rsidR="008B3BC5" w:rsidRDefault="008B3BC5" w:rsidP="008B3BC5">
      <w:pPr>
        <w:pStyle w:val="a6"/>
      </w:pPr>
      <w:r>
        <w:t xml:space="preserve">            governanceUrl = governanceUrl.replace("{tableId}", assessParam.getTableMetaInfo().getId() + "");</w:t>
      </w:r>
    </w:p>
    <w:p w14:paraId="31B97DEA" w14:textId="77777777" w:rsidR="008B3BC5" w:rsidRDefault="008B3BC5" w:rsidP="008B3BC5">
      <w:pPr>
        <w:pStyle w:val="a6"/>
      </w:pPr>
      <w:r>
        <w:lastRenderedPageBreak/>
        <w:t xml:space="preserve">            governanceAssessDetail.setGovernanceUrl(governanceUrl);</w:t>
      </w:r>
    </w:p>
    <w:p w14:paraId="34204C94" w14:textId="77777777" w:rsidR="008B3BC5" w:rsidRDefault="008B3BC5" w:rsidP="008B3BC5">
      <w:pPr>
        <w:pStyle w:val="a6"/>
      </w:pPr>
      <w:r>
        <w:t xml:space="preserve">        }</w:t>
      </w:r>
    </w:p>
    <w:p w14:paraId="5626AA0C" w14:textId="77777777" w:rsidR="008B3BC5" w:rsidRDefault="008B3BC5" w:rsidP="008B3BC5">
      <w:pPr>
        <w:pStyle w:val="a6"/>
      </w:pPr>
    </w:p>
    <w:p w14:paraId="245677DC" w14:textId="77777777" w:rsidR="008B3BC5" w:rsidRDefault="008B3BC5" w:rsidP="008B3BC5">
      <w:pPr>
        <w:pStyle w:val="a6"/>
      </w:pPr>
      <w:r>
        <w:t xml:space="preserve">    }</w:t>
      </w:r>
    </w:p>
    <w:p w14:paraId="30B3BBCA" w14:textId="2441032C" w:rsidR="0003002C" w:rsidRPr="0003002C" w:rsidRDefault="008B3BC5" w:rsidP="008B3BC5">
      <w:pPr>
        <w:pStyle w:val="a6"/>
      </w:pPr>
      <w:r>
        <w:t>}</w:t>
      </w:r>
    </w:p>
    <w:p w14:paraId="6969C820" w14:textId="3BDCD053" w:rsidR="00AB37E7" w:rsidRPr="00AB37E7" w:rsidRDefault="00AB37E7" w:rsidP="00D72EE4">
      <w:pPr>
        <w:ind w:firstLineChars="0" w:firstLine="0"/>
      </w:pPr>
      <w:r>
        <w:t xml:space="preserve">        </w:t>
      </w:r>
      <w:r>
        <w:rPr>
          <w:rFonts w:hint="eastAsia"/>
        </w:rPr>
        <w:t>其中</w:t>
      </w:r>
      <w:r>
        <w:rPr>
          <w:rFonts w:hint="eastAsia"/>
        </w:rPr>
        <w:t>@</w:t>
      </w:r>
      <w:r>
        <w:t>Component</w:t>
      </w:r>
      <w:r>
        <w:rPr>
          <w:rFonts w:hint="eastAsia"/>
        </w:rPr>
        <w:t>标识该类会被创建为容器组件，同时给组件赋予了名字“</w:t>
      </w:r>
      <w:r>
        <w:rPr>
          <w:rFonts w:hint="eastAsia"/>
        </w:rPr>
        <w:t>T</w:t>
      </w:r>
      <w:r>
        <w:t>EC_OWNER</w:t>
      </w:r>
      <w:r>
        <w:rPr>
          <w:rFonts w:hint="eastAsia"/>
        </w:rPr>
        <w:t>”</w:t>
      </w:r>
      <w:r>
        <w:rPr>
          <w:rFonts w:hint="eastAsia"/>
        </w:rPr>
        <w:t xml:space="preserve"> </w:t>
      </w:r>
      <w:r>
        <w:rPr>
          <w:rFonts w:hint="eastAsia"/>
        </w:rPr>
        <w:t>，这个标识名称用于从容器中获得对应的指标考评器。</w:t>
      </w:r>
    </w:p>
    <w:p w14:paraId="030B9E61" w14:textId="77777777" w:rsidR="004A6AFC" w:rsidRDefault="004A6AFC" w:rsidP="007D004F">
      <w:pPr>
        <w:pStyle w:val="4"/>
      </w:pPr>
      <w:r>
        <w:rPr>
          <w:rFonts w:hint="eastAsia"/>
        </w:rPr>
        <w:t>获得组件工具类</w:t>
      </w:r>
    </w:p>
    <w:p w14:paraId="6FC78E68" w14:textId="77777777" w:rsidR="004A6AFC" w:rsidRPr="00D67411" w:rsidRDefault="004A6AFC" w:rsidP="00D67411">
      <w:pPr>
        <w:ind w:firstLineChars="0"/>
      </w:pPr>
      <w:r w:rsidRPr="00D67411">
        <w:rPr>
          <w:rFonts w:hint="eastAsia"/>
        </w:rPr>
        <w:t>增加一个工具类用于从</w:t>
      </w:r>
      <w:r w:rsidRPr="00D67411">
        <w:t xml:space="preserve"> </w:t>
      </w:r>
      <w:r w:rsidRPr="00D67411">
        <w:rPr>
          <w:rFonts w:hint="eastAsia"/>
        </w:rPr>
        <w:t>Spring</w:t>
      </w:r>
      <w:r w:rsidRPr="00D67411">
        <w:rPr>
          <w:rFonts w:hint="eastAsia"/>
        </w:rPr>
        <w:t>容器中获得组件</w:t>
      </w:r>
    </w:p>
    <w:p w14:paraId="50892A6F" w14:textId="77777777" w:rsidR="006A6453" w:rsidRPr="006A6453" w:rsidRDefault="006A6453" w:rsidP="006A6453">
      <w:pPr>
        <w:pStyle w:val="a6"/>
        <w:rPr>
          <w:color w:val="080808"/>
        </w:rPr>
      </w:pPr>
      <w:r w:rsidRPr="006A6453">
        <w:rPr>
          <w:color w:val="080808"/>
        </w:rPr>
        <w:t>@Component</w:t>
      </w:r>
    </w:p>
    <w:p w14:paraId="392DC0C9" w14:textId="77777777" w:rsidR="006A6453" w:rsidRPr="006A6453" w:rsidRDefault="006A6453" w:rsidP="006A6453">
      <w:pPr>
        <w:pStyle w:val="a6"/>
        <w:rPr>
          <w:color w:val="080808"/>
        </w:rPr>
      </w:pPr>
      <w:r w:rsidRPr="006A6453">
        <w:rPr>
          <w:color w:val="080808"/>
        </w:rPr>
        <w:t>public class SpringBeanProvider implements ApplicationContextAware {</w:t>
      </w:r>
    </w:p>
    <w:p w14:paraId="2B49BE68" w14:textId="77777777" w:rsidR="006A6453" w:rsidRPr="006A6453" w:rsidRDefault="006A6453" w:rsidP="006A6453">
      <w:pPr>
        <w:pStyle w:val="a6"/>
        <w:rPr>
          <w:color w:val="080808"/>
        </w:rPr>
      </w:pPr>
    </w:p>
    <w:p w14:paraId="471A5806" w14:textId="77777777" w:rsidR="006A6453" w:rsidRPr="006A6453" w:rsidRDefault="006A6453" w:rsidP="006A6453">
      <w:pPr>
        <w:pStyle w:val="a6"/>
        <w:rPr>
          <w:color w:val="080808"/>
        </w:rPr>
      </w:pPr>
      <w:r w:rsidRPr="006A6453">
        <w:rPr>
          <w:color w:val="080808"/>
        </w:rPr>
        <w:t xml:space="preserve">    ApplicationContext applicationContext ;</w:t>
      </w:r>
    </w:p>
    <w:p w14:paraId="58AFB984" w14:textId="77777777" w:rsidR="006A6453" w:rsidRPr="006A6453" w:rsidRDefault="006A6453" w:rsidP="006A6453">
      <w:pPr>
        <w:pStyle w:val="a6"/>
        <w:rPr>
          <w:color w:val="080808"/>
        </w:rPr>
      </w:pPr>
    </w:p>
    <w:p w14:paraId="686CE6E6" w14:textId="77777777" w:rsidR="006A6453" w:rsidRPr="006A6453" w:rsidRDefault="006A6453" w:rsidP="006A6453">
      <w:pPr>
        <w:pStyle w:val="a6"/>
        <w:rPr>
          <w:color w:val="080808"/>
        </w:rPr>
      </w:pPr>
      <w:r w:rsidRPr="006A6453">
        <w:rPr>
          <w:color w:val="080808"/>
        </w:rPr>
        <w:t xml:space="preserve">    @Override</w:t>
      </w:r>
    </w:p>
    <w:p w14:paraId="34E2FF9D" w14:textId="77777777" w:rsidR="006A6453" w:rsidRPr="006A6453" w:rsidRDefault="006A6453" w:rsidP="006A6453">
      <w:pPr>
        <w:pStyle w:val="a6"/>
        <w:rPr>
          <w:color w:val="080808"/>
        </w:rPr>
      </w:pPr>
      <w:r w:rsidRPr="006A6453">
        <w:rPr>
          <w:color w:val="080808"/>
        </w:rPr>
        <w:t xml:space="preserve">    public void setApplicationContext(ApplicationContext applicationContext) throws BeansException {</w:t>
      </w:r>
    </w:p>
    <w:p w14:paraId="0374FFC2" w14:textId="77777777" w:rsidR="006A6453" w:rsidRPr="006A6453" w:rsidRDefault="006A6453" w:rsidP="006A6453">
      <w:pPr>
        <w:pStyle w:val="a6"/>
        <w:rPr>
          <w:color w:val="080808"/>
        </w:rPr>
      </w:pPr>
      <w:r w:rsidRPr="006A6453">
        <w:rPr>
          <w:color w:val="080808"/>
        </w:rPr>
        <w:t xml:space="preserve">        this.applicationContext = applicationContext ;</w:t>
      </w:r>
    </w:p>
    <w:p w14:paraId="3A846129" w14:textId="77777777" w:rsidR="006A6453" w:rsidRPr="006A6453" w:rsidRDefault="006A6453" w:rsidP="006A6453">
      <w:pPr>
        <w:pStyle w:val="a6"/>
        <w:rPr>
          <w:color w:val="080808"/>
        </w:rPr>
      </w:pPr>
      <w:r w:rsidRPr="006A6453">
        <w:rPr>
          <w:color w:val="080808"/>
        </w:rPr>
        <w:t xml:space="preserve">    }</w:t>
      </w:r>
    </w:p>
    <w:p w14:paraId="039037C4" w14:textId="77777777" w:rsidR="006A6453" w:rsidRPr="006A6453" w:rsidRDefault="006A6453" w:rsidP="006A6453">
      <w:pPr>
        <w:pStyle w:val="a6"/>
        <w:rPr>
          <w:color w:val="080808"/>
        </w:rPr>
      </w:pPr>
    </w:p>
    <w:p w14:paraId="4EB813D3" w14:textId="77777777" w:rsidR="006A6453" w:rsidRPr="006A6453" w:rsidRDefault="006A6453" w:rsidP="006A6453">
      <w:pPr>
        <w:pStyle w:val="a6"/>
        <w:rPr>
          <w:color w:val="080808"/>
        </w:rPr>
      </w:pPr>
      <w:r w:rsidRPr="006A6453">
        <w:rPr>
          <w:color w:val="080808"/>
        </w:rPr>
        <w:t xml:space="preserve">    public  &lt;T&gt; T getBeanByName(String beanName , Class&lt;T&gt; tClass){</w:t>
      </w:r>
    </w:p>
    <w:p w14:paraId="06DD5348" w14:textId="77777777" w:rsidR="006A6453" w:rsidRPr="006A6453" w:rsidRDefault="006A6453" w:rsidP="006A6453">
      <w:pPr>
        <w:pStyle w:val="a6"/>
        <w:rPr>
          <w:color w:val="080808"/>
        </w:rPr>
      </w:pPr>
      <w:r w:rsidRPr="006A6453">
        <w:rPr>
          <w:color w:val="080808"/>
        </w:rPr>
        <w:t xml:space="preserve">        T bean = applicationContext.getBean(beanName, tClass);</w:t>
      </w:r>
    </w:p>
    <w:p w14:paraId="73D0AB86" w14:textId="77777777" w:rsidR="006A6453" w:rsidRPr="006A6453" w:rsidRDefault="006A6453" w:rsidP="006A6453">
      <w:pPr>
        <w:pStyle w:val="a6"/>
        <w:rPr>
          <w:color w:val="080808"/>
        </w:rPr>
      </w:pPr>
      <w:r w:rsidRPr="006A6453">
        <w:rPr>
          <w:color w:val="080808"/>
        </w:rPr>
        <w:t xml:space="preserve">        return bean ;</w:t>
      </w:r>
    </w:p>
    <w:p w14:paraId="275120A1" w14:textId="77777777" w:rsidR="006A6453" w:rsidRPr="006A6453" w:rsidRDefault="006A6453" w:rsidP="006A6453">
      <w:pPr>
        <w:pStyle w:val="a6"/>
        <w:rPr>
          <w:color w:val="080808"/>
        </w:rPr>
      </w:pPr>
      <w:r w:rsidRPr="006A6453">
        <w:rPr>
          <w:color w:val="080808"/>
        </w:rPr>
        <w:t xml:space="preserve">    }</w:t>
      </w:r>
    </w:p>
    <w:p w14:paraId="55AF1B33" w14:textId="6E5D7828" w:rsidR="004A6AFC" w:rsidRPr="009B58F6" w:rsidRDefault="006A6453" w:rsidP="006A6453">
      <w:pPr>
        <w:pStyle w:val="a6"/>
        <w:rPr>
          <w:color w:val="080808"/>
        </w:rPr>
      </w:pPr>
      <w:r w:rsidRPr="006A6453">
        <w:rPr>
          <w:color w:val="080808"/>
        </w:rPr>
        <w:t>}</w:t>
      </w:r>
    </w:p>
    <w:p w14:paraId="25039D8C" w14:textId="64941345" w:rsidR="00292A2B" w:rsidRDefault="00292A2B" w:rsidP="007D004F">
      <w:pPr>
        <w:pStyle w:val="4"/>
      </w:pPr>
      <w:r>
        <w:rPr>
          <w:rFonts w:hint="eastAsia"/>
        </w:rPr>
        <w:t>增加一条考评指标数据</w:t>
      </w:r>
    </w:p>
    <w:p w14:paraId="753A0E4F" w14:textId="4A9A32CD" w:rsidR="00796957" w:rsidRDefault="00292A2B" w:rsidP="00292A2B">
      <w:pPr>
        <w:pStyle w:val="a6"/>
      </w:pPr>
      <w:r w:rsidRPr="00292A2B">
        <w:rPr>
          <w:rFonts w:hint="eastAsia"/>
        </w:rPr>
        <w:t>INSERT INTO `governance_metric` VALUES (1,'</w:t>
      </w:r>
      <w:r w:rsidRPr="00292A2B">
        <w:rPr>
          <w:rFonts w:hint="eastAsia"/>
        </w:rPr>
        <w:t>是否有技术</w:t>
      </w:r>
      <w:r w:rsidRPr="00292A2B">
        <w:rPr>
          <w:rFonts w:hint="eastAsia"/>
        </w:rPr>
        <w:t>Owner','TEC_OWNER','</w:t>
      </w:r>
      <w:r w:rsidRPr="00292A2B">
        <w:rPr>
          <w:rFonts w:hint="eastAsia"/>
        </w:rPr>
        <w:t>辅助信息是否填写技术</w:t>
      </w:r>
      <w:r w:rsidRPr="00292A2B">
        <w:rPr>
          <w:rFonts w:hint="eastAsia"/>
        </w:rPr>
        <w:t xml:space="preserve">Owner </w:t>
      </w:r>
      <w:r w:rsidRPr="00292A2B">
        <w:rPr>
          <w:rFonts w:hint="eastAsia"/>
        </w:rPr>
        <w:t>有</w:t>
      </w:r>
      <w:r w:rsidRPr="00292A2B">
        <w:rPr>
          <w:rFonts w:hint="eastAsia"/>
        </w:rPr>
        <w:t xml:space="preserve"> </w:t>
      </w:r>
      <w:r w:rsidRPr="00292A2B">
        <w:rPr>
          <w:rFonts w:hint="eastAsia"/>
        </w:rPr>
        <w:t>则</w:t>
      </w:r>
      <w:r w:rsidRPr="00292A2B">
        <w:rPr>
          <w:rFonts w:hint="eastAsia"/>
        </w:rPr>
        <w:t>10</w:t>
      </w:r>
      <w:r w:rsidRPr="00292A2B">
        <w:rPr>
          <w:rFonts w:hint="eastAsia"/>
        </w:rPr>
        <w:t>分</w:t>
      </w:r>
      <w:r w:rsidRPr="00292A2B">
        <w:rPr>
          <w:rFonts w:hint="eastAsia"/>
        </w:rPr>
        <w:t xml:space="preserve"> </w:t>
      </w:r>
      <w:r w:rsidRPr="00292A2B">
        <w:rPr>
          <w:rFonts w:hint="eastAsia"/>
        </w:rPr>
        <w:t>，</w:t>
      </w:r>
      <w:r w:rsidRPr="00292A2B">
        <w:rPr>
          <w:rFonts w:hint="eastAsia"/>
        </w:rPr>
        <w:t xml:space="preserve"> </w:t>
      </w:r>
      <w:r w:rsidRPr="00292A2B">
        <w:rPr>
          <w:rFonts w:hint="eastAsia"/>
        </w:rPr>
        <w:t>无则</w:t>
      </w:r>
      <w:r w:rsidRPr="00292A2B">
        <w:rPr>
          <w:rFonts w:hint="eastAsia"/>
        </w:rPr>
        <w:t>0</w:t>
      </w:r>
      <w:r w:rsidRPr="00292A2B">
        <w:rPr>
          <w:rFonts w:hint="eastAsia"/>
        </w:rPr>
        <w:t>分</w:t>
      </w:r>
      <w:r w:rsidRPr="00292A2B">
        <w:rPr>
          <w:rFonts w:hint="eastAsia"/>
        </w:rPr>
        <w:t>','SPEC','','0')</w:t>
      </w:r>
    </w:p>
    <w:p w14:paraId="3AD77198" w14:textId="58ABC561" w:rsidR="00D07E0F" w:rsidRDefault="00D07E0F" w:rsidP="007D004F">
      <w:pPr>
        <w:pStyle w:val="4"/>
      </w:pPr>
      <w:r>
        <w:rPr>
          <w:rFonts w:hint="eastAsia"/>
        </w:rPr>
        <w:t>增加考核参数对象</w:t>
      </w:r>
    </w:p>
    <w:p w14:paraId="7E5AF631" w14:textId="77777777" w:rsidR="00D068F8" w:rsidRPr="00D068F8" w:rsidRDefault="00D07E0F" w:rsidP="00D068F8">
      <w:pPr>
        <w:pStyle w:val="a6"/>
        <w:rPr>
          <w:color w:val="080808"/>
        </w:rPr>
      </w:pPr>
      <w:r w:rsidRPr="00D07E0F">
        <w:rPr>
          <w:color w:val="080808"/>
        </w:rPr>
        <w:br/>
      </w:r>
      <w:r w:rsidR="00D068F8" w:rsidRPr="00D068F8">
        <w:rPr>
          <w:color w:val="080808"/>
        </w:rPr>
        <w:t>@Data</w:t>
      </w:r>
    </w:p>
    <w:p w14:paraId="02A3B735" w14:textId="77777777" w:rsidR="00D068F8" w:rsidRPr="00D068F8" w:rsidRDefault="00D068F8" w:rsidP="00D068F8">
      <w:pPr>
        <w:pStyle w:val="a6"/>
        <w:rPr>
          <w:color w:val="080808"/>
        </w:rPr>
      </w:pPr>
      <w:r w:rsidRPr="00D068F8">
        <w:rPr>
          <w:color w:val="080808"/>
        </w:rPr>
        <w:t>public class AssessParam {</w:t>
      </w:r>
    </w:p>
    <w:p w14:paraId="5DB8140A" w14:textId="77777777" w:rsidR="00D068F8" w:rsidRPr="00D068F8" w:rsidRDefault="00D068F8" w:rsidP="00D068F8">
      <w:pPr>
        <w:pStyle w:val="a6"/>
        <w:rPr>
          <w:color w:val="080808"/>
        </w:rPr>
      </w:pPr>
      <w:r w:rsidRPr="00D068F8">
        <w:rPr>
          <w:color w:val="080808"/>
        </w:rPr>
        <w:t xml:space="preserve">    String assessDate ;</w:t>
      </w:r>
    </w:p>
    <w:p w14:paraId="79E5AEC8" w14:textId="77777777" w:rsidR="00D068F8" w:rsidRPr="00D068F8" w:rsidRDefault="00D068F8" w:rsidP="00D068F8">
      <w:pPr>
        <w:pStyle w:val="a6"/>
        <w:rPr>
          <w:color w:val="080808"/>
        </w:rPr>
      </w:pPr>
    </w:p>
    <w:p w14:paraId="7B6F15C1" w14:textId="77777777" w:rsidR="00D068F8" w:rsidRPr="00D068F8" w:rsidRDefault="00D068F8" w:rsidP="00D068F8">
      <w:pPr>
        <w:pStyle w:val="a6"/>
        <w:rPr>
          <w:color w:val="080808"/>
        </w:rPr>
      </w:pPr>
      <w:r w:rsidRPr="00D068F8">
        <w:rPr>
          <w:color w:val="080808"/>
        </w:rPr>
        <w:t xml:space="preserve">    TableMetaInfo tableMetaInfo ;</w:t>
      </w:r>
    </w:p>
    <w:p w14:paraId="6FA28AEA" w14:textId="77777777" w:rsidR="00D068F8" w:rsidRPr="00D068F8" w:rsidRDefault="00D068F8" w:rsidP="00D068F8">
      <w:pPr>
        <w:pStyle w:val="a6"/>
        <w:rPr>
          <w:color w:val="080808"/>
        </w:rPr>
      </w:pPr>
    </w:p>
    <w:p w14:paraId="50C06F87" w14:textId="324BF5B2" w:rsidR="00D07E0F" w:rsidRPr="00AC48D5" w:rsidRDefault="00D068F8" w:rsidP="00AC48D5">
      <w:pPr>
        <w:pStyle w:val="a6"/>
        <w:rPr>
          <w:color w:val="080808"/>
        </w:rPr>
      </w:pPr>
      <w:r w:rsidRPr="00D068F8">
        <w:rPr>
          <w:color w:val="080808"/>
        </w:rPr>
        <w:t xml:space="preserve">    GovernanceMetric governanceMetric ;</w:t>
      </w:r>
      <w:r w:rsidR="00D07E0F" w:rsidRPr="00D07E0F">
        <w:rPr>
          <w:color w:val="080808"/>
        </w:rPr>
        <w:br/>
        <w:t>}</w:t>
      </w:r>
    </w:p>
    <w:p w14:paraId="0D825386" w14:textId="29193939" w:rsidR="00832810" w:rsidRDefault="00832810" w:rsidP="007D004F">
      <w:pPr>
        <w:pStyle w:val="4"/>
      </w:pPr>
      <w:r>
        <w:rPr>
          <w:rFonts w:hint="eastAsia"/>
        </w:rPr>
        <w:t>对所有表所有指标进行考评</w:t>
      </w:r>
    </w:p>
    <w:p w14:paraId="4FCA05D3" w14:textId="700EF539" w:rsidR="00832810" w:rsidRPr="00F608EA" w:rsidRDefault="00832810" w:rsidP="00D67411">
      <w:pPr>
        <w:pStyle w:val="HTML"/>
        <w:shd w:val="clear" w:color="auto" w:fill="FFFFFF"/>
        <w:spacing w:line="360" w:lineRule="auto"/>
        <w:ind w:firstLine="482"/>
        <w:rPr>
          <w:rFonts w:ascii="Times New Roman" w:hAnsi="Times New Roman" w:cstheme="minorBidi"/>
          <w:kern w:val="2"/>
          <w:sz w:val="21"/>
          <w:szCs w:val="21"/>
        </w:rPr>
      </w:pPr>
      <w:r w:rsidRPr="00F608EA">
        <w:rPr>
          <w:rFonts w:ascii="Times New Roman" w:hAnsi="Times New Roman" w:cstheme="minorBidi" w:hint="eastAsia"/>
          <w:kern w:val="2"/>
          <w:sz w:val="21"/>
          <w:szCs w:val="21"/>
        </w:rPr>
        <w:t>在</w:t>
      </w:r>
      <w:r w:rsidRPr="00F608EA">
        <w:rPr>
          <w:rFonts w:ascii="Times New Roman" w:hAnsi="Times New Roman" w:cstheme="minorBidi"/>
          <w:kern w:val="2"/>
          <w:sz w:val="21"/>
          <w:szCs w:val="21"/>
        </w:rPr>
        <w:t xml:space="preserve">  GovernanceAssessDetailServiceImpl</w:t>
      </w:r>
      <w:r w:rsidRPr="00F608EA">
        <w:rPr>
          <w:rFonts w:ascii="Times New Roman" w:hAnsi="Times New Roman" w:cstheme="minorBidi" w:hint="eastAsia"/>
          <w:kern w:val="2"/>
          <w:sz w:val="21"/>
          <w:szCs w:val="21"/>
        </w:rPr>
        <w:t>的</w:t>
      </w:r>
      <w:r w:rsidR="00AC48D5" w:rsidRPr="00F608EA">
        <w:rPr>
          <w:rFonts w:ascii="Times New Roman" w:hAnsi="Times New Roman" w:cstheme="minorBidi"/>
          <w:kern w:val="2"/>
          <w:sz w:val="21"/>
          <w:szCs w:val="21"/>
        </w:rPr>
        <w:t>mainAssess</w:t>
      </w:r>
      <w:r w:rsidRPr="00F608EA">
        <w:rPr>
          <w:rFonts w:ascii="Times New Roman" w:hAnsi="Times New Roman" w:cstheme="minorBidi"/>
          <w:kern w:val="2"/>
          <w:sz w:val="21"/>
          <w:szCs w:val="21"/>
        </w:rPr>
        <w:t>方法增加如下</w:t>
      </w:r>
      <w:r w:rsidRPr="00F608EA">
        <w:rPr>
          <w:rFonts w:ascii="Times New Roman" w:hAnsi="Times New Roman" w:cstheme="minorBidi" w:hint="eastAsia"/>
          <w:kern w:val="2"/>
          <w:sz w:val="21"/>
          <w:szCs w:val="21"/>
        </w:rPr>
        <w:t>代码：</w:t>
      </w:r>
    </w:p>
    <w:p w14:paraId="134F9581" w14:textId="719DABBB" w:rsidR="00303CA9" w:rsidRPr="00303CA9" w:rsidRDefault="00303CA9" w:rsidP="00303CA9">
      <w:pPr>
        <w:pStyle w:val="a6"/>
        <w:rPr>
          <w:color w:val="080808"/>
        </w:rPr>
      </w:pPr>
      <w:r>
        <w:rPr>
          <w:color w:val="080808"/>
        </w:rPr>
        <w:t>//</w:t>
      </w:r>
      <w:r>
        <w:rPr>
          <w:rFonts w:hint="eastAsia"/>
          <w:color w:val="080808"/>
        </w:rPr>
        <w:t>准备考评结果集合</w:t>
      </w:r>
      <w:r w:rsidR="00832810" w:rsidRPr="00314C02">
        <w:rPr>
          <w:color w:val="080808"/>
        </w:rPr>
        <w:br/>
      </w:r>
      <w:r w:rsidRPr="00303CA9">
        <w:rPr>
          <w:color w:val="080808"/>
        </w:rPr>
        <w:t>List&lt;GovernanceAssessDetail&gt; governanceAssessDetailList = new ArrayList&lt;&gt;( tableMetaList.size() * governanceMetricList.size());</w:t>
      </w:r>
    </w:p>
    <w:p w14:paraId="6F2723B8" w14:textId="77777777" w:rsidR="00303CA9" w:rsidRPr="00303CA9" w:rsidRDefault="00303CA9" w:rsidP="00303CA9">
      <w:pPr>
        <w:pStyle w:val="a6"/>
        <w:rPr>
          <w:color w:val="080808"/>
        </w:rPr>
      </w:pPr>
      <w:r w:rsidRPr="00303CA9">
        <w:rPr>
          <w:color w:val="080808"/>
        </w:rPr>
        <w:t xml:space="preserve">        for (TableMetaInfo tableMetaInfo : tableMetaList) {</w:t>
      </w:r>
    </w:p>
    <w:p w14:paraId="607A63B7" w14:textId="4E055808" w:rsidR="00E50001" w:rsidRPr="00E50001" w:rsidRDefault="00303CA9" w:rsidP="00E50001">
      <w:pPr>
        <w:pStyle w:val="a6"/>
        <w:rPr>
          <w:color w:val="080808"/>
        </w:rPr>
      </w:pPr>
      <w:r w:rsidRPr="00303CA9">
        <w:rPr>
          <w:color w:val="080808"/>
        </w:rPr>
        <w:t xml:space="preserve">            for (GovernanceMetric governanceMetric : governanceMetricList) {</w:t>
      </w:r>
      <w:r w:rsidR="00E50001">
        <w:t xml:space="preserve">  </w:t>
      </w:r>
    </w:p>
    <w:p w14:paraId="41613775" w14:textId="77777777" w:rsidR="00303CA9" w:rsidRPr="00303CA9" w:rsidRDefault="00303CA9" w:rsidP="00303CA9">
      <w:pPr>
        <w:pStyle w:val="a6"/>
        <w:rPr>
          <w:color w:val="080808"/>
        </w:rPr>
      </w:pPr>
      <w:r w:rsidRPr="00303CA9">
        <w:rPr>
          <w:color w:val="080808"/>
        </w:rPr>
        <w:t xml:space="preserve">                if(governanceMetric.getSkipAssessTables() != null &amp;&amp; governanceMetric.getSkipAssessTables().trim().length() &gt; 0 ){</w:t>
      </w:r>
    </w:p>
    <w:p w14:paraId="499962F6" w14:textId="77777777" w:rsidR="00303CA9" w:rsidRPr="00303CA9" w:rsidRDefault="00303CA9" w:rsidP="00303CA9">
      <w:pPr>
        <w:pStyle w:val="a6"/>
        <w:rPr>
          <w:color w:val="080808"/>
        </w:rPr>
      </w:pPr>
      <w:r w:rsidRPr="00303CA9">
        <w:rPr>
          <w:color w:val="080808"/>
        </w:rPr>
        <w:t xml:space="preserve">                    String[] skipTableArr = governanceMetric.getSkipAssessTables().split(",");</w:t>
      </w:r>
    </w:p>
    <w:p w14:paraId="1C7660F2" w14:textId="77777777" w:rsidR="00303CA9" w:rsidRPr="00303CA9" w:rsidRDefault="00303CA9" w:rsidP="00303CA9">
      <w:pPr>
        <w:pStyle w:val="a6"/>
        <w:rPr>
          <w:color w:val="080808"/>
        </w:rPr>
      </w:pPr>
      <w:r w:rsidRPr="00303CA9">
        <w:rPr>
          <w:rFonts w:hint="eastAsia"/>
          <w:color w:val="080808"/>
        </w:rPr>
        <w:t xml:space="preserve">                    //</w:t>
      </w:r>
      <w:r w:rsidRPr="00303CA9">
        <w:rPr>
          <w:rFonts w:hint="eastAsia"/>
          <w:color w:val="080808"/>
        </w:rPr>
        <w:t>检查是否是需要跳过检查的表</w:t>
      </w:r>
    </w:p>
    <w:p w14:paraId="0471D4C5" w14:textId="77777777" w:rsidR="00303CA9" w:rsidRPr="00303CA9" w:rsidRDefault="00303CA9" w:rsidP="00303CA9">
      <w:pPr>
        <w:pStyle w:val="a6"/>
        <w:rPr>
          <w:color w:val="080808"/>
        </w:rPr>
      </w:pPr>
      <w:r w:rsidRPr="00303CA9">
        <w:rPr>
          <w:color w:val="080808"/>
        </w:rPr>
        <w:t xml:space="preserve">                    boolean isSkip = false ;</w:t>
      </w:r>
    </w:p>
    <w:p w14:paraId="1DFC4D87" w14:textId="77777777" w:rsidR="00303CA9" w:rsidRPr="00303CA9" w:rsidRDefault="00303CA9" w:rsidP="00303CA9">
      <w:pPr>
        <w:pStyle w:val="a6"/>
        <w:rPr>
          <w:color w:val="080808"/>
        </w:rPr>
      </w:pPr>
      <w:r w:rsidRPr="00303CA9">
        <w:rPr>
          <w:color w:val="080808"/>
        </w:rPr>
        <w:t xml:space="preserve">                    for (String skipTable: skipTableArr) {</w:t>
      </w:r>
    </w:p>
    <w:p w14:paraId="73370437" w14:textId="77777777" w:rsidR="00303CA9" w:rsidRPr="00303CA9" w:rsidRDefault="00303CA9" w:rsidP="00303CA9">
      <w:pPr>
        <w:pStyle w:val="a6"/>
        <w:rPr>
          <w:color w:val="080808"/>
        </w:rPr>
      </w:pPr>
      <w:r w:rsidRPr="00303CA9">
        <w:rPr>
          <w:color w:val="080808"/>
        </w:rPr>
        <w:t xml:space="preserve">                        if(tableMetaInfo.getTableName().equals(skipTable)){</w:t>
      </w:r>
    </w:p>
    <w:p w14:paraId="20A99975" w14:textId="77777777" w:rsidR="00303CA9" w:rsidRPr="00303CA9" w:rsidRDefault="00303CA9" w:rsidP="00303CA9">
      <w:pPr>
        <w:pStyle w:val="a6"/>
        <w:rPr>
          <w:color w:val="080808"/>
        </w:rPr>
      </w:pPr>
      <w:r w:rsidRPr="00303CA9">
        <w:rPr>
          <w:color w:val="080808"/>
        </w:rPr>
        <w:lastRenderedPageBreak/>
        <w:t xml:space="preserve">                            isSkip = true ;</w:t>
      </w:r>
    </w:p>
    <w:p w14:paraId="2570F180" w14:textId="77777777" w:rsidR="00303CA9" w:rsidRPr="00303CA9" w:rsidRDefault="00303CA9" w:rsidP="00303CA9">
      <w:pPr>
        <w:pStyle w:val="a6"/>
        <w:rPr>
          <w:color w:val="080808"/>
        </w:rPr>
      </w:pPr>
      <w:r w:rsidRPr="00303CA9">
        <w:rPr>
          <w:color w:val="080808"/>
        </w:rPr>
        <w:t xml:space="preserve">                            break ;</w:t>
      </w:r>
    </w:p>
    <w:p w14:paraId="78ED86BA" w14:textId="77777777" w:rsidR="00303CA9" w:rsidRPr="00303CA9" w:rsidRDefault="00303CA9" w:rsidP="00303CA9">
      <w:pPr>
        <w:pStyle w:val="a6"/>
        <w:rPr>
          <w:color w:val="080808"/>
        </w:rPr>
      </w:pPr>
      <w:r w:rsidRPr="00303CA9">
        <w:rPr>
          <w:color w:val="080808"/>
        </w:rPr>
        <w:t xml:space="preserve">                        }</w:t>
      </w:r>
    </w:p>
    <w:p w14:paraId="4B56757F" w14:textId="77777777" w:rsidR="00303CA9" w:rsidRPr="00303CA9" w:rsidRDefault="00303CA9" w:rsidP="00303CA9">
      <w:pPr>
        <w:pStyle w:val="a6"/>
        <w:rPr>
          <w:color w:val="080808"/>
        </w:rPr>
      </w:pPr>
      <w:r w:rsidRPr="00303CA9">
        <w:rPr>
          <w:color w:val="080808"/>
        </w:rPr>
        <w:t xml:space="preserve">                    }</w:t>
      </w:r>
    </w:p>
    <w:p w14:paraId="4EE66094" w14:textId="77777777" w:rsidR="00303CA9" w:rsidRPr="00303CA9" w:rsidRDefault="00303CA9" w:rsidP="00303CA9">
      <w:pPr>
        <w:pStyle w:val="a6"/>
        <w:rPr>
          <w:color w:val="080808"/>
        </w:rPr>
      </w:pPr>
      <w:r w:rsidRPr="00303CA9">
        <w:rPr>
          <w:rFonts w:hint="eastAsia"/>
          <w:color w:val="080808"/>
        </w:rPr>
        <w:t xml:space="preserve">                    //</w:t>
      </w:r>
      <w:r w:rsidRPr="00303CA9">
        <w:rPr>
          <w:rFonts w:hint="eastAsia"/>
          <w:color w:val="080808"/>
        </w:rPr>
        <w:t>是跳过表，本次检查跳过</w:t>
      </w:r>
    </w:p>
    <w:p w14:paraId="7713E6A1" w14:textId="77777777" w:rsidR="00303CA9" w:rsidRPr="00303CA9" w:rsidRDefault="00303CA9" w:rsidP="00303CA9">
      <w:pPr>
        <w:pStyle w:val="a6"/>
        <w:rPr>
          <w:color w:val="080808"/>
        </w:rPr>
      </w:pPr>
      <w:r w:rsidRPr="00303CA9">
        <w:rPr>
          <w:color w:val="080808"/>
        </w:rPr>
        <w:t xml:space="preserve">                    if(isSkip){</w:t>
      </w:r>
    </w:p>
    <w:p w14:paraId="518398A9" w14:textId="77777777" w:rsidR="00303CA9" w:rsidRPr="00303CA9" w:rsidRDefault="00303CA9" w:rsidP="00303CA9">
      <w:pPr>
        <w:pStyle w:val="a6"/>
        <w:rPr>
          <w:color w:val="080808"/>
        </w:rPr>
      </w:pPr>
      <w:r w:rsidRPr="00303CA9">
        <w:rPr>
          <w:color w:val="080808"/>
        </w:rPr>
        <w:t xml:space="preserve">                        continue;</w:t>
      </w:r>
    </w:p>
    <w:p w14:paraId="40847412" w14:textId="77777777" w:rsidR="00303CA9" w:rsidRPr="00303CA9" w:rsidRDefault="00303CA9" w:rsidP="00303CA9">
      <w:pPr>
        <w:pStyle w:val="a6"/>
        <w:rPr>
          <w:color w:val="080808"/>
        </w:rPr>
      </w:pPr>
      <w:r w:rsidRPr="00303CA9">
        <w:rPr>
          <w:color w:val="080808"/>
        </w:rPr>
        <w:t xml:space="preserve">                    }</w:t>
      </w:r>
    </w:p>
    <w:p w14:paraId="3465A6DD" w14:textId="77777777" w:rsidR="00303CA9" w:rsidRPr="00303CA9" w:rsidRDefault="00303CA9" w:rsidP="00303CA9">
      <w:pPr>
        <w:pStyle w:val="a6"/>
        <w:rPr>
          <w:color w:val="080808"/>
        </w:rPr>
      </w:pPr>
      <w:r w:rsidRPr="00303CA9">
        <w:rPr>
          <w:color w:val="080808"/>
        </w:rPr>
        <w:t xml:space="preserve">                }</w:t>
      </w:r>
    </w:p>
    <w:p w14:paraId="3ABF3B56" w14:textId="77777777" w:rsidR="00303CA9" w:rsidRPr="00303CA9" w:rsidRDefault="00303CA9" w:rsidP="00303CA9">
      <w:pPr>
        <w:pStyle w:val="a6"/>
        <w:rPr>
          <w:color w:val="080808"/>
        </w:rPr>
      </w:pPr>
      <w:r w:rsidRPr="00303CA9">
        <w:rPr>
          <w:rFonts w:hint="eastAsia"/>
          <w:color w:val="080808"/>
        </w:rPr>
        <w:t xml:space="preserve">                //</w:t>
      </w:r>
      <w:r w:rsidRPr="00303CA9">
        <w:rPr>
          <w:rFonts w:hint="eastAsia"/>
          <w:color w:val="080808"/>
        </w:rPr>
        <w:t>某张表某个指标的考评</w:t>
      </w:r>
    </w:p>
    <w:p w14:paraId="55541DEB" w14:textId="77777777" w:rsidR="00303CA9" w:rsidRDefault="00303CA9" w:rsidP="00303CA9">
      <w:pPr>
        <w:pStyle w:val="a6"/>
        <w:rPr>
          <w:color w:val="080808"/>
        </w:rPr>
      </w:pPr>
      <w:r w:rsidRPr="00303CA9">
        <w:rPr>
          <w:color w:val="080808"/>
        </w:rPr>
        <w:t xml:space="preserve">                String metricCode = governanceMetric.getMetricCode();</w:t>
      </w:r>
    </w:p>
    <w:p w14:paraId="64B99C94" w14:textId="36691CF3" w:rsidR="00E50001" w:rsidRPr="00E50001" w:rsidRDefault="00E50001" w:rsidP="00E50001">
      <w:pPr>
        <w:pStyle w:val="a6"/>
        <w:ind w:firstLineChars="1000" w:firstLine="1500"/>
        <w:rPr>
          <w:color w:val="080808"/>
        </w:rPr>
      </w:pPr>
      <w:r w:rsidRPr="00E50001">
        <w:rPr>
          <w:rFonts w:hint="eastAsia"/>
          <w:color w:val="080808"/>
        </w:rPr>
        <w:t>/</w:t>
      </w:r>
      <w:r w:rsidRPr="00E50001">
        <w:rPr>
          <w:color w:val="080808"/>
        </w:rPr>
        <w:t>/</w:t>
      </w:r>
      <w:r w:rsidRPr="00E50001">
        <w:rPr>
          <w:rFonts w:hint="eastAsia"/>
          <w:color w:val="080808"/>
        </w:rPr>
        <w:t>通过</w:t>
      </w:r>
      <w:r w:rsidRPr="00E50001">
        <w:rPr>
          <w:rFonts w:hint="eastAsia"/>
          <w:color w:val="080808"/>
        </w:rPr>
        <w:t>metric</w:t>
      </w:r>
      <w:r w:rsidRPr="00E50001">
        <w:rPr>
          <w:color w:val="080808"/>
        </w:rPr>
        <w:t>Code</w:t>
      </w:r>
      <w:r w:rsidRPr="00E50001">
        <w:rPr>
          <w:rFonts w:hint="eastAsia"/>
          <w:color w:val="080808"/>
        </w:rPr>
        <w:t>从容器中获取对应的考评器</w:t>
      </w:r>
    </w:p>
    <w:p w14:paraId="170CABBF" w14:textId="77777777" w:rsidR="00303CA9" w:rsidRDefault="00303CA9" w:rsidP="00303CA9">
      <w:pPr>
        <w:pStyle w:val="a6"/>
        <w:rPr>
          <w:color w:val="080808"/>
        </w:rPr>
      </w:pPr>
      <w:r w:rsidRPr="00303CA9">
        <w:rPr>
          <w:color w:val="080808"/>
        </w:rPr>
        <w:t xml:space="preserve">                Assessor assessor = springBeanProvider.getBeanByName(metricCode, Assessor.class);</w:t>
      </w:r>
    </w:p>
    <w:p w14:paraId="7FEE1C42" w14:textId="7A43F218" w:rsidR="0016720E" w:rsidRPr="0016720E" w:rsidRDefault="0016720E" w:rsidP="00744965">
      <w:pPr>
        <w:pStyle w:val="a6"/>
        <w:ind w:firstLineChars="900" w:firstLine="1350"/>
        <w:rPr>
          <w:color w:val="080808"/>
        </w:rPr>
      </w:pPr>
      <w:r w:rsidRPr="0016720E">
        <w:rPr>
          <w:rFonts w:hint="eastAsia"/>
          <w:color w:val="080808"/>
        </w:rPr>
        <w:t>/</w:t>
      </w:r>
      <w:r w:rsidRPr="0016720E">
        <w:rPr>
          <w:color w:val="080808"/>
        </w:rPr>
        <w:t xml:space="preserve">/ </w:t>
      </w:r>
      <w:r w:rsidRPr="0016720E">
        <w:rPr>
          <w:rFonts w:hint="eastAsia"/>
          <w:color w:val="080808"/>
        </w:rPr>
        <w:t>封装考评需要的参数</w:t>
      </w:r>
    </w:p>
    <w:p w14:paraId="5C257D06" w14:textId="77777777" w:rsidR="00303CA9" w:rsidRPr="00303CA9" w:rsidRDefault="00303CA9" w:rsidP="00303CA9">
      <w:pPr>
        <w:pStyle w:val="a6"/>
        <w:rPr>
          <w:color w:val="080808"/>
        </w:rPr>
      </w:pPr>
      <w:r w:rsidRPr="00303CA9">
        <w:rPr>
          <w:color w:val="080808"/>
        </w:rPr>
        <w:t xml:space="preserve">                AssessParam assessParam = new AssessParam();</w:t>
      </w:r>
    </w:p>
    <w:p w14:paraId="253A49B0" w14:textId="77777777" w:rsidR="00303CA9" w:rsidRPr="00303CA9" w:rsidRDefault="00303CA9" w:rsidP="00303CA9">
      <w:pPr>
        <w:pStyle w:val="a6"/>
        <w:rPr>
          <w:color w:val="080808"/>
        </w:rPr>
      </w:pPr>
      <w:r w:rsidRPr="00303CA9">
        <w:rPr>
          <w:color w:val="080808"/>
        </w:rPr>
        <w:t xml:space="preserve">                assessParam.setAssessDate(assessDate);</w:t>
      </w:r>
    </w:p>
    <w:p w14:paraId="4829BE1A" w14:textId="77777777" w:rsidR="00303CA9" w:rsidRPr="00303CA9" w:rsidRDefault="00303CA9" w:rsidP="00303CA9">
      <w:pPr>
        <w:pStyle w:val="a6"/>
        <w:rPr>
          <w:color w:val="080808"/>
        </w:rPr>
      </w:pPr>
      <w:r w:rsidRPr="00303CA9">
        <w:rPr>
          <w:color w:val="080808"/>
        </w:rPr>
        <w:t xml:space="preserve">                assessParam.setTableMetaInfo(tableMetaInfo);</w:t>
      </w:r>
    </w:p>
    <w:p w14:paraId="046ECB22" w14:textId="77777777" w:rsidR="00303CA9" w:rsidRPr="00303CA9" w:rsidRDefault="00303CA9" w:rsidP="00303CA9">
      <w:pPr>
        <w:pStyle w:val="a6"/>
        <w:rPr>
          <w:color w:val="080808"/>
        </w:rPr>
      </w:pPr>
      <w:r w:rsidRPr="00303CA9">
        <w:rPr>
          <w:color w:val="080808"/>
        </w:rPr>
        <w:t xml:space="preserve">                assessParam.setGovernanceMetric(governanceMetric);</w:t>
      </w:r>
    </w:p>
    <w:p w14:paraId="0877DD2A" w14:textId="09C61AC4" w:rsidR="00303CA9" w:rsidRDefault="00303CA9" w:rsidP="00303CA9">
      <w:pPr>
        <w:pStyle w:val="a6"/>
        <w:rPr>
          <w:color w:val="080808"/>
        </w:rPr>
      </w:pPr>
      <w:r w:rsidRPr="00303CA9">
        <w:rPr>
          <w:color w:val="080808"/>
        </w:rPr>
        <w:t xml:space="preserve">                assessParam.setTableMetaInfoList(tableMetaList);</w:t>
      </w:r>
    </w:p>
    <w:p w14:paraId="47A473A0" w14:textId="593035CC" w:rsidR="00DE00D4" w:rsidRPr="00DE00D4" w:rsidRDefault="00DE00D4" w:rsidP="00DE00D4">
      <w:pPr>
        <w:pStyle w:val="a6"/>
        <w:ind w:firstLineChars="1000" w:firstLine="1500"/>
        <w:rPr>
          <w:color w:val="080808"/>
        </w:rPr>
      </w:pPr>
      <w:r w:rsidRPr="00DE00D4">
        <w:rPr>
          <w:rFonts w:hint="eastAsia"/>
          <w:color w:val="080808"/>
        </w:rPr>
        <w:t>/</w:t>
      </w:r>
      <w:r w:rsidRPr="00DE00D4">
        <w:rPr>
          <w:color w:val="080808"/>
        </w:rPr>
        <w:t>/</w:t>
      </w:r>
      <w:r w:rsidRPr="00DE00D4">
        <w:rPr>
          <w:rFonts w:hint="eastAsia"/>
          <w:color w:val="080808"/>
        </w:rPr>
        <w:t>开始考评</w:t>
      </w:r>
    </w:p>
    <w:p w14:paraId="796C391F" w14:textId="0CC38E48" w:rsidR="00303CA9" w:rsidRDefault="00303CA9" w:rsidP="00303CA9">
      <w:pPr>
        <w:pStyle w:val="a6"/>
        <w:rPr>
          <w:color w:val="080808"/>
        </w:rPr>
      </w:pPr>
      <w:r w:rsidRPr="00303CA9">
        <w:rPr>
          <w:color w:val="080808"/>
        </w:rPr>
        <w:t xml:space="preserve">                GovernanceAssessDetail governanceAssessDetail = assessor.metricAssess(assessParam);</w:t>
      </w:r>
    </w:p>
    <w:p w14:paraId="06F3C8B0" w14:textId="7784A574" w:rsidR="00DE00D4" w:rsidRPr="00DE00D4" w:rsidRDefault="00DE00D4" w:rsidP="00DE00D4">
      <w:pPr>
        <w:pStyle w:val="a6"/>
        <w:ind w:firstLineChars="900" w:firstLine="1350"/>
        <w:rPr>
          <w:color w:val="080808"/>
        </w:rPr>
      </w:pPr>
      <w:r w:rsidRPr="00DE00D4">
        <w:rPr>
          <w:rFonts w:hint="eastAsia"/>
          <w:color w:val="080808"/>
        </w:rPr>
        <w:t>/</w:t>
      </w:r>
      <w:r w:rsidRPr="00DE00D4">
        <w:rPr>
          <w:color w:val="080808"/>
        </w:rPr>
        <w:t>/</w:t>
      </w:r>
      <w:r w:rsidRPr="00DE00D4">
        <w:rPr>
          <w:rFonts w:hint="eastAsia"/>
          <w:color w:val="080808"/>
        </w:rPr>
        <w:t>将考评结果存入到考评结果集合中</w:t>
      </w:r>
    </w:p>
    <w:p w14:paraId="3A937649" w14:textId="706686AD" w:rsidR="00303CA9" w:rsidRPr="00303CA9" w:rsidRDefault="00303CA9" w:rsidP="00303CA9">
      <w:pPr>
        <w:pStyle w:val="a6"/>
        <w:rPr>
          <w:color w:val="080808"/>
        </w:rPr>
      </w:pPr>
      <w:r w:rsidRPr="00303CA9">
        <w:rPr>
          <w:color w:val="080808"/>
        </w:rPr>
        <w:t xml:space="preserve">                governanceAssessDetailList.add(governanceAssessDetail) ;</w:t>
      </w:r>
    </w:p>
    <w:p w14:paraId="462D9939" w14:textId="025C0C99" w:rsidR="00303CA9" w:rsidRPr="00303CA9" w:rsidRDefault="00303CA9" w:rsidP="00303CA9">
      <w:pPr>
        <w:pStyle w:val="a6"/>
        <w:rPr>
          <w:color w:val="080808"/>
        </w:rPr>
      </w:pPr>
      <w:r w:rsidRPr="00303CA9">
        <w:rPr>
          <w:color w:val="080808"/>
        </w:rPr>
        <w:t xml:space="preserve">          }</w:t>
      </w:r>
    </w:p>
    <w:p w14:paraId="6706BAB6" w14:textId="28498878" w:rsidR="00832810" w:rsidRPr="00303CA9" w:rsidRDefault="00303CA9" w:rsidP="00303CA9">
      <w:pPr>
        <w:pStyle w:val="a6"/>
        <w:rPr>
          <w:color w:val="080808"/>
        </w:rPr>
      </w:pPr>
      <w:r w:rsidRPr="00303CA9">
        <w:rPr>
          <w:color w:val="080808"/>
        </w:rPr>
        <w:t>}</w:t>
      </w:r>
    </w:p>
    <w:p w14:paraId="0835B448" w14:textId="07E7A4F3" w:rsidR="00832810" w:rsidRDefault="00292A2B" w:rsidP="007D004F">
      <w:pPr>
        <w:pStyle w:val="3"/>
      </w:pPr>
      <w:r>
        <w:rPr>
          <w:rFonts w:hint="eastAsia"/>
        </w:rPr>
        <w:t>步骤四：保存考评结果</w:t>
      </w:r>
    </w:p>
    <w:p w14:paraId="5C683D98" w14:textId="13B1A604" w:rsidR="00292A2B" w:rsidRDefault="00292A2B" w:rsidP="00D67411">
      <w:pPr>
        <w:pStyle w:val="HTML"/>
        <w:shd w:val="clear" w:color="auto" w:fill="FFFFFF"/>
        <w:spacing w:line="360" w:lineRule="auto"/>
        <w:ind w:firstLineChars="200" w:firstLine="420"/>
        <w:rPr>
          <w:rFonts w:ascii="Courier New" w:hAnsi="Courier New" w:cs="Courier New"/>
          <w:color w:val="080808"/>
          <w:sz w:val="20"/>
          <w:szCs w:val="20"/>
        </w:rPr>
      </w:pPr>
      <w:r w:rsidRPr="00512FD9">
        <w:rPr>
          <w:rFonts w:ascii="Times New Roman" w:hAnsi="Times New Roman" w:cstheme="minorBidi" w:hint="eastAsia"/>
          <w:kern w:val="2"/>
          <w:sz w:val="21"/>
          <w:szCs w:val="21"/>
        </w:rPr>
        <w:t>在</w:t>
      </w:r>
      <w:r w:rsidRPr="00512FD9">
        <w:rPr>
          <w:rFonts w:ascii="Times New Roman" w:hAnsi="Times New Roman" w:cstheme="minorBidi"/>
          <w:kern w:val="2"/>
          <w:sz w:val="21"/>
          <w:szCs w:val="21"/>
        </w:rPr>
        <w:t>GovernanceAssessDetailServiceImpl</w:t>
      </w:r>
      <w:r w:rsidRPr="00512FD9">
        <w:rPr>
          <w:rFonts w:ascii="Times New Roman" w:hAnsi="Times New Roman" w:cstheme="minorBidi" w:hint="eastAsia"/>
          <w:kern w:val="2"/>
          <w:sz w:val="21"/>
          <w:szCs w:val="21"/>
        </w:rPr>
        <w:t>的</w:t>
      </w:r>
      <w:r w:rsidR="00823E8E" w:rsidRPr="00512FD9">
        <w:rPr>
          <w:rFonts w:ascii="Times New Roman" w:hAnsi="Times New Roman" w:cstheme="minorBidi" w:hint="eastAsia"/>
          <w:kern w:val="2"/>
          <w:sz w:val="21"/>
          <w:szCs w:val="21"/>
        </w:rPr>
        <w:t>mainAccess</w:t>
      </w:r>
      <w:r w:rsidRPr="00512FD9">
        <w:rPr>
          <w:rFonts w:ascii="Times New Roman" w:hAnsi="Times New Roman" w:cstheme="minorBidi"/>
          <w:kern w:val="2"/>
          <w:sz w:val="21"/>
          <w:szCs w:val="21"/>
        </w:rPr>
        <w:t>方法增加如下</w:t>
      </w:r>
      <w:r w:rsidRPr="00512FD9">
        <w:rPr>
          <w:rFonts w:ascii="Times New Roman" w:hAnsi="Times New Roman" w:cstheme="minorBidi" w:hint="eastAsia"/>
          <w:kern w:val="2"/>
          <w:sz w:val="21"/>
          <w:szCs w:val="21"/>
        </w:rPr>
        <w:t>代码：</w:t>
      </w:r>
    </w:p>
    <w:p w14:paraId="501734C0" w14:textId="4B84875B" w:rsidR="00155394" w:rsidRPr="008C1A21" w:rsidRDefault="00155394" w:rsidP="008C1A21">
      <w:pPr>
        <w:pStyle w:val="a6"/>
        <w:rPr>
          <w:color w:val="080808"/>
        </w:rPr>
      </w:pPr>
      <w:r w:rsidRPr="008C1A21">
        <w:rPr>
          <w:rFonts w:hint="eastAsia"/>
          <w:color w:val="080808"/>
        </w:rPr>
        <w:t xml:space="preserve">// 4. </w:t>
      </w:r>
      <w:r w:rsidRPr="008C1A21">
        <w:rPr>
          <w:rFonts w:hint="eastAsia"/>
          <w:color w:val="080808"/>
        </w:rPr>
        <w:t>把考评结果写到</w:t>
      </w:r>
      <w:r w:rsidRPr="008C1A21">
        <w:rPr>
          <w:rFonts w:hint="eastAsia"/>
          <w:color w:val="080808"/>
        </w:rPr>
        <w:t>Mysql</w:t>
      </w:r>
    </w:p>
    <w:p w14:paraId="0F51F1AC" w14:textId="7BD23D3F" w:rsidR="00832810" w:rsidRPr="008C1A21" w:rsidRDefault="00155394" w:rsidP="008C1A21">
      <w:pPr>
        <w:pStyle w:val="a6"/>
        <w:rPr>
          <w:color w:val="080808"/>
        </w:rPr>
      </w:pPr>
      <w:r w:rsidRPr="008C1A21">
        <w:rPr>
          <w:color w:val="080808"/>
        </w:rPr>
        <w:t>saveBatch(governanceAssessDetailList) ;</w:t>
      </w:r>
    </w:p>
    <w:p w14:paraId="26746474" w14:textId="764B3EA3" w:rsidR="0027470A" w:rsidRDefault="0027470A" w:rsidP="0027470A">
      <w:pPr>
        <w:pStyle w:val="2"/>
      </w:pPr>
      <w:r>
        <w:rPr>
          <w:rFonts w:hint="eastAsia"/>
        </w:rPr>
        <w:t>总结</w:t>
      </w:r>
    </w:p>
    <w:p w14:paraId="56E5F7B3" w14:textId="5FF083D5" w:rsidR="0027470A" w:rsidRDefault="0027470A" w:rsidP="00D67411">
      <w:r>
        <w:rPr>
          <w:rFonts w:hint="eastAsia"/>
        </w:rPr>
        <w:t>任务三，以一个最简单的考评指标为例，打通一次考评流程。</w:t>
      </w:r>
    </w:p>
    <w:p w14:paraId="5C133895" w14:textId="77777777" w:rsidR="0027470A" w:rsidRDefault="0027470A" w:rsidP="00D67411">
      <w:pPr>
        <w:ind w:firstLineChars="0" w:firstLine="0"/>
      </w:pPr>
      <w:r>
        <w:tab/>
      </w:r>
      <w:r>
        <w:rPr>
          <w:rFonts w:hint="eastAsia"/>
        </w:rPr>
        <w:t>考评的流程一共四步：</w:t>
      </w:r>
    </w:p>
    <w:p w14:paraId="462F47F3" w14:textId="64EDD622" w:rsidR="0027470A" w:rsidRDefault="0027470A" w:rsidP="00AF2F8D">
      <w:pPr>
        <w:pStyle w:val="aff"/>
        <w:numPr>
          <w:ilvl w:val="0"/>
          <w:numId w:val="44"/>
        </w:numPr>
        <w:ind w:firstLineChars="0"/>
      </w:pPr>
      <w:r>
        <w:rPr>
          <w:rFonts w:hint="eastAsia"/>
        </w:rPr>
        <w:t>获得待考评表的列表</w:t>
      </w:r>
    </w:p>
    <w:p w14:paraId="1B322055" w14:textId="32609C23" w:rsidR="0027470A" w:rsidRDefault="0027470A" w:rsidP="00AF2F8D">
      <w:pPr>
        <w:pStyle w:val="aff"/>
        <w:numPr>
          <w:ilvl w:val="0"/>
          <w:numId w:val="44"/>
        </w:numPr>
        <w:ind w:firstLineChars="0"/>
      </w:pPr>
      <w:r>
        <w:rPr>
          <w:rFonts w:hint="eastAsia"/>
        </w:rPr>
        <w:t>获得所有指标的列表</w:t>
      </w:r>
    </w:p>
    <w:p w14:paraId="4FEA6FF1" w14:textId="6F0D7270" w:rsidR="0027470A" w:rsidRDefault="0027470A" w:rsidP="00AF2F8D">
      <w:pPr>
        <w:pStyle w:val="aff"/>
        <w:numPr>
          <w:ilvl w:val="0"/>
          <w:numId w:val="44"/>
        </w:numPr>
        <w:ind w:firstLineChars="0"/>
      </w:pPr>
      <w:r>
        <w:rPr>
          <w:rFonts w:hint="eastAsia"/>
        </w:rPr>
        <w:t>考评计算，打分</w:t>
      </w:r>
    </w:p>
    <w:p w14:paraId="0CED8C10" w14:textId="11AF91C3" w:rsidR="0027470A" w:rsidRDefault="0027470A" w:rsidP="00AF2F8D">
      <w:pPr>
        <w:pStyle w:val="aff"/>
        <w:numPr>
          <w:ilvl w:val="0"/>
          <w:numId w:val="44"/>
        </w:numPr>
        <w:ind w:firstLineChars="0"/>
      </w:pPr>
      <w:r>
        <w:rPr>
          <w:rFonts w:hint="eastAsia"/>
        </w:rPr>
        <w:t>保存结果</w:t>
      </w:r>
    </w:p>
    <w:p w14:paraId="77521809" w14:textId="0C9F133D" w:rsidR="0027470A" w:rsidRDefault="0027470A" w:rsidP="00D67411">
      <w:pPr>
        <w:ind w:firstLineChars="0" w:firstLine="0"/>
      </w:pPr>
      <w:r>
        <w:rPr>
          <w:rFonts w:hint="eastAsia"/>
        </w:rPr>
        <w:t xml:space="preserve"> </w:t>
      </w:r>
      <w:r>
        <w:t xml:space="preserve">        </w:t>
      </w:r>
      <w:r>
        <w:rPr>
          <w:rFonts w:hint="eastAsia"/>
        </w:rPr>
        <w:t>同时为了提高考评器的可维护性，以及编程的开闭原则，我们可以根据维护的</w:t>
      </w:r>
      <w:r w:rsidR="00D64949">
        <w:rPr>
          <w:rFonts w:hint="eastAsia"/>
        </w:rPr>
        <w:t>考评的数据库表动态的使用</w:t>
      </w:r>
      <w:r w:rsidR="00D64949">
        <w:rPr>
          <w:rFonts w:hint="eastAsia"/>
        </w:rPr>
        <w:t>S</w:t>
      </w:r>
      <w:r w:rsidR="00D64949">
        <w:t>pring</w:t>
      </w:r>
      <w:r w:rsidR="00D64949">
        <w:rPr>
          <w:rFonts w:hint="eastAsia"/>
        </w:rPr>
        <w:t>容器中的组件对象。</w:t>
      </w:r>
      <w:r w:rsidR="00B95DDA">
        <w:rPr>
          <w:rFonts w:hint="eastAsia"/>
        </w:rPr>
        <w:t>这种结构实际上是设计模式中</w:t>
      </w:r>
      <w:r w:rsidR="00B95DDA" w:rsidRPr="00882B76">
        <w:rPr>
          <w:rFonts w:hint="eastAsia"/>
          <w:b/>
          <w:bCs/>
          <w:color w:val="FF0000"/>
        </w:rPr>
        <w:t>策略模式</w:t>
      </w:r>
      <w:r w:rsidR="005D0D6A">
        <w:rPr>
          <w:rFonts w:hint="eastAsia"/>
        </w:rPr>
        <w:t>的结构</w:t>
      </w:r>
      <w:r w:rsidR="00B95DDA">
        <w:rPr>
          <w:rFonts w:hint="eastAsia"/>
        </w:rPr>
        <w:t>。</w:t>
      </w:r>
    </w:p>
    <w:p w14:paraId="71C8CBB6" w14:textId="492B91DE" w:rsidR="009A2A58" w:rsidRDefault="00EA36DC" w:rsidP="004079AE">
      <w:pPr>
        <w:pStyle w:val="1"/>
      </w:pPr>
      <w:r>
        <w:rPr>
          <w:rFonts w:hint="eastAsia"/>
        </w:rPr>
        <w:t>其他</w:t>
      </w:r>
      <w:r w:rsidR="002500EB">
        <w:rPr>
          <w:rFonts w:hint="eastAsia"/>
        </w:rPr>
        <w:t>比较</w:t>
      </w:r>
      <w:r>
        <w:rPr>
          <w:rFonts w:hint="eastAsia"/>
        </w:rPr>
        <w:t>简单的</w:t>
      </w:r>
      <w:r w:rsidR="0062693C">
        <w:rPr>
          <w:rFonts w:hint="eastAsia"/>
        </w:rPr>
        <w:t>指标项</w:t>
      </w:r>
    </w:p>
    <w:p w14:paraId="7D06A823" w14:textId="7511E47B" w:rsidR="009A2A58" w:rsidRDefault="003005E5" w:rsidP="003005E5">
      <w:pPr>
        <w:pStyle w:val="2"/>
      </w:pPr>
      <w:r>
        <w:rPr>
          <w:rFonts w:hint="eastAsia"/>
        </w:rPr>
        <w:t>是否有业务</w:t>
      </w:r>
      <w:r>
        <w:t>Owner</w:t>
      </w:r>
    </w:p>
    <w:tbl>
      <w:tblPr>
        <w:tblStyle w:val="4-30"/>
        <w:tblW w:w="8296" w:type="dxa"/>
        <w:tblLook w:val="04A0" w:firstRow="1" w:lastRow="0" w:firstColumn="1" w:lastColumn="0" w:noHBand="0" w:noVBand="1"/>
      </w:tblPr>
      <w:tblGrid>
        <w:gridCol w:w="1129"/>
        <w:gridCol w:w="2098"/>
        <w:gridCol w:w="3147"/>
        <w:gridCol w:w="1922"/>
      </w:tblGrid>
      <w:tr w:rsidR="005F458E" w14:paraId="0965C3BC" w14:textId="77777777" w:rsidTr="00AB6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4305F4" w14:textId="77777777" w:rsidR="005F458E" w:rsidRDefault="005F458E" w:rsidP="00DA11D9">
            <w:pPr>
              <w:ind w:firstLineChars="0" w:firstLine="0"/>
            </w:pPr>
            <w:r>
              <w:rPr>
                <w:rFonts w:hint="eastAsia"/>
              </w:rPr>
              <w:lastRenderedPageBreak/>
              <w:t>考评板块</w:t>
            </w:r>
          </w:p>
        </w:tc>
        <w:tc>
          <w:tcPr>
            <w:tcW w:w="2098" w:type="dxa"/>
          </w:tcPr>
          <w:p w14:paraId="3D480B9A" w14:textId="77777777" w:rsidR="005F458E" w:rsidRDefault="005F458E"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147" w:type="dxa"/>
          </w:tcPr>
          <w:p w14:paraId="0FF1E200" w14:textId="77777777" w:rsidR="005F458E" w:rsidRDefault="005F458E"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4D77D651" w14:textId="77777777" w:rsidR="005F458E" w:rsidRDefault="005F458E"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5F458E" w14:paraId="476BCB63" w14:textId="77777777" w:rsidTr="00AB6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012C2C3" w14:textId="77777777" w:rsidR="005F458E" w:rsidRDefault="005F458E" w:rsidP="00DA11D9">
            <w:pPr>
              <w:ind w:firstLineChars="0" w:firstLine="0"/>
            </w:pPr>
            <w:r>
              <w:rPr>
                <w:rFonts w:hint="eastAsia"/>
              </w:rPr>
              <w:t>规范</w:t>
            </w:r>
          </w:p>
        </w:tc>
        <w:tc>
          <w:tcPr>
            <w:tcW w:w="2098" w:type="dxa"/>
          </w:tcPr>
          <w:p w14:paraId="0AC686EA" w14:textId="62450A5E" w:rsidR="005F458E" w:rsidRDefault="00F727FD"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是否</w:t>
            </w:r>
            <w:r w:rsidR="005F458E">
              <w:rPr>
                <w:rFonts w:hint="eastAsia"/>
              </w:rPr>
              <w:t>有业务</w:t>
            </w:r>
            <w:r w:rsidR="005F458E">
              <w:t>owner</w:t>
            </w:r>
          </w:p>
        </w:tc>
        <w:tc>
          <w:tcPr>
            <w:tcW w:w="3147" w:type="dxa"/>
          </w:tcPr>
          <w:p w14:paraId="7D326AD6" w14:textId="77777777" w:rsidR="005F458E" w:rsidRDefault="005F458E"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有</w:t>
            </w:r>
            <w:r>
              <w:rPr>
                <w:rFonts w:hint="eastAsia"/>
              </w:rPr>
              <w:t xml:space="preserve"> </w:t>
            </w:r>
            <w:r>
              <w:rPr>
                <w:rFonts w:hint="eastAsia"/>
              </w:rPr>
              <w:t>则</w:t>
            </w:r>
            <w:r>
              <w:rPr>
                <w:rFonts w:hint="eastAsia"/>
              </w:rPr>
              <w:t>1</w:t>
            </w:r>
            <w:r>
              <w:t>0</w:t>
            </w:r>
            <w:r>
              <w:rPr>
                <w:rFonts w:hint="eastAsia"/>
              </w:rPr>
              <w:t>分</w:t>
            </w:r>
            <w:r>
              <w:t xml:space="preserve"> </w:t>
            </w:r>
            <w:r>
              <w:rPr>
                <w:rFonts w:hint="eastAsia"/>
              </w:rPr>
              <w:t>，</w:t>
            </w:r>
            <w:r>
              <w:t xml:space="preserve"> </w:t>
            </w:r>
            <w:r>
              <w:rPr>
                <w:rFonts w:hint="eastAsia"/>
              </w:rPr>
              <w:t>无则</w:t>
            </w:r>
            <w:r>
              <w:rPr>
                <w:rFonts w:hint="eastAsia"/>
              </w:rPr>
              <w:t>0</w:t>
            </w:r>
            <w:r>
              <w:rPr>
                <w:rFonts w:hint="eastAsia"/>
              </w:rPr>
              <w:t>分</w:t>
            </w:r>
          </w:p>
        </w:tc>
        <w:tc>
          <w:tcPr>
            <w:tcW w:w="1922" w:type="dxa"/>
          </w:tcPr>
          <w:p w14:paraId="12399DEA" w14:textId="77777777" w:rsidR="005F458E" w:rsidRDefault="005F458E"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元数据</w:t>
            </w:r>
          </w:p>
        </w:tc>
      </w:tr>
    </w:tbl>
    <w:p w14:paraId="2C037F4C" w14:textId="77777777" w:rsidR="002F3AD3" w:rsidRPr="003005E5" w:rsidRDefault="002F3AD3" w:rsidP="003005E5"/>
    <w:p w14:paraId="7E2448C7" w14:textId="3C1F5720" w:rsidR="003005E5" w:rsidRPr="003005E5" w:rsidRDefault="003005E5" w:rsidP="003005E5">
      <w:pPr>
        <w:pStyle w:val="a6"/>
      </w:pPr>
      <w:r w:rsidRPr="00DF35A5">
        <w:rPr>
          <w:color w:val="080808"/>
        </w:rPr>
        <w:t>@Component("BUSI_OWNER")</w:t>
      </w:r>
      <w:r w:rsidRPr="00DF35A5">
        <w:rPr>
          <w:color w:val="080808"/>
        </w:rPr>
        <w:br/>
        <w:t>public class BusiOwnerAssessor extends Assessor {</w:t>
      </w:r>
      <w:r w:rsidRPr="00DF35A5">
        <w:rPr>
          <w:color w:val="080808"/>
        </w:rPr>
        <w:br/>
        <w:t xml:space="preserve">    </w:t>
      </w:r>
      <w:r w:rsidRPr="00DF35A5">
        <w:rPr>
          <w:color w:val="080808"/>
        </w:rPr>
        <w:br/>
        <w:t xml:space="preserve">    public  </w:t>
      </w:r>
      <w:r w:rsidR="00FD6899" w:rsidRPr="00DF35A5">
        <w:rPr>
          <w:color w:val="080808"/>
        </w:rPr>
        <w:t>void checkProblem(</w:t>
      </w:r>
      <w:r w:rsidRPr="00DF35A5">
        <w:rPr>
          <w:color w:val="080808"/>
        </w:rPr>
        <w:t>GovernanceAssessDetail governanceAssessDetail, AssessParam assessParam ) {</w:t>
      </w:r>
      <w:r w:rsidRPr="00DF35A5">
        <w:rPr>
          <w:color w:val="080808"/>
        </w:rPr>
        <w:br/>
        <w:t xml:space="preserve">        TableMetaInfo tableMetaInfo = assessParam.getTableMetaInfo();</w:t>
      </w:r>
      <w:r w:rsidRPr="00DF35A5">
        <w:rPr>
          <w:color w:val="080808"/>
        </w:rPr>
        <w:br/>
        <w:t xml:space="preserve">        GovernanceMetric governanceMetric = assessParam.getGovernanceMetric();</w:t>
      </w:r>
      <w:r w:rsidRPr="00DF35A5">
        <w:rPr>
          <w:color w:val="080808"/>
        </w:rPr>
        <w:br/>
        <w:t xml:space="preserve">        if(tableMetaInfo.getTableMetaInfoExtra().getBusiOwnerUserName()==null||tableMetaInfo.getTableMetaInfoExtra().getBusiOwnerUserName().length()==0){</w:t>
      </w:r>
      <w:r w:rsidRPr="00DF35A5">
        <w:rPr>
          <w:color w:val="080808"/>
        </w:rPr>
        <w:br/>
        <w:t xml:space="preserve">            governanceAssessDetail.setAssessScore(BigDecimal.valueOf(0));</w:t>
      </w:r>
      <w:r w:rsidRPr="00DF35A5">
        <w:rPr>
          <w:color w:val="080808"/>
        </w:rPr>
        <w:br/>
        <w:t xml:space="preserve">            governanceAssessDetail.setAssessProblem("</w:t>
      </w:r>
      <w:r w:rsidRPr="00DF35A5">
        <w:rPr>
          <w:rFonts w:hint="eastAsia"/>
          <w:color w:val="080808"/>
        </w:rPr>
        <w:t>缺少业务</w:t>
      </w:r>
      <w:r w:rsidRPr="00DF35A5">
        <w:rPr>
          <w:color w:val="080808"/>
        </w:rPr>
        <w:t>OWNER");</w:t>
      </w:r>
      <w:r w:rsidRPr="00DF35A5">
        <w:rPr>
          <w:color w:val="080808"/>
        </w:rPr>
        <w:br/>
        <w:t xml:space="preserve">            governanceAssessDetail.setGovernanceUrl(governanceMetric.getGovernanceUrl()+tableMetaInfo.getId());</w:t>
      </w:r>
      <w:r w:rsidRPr="00DF35A5">
        <w:rPr>
          <w:color w:val="080808"/>
        </w:rPr>
        <w:br/>
        <w:t xml:space="preserve">        }</w:t>
      </w:r>
      <w:r w:rsidRPr="00DF35A5">
        <w:rPr>
          <w:color w:val="080808"/>
        </w:rPr>
        <w:br/>
      </w:r>
      <w:r w:rsidRPr="00DF35A5">
        <w:rPr>
          <w:color w:val="080808"/>
        </w:rPr>
        <w:br/>
        <w:t xml:space="preserve"> </w:t>
      </w:r>
      <w:r w:rsidRPr="003005E5">
        <w:t xml:space="preserve">   }</w:t>
      </w:r>
      <w:r w:rsidRPr="003005E5">
        <w:br/>
        <w:t>}</w:t>
      </w:r>
    </w:p>
    <w:p w14:paraId="50F0C068" w14:textId="7B2A8B2A" w:rsidR="005F458E" w:rsidRDefault="008E60E8" w:rsidP="005F458E">
      <w:pPr>
        <w:pStyle w:val="2"/>
      </w:pPr>
      <w:r>
        <w:rPr>
          <w:rFonts w:hint="eastAsia"/>
        </w:rPr>
        <w:t>是否有表备注</w:t>
      </w:r>
    </w:p>
    <w:tbl>
      <w:tblPr>
        <w:tblStyle w:val="4-30"/>
        <w:tblW w:w="8296" w:type="dxa"/>
        <w:tblLook w:val="04A0" w:firstRow="1" w:lastRow="0" w:firstColumn="1" w:lastColumn="0" w:noHBand="0" w:noVBand="1"/>
      </w:tblPr>
      <w:tblGrid>
        <w:gridCol w:w="1129"/>
        <w:gridCol w:w="1701"/>
        <w:gridCol w:w="3544"/>
        <w:gridCol w:w="1922"/>
      </w:tblGrid>
      <w:tr w:rsidR="005F458E" w14:paraId="164A16CB"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FABDF3" w14:textId="77777777" w:rsidR="005F458E" w:rsidRDefault="005F458E" w:rsidP="00DA11D9">
            <w:pPr>
              <w:ind w:firstLineChars="0" w:firstLine="0"/>
            </w:pPr>
            <w:r>
              <w:rPr>
                <w:rFonts w:hint="eastAsia"/>
              </w:rPr>
              <w:t>考评板块</w:t>
            </w:r>
          </w:p>
        </w:tc>
        <w:tc>
          <w:tcPr>
            <w:tcW w:w="1701" w:type="dxa"/>
          </w:tcPr>
          <w:p w14:paraId="5B55C747" w14:textId="77777777" w:rsidR="005F458E" w:rsidRDefault="005F458E"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544" w:type="dxa"/>
          </w:tcPr>
          <w:p w14:paraId="04CACAE2" w14:textId="77777777" w:rsidR="005F458E" w:rsidRDefault="005F458E"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72D5FCA4" w14:textId="77777777" w:rsidR="005F458E" w:rsidRDefault="005F458E"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5F458E" w14:paraId="67F69BA0"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3591CEC" w14:textId="77777777" w:rsidR="005F458E" w:rsidRDefault="005F458E" w:rsidP="00DA11D9">
            <w:pPr>
              <w:ind w:firstLineChars="0" w:firstLine="0"/>
            </w:pPr>
            <w:r>
              <w:rPr>
                <w:rFonts w:hint="eastAsia"/>
              </w:rPr>
              <w:t>规范</w:t>
            </w:r>
          </w:p>
        </w:tc>
        <w:tc>
          <w:tcPr>
            <w:tcW w:w="1701" w:type="dxa"/>
          </w:tcPr>
          <w:p w14:paraId="7CB765E5" w14:textId="06E1218D" w:rsidR="005F458E" w:rsidRDefault="00671E98"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是否有表</w:t>
            </w:r>
            <w:r w:rsidR="005F458E">
              <w:rPr>
                <w:rFonts w:hint="eastAsia"/>
              </w:rPr>
              <w:t>备注</w:t>
            </w:r>
          </w:p>
        </w:tc>
        <w:tc>
          <w:tcPr>
            <w:tcW w:w="3544" w:type="dxa"/>
          </w:tcPr>
          <w:p w14:paraId="22CCEC11" w14:textId="77777777" w:rsidR="005F458E" w:rsidRDefault="005F458E"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有</w:t>
            </w:r>
            <w:r>
              <w:rPr>
                <w:rFonts w:hint="eastAsia"/>
              </w:rPr>
              <w:t xml:space="preserve"> </w:t>
            </w:r>
            <w:r>
              <w:rPr>
                <w:rFonts w:hint="eastAsia"/>
              </w:rPr>
              <w:t>则</w:t>
            </w:r>
            <w:r>
              <w:rPr>
                <w:rFonts w:hint="eastAsia"/>
              </w:rPr>
              <w:t>1</w:t>
            </w:r>
            <w:r>
              <w:t>0</w:t>
            </w:r>
            <w:r>
              <w:rPr>
                <w:rFonts w:hint="eastAsia"/>
              </w:rPr>
              <w:t>分</w:t>
            </w:r>
            <w:r>
              <w:t xml:space="preserve"> </w:t>
            </w:r>
            <w:r>
              <w:rPr>
                <w:rFonts w:hint="eastAsia"/>
              </w:rPr>
              <w:t>，</w:t>
            </w:r>
            <w:r>
              <w:t xml:space="preserve"> </w:t>
            </w:r>
            <w:r>
              <w:rPr>
                <w:rFonts w:hint="eastAsia"/>
              </w:rPr>
              <w:t>无则</w:t>
            </w:r>
            <w:r>
              <w:rPr>
                <w:rFonts w:hint="eastAsia"/>
              </w:rPr>
              <w:t>0</w:t>
            </w:r>
            <w:r>
              <w:rPr>
                <w:rFonts w:hint="eastAsia"/>
              </w:rPr>
              <w:t>分</w:t>
            </w:r>
          </w:p>
        </w:tc>
        <w:tc>
          <w:tcPr>
            <w:tcW w:w="1922" w:type="dxa"/>
          </w:tcPr>
          <w:p w14:paraId="2A8914FB" w14:textId="77777777" w:rsidR="005F458E" w:rsidRDefault="005F458E"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元数据</w:t>
            </w:r>
          </w:p>
        </w:tc>
      </w:tr>
    </w:tbl>
    <w:p w14:paraId="3B33EA0B" w14:textId="77777777" w:rsidR="005F458E" w:rsidRDefault="005F458E" w:rsidP="009A2A58"/>
    <w:p w14:paraId="6DD9DBB8" w14:textId="4F466DA0" w:rsidR="005F458E" w:rsidRPr="000B3126" w:rsidRDefault="005F458E" w:rsidP="005F458E">
      <w:pPr>
        <w:pStyle w:val="a6"/>
        <w:rPr>
          <w:color w:val="080808"/>
        </w:rPr>
      </w:pPr>
      <w:r w:rsidRPr="000B3126">
        <w:rPr>
          <w:color w:val="080808"/>
        </w:rPr>
        <w:t>@Component("TABLE_COMMENT")</w:t>
      </w:r>
      <w:r w:rsidRPr="000B3126">
        <w:rPr>
          <w:color w:val="080808"/>
        </w:rPr>
        <w:br/>
        <w:t>public class TableCommentAssessor extends Assessor {</w:t>
      </w:r>
      <w:r w:rsidRPr="000B3126">
        <w:rPr>
          <w:color w:val="080808"/>
        </w:rPr>
        <w:br/>
      </w:r>
      <w:r w:rsidRPr="000B3126">
        <w:rPr>
          <w:color w:val="080808"/>
        </w:rPr>
        <w:br/>
      </w:r>
      <w:r w:rsidRPr="000B3126">
        <w:rPr>
          <w:color w:val="080808"/>
        </w:rPr>
        <w:br/>
        <w:t xml:space="preserve">    public  </w:t>
      </w:r>
      <w:r w:rsidR="00FD6899" w:rsidRPr="000B3126">
        <w:rPr>
          <w:color w:val="080808"/>
        </w:rPr>
        <w:t>void checkProblem(</w:t>
      </w:r>
      <w:r w:rsidRPr="000B3126">
        <w:rPr>
          <w:color w:val="080808"/>
        </w:rPr>
        <w:t>GovernanceAssessDetail governanceAssessDetail, AssessParam assessParam ) {</w:t>
      </w:r>
      <w:r w:rsidRPr="000B3126">
        <w:rPr>
          <w:color w:val="080808"/>
        </w:rPr>
        <w:br/>
        <w:t xml:space="preserve">        TableMetaInfo tableMetaInfo = assessParam.getTableMetaInfo();</w:t>
      </w:r>
      <w:r w:rsidRPr="000B3126">
        <w:rPr>
          <w:color w:val="080808"/>
        </w:rPr>
        <w:br/>
        <w:t xml:space="preserve">        if(tableMetaInfo.getTableComment()==null||tableMetaInfo.getTableComment().length()==0){</w:t>
      </w:r>
      <w:r w:rsidRPr="000B3126">
        <w:rPr>
          <w:color w:val="080808"/>
        </w:rPr>
        <w:br/>
      </w:r>
      <w:r w:rsidRPr="000B3126">
        <w:rPr>
          <w:color w:val="080808"/>
        </w:rPr>
        <w:br/>
        <w:t xml:space="preserve">            governanceAssessDetail.setAssessScore(BigDecimal.valueOf(0));</w:t>
      </w:r>
      <w:r w:rsidRPr="000B3126">
        <w:rPr>
          <w:color w:val="080808"/>
        </w:rPr>
        <w:br/>
        <w:t xml:space="preserve">            governanceAssessDetail.setAssessProblem("</w:t>
      </w:r>
      <w:r w:rsidRPr="000B3126">
        <w:rPr>
          <w:rFonts w:hint="eastAsia"/>
          <w:color w:val="080808"/>
        </w:rPr>
        <w:t>缺少表备注</w:t>
      </w:r>
      <w:r w:rsidRPr="000B3126">
        <w:rPr>
          <w:color w:val="080808"/>
        </w:rPr>
        <w:t>");</w:t>
      </w:r>
      <w:r w:rsidRPr="000B3126">
        <w:rPr>
          <w:color w:val="080808"/>
        </w:rPr>
        <w:br/>
        <w:t xml:space="preserve">        }</w:t>
      </w:r>
      <w:r w:rsidRPr="000B3126">
        <w:rPr>
          <w:color w:val="080808"/>
        </w:rPr>
        <w:br/>
        <w:t xml:space="preserve">    }</w:t>
      </w:r>
      <w:r w:rsidRPr="000B3126">
        <w:rPr>
          <w:color w:val="080808"/>
        </w:rPr>
        <w:br/>
        <w:t>}</w:t>
      </w:r>
    </w:p>
    <w:p w14:paraId="36D6A2A7" w14:textId="2A29B88E" w:rsidR="005F458E" w:rsidRDefault="006E5DDA" w:rsidP="00E155C3">
      <w:pPr>
        <w:pStyle w:val="2"/>
      </w:pPr>
      <w:r>
        <w:rPr>
          <w:rFonts w:hint="eastAsia"/>
        </w:rPr>
        <w:t>是否</w:t>
      </w:r>
      <w:r w:rsidR="00ED14CE">
        <w:rPr>
          <w:rFonts w:hint="eastAsia"/>
        </w:rPr>
        <w:t>缺失字段备注</w:t>
      </w:r>
    </w:p>
    <w:tbl>
      <w:tblPr>
        <w:tblStyle w:val="4-30"/>
        <w:tblW w:w="8296" w:type="dxa"/>
        <w:tblLook w:val="04A0" w:firstRow="1" w:lastRow="0" w:firstColumn="1" w:lastColumn="0" w:noHBand="0" w:noVBand="1"/>
      </w:tblPr>
      <w:tblGrid>
        <w:gridCol w:w="1129"/>
        <w:gridCol w:w="1701"/>
        <w:gridCol w:w="3544"/>
        <w:gridCol w:w="1922"/>
      </w:tblGrid>
      <w:tr w:rsidR="00E155C3" w14:paraId="377C97B7"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22457AB" w14:textId="77777777" w:rsidR="00E155C3" w:rsidRDefault="00E155C3" w:rsidP="00DA11D9">
            <w:pPr>
              <w:ind w:firstLineChars="0" w:firstLine="0"/>
            </w:pPr>
            <w:r>
              <w:rPr>
                <w:rFonts w:hint="eastAsia"/>
              </w:rPr>
              <w:t>考评板块</w:t>
            </w:r>
          </w:p>
        </w:tc>
        <w:tc>
          <w:tcPr>
            <w:tcW w:w="1701" w:type="dxa"/>
          </w:tcPr>
          <w:p w14:paraId="77441E66" w14:textId="77777777" w:rsidR="00E155C3" w:rsidRDefault="00E155C3"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544" w:type="dxa"/>
          </w:tcPr>
          <w:p w14:paraId="0B4F22D3" w14:textId="77777777" w:rsidR="00E155C3" w:rsidRDefault="00E155C3"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75F79E30" w14:textId="77777777" w:rsidR="00E155C3" w:rsidRDefault="00E155C3"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ED14CE" w14:paraId="38EF0ABD"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1D5201F" w14:textId="0F6262D5" w:rsidR="00ED14CE" w:rsidRDefault="00ED14CE" w:rsidP="00ED14CE">
            <w:pPr>
              <w:ind w:firstLineChars="0" w:firstLine="0"/>
            </w:pPr>
            <w:r>
              <w:rPr>
                <w:rFonts w:hint="eastAsia"/>
              </w:rPr>
              <w:t>规范</w:t>
            </w:r>
          </w:p>
        </w:tc>
        <w:tc>
          <w:tcPr>
            <w:tcW w:w="1701" w:type="dxa"/>
          </w:tcPr>
          <w:p w14:paraId="283E1A88" w14:textId="2FE6A5DA" w:rsidR="00ED14CE" w:rsidRDefault="002B5B97" w:rsidP="00ED14CE">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是否有</w:t>
            </w:r>
            <w:r w:rsidR="00ED14CE">
              <w:rPr>
                <w:rFonts w:hint="eastAsia"/>
              </w:rPr>
              <w:t>字段备注</w:t>
            </w:r>
          </w:p>
        </w:tc>
        <w:tc>
          <w:tcPr>
            <w:tcW w:w="3544" w:type="dxa"/>
          </w:tcPr>
          <w:p w14:paraId="718CA201" w14:textId="6C966238" w:rsidR="00ED14CE" w:rsidRDefault="00ED14CE" w:rsidP="00ED14CE">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有备注字段</w:t>
            </w:r>
            <w:r>
              <w:rPr>
                <w:rFonts w:hint="eastAsia"/>
              </w:rPr>
              <w:t>/</w:t>
            </w:r>
            <w:r>
              <w:rPr>
                <w:rFonts w:hint="eastAsia"/>
              </w:rPr>
              <w:t>所有字段</w:t>
            </w:r>
            <w:r>
              <w:rPr>
                <w:rFonts w:hint="eastAsia"/>
              </w:rPr>
              <w:t xml:space="preserve"> </w:t>
            </w:r>
            <w:r>
              <w:t>*10</w:t>
            </w:r>
            <w:r>
              <w:rPr>
                <w:rFonts w:hint="eastAsia"/>
              </w:rPr>
              <w:t>分</w:t>
            </w:r>
          </w:p>
        </w:tc>
        <w:tc>
          <w:tcPr>
            <w:tcW w:w="1922" w:type="dxa"/>
          </w:tcPr>
          <w:p w14:paraId="3B2FEEF5" w14:textId="023DD470" w:rsidR="00ED14CE" w:rsidRDefault="00ED14CE" w:rsidP="00ED14CE">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元数据</w:t>
            </w:r>
          </w:p>
        </w:tc>
      </w:tr>
    </w:tbl>
    <w:p w14:paraId="1EF5F1E6" w14:textId="77777777" w:rsidR="00ED14CE" w:rsidRDefault="00ED14CE" w:rsidP="00ED14CE"/>
    <w:p w14:paraId="2CE7AEE5" w14:textId="1DA310B5" w:rsidR="00663A6A" w:rsidRPr="000B3126" w:rsidRDefault="00663A6A" w:rsidP="000B3126">
      <w:pPr>
        <w:pStyle w:val="a6"/>
        <w:rPr>
          <w:color w:val="080808"/>
        </w:rPr>
      </w:pPr>
      <w:r w:rsidRPr="000B3126">
        <w:rPr>
          <w:color w:val="080808"/>
        </w:rPr>
        <w:t>@Component("FIELD_COMMENT")</w:t>
      </w:r>
      <w:r w:rsidRPr="000B3126">
        <w:rPr>
          <w:color w:val="080808"/>
        </w:rPr>
        <w:br/>
        <w:t>public class FieldCommentAssessor extends Assessor {</w:t>
      </w:r>
      <w:r w:rsidRPr="000B3126">
        <w:rPr>
          <w:color w:val="080808"/>
        </w:rPr>
        <w:br/>
        <w:t xml:space="preserve">    public  </w:t>
      </w:r>
      <w:r w:rsidR="00FD6899" w:rsidRPr="000B3126">
        <w:rPr>
          <w:color w:val="080808"/>
        </w:rPr>
        <w:t>void checkProblem(</w:t>
      </w:r>
      <w:r w:rsidRPr="000B3126">
        <w:rPr>
          <w:color w:val="080808"/>
        </w:rPr>
        <w:t>GovernanceAssessDetail governanceAssessDetail, AssessParam assessParam ) {</w:t>
      </w:r>
      <w:r w:rsidRPr="000B3126">
        <w:rPr>
          <w:color w:val="080808"/>
        </w:rPr>
        <w:br/>
        <w:t xml:space="preserve">        TableMetaInfo tableMetaInfo = assessParam.getTableMetaInfo();</w:t>
      </w:r>
      <w:r w:rsidRPr="000B3126">
        <w:rPr>
          <w:color w:val="080808"/>
        </w:rPr>
        <w:br/>
      </w:r>
      <w:r w:rsidRPr="000B3126">
        <w:rPr>
          <w:color w:val="080808"/>
        </w:rPr>
        <w:lastRenderedPageBreak/>
        <w:br/>
        <w:t xml:space="preserve">        if(tableMetaInfo.getColNameJson()!=null&amp;&amp;tableMetaInfo.getColNameJson().length()&gt;0){</w:t>
      </w:r>
      <w:r w:rsidRPr="000B3126">
        <w:rPr>
          <w:color w:val="080808"/>
        </w:rPr>
        <w:br/>
      </w:r>
      <w:r w:rsidRPr="000B3126">
        <w:rPr>
          <w:color w:val="080808"/>
        </w:rPr>
        <w:br/>
        <w:t xml:space="preserve">            //</w:t>
      </w:r>
      <w:r w:rsidRPr="000B3126">
        <w:rPr>
          <w:rFonts w:hint="eastAsia"/>
          <w:color w:val="080808"/>
        </w:rPr>
        <w:t>获得字段列表</w:t>
      </w:r>
      <w:r w:rsidRPr="000B3126">
        <w:rPr>
          <w:rFonts w:hint="eastAsia"/>
          <w:color w:val="080808"/>
        </w:rPr>
        <w:br/>
        <w:t xml:space="preserve">             </w:t>
      </w:r>
      <w:r w:rsidRPr="000B3126">
        <w:rPr>
          <w:color w:val="080808"/>
        </w:rPr>
        <w:t>List&lt;JSONObject&gt; coljsonList= JSON.parseArray(tableMetaInfo.getColNameJson(),JSONObject.class);</w:t>
      </w:r>
      <w:r w:rsidRPr="000B3126">
        <w:rPr>
          <w:color w:val="080808"/>
        </w:rPr>
        <w:br/>
      </w:r>
      <w:r w:rsidRPr="000B3126">
        <w:rPr>
          <w:color w:val="080808"/>
        </w:rPr>
        <w:br/>
        <w:t xml:space="preserve">            Set&lt;String&gt; colMissCommentSet= new HashSet&lt;&gt;();</w:t>
      </w:r>
      <w:r w:rsidRPr="000B3126">
        <w:rPr>
          <w:color w:val="080808"/>
        </w:rPr>
        <w:br/>
        <w:t xml:space="preserve">            for (JSONObject jsonObject : coljsonList) {</w:t>
      </w:r>
      <w:r w:rsidRPr="000B3126">
        <w:rPr>
          <w:color w:val="080808"/>
        </w:rPr>
        <w:br/>
        <w:t xml:space="preserve">                String comment = jsonObject.getString("comment");</w:t>
      </w:r>
      <w:r w:rsidRPr="000B3126">
        <w:rPr>
          <w:color w:val="080808"/>
        </w:rPr>
        <w:br/>
        <w:t xml:space="preserve">                if(comment==null || comment.length()==0){ //</w:t>
      </w:r>
      <w:r w:rsidRPr="000B3126">
        <w:rPr>
          <w:rFonts w:hint="eastAsia"/>
          <w:color w:val="080808"/>
        </w:rPr>
        <w:t>判断哪些缺失</w:t>
      </w:r>
      <w:r w:rsidRPr="000B3126">
        <w:rPr>
          <w:rFonts w:hint="eastAsia"/>
          <w:color w:val="080808"/>
        </w:rPr>
        <w:br/>
        <w:t xml:space="preserve">                    </w:t>
      </w:r>
      <w:r w:rsidRPr="000B3126">
        <w:rPr>
          <w:color w:val="080808"/>
        </w:rPr>
        <w:t>colMissCommentSet.add(comment);  //</w:t>
      </w:r>
      <w:r w:rsidRPr="000B3126">
        <w:rPr>
          <w:rFonts w:hint="eastAsia"/>
          <w:color w:val="080808"/>
        </w:rPr>
        <w:t>缺失备注的字段</w:t>
      </w:r>
      <w:r w:rsidRPr="000B3126">
        <w:rPr>
          <w:rFonts w:hint="eastAsia"/>
          <w:color w:val="080808"/>
        </w:rPr>
        <w:br/>
        <w:t xml:space="preserve">                </w:t>
      </w:r>
      <w:r w:rsidRPr="000B3126">
        <w:rPr>
          <w:color w:val="080808"/>
        </w:rPr>
        <w:t>}</w:t>
      </w:r>
      <w:r w:rsidRPr="000B3126">
        <w:rPr>
          <w:color w:val="080808"/>
        </w:rPr>
        <w:br/>
        <w:t xml:space="preserve">            }</w:t>
      </w:r>
      <w:r w:rsidRPr="000B3126">
        <w:rPr>
          <w:color w:val="080808"/>
        </w:rPr>
        <w:br/>
        <w:t xml:space="preserve">            if(colMissCommentSet.size()&gt;0)   {</w:t>
      </w:r>
      <w:r w:rsidRPr="000B3126">
        <w:rPr>
          <w:color w:val="080808"/>
        </w:rPr>
        <w:br/>
        <w:t xml:space="preserve">                if(colMissCommentSet.size()==coljsonList.size()){ //</w:t>
      </w:r>
      <w:r w:rsidRPr="000B3126">
        <w:rPr>
          <w:rFonts w:hint="eastAsia"/>
          <w:color w:val="080808"/>
        </w:rPr>
        <w:t>全部缺失，给</w:t>
      </w:r>
      <w:r w:rsidRPr="000B3126">
        <w:rPr>
          <w:color w:val="080808"/>
        </w:rPr>
        <w:t>0</w:t>
      </w:r>
      <w:r w:rsidRPr="000B3126">
        <w:rPr>
          <w:rFonts w:hint="eastAsia"/>
          <w:color w:val="080808"/>
        </w:rPr>
        <w:t>分</w:t>
      </w:r>
      <w:r w:rsidRPr="000B3126">
        <w:rPr>
          <w:rFonts w:hint="eastAsia"/>
          <w:color w:val="080808"/>
        </w:rPr>
        <w:br/>
        <w:t xml:space="preserve">                    </w:t>
      </w:r>
      <w:r w:rsidRPr="000B3126">
        <w:rPr>
          <w:color w:val="080808"/>
        </w:rPr>
        <w:t>governanceAssessDetail.setAssessScore(BigDecimal.valueOf(0));</w:t>
      </w:r>
      <w:r w:rsidRPr="000B3126">
        <w:rPr>
          <w:color w:val="080808"/>
        </w:rPr>
        <w:br/>
        <w:t xml:space="preserve">                }else {</w:t>
      </w:r>
      <w:r w:rsidRPr="000B3126">
        <w:rPr>
          <w:color w:val="080808"/>
        </w:rPr>
        <w:br/>
        <w:t xml:space="preserve">                    int score = (coljsonList.size() - colMissCommentSet.size()) * 100 / coljsonList.size();  //</w:t>
      </w:r>
      <w:r w:rsidRPr="000B3126">
        <w:rPr>
          <w:rFonts w:hint="eastAsia"/>
          <w:color w:val="080808"/>
        </w:rPr>
        <w:t>根据缺失的占比给分数</w:t>
      </w:r>
      <w:r w:rsidRPr="000B3126">
        <w:rPr>
          <w:rFonts w:hint="eastAsia"/>
          <w:color w:val="080808"/>
        </w:rPr>
        <w:br/>
        <w:t xml:space="preserve">                    </w:t>
      </w:r>
      <w:r w:rsidRPr="000B3126">
        <w:rPr>
          <w:color w:val="080808"/>
        </w:rPr>
        <w:t>governanceAssessDetail.setAssessScore(BigDecimal.valueOf(score));</w:t>
      </w:r>
      <w:r w:rsidRPr="000B3126">
        <w:rPr>
          <w:color w:val="080808"/>
        </w:rPr>
        <w:br/>
        <w:t xml:space="preserve">                }</w:t>
      </w:r>
      <w:r w:rsidRPr="000B3126">
        <w:rPr>
          <w:color w:val="080808"/>
        </w:rPr>
        <w:br/>
        <w:t xml:space="preserve">                governanceAssessDetail.setAssessProblem("</w:t>
      </w:r>
      <w:r w:rsidRPr="000B3126">
        <w:rPr>
          <w:rFonts w:hint="eastAsia"/>
          <w:color w:val="080808"/>
        </w:rPr>
        <w:t>缺少字段备注</w:t>
      </w:r>
      <w:r w:rsidRPr="000B3126">
        <w:rPr>
          <w:color w:val="080808"/>
        </w:rPr>
        <w:t>:"+JSON.toJSONString(colMissCommentSet));</w:t>
      </w:r>
      <w:r w:rsidRPr="000B3126">
        <w:rPr>
          <w:color w:val="080808"/>
        </w:rPr>
        <w:br/>
        <w:t xml:space="preserve">            }</w:t>
      </w:r>
      <w:r w:rsidRPr="000B3126">
        <w:rPr>
          <w:color w:val="080808"/>
        </w:rPr>
        <w:br/>
        <w:t xml:space="preserve">        }</w:t>
      </w:r>
      <w:r w:rsidRPr="000B3126">
        <w:rPr>
          <w:color w:val="080808"/>
        </w:rPr>
        <w:br/>
        <w:t xml:space="preserve">    }</w:t>
      </w:r>
      <w:r w:rsidRPr="000B3126">
        <w:rPr>
          <w:color w:val="080808"/>
        </w:rPr>
        <w:br/>
        <w:t>}</w:t>
      </w:r>
    </w:p>
    <w:p w14:paraId="17F36F6D" w14:textId="13D293EA" w:rsidR="00CF75B1" w:rsidRDefault="00DB673C" w:rsidP="00ED3F3D">
      <w:pPr>
        <w:pStyle w:val="2"/>
      </w:pPr>
      <w:r>
        <w:rPr>
          <w:rFonts w:hint="eastAsia"/>
        </w:rPr>
        <w:t>是否空表</w:t>
      </w:r>
    </w:p>
    <w:tbl>
      <w:tblPr>
        <w:tblStyle w:val="4-30"/>
        <w:tblW w:w="8296" w:type="dxa"/>
        <w:tblLook w:val="04A0" w:firstRow="1" w:lastRow="0" w:firstColumn="1" w:lastColumn="0" w:noHBand="0" w:noVBand="1"/>
      </w:tblPr>
      <w:tblGrid>
        <w:gridCol w:w="1129"/>
        <w:gridCol w:w="1701"/>
        <w:gridCol w:w="3544"/>
        <w:gridCol w:w="1922"/>
      </w:tblGrid>
      <w:tr w:rsidR="005F458E" w14:paraId="78A2E5B9"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6CBE2C3" w14:textId="52326C4B" w:rsidR="005F458E" w:rsidRDefault="005F458E" w:rsidP="005F458E">
            <w:pPr>
              <w:ind w:firstLineChars="0" w:firstLine="0"/>
            </w:pPr>
            <w:r>
              <w:rPr>
                <w:rFonts w:hint="eastAsia"/>
              </w:rPr>
              <w:t>考评板块</w:t>
            </w:r>
          </w:p>
        </w:tc>
        <w:tc>
          <w:tcPr>
            <w:tcW w:w="1701" w:type="dxa"/>
          </w:tcPr>
          <w:p w14:paraId="46C72ABB" w14:textId="5C4E3305" w:rsidR="005F458E" w:rsidRDefault="005F458E" w:rsidP="005F458E">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544" w:type="dxa"/>
          </w:tcPr>
          <w:p w14:paraId="61BF243E" w14:textId="355B2465" w:rsidR="005F458E" w:rsidRDefault="005F458E" w:rsidP="005F458E">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7CDE5655" w14:textId="243355F6" w:rsidR="005F458E" w:rsidRDefault="005F458E" w:rsidP="005F458E">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742D7E" w14:paraId="6292AA02" w14:textId="77777777" w:rsidTr="005F45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FE410D8" w14:textId="7FF74BDD" w:rsidR="00742D7E" w:rsidRDefault="00742D7E" w:rsidP="00742D7E">
            <w:pPr>
              <w:ind w:firstLineChars="0" w:firstLine="0"/>
            </w:pPr>
            <w:r>
              <w:rPr>
                <w:rFonts w:hint="eastAsia"/>
              </w:rPr>
              <w:t>存储</w:t>
            </w:r>
          </w:p>
        </w:tc>
        <w:tc>
          <w:tcPr>
            <w:tcW w:w="1701" w:type="dxa"/>
          </w:tcPr>
          <w:p w14:paraId="5B66E996" w14:textId="2C57E652" w:rsidR="00742D7E" w:rsidRDefault="00742D7E" w:rsidP="00742D7E">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是否空表</w:t>
            </w:r>
          </w:p>
        </w:tc>
        <w:tc>
          <w:tcPr>
            <w:tcW w:w="3544" w:type="dxa"/>
          </w:tcPr>
          <w:p w14:paraId="161C0566" w14:textId="432BA112" w:rsidR="00742D7E" w:rsidRDefault="00742D7E" w:rsidP="00742D7E">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空表则</w:t>
            </w:r>
            <w:r>
              <w:rPr>
                <w:rFonts w:hint="eastAsia"/>
              </w:rPr>
              <w:t>0</w:t>
            </w:r>
            <w:r>
              <w:rPr>
                <w:rFonts w:hint="eastAsia"/>
              </w:rPr>
              <w:t>分</w:t>
            </w:r>
            <w:r>
              <w:rPr>
                <w:rFonts w:hint="eastAsia"/>
              </w:rPr>
              <w:t xml:space="preserve"> </w:t>
            </w:r>
            <w:r>
              <w:rPr>
                <w:rFonts w:hint="eastAsia"/>
              </w:rPr>
              <w:t>，有数据则</w:t>
            </w:r>
            <w:r>
              <w:rPr>
                <w:rFonts w:hint="eastAsia"/>
              </w:rPr>
              <w:t>1</w:t>
            </w:r>
            <w:r>
              <w:t>0</w:t>
            </w:r>
            <w:r>
              <w:rPr>
                <w:rFonts w:hint="eastAsia"/>
              </w:rPr>
              <w:t>分</w:t>
            </w:r>
          </w:p>
        </w:tc>
        <w:tc>
          <w:tcPr>
            <w:tcW w:w="1922" w:type="dxa"/>
          </w:tcPr>
          <w:p w14:paraId="4C07CEBB" w14:textId="7BCEFBBD" w:rsidR="00742D7E" w:rsidRDefault="00742D7E" w:rsidP="00742D7E">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元数据</w:t>
            </w:r>
          </w:p>
        </w:tc>
      </w:tr>
    </w:tbl>
    <w:p w14:paraId="6ECD2D3B" w14:textId="77777777" w:rsidR="00ED3F3D" w:rsidRDefault="00ED3F3D" w:rsidP="00ED3F3D"/>
    <w:p w14:paraId="473A4CF7" w14:textId="13538877" w:rsidR="00DB673C" w:rsidRPr="00073B46" w:rsidRDefault="00DB673C" w:rsidP="00DB673C">
      <w:pPr>
        <w:pStyle w:val="a6"/>
        <w:rPr>
          <w:color w:val="080808"/>
        </w:rPr>
      </w:pPr>
      <w:r w:rsidRPr="00073B46">
        <w:rPr>
          <w:color w:val="080808"/>
        </w:rPr>
        <w:t>@Component("TABLE_EMPTY")</w:t>
      </w:r>
      <w:r w:rsidRPr="00073B46">
        <w:rPr>
          <w:color w:val="080808"/>
        </w:rPr>
        <w:br/>
        <w:t>public class TableEmptyAssessor extends Assessor {</w:t>
      </w:r>
      <w:r w:rsidRPr="00073B46">
        <w:rPr>
          <w:color w:val="080808"/>
        </w:rPr>
        <w:br/>
      </w:r>
      <w:r w:rsidRPr="00073B46">
        <w:rPr>
          <w:color w:val="080808"/>
        </w:rPr>
        <w:br/>
      </w:r>
      <w:r w:rsidRPr="00073B46">
        <w:rPr>
          <w:color w:val="080808"/>
        </w:rPr>
        <w:br/>
        <w:t xml:space="preserve">    public  </w:t>
      </w:r>
      <w:r w:rsidR="00FD6899" w:rsidRPr="00073B46">
        <w:rPr>
          <w:color w:val="080808"/>
        </w:rPr>
        <w:t>void checkProblem(</w:t>
      </w:r>
      <w:r w:rsidRPr="00073B46">
        <w:rPr>
          <w:color w:val="080808"/>
        </w:rPr>
        <w:t>GovernanceAssessDetail governanceAssessDetail, AssessParam assessParam ) {</w:t>
      </w:r>
      <w:r w:rsidRPr="00073B46">
        <w:rPr>
          <w:color w:val="080808"/>
        </w:rPr>
        <w:br/>
        <w:t xml:space="preserve">        TableMetaInfo tableMetaInfo = assessParam.getTableMetaInfo();</w:t>
      </w:r>
      <w:r w:rsidRPr="00073B46">
        <w:rPr>
          <w:color w:val="080808"/>
        </w:rPr>
        <w:br/>
        <w:t xml:space="preserve">        GovernanceMetric governanceMetric = assessParam.getGovernanceMetric();</w:t>
      </w:r>
      <w:r w:rsidRPr="00073B46">
        <w:rPr>
          <w:color w:val="080808"/>
        </w:rPr>
        <w:br/>
        <w:t xml:space="preserve">        if(tableMetaInfo.getTableSize()==0L){</w:t>
      </w:r>
      <w:r w:rsidRPr="00073B46">
        <w:rPr>
          <w:color w:val="080808"/>
        </w:rPr>
        <w:br/>
        <w:t xml:space="preserve">            governanceAssessDetail.setAssessScore(BigDecimal.valueOf(0));</w:t>
      </w:r>
      <w:r w:rsidRPr="00073B46">
        <w:rPr>
          <w:color w:val="080808"/>
        </w:rPr>
        <w:br/>
        <w:t xml:space="preserve">            governanceAssessDetail.setAssessProblem("</w:t>
      </w:r>
      <w:r w:rsidRPr="00073B46">
        <w:rPr>
          <w:rFonts w:hint="eastAsia"/>
          <w:color w:val="080808"/>
        </w:rPr>
        <w:t>数据为空</w:t>
      </w:r>
      <w:r w:rsidRPr="00073B46">
        <w:rPr>
          <w:color w:val="080808"/>
        </w:rPr>
        <w:t>");</w:t>
      </w:r>
      <w:r w:rsidRPr="00073B46">
        <w:rPr>
          <w:color w:val="080808"/>
        </w:rPr>
        <w:br/>
        <w:t xml:space="preserve">            governanceAssessDetail.setGovernanceUrl(governanceMetric.getGovernanceUrl()+"/"+tableMetaInfo.getId());</w:t>
      </w:r>
      <w:r w:rsidRPr="00073B46">
        <w:rPr>
          <w:color w:val="080808"/>
        </w:rPr>
        <w:br/>
        <w:t xml:space="preserve">        }</w:t>
      </w:r>
      <w:r w:rsidRPr="00073B46">
        <w:rPr>
          <w:color w:val="080808"/>
        </w:rPr>
        <w:br/>
        <w:t xml:space="preserve">    }</w:t>
      </w:r>
      <w:r w:rsidRPr="00073B46">
        <w:rPr>
          <w:color w:val="080808"/>
        </w:rPr>
        <w:br/>
        <w:t>}</w:t>
      </w:r>
    </w:p>
    <w:p w14:paraId="32E5E51D" w14:textId="65399042" w:rsidR="008E7686" w:rsidRDefault="00831F1F" w:rsidP="00CD664C">
      <w:pPr>
        <w:pStyle w:val="2"/>
      </w:pPr>
      <w:r>
        <w:rPr>
          <w:rFonts w:hint="eastAsia"/>
        </w:rPr>
        <w:t>是否设置了安全级别</w:t>
      </w:r>
    </w:p>
    <w:tbl>
      <w:tblPr>
        <w:tblStyle w:val="4-30"/>
        <w:tblW w:w="8296" w:type="dxa"/>
        <w:tblLook w:val="04A0" w:firstRow="1" w:lastRow="0" w:firstColumn="1" w:lastColumn="0" w:noHBand="0" w:noVBand="1"/>
      </w:tblPr>
      <w:tblGrid>
        <w:gridCol w:w="1129"/>
        <w:gridCol w:w="1956"/>
        <w:gridCol w:w="3289"/>
        <w:gridCol w:w="1922"/>
      </w:tblGrid>
      <w:tr w:rsidR="00CD664C" w14:paraId="516BEF57" w14:textId="77777777" w:rsidTr="00817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B8692A" w14:textId="77777777" w:rsidR="00CD664C" w:rsidRDefault="00CD664C" w:rsidP="00DA11D9">
            <w:pPr>
              <w:ind w:firstLineChars="0" w:firstLine="0"/>
            </w:pPr>
            <w:r>
              <w:rPr>
                <w:rFonts w:hint="eastAsia"/>
              </w:rPr>
              <w:t>考评板块</w:t>
            </w:r>
          </w:p>
        </w:tc>
        <w:tc>
          <w:tcPr>
            <w:tcW w:w="1956" w:type="dxa"/>
          </w:tcPr>
          <w:p w14:paraId="7DA747B2" w14:textId="77777777" w:rsidR="00CD664C" w:rsidRDefault="00CD664C"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289" w:type="dxa"/>
          </w:tcPr>
          <w:p w14:paraId="157676E5" w14:textId="77777777" w:rsidR="00CD664C" w:rsidRDefault="00CD664C"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7CBBF326" w14:textId="77777777" w:rsidR="00CD664C" w:rsidRDefault="00CD664C"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CD664C" w14:paraId="5C44EBA9" w14:textId="77777777" w:rsidTr="00817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4C9C43B" w14:textId="1B69E76B" w:rsidR="00CD664C" w:rsidRDefault="00CD664C" w:rsidP="00CD664C">
            <w:pPr>
              <w:ind w:firstLineChars="0" w:firstLine="0"/>
            </w:pPr>
            <w:r>
              <w:rPr>
                <w:rFonts w:hint="eastAsia"/>
              </w:rPr>
              <w:t>安全</w:t>
            </w:r>
          </w:p>
        </w:tc>
        <w:tc>
          <w:tcPr>
            <w:tcW w:w="1956" w:type="dxa"/>
          </w:tcPr>
          <w:p w14:paraId="3B79ED4A" w14:textId="05DEFCC5" w:rsidR="00CD664C" w:rsidRDefault="00817D91" w:rsidP="00CD664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是否</w:t>
            </w:r>
            <w:r w:rsidR="00CD664C">
              <w:rPr>
                <w:rFonts w:hint="eastAsia"/>
              </w:rPr>
              <w:t>明确安全等级</w:t>
            </w:r>
          </w:p>
        </w:tc>
        <w:tc>
          <w:tcPr>
            <w:tcW w:w="3289" w:type="dxa"/>
          </w:tcPr>
          <w:p w14:paraId="4F911243" w14:textId="7929C5F0" w:rsidR="00CD664C" w:rsidRDefault="00CD664C" w:rsidP="00CD664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未设置</w:t>
            </w:r>
            <w:r>
              <w:rPr>
                <w:rFonts w:hint="eastAsia"/>
              </w:rPr>
              <w:t xml:space="preserve"> </w:t>
            </w:r>
            <w:r>
              <w:t>0</w:t>
            </w:r>
            <w:r>
              <w:rPr>
                <w:rFonts w:hint="eastAsia"/>
              </w:rPr>
              <w:t>分</w:t>
            </w:r>
            <w:r>
              <w:rPr>
                <w:rFonts w:hint="eastAsia"/>
              </w:rPr>
              <w:t xml:space="preserve"> </w:t>
            </w:r>
            <w:r>
              <w:t xml:space="preserve"> </w:t>
            </w:r>
            <w:r>
              <w:rPr>
                <w:rFonts w:hint="eastAsia"/>
              </w:rPr>
              <w:t>其余</w:t>
            </w:r>
            <w:r>
              <w:rPr>
                <w:rFonts w:hint="eastAsia"/>
              </w:rPr>
              <w:t>1</w:t>
            </w:r>
            <w:r>
              <w:t>0</w:t>
            </w:r>
            <w:r>
              <w:rPr>
                <w:rFonts w:hint="eastAsia"/>
              </w:rPr>
              <w:t>分</w:t>
            </w:r>
          </w:p>
        </w:tc>
        <w:tc>
          <w:tcPr>
            <w:tcW w:w="1922" w:type="dxa"/>
          </w:tcPr>
          <w:p w14:paraId="0B768124" w14:textId="351F66D1" w:rsidR="00CD664C" w:rsidRDefault="00CD664C" w:rsidP="00CD664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元数据</w:t>
            </w:r>
          </w:p>
        </w:tc>
      </w:tr>
    </w:tbl>
    <w:p w14:paraId="79515861" w14:textId="77777777" w:rsidR="00CD664C" w:rsidRDefault="00CD664C" w:rsidP="008E7686">
      <w:pPr>
        <w:ind w:firstLineChars="0" w:firstLine="0"/>
      </w:pPr>
    </w:p>
    <w:p w14:paraId="06C48B38" w14:textId="26EADC0E" w:rsidR="00CD664C" w:rsidRPr="00CD664C" w:rsidRDefault="00CD664C" w:rsidP="00CD664C">
      <w:pPr>
        <w:pStyle w:val="a6"/>
        <w:rPr>
          <w:color w:val="080808"/>
        </w:rPr>
      </w:pPr>
      <w:r w:rsidRPr="00073B46">
        <w:rPr>
          <w:color w:val="080808"/>
        </w:rPr>
        <w:lastRenderedPageBreak/>
        <w:t>@Component</w:t>
      </w:r>
      <w:r w:rsidRPr="00CD664C">
        <w:rPr>
          <w:color w:val="080808"/>
        </w:rPr>
        <w:t>(</w:t>
      </w:r>
      <w:r w:rsidRPr="00073B46">
        <w:rPr>
          <w:color w:val="080808"/>
        </w:rPr>
        <w:t>"SECURITY_LEVEL"</w:t>
      </w:r>
      <w:r w:rsidRPr="00CD664C">
        <w:rPr>
          <w:color w:val="080808"/>
        </w:rPr>
        <w:t>)</w:t>
      </w:r>
      <w:r w:rsidRPr="00CD664C">
        <w:rPr>
          <w:color w:val="080808"/>
        </w:rPr>
        <w:br/>
      </w:r>
      <w:r w:rsidRPr="00073B46">
        <w:rPr>
          <w:color w:val="080808"/>
        </w:rPr>
        <w:t xml:space="preserve">public class SecurityLevelAssessor  extends Assessor </w:t>
      </w:r>
      <w:r w:rsidRPr="00CD664C">
        <w:rPr>
          <w:color w:val="080808"/>
        </w:rPr>
        <w:t>{</w:t>
      </w:r>
      <w:r w:rsidRPr="00CD664C">
        <w:rPr>
          <w:color w:val="080808"/>
        </w:rPr>
        <w:br/>
      </w:r>
      <w:r w:rsidRPr="00CD664C">
        <w:rPr>
          <w:color w:val="080808"/>
        </w:rPr>
        <w:br/>
        <w:t xml:space="preserve">    </w:t>
      </w:r>
      <w:r w:rsidRPr="00073B46">
        <w:rPr>
          <w:color w:val="080808"/>
        </w:rPr>
        <w:t>@Override</w:t>
      </w:r>
      <w:r w:rsidRPr="00073B46">
        <w:rPr>
          <w:color w:val="080808"/>
        </w:rPr>
        <w:br/>
        <w:t xml:space="preserve">    protected </w:t>
      </w:r>
      <w:r w:rsidR="00FD6899" w:rsidRPr="00073B46">
        <w:rPr>
          <w:color w:val="080808"/>
        </w:rPr>
        <w:t>void checkProblem(</w:t>
      </w:r>
      <w:r w:rsidRPr="00073B46">
        <w:rPr>
          <w:color w:val="080808"/>
        </w:rPr>
        <w:t xml:space="preserve">GovernanceAssessDetail </w:t>
      </w:r>
      <w:r w:rsidRPr="00CD664C">
        <w:rPr>
          <w:color w:val="080808"/>
        </w:rPr>
        <w:t xml:space="preserve">governanceAssessDetail, </w:t>
      </w:r>
      <w:r w:rsidRPr="00073B46">
        <w:rPr>
          <w:color w:val="080808"/>
        </w:rPr>
        <w:t xml:space="preserve">AssessParam </w:t>
      </w:r>
      <w:r w:rsidRPr="00CD664C">
        <w:rPr>
          <w:color w:val="080808"/>
        </w:rPr>
        <w:t xml:space="preserve">assessParam) </w:t>
      </w:r>
      <w:r w:rsidRPr="00073B46">
        <w:rPr>
          <w:color w:val="080808"/>
        </w:rPr>
        <w:t xml:space="preserve">throws Exception </w:t>
      </w:r>
      <w:r w:rsidRPr="00CD664C">
        <w:rPr>
          <w:color w:val="080808"/>
        </w:rPr>
        <w:t>{</w:t>
      </w:r>
      <w:r w:rsidRPr="00CD664C">
        <w:rPr>
          <w:color w:val="080808"/>
        </w:rPr>
        <w:br/>
        <w:t xml:space="preserve">        </w:t>
      </w:r>
      <w:r w:rsidRPr="00073B46">
        <w:rPr>
          <w:color w:val="080808"/>
        </w:rPr>
        <w:t xml:space="preserve">TableMetaInfo tableMetaInfo </w:t>
      </w:r>
      <w:r w:rsidRPr="00CD664C">
        <w:rPr>
          <w:color w:val="080808"/>
        </w:rPr>
        <w:t>= assessParam.getTableMetaInfo();</w:t>
      </w:r>
      <w:r w:rsidRPr="00CD664C">
        <w:rPr>
          <w:color w:val="080808"/>
        </w:rPr>
        <w:br/>
        <w:t xml:space="preserve">        </w:t>
      </w:r>
      <w:r w:rsidRPr="00073B46">
        <w:rPr>
          <w:color w:val="080808"/>
        </w:rPr>
        <w:t xml:space="preserve">GovernanceMetric governanceMetric </w:t>
      </w:r>
      <w:r w:rsidRPr="00CD664C">
        <w:rPr>
          <w:color w:val="080808"/>
        </w:rPr>
        <w:t>= assessParam.getGovernanceMetric();</w:t>
      </w:r>
      <w:r w:rsidRPr="00CD664C">
        <w:rPr>
          <w:color w:val="080808"/>
        </w:rPr>
        <w:br/>
        <w:t xml:space="preserve">        </w:t>
      </w:r>
      <w:r w:rsidRPr="00073B46">
        <w:rPr>
          <w:color w:val="080808"/>
        </w:rPr>
        <w:t xml:space="preserve">if </w:t>
      </w:r>
      <w:r w:rsidRPr="00CD664C">
        <w:rPr>
          <w:color w:val="080808"/>
        </w:rPr>
        <w:t>(</w:t>
      </w:r>
      <w:r w:rsidRPr="00073B46">
        <w:rPr>
          <w:color w:val="080808"/>
        </w:rPr>
        <w:t>tableMetaInfo</w:t>
      </w:r>
      <w:r w:rsidRPr="00CD664C">
        <w:rPr>
          <w:color w:val="080808"/>
        </w:rPr>
        <w:t xml:space="preserve">.getTableMetaInfoExtra().getSecurityLevel() == </w:t>
      </w:r>
      <w:r w:rsidRPr="00073B46">
        <w:rPr>
          <w:color w:val="080808"/>
        </w:rPr>
        <w:t xml:space="preserve">null </w:t>
      </w:r>
      <w:r w:rsidRPr="00CD664C">
        <w:rPr>
          <w:color w:val="080808"/>
        </w:rPr>
        <w:t xml:space="preserve">|| </w:t>
      </w:r>
      <w:r w:rsidRPr="00073B46">
        <w:rPr>
          <w:color w:val="080808"/>
        </w:rPr>
        <w:t>tableMetaInfo</w:t>
      </w:r>
      <w:r w:rsidRPr="00CD664C">
        <w:rPr>
          <w:color w:val="080808"/>
        </w:rPr>
        <w:t>.getTableMetaInfoExtra().getSecurityLevel().equals(</w:t>
      </w:r>
      <w:r w:rsidRPr="00073B46">
        <w:rPr>
          <w:color w:val="080808"/>
        </w:rPr>
        <w:t>"UNSET"</w:t>
      </w:r>
      <w:r w:rsidRPr="00CD664C">
        <w:rPr>
          <w:color w:val="080808"/>
        </w:rPr>
        <w:t>)) {</w:t>
      </w:r>
      <w:r w:rsidRPr="00CD664C">
        <w:rPr>
          <w:color w:val="080808"/>
        </w:rPr>
        <w:br/>
        <w:t xml:space="preserve">            governanceAssessDetail.setAssessScore(</w:t>
      </w:r>
      <w:r w:rsidRPr="00073B46">
        <w:rPr>
          <w:color w:val="080808"/>
        </w:rPr>
        <w:t>BigDecimal</w:t>
      </w:r>
      <w:r w:rsidRPr="00CD664C">
        <w:rPr>
          <w:color w:val="080808"/>
        </w:rPr>
        <w:t>.</w:t>
      </w:r>
      <w:r w:rsidRPr="00073B46">
        <w:rPr>
          <w:color w:val="080808"/>
        </w:rPr>
        <w:t>valueOf</w:t>
      </w:r>
      <w:r w:rsidRPr="00CD664C">
        <w:rPr>
          <w:color w:val="080808"/>
        </w:rPr>
        <w:t>(</w:t>
      </w:r>
      <w:r w:rsidRPr="00073B46">
        <w:rPr>
          <w:color w:val="080808"/>
        </w:rPr>
        <w:t>0</w:t>
      </w:r>
      <w:r w:rsidRPr="00CD664C">
        <w:rPr>
          <w:color w:val="080808"/>
        </w:rPr>
        <w:t>));</w:t>
      </w:r>
      <w:r w:rsidRPr="00CD664C">
        <w:rPr>
          <w:color w:val="080808"/>
        </w:rPr>
        <w:br/>
        <w:t xml:space="preserve">            governanceAssessDetail.setAssessProblem(</w:t>
      </w:r>
      <w:r w:rsidRPr="00073B46">
        <w:rPr>
          <w:color w:val="080808"/>
        </w:rPr>
        <w:t>"</w:t>
      </w:r>
      <w:r w:rsidRPr="00073B46">
        <w:rPr>
          <w:rFonts w:hint="eastAsia"/>
          <w:color w:val="080808"/>
        </w:rPr>
        <w:t>没有设置安全级别</w:t>
      </w:r>
      <w:r w:rsidRPr="00073B46">
        <w:rPr>
          <w:color w:val="080808"/>
        </w:rPr>
        <w:t>"</w:t>
      </w:r>
      <w:r w:rsidRPr="00CD664C">
        <w:rPr>
          <w:color w:val="080808"/>
        </w:rPr>
        <w:t>);</w:t>
      </w:r>
      <w:r w:rsidRPr="00CD664C">
        <w:rPr>
          <w:color w:val="080808"/>
        </w:rPr>
        <w:br/>
        <w:t xml:space="preserve">            governanceAssessDetail.setGovernanceUrl(</w:t>
      </w:r>
      <w:r w:rsidRPr="00073B46">
        <w:rPr>
          <w:color w:val="080808"/>
        </w:rPr>
        <w:t>governanceMetric</w:t>
      </w:r>
      <w:r w:rsidRPr="00CD664C">
        <w:rPr>
          <w:color w:val="080808"/>
        </w:rPr>
        <w:t xml:space="preserve">.getGovernanceUrl()  + </w:t>
      </w:r>
      <w:r w:rsidRPr="00073B46">
        <w:rPr>
          <w:color w:val="080808"/>
        </w:rPr>
        <w:t>tableMetaInfo</w:t>
      </w:r>
      <w:r w:rsidRPr="00CD664C">
        <w:rPr>
          <w:color w:val="080808"/>
        </w:rPr>
        <w:t>.getId());</w:t>
      </w:r>
      <w:r w:rsidRPr="00CD664C">
        <w:rPr>
          <w:color w:val="080808"/>
        </w:rPr>
        <w:br/>
        <w:t xml:space="preserve">        }</w:t>
      </w:r>
      <w:r w:rsidRPr="00CD664C">
        <w:rPr>
          <w:color w:val="080808"/>
        </w:rPr>
        <w:br/>
        <w:t xml:space="preserve">    }</w:t>
      </w:r>
      <w:r w:rsidRPr="00CD664C">
        <w:rPr>
          <w:color w:val="080808"/>
        </w:rPr>
        <w:br/>
        <w:t>}</w:t>
      </w:r>
    </w:p>
    <w:p w14:paraId="67E6B74C" w14:textId="158A0BA7" w:rsidR="000B2009" w:rsidRDefault="00C25822" w:rsidP="00C25822">
      <w:pPr>
        <w:pStyle w:val="2"/>
      </w:pPr>
      <w:r>
        <w:rPr>
          <w:rFonts w:hint="eastAsia"/>
        </w:rPr>
        <w:t>长期未被访问表</w:t>
      </w:r>
    </w:p>
    <w:tbl>
      <w:tblPr>
        <w:tblStyle w:val="4-30"/>
        <w:tblW w:w="8296" w:type="dxa"/>
        <w:tblLook w:val="04A0" w:firstRow="1" w:lastRow="0" w:firstColumn="1" w:lastColumn="0" w:noHBand="0" w:noVBand="1"/>
      </w:tblPr>
      <w:tblGrid>
        <w:gridCol w:w="1129"/>
        <w:gridCol w:w="1701"/>
        <w:gridCol w:w="3544"/>
        <w:gridCol w:w="1922"/>
      </w:tblGrid>
      <w:tr w:rsidR="00C25822" w14:paraId="02C169EA"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B1C61B0" w14:textId="77777777" w:rsidR="00C25822" w:rsidRDefault="00C25822" w:rsidP="00DA11D9">
            <w:pPr>
              <w:ind w:firstLineChars="0" w:firstLine="0"/>
            </w:pPr>
            <w:r>
              <w:rPr>
                <w:rFonts w:hint="eastAsia"/>
              </w:rPr>
              <w:t>考评板块</w:t>
            </w:r>
          </w:p>
        </w:tc>
        <w:tc>
          <w:tcPr>
            <w:tcW w:w="1701" w:type="dxa"/>
          </w:tcPr>
          <w:p w14:paraId="4ADC6C96" w14:textId="77777777" w:rsidR="00C25822" w:rsidRDefault="00C25822"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544" w:type="dxa"/>
          </w:tcPr>
          <w:p w14:paraId="053E938F" w14:textId="77777777" w:rsidR="00C25822" w:rsidRDefault="00C25822"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4CAF78FD" w14:textId="77777777" w:rsidR="00C25822" w:rsidRDefault="00C25822"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C25822" w14:paraId="382F4782"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108EDFB" w14:textId="32FEDBAF" w:rsidR="00C25822" w:rsidRDefault="00C25822" w:rsidP="00C25822">
            <w:pPr>
              <w:ind w:firstLineChars="0" w:firstLine="0"/>
            </w:pPr>
            <w:r>
              <w:rPr>
                <w:rFonts w:hint="eastAsia"/>
              </w:rPr>
              <w:t>计算</w:t>
            </w:r>
          </w:p>
        </w:tc>
        <w:tc>
          <w:tcPr>
            <w:tcW w:w="1701" w:type="dxa"/>
          </w:tcPr>
          <w:p w14:paraId="5E9E83F6" w14:textId="24F5A8DD" w:rsidR="00C25822" w:rsidRDefault="0006290D" w:rsidP="00C25822">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是否</w:t>
            </w:r>
            <w:r w:rsidR="00C25822">
              <w:rPr>
                <w:rFonts w:hint="eastAsia"/>
              </w:rPr>
              <w:t>长期无访问</w:t>
            </w:r>
          </w:p>
        </w:tc>
        <w:tc>
          <w:tcPr>
            <w:tcW w:w="3544" w:type="dxa"/>
          </w:tcPr>
          <w:p w14:paraId="023953AE" w14:textId="292312AE" w:rsidR="00C25822" w:rsidRDefault="00C25822" w:rsidP="00C25822">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一张表</w:t>
            </w:r>
            <w:r>
              <w:t>{days}</w:t>
            </w:r>
            <w:r>
              <w:rPr>
                <w:rFonts w:hint="eastAsia"/>
              </w:rPr>
              <w:t>天内没有访问</w:t>
            </w:r>
            <w:r>
              <w:rPr>
                <w:rFonts w:hint="eastAsia"/>
              </w:rPr>
              <w:t xml:space="preserve"> </w:t>
            </w:r>
            <w:r>
              <w:rPr>
                <w:rFonts w:hint="eastAsia"/>
              </w:rPr>
              <w:t>则给</w:t>
            </w:r>
            <w:r>
              <w:rPr>
                <w:rFonts w:hint="eastAsia"/>
              </w:rPr>
              <w:t>0</w:t>
            </w:r>
            <w:r>
              <w:rPr>
                <w:rFonts w:hint="eastAsia"/>
              </w:rPr>
              <w:t>分</w:t>
            </w:r>
            <w:r>
              <w:rPr>
                <w:rFonts w:hint="eastAsia"/>
              </w:rPr>
              <w:t xml:space="preserve"> </w:t>
            </w:r>
            <w:r>
              <w:rPr>
                <w:rFonts w:hint="eastAsia"/>
              </w:rPr>
              <w:t>，</w:t>
            </w:r>
            <w:r>
              <w:rPr>
                <w:rFonts w:hint="eastAsia"/>
              </w:rPr>
              <w:t xml:space="preserve"> </w:t>
            </w:r>
            <w:r>
              <w:rPr>
                <w:rFonts w:hint="eastAsia"/>
              </w:rPr>
              <w:t>其余给</w:t>
            </w:r>
            <w:r>
              <w:rPr>
                <w:rFonts w:hint="eastAsia"/>
              </w:rPr>
              <w:t>1</w:t>
            </w:r>
            <w:r>
              <w:t>0</w:t>
            </w:r>
          </w:p>
        </w:tc>
        <w:tc>
          <w:tcPr>
            <w:tcW w:w="1922" w:type="dxa"/>
          </w:tcPr>
          <w:p w14:paraId="6C4BEF7C" w14:textId="5BBB9BD8" w:rsidR="00C25822" w:rsidRDefault="00C25822" w:rsidP="00C25822">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长期无访问</w:t>
            </w:r>
          </w:p>
        </w:tc>
      </w:tr>
    </w:tbl>
    <w:p w14:paraId="1C659547" w14:textId="77777777" w:rsidR="00C25822" w:rsidRDefault="00C25822" w:rsidP="008E7686">
      <w:pPr>
        <w:ind w:firstLineChars="0" w:firstLine="0"/>
      </w:pPr>
    </w:p>
    <w:p w14:paraId="0F2BDBCC" w14:textId="77777777" w:rsidR="00B23790" w:rsidRPr="00B23790" w:rsidRDefault="00B23790" w:rsidP="00B23790">
      <w:pPr>
        <w:pStyle w:val="a6"/>
        <w:rPr>
          <w:color w:val="080808"/>
        </w:rPr>
      </w:pPr>
      <w:r w:rsidRPr="00B23790">
        <w:rPr>
          <w:color w:val="080808"/>
        </w:rPr>
        <w:t>@Component("NO_ACCESS")</w:t>
      </w:r>
    </w:p>
    <w:p w14:paraId="209BD796" w14:textId="77777777" w:rsidR="00B23790" w:rsidRPr="00B23790" w:rsidRDefault="00B23790" w:rsidP="00B23790">
      <w:pPr>
        <w:pStyle w:val="a6"/>
        <w:rPr>
          <w:color w:val="080808"/>
        </w:rPr>
      </w:pPr>
      <w:r w:rsidRPr="00B23790">
        <w:rPr>
          <w:color w:val="080808"/>
        </w:rPr>
        <w:t>public class NoAccessAssessor extends Assessor {</w:t>
      </w:r>
    </w:p>
    <w:p w14:paraId="15AA4AFE" w14:textId="77777777" w:rsidR="00B23790" w:rsidRPr="00B23790" w:rsidRDefault="00B23790" w:rsidP="00B23790">
      <w:pPr>
        <w:pStyle w:val="a6"/>
        <w:rPr>
          <w:color w:val="080808"/>
        </w:rPr>
      </w:pPr>
      <w:r w:rsidRPr="00B23790">
        <w:rPr>
          <w:color w:val="080808"/>
        </w:rPr>
        <w:t xml:space="preserve">    @Override</w:t>
      </w:r>
    </w:p>
    <w:p w14:paraId="410BC046" w14:textId="77777777" w:rsidR="00B23790" w:rsidRPr="00B23790" w:rsidRDefault="00B23790" w:rsidP="00B23790">
      <w:pPr>
        <w:pStyle w:val="a6"/>
        <w:rPr>
          <w:color w:val="080808"/>
        </w:rPr>
      </w:pPr>
      <w:r w:rsidRPr="00B23790">
        <w:rPr>
          <w:color w:val="080808"/>
        </w:rPr>
        <w:t xml:space="preserve">    protected void checkProblem(GovernanceAssessDetail governanceAssessDetail, AssessParam assessParam) throws ParseException {</w:t>
      </w:r>
    </w:p>
    <w:p w14:paraId="7ADC1AA3" w14:textId="77777777" w:rsidR="00B23790" w:rsidRPr="00B23790" w:rsidRDefault="00B23790" w:rsidP="00B23790">
      <w:pPr>
        <w:pStyle w:val="a6"/>
        <w:rPr>
          <w:color w:val="080808"/>
        </w:rPr>
      </w:pPr>
      <w:r w:rsidRPr="00B23790">
        <w:rPr>
          <w:rFonts w:hint="eastAsia"/>
          <w:color w:val="080808"/>
        </w:rPr>
        <w:t xml:space="preserve">        //</w:t>
      </w:r>
      <w:r w:rsidRPr="00B23790">
        <w:rPr>
          <w:rFonts w:hint="eastAsia"/>
          <w:color w:val="080808"/>
        </w:rPr>
        <w:t>根据元数据中的最后访问时间</w:t>
      </w:r>
      <w:r w:rsidRPr="00B23790">
        <w:rPr>
          <w:rFonts w:hint="eastAsia"/>
          <w:color w:val="080808"/>
        </w:rPr>
        <w:t xml:space="preserve"> </w:t>
      </w:r>
      <w:r w:rsidRPr="00B23790">
        <w:rPr>
          <w:rFonts w:hint="eastAsia"/>
          <w:color w:val="080808"/>
        </w:rPr>
        <w:t>与考评时间进行差值计算，获得的天数与参数中的</w:t>
      </w:r>
      <w:r w:rsidRPr="00B23790">
        <w:rPr>
          <w:rFonts w:hint="eastAsia"/>
          <w:color w:val="080808"/>
        </w:rPr>
        <w:t>days</w:t>
      </w:r>
      <w:r w:rsidRPr="00B23790">
        <w:rPr>
          <w:rFonts w:hint="eastAsia"/>
          <w:color w:val="080808"/>
        </w:rPr>
        <w:t>比较，大于</w:t>
      </w:r>
      <w:r w:rsidRPr="00B23790">
        <w:rPr>
          <w:rFonts w:hint="eastAsia"/>
          <w:color w:val="080808"/>
        </w:rPr>
        <w:t>days</w:t>
      </w:r>
      <w:r w:rsidRPr="00B23790">
        <w:rPr>
          <w:rFonts w:hint="eastAsia"/>
          <w:color w:val="080808"/>
        </w:rPr>
        <w:t>给</w:t>
      </w:r>
      <w:r w:rsidRPr="00B23790">
        <w:rPr>
          <w:rFonts w:hint="eastAsia"/>
          <w:color w:val="080808"/>
        </w:rPr>
        <w:t>0</w:t>
      </w:r>
      <w:r w:rsidRPr="00B23790">
        <w:rPr>
          <w:rFonts w:hint="eastAsia"/>
          <w:color w:val="080808"/>
        </w:rPr>
        <w:t>分，记录问题</w:t>
      </w:r>
    </w:p>
    <w:p w14:paraId="68F6DDEB" w14:textId="77777777" w:rsidR="00B23790" w:rsidRPr="00B23790" w:rsidRDefault="00B23790" w:rsidP="00B23790">
      <w:pPr>
        <w:pStyle w:val="a6"/>
        <w:rPr>
          <w:color w:val="080808"/>
        </w:rPr>
      </w:pPr>
      <w:r w:rsidRPr="00B23790">
        <w:rPr>
          <w:color w:val="080808"/>
        </w:rPr>
        <w:t xml:space="preserve">        Date tableLastAccsessTime = assessParam.getTableMetaInfo().getTableLastAccessTime();</w:t>
      </w:r>
    </w:p>
    <w:p w14:paraId="61AC6034" w14:textId="77777777" w:rsidR="00B23790" w:rsidRPr="00B23790" w:rsidRDefault="00B23790" w:rsidP="00B23790">
      <w:pPr>
        <w:pStyle w:val="a6"/>
        <w:rPr>
          <w:color w:val="080808"/>
        </w:rPr>
      </w:pPr>
      <w:r w:rsidRPr="00B23790">
        <w:rPr>
          <w:color w:val="080808"/>
        </w:rPr>
        <w:t xml:space="preserve">        String assessDateString = assessParam.getAssessDate();</w:t>
      </w:r>
    </w:p>
    <w:p w14:paraId="2CF390F2" w14:textId="77777777" w:rsidR="00B23790" w:rsidRPr="00B23790" w:rsidRDefault="00B23790" w:rsidP="00B23790">
      <w:pPr>
        <w:pStyle w:val="a6"/>
        <w:rPr>
          <w:color w:val="080808"/>
        </w:rPr>
      </w:pPr>
    </w:p>
    <w:p w14:paraId="170C5687" w14:textId="77777777" w:rsidR="00B23790" w:rsidRPr="00B23790" w:rsidRDefault="00B23790" w:rsidP="00B23790">
      <w:pPr>
        <w:pStyle w:val="a6"/>
        <w:rPr>
          <w:color w:val="080808"/>
        </w:rPr>
      </w:pPr>
      <w:r w:rsidRPr="00B23790">
        <w:rPr>
          <w:color w:val="080808"/>
        </w:rPr>
        <w:t xml:space="preserve">        // apache lang3     google guava</w:t>
      </w:r>
    </w:p>
    <w:p w14:paraId="4F603EE0" w14:textId="77777777" w:rsidR="00B23790" w:rsidRPr="00B23790" w:rsidRDefault="00B23790" w:rsidP="00B23790">
      <w:pPr>
        <w:pStyle w:val="a6"/>
        <w:rPr>
          <w:color w:val="080808"/>
        </w:rPr>
      </w:pPr>
      <w:r w:rsidRPr="00B23790">
        <w:rPr>
          <w:rFonts w:hint="eastAsia"/>
          <w:color w:val="080808"/>
        </w:rPr>
        <w:t xml:space="preserve">        // </w:t>
      </w:r>
      <w:r w:rsidRPr="00B23790">
        <w:rPr>
          <w:rFonts w:hint="eastAsia"/>
          <w:color w:val="080808"/>
        </w:rPr>
        <w:t>字符串转日期</w:t>
      </w:r>
    </w:p>
    <w:p w14:paraId="3A58FC4E" w14:textId="77777777" w:rsidR="00B23790" w:rsidRPr="00B23790" w:rsidRDefault="00B23790" w:rsidP="00B23790">
      <w:pPr>
        <w:pStyle w:val="a6"/>
        <w:rPr>
          <w:color w:val="080808"/>
        </w:rPr>
      </w:pPr>
      <w:r w:rsidRPr="00B23790">
        <w:rPr>
          <w:color w:val="080808"/>
        </w:rPr>
        <w:t xml:space="preserve">        Date  assessDate = DateUtils.parseDate(assessDateString, "yyyy-MM-dd");</w:t>
      </w:r>
    </w:p>
    <w:p w14:paraId="02D40984" w14:textId="77777777" w:rsidR="00B23790" w:rsidRPr="00B23790" w:rsidRDefault="00B23790" w:rsidP="00B23790">
      <w:pPr>
        <w:pStyle w:val="a6"/>
        <w:rPr>
          <w:color w:val="080808"/>
        </w:rPr>
      </w:pPr>
      <w:r w:rsidRPr="00B23790">
        <w:rPr>
          <w:rFonts w:hint="eastAsia"/>
          <w:color w:val="080808"/>
        </w:rPr>
        <w:t xml:space="preserve">        // </w:t>
      </w:r>
      <w:r w:rsidRPr="00B23790">
        <w:rPr>
          <w:rFonts w:hint="eastAsia"/>
          <w:color w:val="080808"/>
        </w:rPr>
        <w:t>截取到天</w:t>
      </w:r>
    </w:p>
    <w:p w14:paraId="1B7DC3E1" w14:textId="77777777" w:rsidR="00B23790" w:rsidRPr="00B23790" w:rsidRDefault="00B23790" w:rsidP="00B23790">
      <w:pPr>
        <w:pStyle w:val="a6"/>
        <w:rPr>
          <w:color w:val="080808"/>
        </w:rPr>
      </w:pPr>
      <w:r w:rsidRPr="00B23790">
        <w:rPr>
          <w:color w:val="080808"/>
        </w:rPr>
        <w:t xml:space="preserve">        Date lastTableAssessDate = DateUtils.truncate(tableLastAccsessTime, Calendar.DATE);</w:t>
      </w:r>
    </w:p>
    <w:p w14:paraId="42D047B0" w14:textId="77777777" w:rsidR="00B23790" w:rsidRPr="00B23790" w:rsidRDefault="00B23790" w:rsidP="00B23790">
      <w:pPr>
        <w:pStyle w:val="a6"/>
        <w:rPr>
          <w:color w:val="080808"/>
        </w:rPr>
      </w:pPr>
    </w:p>
    <w:p w14:paraId="4B5AF737" w14:textId="77777777" w:rsidR="00B23790" w:rsidRPr="00B23790" w:rsidRDefault="00B23790" w:rsidP="00B23790">
      <w:pPr>
        <w:pStyle w:val="a6"/>
        <w:rPr>
          <w:color w:val="080808"/>
        </w:rPr>
      </w:pPr>
      <w:r w:rsidRPr="00B23790">
        <w:rPr>
          <w:rFonts w:hint="eastAsia"/>
          <w:color w:val="080808"/>
        </w:rPr>
        <w:t xml:space="preserve">        //</w:t>
      </w:r>
      <w:r w:rsidRPr="00B23790">
        <w:rPr>
          <w:rFonts w:hint="eastAsia"/>
          <w:color w:val="080808"/>
        </w:rPr>
        <w:t>计算差值</w:t>
      </w:r>
    </w:p>
    <w:p w14:paraId="7BCACF5F" w14:textId="77777777" w:rsidR="00B23790" w:rsidRPr="00B23790" w:rsidRDefault="00B23790" w:rsidP="00B23790">
      <w:pPr>
        <w:pStyle w:val="a6"/>
        <w:rPr>
          <w:color w:val="080808"/>
        </w:rPr>
      </w:pPr>
      <w:r w:rsidRPr="00B23790">
        <w:rPr>
          <w:color w:val="080808"/>
        </w:rPr>
        <w:t xml:space="preserve">        long diffMils = Math.abs(assessDate.getTime() - lastTableAssessDate.getTime());</w:t>
      </w:r>
    </w:p>
    <w:p w14:paraId="2E8259E9" w14:textId="28502A52" w:rsidR="00B23790" w:rsidRPr="00B23790" w:rsidRDefault="00AA61AA" w:rsidP="00B23790">
      <w:pPr>
        <w:pStyle w:val="a6"/>
        <w:rPr>
          <w:color w:val="080808"/>
        </w:rPr>
      </w:pPr>
      <w:r>
        <w:rPr>
          <w:rFonts w:hint="eastAsia"/>
          <w:color w:val="080808"/>
        </w:rPr>
        <w:t xml:space="preserve"> </w:t>
      </w:r>
    </w:p>
    <w:p w14:paraId="59C016C9" w14:textId="77777777" w:rsidR="00B23790" w:rsidRPr="00B23790" w:rsidRDefault="00B23790" w:rsidP="00B23790">
      <w:pPr>
        <w:pStyle w:val="a6"/>
        <w:rPr>
          <w:color w:val="080808"/>
        </w:rPr>
      </w:pPr>
      <w:r w:rsidRPr="00B23790">
        <w:rPr>
          <w:color w:val="080808"/>
        </w:rPr>
        <w:t xml:space="preserve">        long diffDays = TimeUnit.DAYS.convert(diffMils, TimeUnit.MILLISECONDS);</w:t>
      </w:r>
    </w:p>
    <w:p w14:paraId="39370060" w14:textId="77777777" w:rsidR="00B23790" w:rsidRPr="00B23790" w:rsidRDefault="00B23790" w:rsidP="00B23790">
      <w:pPr>
        <w:pStyle w:val="a6"/>
        <w:rPr>
          <w:color w:val="080808"/>
        </w:rPr>
      </w:pPr>
    </w:p>
    <w:p w14:paraId="0E16372C" w14:textId="77777777" w:rsidR="00B23790" w:rsidRPr="00B23790" w:rsidRDefault="00B23790" w:rsidP="00B23790">
      <w:pPr>
        <w:pStyle w:val="a6"/>
        <w:rPr>
          <w:color w:val="080808"/>
        </w:rPr>
      </w:pPr>
      <w:r w:rsidRPr="00B23790">
        <w:rPr>
          <w:rFonts w:hint="eastAsia"/>
          <w:color w:val="080808"/>
        </w:rPr>
        <w:t xml:space="preserve">        //</w:t>
      </w:r>
      <w:r w:rsidRPr="00B23790">
        <w:rPr>
          <w:rFonts w:hint="eastAsia"/>
          <w:color w:val="080808"/>
        </w:rPr>
        <w:t>获取考评指标参数</w:t>
      </w:r>
    </w:p>
    <w:p w14:paraId="054F53BA" w14:textId="77777777" w:rsidR="00B23790" w:rsidRPr="00B23790" w:rsidRDefault="00B23790" w:rsidP="00B23790">
      <w:pPr>
        <w:pStyle w:val="a6"/>
        <w:rPr>
          <w:color w:val="080808"/>
        </w:rPr>
      </w:pPr>
      <w:r w:rsidRPr="00B23790">
        <w:rPr>
          <w:color w:val="080808"/>
        </w:rPr>
        <w:t xml:space="preserve">        String metricParamsJson = assessParam.getGovernanceMetric().getMetricParamsJson();</w:t>
      </w:r>
    </w:p>
    <w:p w14:paraId="4F4BB7A6" w14:textId="77777777" w:rsidR="00B23790" w:rsidRPr="00B23790" w:rsidRDefault="00B23790" w:rsidP="00B23790">
      <w:pPr>
        <w:pStyle w:val="a6"/>
        <w:rPr>
          <w:color w:val="080808"/>
        </w:rPr>
      </w:pPr>
      <w:r w:rsidRPr="00B23790">
        <w:rPr>
          <w:color w:val="080808"/>
        </w:rPr>
        <w:t xml:space="preserve">        JSONObject paramObj = JSON.parseObject(metricParamsJson);</w:t>
      </w:r>
    </w:p>
    <w:p w14:paraId="26D1342C" w14:textId="77777777" w:rsidR="00B23790" w:rsidRPr="00B23790" w:rsidRDefault="00B23790" w:rsidP="00B23790">
      <w:pPr>
        <w:pStyle w:val="a6"/>
        <w:rPr>
          <w:color w:val="080808"/>
        </w:rPr>
      </w:pPr>
      <w:r w:rsidRPr="00B23790">
        <w:rPr>
          <w:color w:val="080808"/>
        </w:rPr>
        <w:t xml:space="preserve">        Integer days = paramObj.getInteger("days");</w:t>
      </w:r>
    </w:p>
    <w:p w14:paraId="42CB3FCB" w14:textId="77777777" w:rsidR="00B23790" w:rsidRPr="00B23790" w:rsidRDefault="00B23790" w:rsidP="00B23790">
      <w:pPr>
        <w:pStyle w:val="a6"/>
        <w:rPr>
          <w:color w:val="080808"/>
        </w:rPr>
      </w:pPr>
      <w:r w:rsidRPr="00B23790">
        <w:rPr>
          <w:color w:val="080808"/>
        </w:rPr>
        <w:t xml:space="preserve">        if( diffDays &gt;= days  ){</w:t>
      </w:r>
    </w:p>
    <w:p w14:paraId="0A5B3759" w14:textId="77777777" w:rsidR="00B23790" w:rsidRPr="00B23790" w:rsidRDefault="00B23790" w:rsidP="00B23790">
      <w:pPr>
        <w:pStyle w:val="a6"/>
        <w:rPr>
          <w:color w:val="080808"/>
        </w:rPr>
      </w:pPr>
      <w:r w:rsidRPr="00B23790">
        <w:rPr>
          <w:color w:val="080808"/>
        </w:rPr>
        <w:t xml:space="preserve">            governanceAssessDetail.setAssessScore(BigDecimal.ZERO);</w:t>
      </w:r>
    </w:p>
    <w:p w14:paraId="68671AAF" w14:textId="77777777" w:rsidR="00B23790" w:rsidRPr="00B23790" w:rsidRDefault="00B23790" w:rsidP="00B23790">
      <w:pPr>
        <w:pStyle w:val="a6"/>
        <w:rPr>
          <w:color w:val="080808"/>
        </w:rPr>
      </w:pPr>
      <w:r w:rsidRPr="00B23790">
        <w:rPr>
          <w:rFonts w:hint="eastAsia"/>
          <w:color w:val="080808"/>
        </w:rPr>
        <w:t xml:space="preserve">            governanceAssessDetail.setAssessProblem("</w:t>
      </w:r>
      <w:r w:rsidRPr="00B23790">
        <w:rPr>
          <w:rFonts w:hint="eastAsia"/>
          <w:color w:val="080808"/>
        </w:rPr>
        <w:t>长期未访问</w:t>
      </w:r>
      <w:r w:rsidRPr="00B23790">
        <w:rPr>
          <w:rFonts w:hint="eastAsia"/>
          <w:color w:val="080808"/>
        </w:rPr>
        <w:t>");</w:t>
      </w:r>
    </w:p>
    <w:p w14:paraId="4705EE7A" w14:textId="32559913" w:rsidR="00B23790" w:rsidRPr="00B23790" w:rsidRDefault="00B23790" w:rsidP="00B23790">
      <w:pPr>
        <w:pStyle w:val="a6"/>
        <w:rPr>
          <w:color w:val="080808"/>
        </w:rPr>
      </w:pPr>
      <w:r w:rsidRPr="00B23790">
        <w:rPr>
          <w:color w:val="080808"/>
        </w:rPr>
        <w:t xml:space="preserve">        }</w:t>
      </w:r>
    </w:p>
    <w:p w14:paraId="499A86DA" w14:textId="77777777" w:rsidR="00B23790" w:rsidRPr="00B23790" w:rsidRDefault="00B23790" w:rsidP="00B23790">
      <w:pPr>
        <w:pStyle w:val="a6"/>
        <w:rPr>
          <w:color w:val="080808"/>
        </w:rPr>
      </w:pPr>
      <w:r w:rsidRPr="00B23790">
        <w:rPr>
          <w:color w:val="080808"/>
        </w:rPr>
        <w:t xml:space="preserve">    }</w:t>
      </w:r>
    </w:p>
    <w:p w14:paraId="2024DE63" w14:textId="48342C71" w:rsidR="007E571B" w:rsidRPr="007E571B" w:rsidRDefault="00B23790" w:rsidP="00B23790">
      <w:pPr>
        <w:pStyle w:val="a6"/>
        <w:rPr>
          <w:color w:val="080808"/>
        </w:rPr>
      </w:pPr>
      <w:r w:rsidRPr="00B23790">
        <w:rPr>
          <w:color w:val="080808"/>
        </w:rPr>
        <w:t>}</w:t>
      </w:r>
    </w:p>
    <w:p w14:paraId="07063380" w14:textId="11E5A4CA" w:rsidR="00FC4A6F" w:rsidRPr="00FC4A6F" w:rsidRDefault="00FC4A6F" w:rsidP="00FC4A6F">
      <w:pPr>
        <w:pStyle w:val="2"/>
      </w:pPr>
      <w:r w:rsidRPr="00FC4A6F">
        <w:rPr>
          <w:rFonts w:hint="eastAsia"/>
        </w:rPr>
        <w:t>长期未</w:t>
      </w:r>
      <w:r>
        <w:rPr>
          <w:rFonts w:hint="eastAsia"/>
        </w:rPr>
        <w:t>产出</w:t>
      </w:r>
      <w:r w:rsidRPr="00FC4A6F">
        <w:rPr>
          <w:rFonts w:hint="eastAsia"/>
        </w:rPr>
        <w:t>表</w:t>
      </w:r>
    </w:p>
    <w:tbl>
      <w:tblPr>
        <w:tblStyle w:val="4-30"/>
        <w:tblW w:w="8296" w:type="dxa"/>
        <w:tblLook w:val="04A0" w:firstRow="1" w:lastRow="0" w:firstColumn="1" w:lastColumn="0" w:noHBand="0" w:noVBand="1"/>
      </w:tblPr>
      <w:tblGrid>
        <w:gridCol w:w="1129"/>
        <w:gridCol w:w="1701"/>
        <w:gridCol w:w="3544"/>
        <w:gridCol w:w="1922"/>
      </w:tblGrid>
      <w:tr w:rsidR="00FC4A6F" w14:paraId="33301F27"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3F26DED" w14:textId="77777777" w:rsidR="00FC4A6F" w:rsidRDefault="00FC4A6F" w:rsidP="00DA11D9">
            <w:pPr>
              <w:ind w:firstLineChars="0" w:firstLine="0"/>
            </w:pPr>
            <w:r>
              <w:rPr>
                <w:rFonts w:hint="eastAsia"/>
              </w:rPr>
              <w:lastRenderedPageBreak/>
              <w:t>考评板块</w:t>
            </w:r>
          </w:p>
        </w:tc>
        <w:tc>
          <w:tcPr>
            <w:tcW w:w="1701" w:type="dxa"/>
          </w:tcPr>
          <w:p w14:paraId="566FC7F5" w14:textId="77777777" w:rsidR="00FC4A6F" w:rsidRDefault="00FC4A6F"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544" w:type="dxa"/>
          </w:tcPr>
          <w:p w14:paraId="1956D7F3" w14:textId="77777777" w:rsidR="00FC4A6F" w:rsidRDefault="00FC4A6F"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33A745DE" w14:textId="77777777" w:rsidR="00FC4A6F" w:rsidRDefault="00FC4A6F"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8B597C" w14:paraId="00B8BE21"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827FC46" w14:textId="5C8B8BC8" w:rsidR="008B597C" w:rsidRDefault="008B597C" w:rsidP="008B597C">
            <w:pPr>
              <w:ind w:firstLineChars="0" w:firstLine="0"/>
            </w:pPr>
            <w:r>
              <w:rPr>
                <w:rFonts w:hint="eastAsia"/>
              </w:rPr>
              <w:t>计算</w:t>
            </w:r>
          </w:p>
        </w:tc>
        <w:tc>
          <w:tcPr>
            <w:tcW w:w="1701" w:type="dxa"/>
          </w:tcPr>
          <w:p w14:paraId="1105F2DB" w14:textId="7E752B0F" w:rsidR="008B597C" w:rsidRDefault="00F57136" w:rsidP="008B597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是否</w:t>
            </w:r>
            <w:r w:rsidR="008B597C">
              <w:rPr>
                <w:rFonts w:hint="eastAsia"/>
              </w:rPr>
              <w:t>长期无产出</w:t>
            </w:r>
          </w:p>
        </w:tc>
        <w:tc>
          <w:tcPr>
            <w:tcW w:w="3544" w:type="dxa"/>
          </w:tcPr>
          <w:p w14:paraId="2C4284D7" w14:textId="40E9B988" w:rsidR="008B597C" w:rsidRDefault="008B597C" w:rsidP="008B597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一张表</w:t>
            </w:r>
            <w:r>
              <w:t>{days}</w:t>
            </w:r>
            <w:r>
              <w:rPr>
                <w:rFonts w:hint="eastAsia"/>
              </w:rPr>
              <w:t>天内没有产出数据</w:t>
            </w:r>
            <w:r>
              <w:rPr>
                <w:rFonts w:hint="eastAsia"/>
              </w:rPr>
              <w:t xml:space="preserve"> </w:t>
            </w:r>
            <w:r>
              <w:t xml:space="preserve"> </w:t>
            </w:r>
            <w:r>
              <w:rPr>
                <w:rFonts w:hint="eastAsia"/>
              </w:rPr>
              <w:t>则给</w:t>
            </w:r>
            <w:r>
              <w:rPr>
                <w:rFonts w:hint="eastAsia"/>
              </w:rPr>
              <w:t>0</w:t>
            </w:r>
            <w:r>
              <w:rPr>
                <w:rFonts w:hint="eastAsia"/>
              </w:rPr>
              <w:t>分，其余给</w:t>
            </w:r>
            <w:r>
              <w:rPr>
                <w:rFonts w:hint="eastAsia"/>
              </w:rPr>
              <w:t>1</w:t>
            </w:r>
            <w:r>
              <w:t>0</w:t>
            </w:r>
          </w:p>
        </w:tc>
        <w:tc>
          <w:tcPr>
            <w:tcW w:w="1922" w:type="dxa"/>
          </w:tcPr>
          <w:p w14:paraId="0EEEF850" w14:textId="71F9276F" w:rsidR="008B597C" w:rsidRDefault="008B597C" w:rsidP="008B597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检查</w:t>
            </w:r>
            <w:r>
              <w:rPr>
                <w:rFonts w:hint="eastAsia"/>
              </w:rPr>
              <w:t>h</w:t>
            </w:r>
            <w:r>
              <w:t>dfs</w:t>
            </w:r>
          </w:p>
        </w:tc>
      </w:tr>
    </w:tbl>
    <w:p w14:paraId="755F8461" w14:textId="14176D6B" w:rsidR="00C25822" w:rsidRDefault="00C25822" w:rsidP="008E7686">
      <w:pPr>
        <w:ind w:firstLineChars="0" w:firstLine="0"/>
      </w:pPr>
    </w:p>
    <w:p w14:paraId="5C1B5F3D" w14:textId="272DA816" w:rsidR="0025136E" w:rsidRPr="0025136E" w:rsidRDefault="0025136E" w:rsidP="0025136E">
      <w:pPr>
        <w:pStyle w:val="a6"/>
        <w:rPr>
          <w:color w:val="080808"/>
        </w:rPr>
      </w:pPr>
      <w:r w:rsidRPr="0089478B">
        <w:rPr>
          <w:color w:val="080808"/>
        </w:rPr>
        <w:t>@Component</w:t>
      </w:r>
      <w:r w:rsidRPr="0025136E">
        <w:rPr>
          <w:color w:val="080808"/>
        </w:rPr>
        <w:t>(</w:t>
      </w:r>
      <w:r w:rsidRPr="0089478B">
        <w:rPr>
          <w:color w:val="080808"/>
        </w:rPr>
        <w:t>"NO_PRODUCE"</w:t>
      </w:r>
      <w:r w:rsidRPr="0025136E">
        <w:rPr>
          <w:color w:val="080808"/>
        </w:rPr>
        <w:t>)</w:t>
      </w:r>
      <w:r w:rsidRPr="0025136E">
        <w:rPr>
          <w:color w:val="080808"/>
        </w:rPr>
        <w:br/>
      </w:r>
      <w:r w:rsidRPr="0089478B">
        <w:rPr>
          <w:color w:val="080808"/>
        </w:rPr>
        <w:t xml:space="preserve">public class NoProduceAssessor extends Assessor </w:t>
      </w:r>
      <w:r w:rsidRPr="0025136E">
        <w:rPr>
          <w:color w:val="080808"/>
        </w:rPr>
        <w:t>{</w:t>
      </w:r>
      <w:r w:rsidRPr="0025136E">
        <w:rPr>
          <w:color w:val="080808"/>
        </w:rPr>
        <w:br/>
      </w:r>
      <w:r w:rsidRPr="0025136E">
        <w:rPr>
          <w:color w:val="080808"/>
        </w:rPr>
        <w:br/>
        <w:t xml:space="preserve">    </w:t>
      </w:r>
      <w:r w:rsidRPr="0089478B">
        <w:rPr>
          <w:color w:val="080808"/>
        </w:rPr>
        <w:t>@Override</w:t>
      </w:r>
      <w:r w:rsidRPr="0089478B">
        <w:rPr>
          <w:color w:val="080808"/>
        </w:rPr>
        <w:br/>
        <w:t xml:space="preserve">    protected void assess</w:t>
      </w:r>
      <w:r w:rsidRPr="0025136E">
        <w:rPr>
          <w:color w:val="080808"/>
        </w:rPr>
        <w:t>(</w:t>
      </w:r>
      <w:r w:rsidRPr="0089478B">
        <w:rPr>
          <w:color w:val="080808"/>
        </w:rPr>
        <w:t xml:space="preserve">GovernanceAssessDetail </w:t>
      </w:r>
      <w:r w:rsidRPr="0025136E">
        <w:rPr>
          <w:color w:val="080808"/>
        </w:rPr>
        <w:t xml:space="preserve">governanceAssessDetail, </w:t>
      </w:r>
      <w:r w:rsidRPr="0089478B">
        <w:rPr>
          <w:color w:val="080808"/>
        </w:rPr>
        <w:t xml:space="preserve">AssessParam </w:t>
      </w:r>
      <w:r w:rsidRPr="0025136E">
        <w:rPr>
          <w:color w:val="080808"/>
        </w:rPr>
        <w:t xml:space="preserve">assessParam) </w:t>
      </w:r>
      <w:r w:rsidRPr="0089478B">
        <w:rPr>
          <w:color w:val="080808"/>
        </w:rPr>
        <w:t xml:space="preserve">throws  Exception </w:t>
      </w:r>
      <w:r w:rsidRPr="0025136E">
        <w:rPr>
          <w:color w:val="080808"/>
        </w:rPr>
        <w:t>{</w:t>
      </w:r>
      <w:r w:rsidRPr="0025136E">
        <w:rPr>
          <w:color w:val="080808"/>
        </w:rPr>
        <w:br/>
        <w:t xml:space="preserve">        </w:t>
      </w:r>
      <w:r w:rsidRPr="0089478B">
        <w:rPr>
          <w:color w:val="080808"/>
        </w:rPr>
        <w:t xml:space="preserve">TableMetaInfo tableMetaInfo </w:t>
      </w:r>
      <w:r w:rsidRPr="0025136E">
        <w:rPr>
          <w:color w:val="080808"/>
        </w:rPr>
        <w:t>= assessParam.getTableMetaInfo();</w:t>
      </w:r>
      <w:r w:rsidRPr="0025136E">
        <w:rPr>
          <w:color w:val="080808"/>
        </w:rPr>
        <w:br/>
      </w:r>
      <w:r w:rsidRPr="0025136E">
        <w:rPr>
          <w:color w:val="080808"/>
        </w:rPr>
        <w:br/>
        <w:t xml:space="preserve">        </w:t>
      </w:r>
      <w:r w:rsidRPr="0089478B">
        <w:rPr>
          <w:color w:val="080808"/>
        </w:rPr>
        <w:t xml:space="preserve">String metricParamsJson </w:t>
      </w:r>
      <w:r w:rsidRPr="0025136E">
        <w:rPr>
          <w:color w:val="080808"/>
        </w:rPr>
        <w:t>= assessParam.getGovernanceMetric().getMetricParamsJson();</w:t>
      </w:r>
      <w:r w:rsidRPr="0025136E">
        <w:rPr>
          <w:color w:val="080808"/>
        </w:rPr>
        <w:br/>
        <w:t xml:space="preserve">        </w:t>
      </w:r>
      <w:r w:rsidRPr="0089478B">
        <w:rPr>
          <w:color w:val="080808"/>
        </w:rPr>
        <w:t xml:space="preserve">JSONObject metricParamsJsonObj </w:t>
      </w:r>
      <w:r w:rsidRPr="0025136E">
        <w:rPr>
          <w:color w:val="080808"/>
        </w:rPr>
        <w:t xml:space="preserve">= </w:t>
      </w:r>
      <w:r w:rsidRPr="0089478B">
        <w:rPr>
          <w:color w:val="080808"/>
        </w:rPr>
        <w:t>JSON</w:t>
      </w:r>
      <w:r w:rsidRPr="0025136E">
        <w:rPr>
          <w:color w:val="080808"/>
        </w:rPr>
        <w:t>.</w:t>
      </w:r>
      <w:r w:rsidRPr="0089478B">
        <w:rPr>
          <w:color w:val="080808"/>
        </w:rPr>
        <w:t>parseObject</w:t>
      </w:r>
      <w:r w:rsidRPr="0025136E">
        <w:rPr>
          <w:color w:val="080808"/>
        </w:rPr>
        <w:t>(</w:t>
      </w:r>
      <w:r w:rsidRPr="0089478B">
        <w:rPr>
          <w:color w:val="080808"/>
        </w:rPr>
        <w:t>metricParamsJson</w:t>
      </w:r>
      <w:r w:rsidRPr="0025136E">
        <w:rPr>
          <w:color w:val="080808"/>
        </w:rPr>
        <w:t>);</w:t>
      </w:r>
      <w:r w:rsidRPr="0025136E">
        <w:rPr>
          <w:color w:val="080808"/>
        </w:rPr>
        <w:br/>
        <w:t xml:space="preserve">        </w:t>
      </w:r>
      <w:r w:rsidRPr="0089478B">
        <w:rPr>
          <w:color w:val="080808"/>
        </w:rPr>
        <w:t xml:space="preserve">Integer days </w:t>
      </w:r>
      <w:r w:rsidRPr="0025136E">
        <w:rPr>
          <w:color w:val="080808"/>
        </w:rPr>
        <w:t xml:space="preserve">= </w:t>
      </w:r>
      <w:r w:rsidRPr="0089478B">
        <w:rPr>
          <w:color w:val="080808"/>
        </w:rPr>
        <w:t>metricParamsJsonObj</w:t>
      </w:r>
      <w:r w:rsidRPr="0025136E">
        <w:rPr>
          <w:color w:val="080808"/>
        </w:rPr>
        <w:t>.getInteger(</w:t>
      </w:r>
      <w:r w:rsidRPr="0089478B">
        <w:rPr>
          <w:color w:val="080808"/>
        </w:rPr>
        <w:t>"days"</w:t>
      </w:r>
      <w:r w:rsidRPr="0025136E">
        <w:rPr>
          <w:color w:val="080808"/>
        </w:rPr>
        <w:t>);</w:t>
      </w:r>
      <w:r w:rsidRPr="0025136E">
        <w:rPr>
          <w:color w:val="080808"/>
        </w:rPr>
        <w:br/>
      </w:r>
      <w:r w:rsidRPr="0025136E">
        <w:rPr>
          <w:color w:val="080808"/>
        </w:rPr>
        <w:br/>
        <w:t xml:space="preserve">        </w:t>
      </w:r>
      <w:r w:rsidRPr="0089478B">
        <w:rPr>
          <w:color w:val="080808"/>
        </w:rPr>
        <w:t xml:space="preserve">Date assessDate </w:t>
      </w:r>
      <w:r w:rsidRPr="0025136E">
        <w:rPr>
          <w:color w:val="080808"/>
        </w:rPr>
        <w:t xml:space="preserve">= </w:t>
      </w:r>
      <w:r w:rsidRPr="0089478B">
        <w:rPr>
          <w:color w:val="080808"/>
        </w:rPr>
        <w:t>DateUtils</w:t>
      </w:r>
      <w:r w:rsidRPr="0025136E">
        <w:rPr>
          <w:color w:val="080808"/>
        </w:rPr>
        <w:t>.</w:t>
      </w:r>
      <w:r w:rsidRPr="0089478B">
        <w:rPr>
          <w:color w:val="080808"/>
        </w:rPr>
        <w:t>parseDate</w:t>
      </w:r>
      <w:r w:rsidRPr="0025136E">
        <w:rPr>
          <w:color w:val="080808"/>
        </w:rPr>
        <w:t xml:space="preserve">(assessParam.getAssessDate(), </w:t>
      </w:r>
      <w:r w:rsidRPr="0089478B">
        <w:rPr>
          <w:color w:val="080808"/>
        </w:rPr>
        <w:t>"yyyy-MM-dd"</w:t>
      </w:r>
      <w:r w:rsidRPr="0025136E">
        <w:rPr>
          <w:color w:val="080808"/>
        </w:rPr>
        <w:t>);</w:t>
      </w:r>
      <w:r w:rsidRPr="0025136E">
        <w:rPr>
          <w:color w:val="080808"/>
        </w:rPr>
        <w:br/>
        <w:t xml:space="preserve">        </w:t>
      </w:r>
      <w:r w:rsidRPr="0089478B">
        <w:rPr>
          <w:color w:val="080808"/>
        </w:rPr>
        <w:t>Date last</w:t>
      </w:r>
      <w:r w:rsidR="00874EBC" w:rsidRPr="0089478B">
        <w:rPr>
          <w:color w:val="080808"/>
        </w:rPr>
        <w:t>Modify</w:t>
      </w:r>
      <w:r w:rsidRPr="0089478B">
        <w:rPr>
          <w:color w:val="080808"/>
        </w:rPr>
        <w:t xml:space="preserve">Date </w:t>
      </w:r>
      <w:r w:rsidRPr="0025136E">
        <w:rPr>
          <w:color w:val="080808"/>
        </w:rPr>
        <w:t xml:space="preserve">= </w:t>
      </w:r>
      <w:r w:rsidRPr="0089478B">
        <w:rPr>
          <w:color w:val="080808"/>
        </w:rPr>
        <w:t>DateUtils</w:t>
      </w:r>
      <w:r w:rsidRPr="0025136E">
        <w:rPr>
          <w:color w:val="080808"/>
        </w:rPr>
        <w:t>.</w:t>
      </w:r>
      <w:r w:rsidRPr="0089478B">
        <w:rPr>
          <w:color w:val="080808"/>
        </w:rPr>
        <w:t>truncate</w:t>
      </w:r>
      <w:r w:rsidRPr="0025136E">
        <w:rPr>
          <w:color w:val="080808"/>
        </w:rPr>
        <w:t>(</w:t>
      </w:r>
      <w:r w:rsidRPr="0089478B">
        <w:rPr>
          <w:color w:val="080808"/>
        </w:rPr>
        <w:t>tableMetaInfo</w:t>
      </w:r>
      <w:r w:rsidRPr="0025136E">
        <w:rPr>
          <w:color w:val="080808"/>
        </w:rPr>
        <w:t>.</w:t>
      </w:r>
      <w:r w:rsidR="00F56514" w:rsidRPr="0089478B">
        <w:rPr>
          <w:color w:val="080808"/>
        </w:rPr>
        <w:t xml:space="preserve"> </w:t>
      </w:r>
      <w:r w:rsidR="00F56514" w:rsidRPr="00F56514">
        <w:rPr>
          <w:color w:val="080808"/>
        </w:rPr>
        <w:t>getTableLastModifyTime</w:t>
      </w:r>
      <w:r w:rsidR="00F56514">
        <w:rPr>
          <w:rFonts w:hint="eastAsia"/>
          <w:color w:val="080808"/>
        </w:rPr>
        <w:t>(</w:t>
      </w:r>
      <w:r w:rsidR="00F56514">
        <w:rPr>
          <w:color w:val="080808"/>
        </w:rPr>
        <w:t>)</w:t>
      </w:r>
      <w:r w:rsidRPr="0025136E">
        <w:rPr>
          <w:color w:val="080808"/>
        </w:rPr>
        <w:t xml:space="preserve">, </w:t>
      </w:r>
      <w:r w:rsidRPr="0089478B">
        <w:rPr>
          <w:color w:val="080808"/>
        </w:rPr>
        <w:t>java.util.Calendar</w:t>
      </w:r>
      <w:r w:rsidRPr="0025136E">
        <w:rPr>
          <w:color w:val="080808"/>
        </w:rPr>
        <w:t>.</w:t>
      </w:r>
      <w:r w:rsidRPr="0089478B">
        <w:rPr>
          <w:color w:val="080808"/>
        </w:rPr>
        <w:t>DATE</w:t>
      </w:r>
      <w:r w:rsidRPr="0025136E">
        <w:rPr>
          <w:color w:val="080808"/>
        </w:rPr>
        <w:t>);</w:t>
      </w:r>
      <w:r w:rsidRPr="0025136E">
        <w:rPr>
          <w:color w:val="080808"/>
        </w:rPr>
        <w:br/>
      </w:r>
      <w:r w:rsidRPr="0025136E">
        <w:rPr>
          <w:color w:val="080808"/>
        </w:rPr>
        <w:br/>
        <w:t xml:space="preserve">        </w:t>
      </w:r>
      <w:r w:rsidRPr="0089478B">
        <w:rPr>
          <w:color w:val="080808"/>
        </w:rPr>
        <w:t xml:space="preserve">long diffInMillies </w:t>
      </w:r>
      <w:r w:rsidRPr="0025136E">
        <w:rPr>
          <w:color w:val="080808"/>
        </w:rPr>
        <w:t xml:space="preserve">= </w:t>
      </w:r>
      <w:r w:rsidRPr="0089478B">
        <w:rPr>
          <w:color w:val="080808"/>
        </w:rPr>
        <w:t>Math</w:t>
      </w:r>
      <w:r w:rsidRPr="0025136E">
        <w:rPr>
          <w:color w:val="080808"/>
        </w:rPr>
        <w:t>.</w:t>
      </w:r>
      <w:r w:rsidRPr="0089478B">
        <w:rPr>
          <w:color w:val="080808"/>
        </w:rPr>
        <w:t>abs</w:t>
      </w:r>
      <w:r w:rsidRPr="0025136E">
        <w:rPr>
          <w:color w:val="080808"/>
        </w:rPr>
        <w:t>(</w:t>
      </w:r>
      <w:r w:rsidRPr="0089478B">
        <w:rPr>
          <w:color w:val="080808"/>
        </w:rPr>
        <w:t>assessDate</w:t>
      </w:r>
      <w:r w:rsidRPr="0025136E">
        <w:rPr>
          <w:color w:val="080808"/>
        </w:rPr>
        <w:t>.getTime() -</w:t>
      </w:r>
      <w:r w:rsidR="000A52E1" w:rsidRPr="0089478B">
        <w:rPr>
          <w:color w:val="080808"/>
        </w:rPr>
        <w:t xml:space="preserve"> lastModifyDate</w:t>
      </w:r>
      <w:r w:rsidRPr="0025136E">
        <w:rPr>
          <w:color w:val="080808"/>
        </w:rPr>
        <w:t>.getTime());</w:t>
      </w:r>
      <w:r w:rsidRPr="0025136E">
        <w:rPr>
          <w:color w:val="080808"/>
        </w:rPr>
        <w:br/>
        <w:t xml:space="preserve">        </w:t>
      </w:r>
      <w:r w:rsidRPr="0089478B">
        <w:rPr>
          <w:color w:val="080808"/>
        </w:rPr>
        <w:t xml:space="preserve">long diffDays </w:t>
      </w:r>
      <w:r w:rsidRPr="0025136E">
        <w:rPr>
          <w:color w:val="080808"/>
        </w:rPr>
        <w:t xml:space="preserve">=  </w:t>
      </w:r>
      <w:r w:rsidRPr="0089478B">
        <w:rPr>
          <w:color w:val="080808"/>
        </w:rPr>
        <w:t>TimeUnit</w:t>
      </w:r>
      <w:r w:rsidRPr="0025136E">
        <w:rPr>
          <w:color w:val="080808"/>
        </w:rPr>
        <w:t>.</w:t>
      </w:r>
      <w:r w:rsidRPr="0089478B">
        <w:rPr>
          <w:color w:val="080808"/>
        </w:rPr>
        <w:t>DAYS</w:t>
      </w:r>
      <w:r w:rsidRPr="0025136E">
        <w:rPr>
          <w:color w:val="080808"/>
        </w:rPr>
        <w:t>.convert(</w:t>
      </w:r>
      <w:r w:rsidRPr="0089478B">
        <w:rPr>
          <w:color w:val="080808"/>
        </w:rPr>
        <w:t>diffInMillies</w:t>
      </w:r>
      <w:r w:rsidRPr="0025136E">
        <w:rPr>
          <w:color w:val="080808"/>
        </w:rPr>
        <w:t xml:space="preserve">,  </w:t>
      </w:r>
      <w:r w:rsidRPr="0089478B">
        <w:rPr>
          <w:color w:val="080808"/>
        </w:rPr>
        <w:t>TimeUnit</w:t>
      </w:r>
      <w:r w:rsidRPr="0025136E">
        <w:rPr>
          <w:color w:val="080808"/>
        </w:rPr>
        <w:t>.</w:t>
      </w:r>
      <w:r w:rsidRPr="0089478B">
        <w:rPr>
          <w:color w:val="080808"/>
        </w:rPr>
        <w:t>MILLISECONDS</w:t>
      </w:r>
      <w:r w:rsidRPr="0025136E">
        <w:rPr>
          <w:color w:val="080808"/>
        </w:rPr>
        <w:t>);</w:t>
      </w:r>
      <w:r w:rsidRPr="0025136E">
        <w:rPr>
          <w:color w:val="080808"/>
        </w:rPr>
        <w:br/>
      </w:r>
      <w:r w:rsidRPr="0025136E">
        <w:rPr>
          <w:color w:val="080808"/>
        </w:rPr>
        <w:br/>
      </w:r>
      <w:r w:rsidRPr="0025136E">
        <w:rPr>
          <w:color w:val="080808"/>
        </w:rPr>
        <w:br/>
        <w:t xml:space="preserve">        </w:t>
      </w:r>
      <w:r w:rsidRPr="0089478B">
        <w:rPr>
          <w:color w:val="080808"/>
        </w:rPr>
        <w:t>//</w:t>
      </w:r>
      <w:r w:rsidRPr="0089478B">
        <w:rPr>
          <w:rFonts w:hint="eastAsia"/>
          <w:color w:val="080808"/>
        </w:rPr>
        <w:t>如果差值天数大于</w:t>
      </w:r>
      <w:r w:rsidRPr="0089478B">
        <w:rPr>
          <w:rFonts w:hint="eastAsia"/>
          <w:color w:val="080808"/>
        </w:rPr>
        <w:t xml:space="preserve"> </w:t>
      </w:r>
      <w:r w:rsidRPr="0089478B">
        <w:rPr>
          <w:rFonts w:hint="eastAsia"/>
          <w:color w:val="080808"/>
        </w:rPr>
        <w:t>阈值天数</w:t>
      </w:r>
      <w:r w:rsidRPr="0089478B">
        <w:rPr>
          <w:rFonts w:hint="eastAsia"/>
          <w:color w:val="080808"/>
        </w:rPr>
        <w:br/>
        <w:t xml:space="preserve">        </w:t>
      </w:r>
      <w:r w:rsidRPr="0089478B">
        <w:rPr>
          <w:color w:val="080808"/>
        </w:rPr>
        <w:t>if</w:t>
      </w:r>
      <w:r w:rsidRPr="0025136E">
        <w:rPr>
          <w:color w:val="080808"/>
        </w:rPr>
        <w:t>(</w:t>
      </w:r>
      <w:r w:rsidRPr="0089478B">
        <w:rPr>
          <w:color w:val="080808"/>
        </w:rPr>
        <w:t xml:space="preserve">diffDays </w:t>
      </w:r>
      <w:r w:rsidRPr="0025136E">
        <w:rPr>
          <w:color w:val="080808"/>
        </w:rPr>
        <w:t>&gt;</w:t>
      </w:r>
      <w:r w:rsidR="00A91719">
        <w:rPr>
          <w:color w:val="080808"/>
        </w:rPr>
        <w:t>=</w:t>
      </w:r>
      <w:r w:rsidRPr="0025136E">
        <w:rPr>
          <w:color w:val="080808"/>
        </w:rPr>
        <w:t xml:space="preserve"> </w:t>
      </w:r>
      <w:r w:rsidRPr="0089478B">
        <w:rPr>
          <w:color w:val="080808"/>
        </w:rPr>
        <w:t xml:space="preserve">days  </w:t>
      </w:r>
      <w:r w:rsidRPr="0025136E">
        <w:rPr>
          <w:color w:val="080808"/>
        </w:rPr>
        <w:t>){</w:t>
      </w:r>
      <w:r w:rsidRPr="0025136E">
        <w:rPr>
          <w:color w:val="080808"/>
        </w:rPr>
        <w:br/>
        <w:t xml:space="preserve">                governanceAssessDetail.setAssessScore(</w:t>
      </w:r>
      <w:r w:rsidRPr="0089478B">
        <w:rPr>
          <w:color w:val="080808"/>
        </w:rPr>
        <w:t>BigDecimal</w:t>
      </w:r>
      <w:r w:rsidRPr="0025136E">
        <w:rPr>
          <w:color w:val="080808"/>
        </w:rPr>
        <w:t>.</w:t>
      </w:r>
      <w:r w:rsidRPr="0089478B">
        <w:rPr>
          <w:color w:val="080808"/>
        </w:rPr>
        <w:t>ZERO</w:t>
      </w:r>
      <w:r w:rsidRPr="0025136E">
        <w:rPr>
          <w:color w:val="080808"/>
        </w:rPr>
        <w:t>);</w:t>
      </w:r>
      <w:r w:rsidRPr="0025136E">
        <w:rPr>
          <w:color w:val="080808"/>
        </w:rPr>
        <w:br/>
        <w:t xml:space="preserve">                governanceAssessDetail.setAssessProblem(</w:t>
      </w:r>
      <w:r w:rsidRPr="0089478B">
        <w:rPr>
          <w:color w:val="080808"/>
        </w:rPr>
        <w:t>"</w:t>
      </w:r>
      <w:r w:rsidRPr="0089478B">
        <w:rPr>
          <w:rFonts w:hint="eastAsia"/>
          <w:color w:val="080808"/>
        </w:rPr>
        <w:t>长期没有写入操作</w:t>
      </w:r>
      <w:r w:rsidRPr="0089478B">
        <w:rPr>
          <w:color w:val="080808"/>
        </w:rPr>
        <w:t>"</w:t>
      </w:r>
      <w:r w:rsidRPr="0025136E">
        <w:rPr>
          <w:color w:val="080808"/>
        </w:rPr>
        <w:t>);</w:t>
      </w:r>
      <w:r w:rsidRPr="0025136E">
        <w:rPr>
          <w:color w:val="080808"/>
        </w:rPr>
        <w:br/>
        <w:t xml:space="preserve">        }</w:t>
      </w:r>
      <w:r w:rsidRPr="0025136E">
        <w:rPr>
          <w:color w:val="080808"/>
        </w:rPr>
        <w:br/>
        <w:t xml:space="preserve">    }</w:t>
      </w:r>
      <w:r w:rsidRPr="0025136E">
        <w:rPr>
          <w:color w:val="080808"/>
        </w:rPr>
        <w:br/>
        <w:t>}</w:t>
      </w:r>
    </w:p>
    <w:p w14:paraId="7E7D0279" w14:textId="74FB2738" w:rsidR="000B2009" w:rsidRDefault="0020124D" w:rsidP="0020124D">
      <w:pPr>
        <w:pStyle w:val="1"/>
      </w:pPr>
      <w:r>
        <w:rPr>
          <w:rFonts w:hint="eastAsia"/>
        </w:rPr>
        <w:t>一般难度的指标项</w:t>
      </w:r>
    </w:p>
    <w:p w14:paraId="229F70F4" w14:textId="7C97D24B" w:rsidR="00B27521" w:rsidRPr="00B27521" w:rsidRDefault="00B27521" w:rsidP="00B27521">
      <w:pPr>
        <w:pStyle w:val="2"/>
      </w:pPr>
      <w:r>
        <w:rPr>
          <w:rFonts w:hint="eastAsia"/>
        </w:rPr>
        <w:t>表名是否合规</w:t>
      </w:r>
    </w:p>
    <w:tbl>
      <w:tblPr>
        <w:tblStyle w:val="4-30"/>
        <w:tblW w:w="8296" w:type="dxa"/>
        <w:tblLook w:val="04A0" w:firstRow="1" w:lastRow="0" w:firstColumn="1" w:lastColumn="0" w:noHBand="0" w:noVBand="1"/>
      </w:tblPr>
      <w:tblGrid>
        <w:gridCol w:w="1129"/>
        <w:gridCol w:w="1701"/>
        <w:gridCol w:w="4082"/>
        <w:gridCol w:w="1384"/>
      </w:tblGrid>
      <w:tr w:rsidR="0020124D" w14:paraId="2FA926FA" w14:textId="77777777" w:rsidTr="00B942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C5D687C" w14:textId="77777777" w:rsidR="0020124D" w:rsidRDefault="0020124D" w:rsidP="00DA11D9">
            <w:pPr>
              <w:ind w:firstLineChars="0" w:firstLine="0"/>
            </w:pPr>
            <w:r>
              <w:rPr>
                <w:rFonts w:hint="eastAsia"/>
              </w:rPr>
              <w:t>考评板块</w:t>
            </w:r>
          </w:p>
        </w:tc>
        <w:tc>
          <w:tcPr>
            <w:tcW w:w="1701" w:type="dxa"/>
          </w:tcPr>
          <w:p w14:paraId="567E609F" w14:textId="77777777" w:rsidR="0020124D" w:rsidRDefault="0020124D"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4082" w:type="dxa"/>
          </w:tcPr>
          <w:p w14:paraId="494D8C1A" w14:textId="77777777" w:rsidR="0020124D" w:rsidRDefault="0020124D"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384" w:type="dxa"/>
          </w:tcPr>
          <w:p w14:paraId="3F04A134" w14:textId="77777777" w:rsidR="0020124D" w:rsidRDefault="0020124D"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806A2A" w14:paraId="65C5CE93" w14:textId="77777777" w:rsidTr="00B942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7490B8E" w14:textId="00FBCD6D" w:rsidR="00806A2A" w:rsidRDefault="00806A2A" w:rsidP="00806A2A">
            <w:pPr>
              <w:ind w:firstLineChars="0" w:firstLine="0"/>
            </w:pPr>
            <w:r>
              <w:rPr>
                <w:rFonts w:hint="eastAsia"/>
              </w:rPr>
              <w:t>规范</w:t>
            </w:r>
          </w:p>
        </w:tc>
        <w:tc>
          <w:tcPr>
            <w:tcW w:w="1701" w:type="dxa"/>
          </w:tcPr>
          <w:p w14:paraId="184D0C0C" w14:textId="17A38683" w:rsidR="00806A2A" w:rsidRDefault="00806A2A" w:rsidP="00806A2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表名</w:t>
            </w:r>
            <w:r w:rsidR="003F5A2D">
              <w:rPr>
                <w:rFonts w:hint="eastAsia"/>
              </w:rPr>
              <w:t>是否</w:t>
            </w:r>
            <w:r>
              <w:rPr>
                <w:rFonts w:hint="eastAsia"/>
              </w:rPr>
              <w:t>合规</w:t>
            </w:r>
          </w:p>
        </w:tc>
        <w:tc>
          <w:tcPr>
            <w:tcW w:w="4082" w:type="dxa"/>
          </w:tcPr>
          <w:p w14:paraId="22196332" w14:textId="77777777" w:rsidR="00806A2A" w:rsidRDefault="00806A2A" w:rsidP="00806A2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参考建数仓表规范</w:t>
            </w:r>
          </w:p>
          <w:p w14:paraId="42FF32D5" w14:textId="69A42399" w:rsidR="00806A2A" w:rsidRDefault="00806A2A" w:rsidP="00806A2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O</w:t>
            </w:r>
            <w:r>
              <w:t>DS</w:t>
            </w:r>
            <w:r>
              <w:rPr>
                <w:rFonts w:hint="eastAsia"/>
              </w:rPr>
              <w:t>层</w:t>
            </w:r>
            <w:r>
              <w:rPr>
                <w:rFonts w:hint="eastAsia"/>
              </w:rPr>
              <w:t xml:space="preserve"> </w:t>
            </w:r>
            <w:r>
              <w:rPr>
                <w:rFonts w:hint="eastAsia"/>
              </w:rPr>
              <w:t>：</w:t>
            </w:r>
            <w:r w:rsidR="00B94212">
              <w:rPr>
                <w:rFonts w:hint="eastAsia"/>
              </w:rPr>
              <w:t xml:space="preserve">  </w:t>
            </w:r>
            <w:r>
              <w:rPr>
                <w:rFonts w:hint="eastAsia"/>
              </w:rPr>
              <w:t>开头</w:t>
            </w:r>
            <w:r>
              <w:rPr>
                <w:rFonts w:hint="eastAsia"/>
              </w:rPr>
              <w:t>:</w:t>
            </w:r>
            <w:r>
              <w:t>ods</w:t>
            </w:r>
            <w:r>
              <w:rPr>
                <w:rFonts w:hint="eastAsia"/>
              </w:rPr>
              <w:t xml:space="preserve"> </w:t>
            </w:r>
            <w:r>
              <w:t xml:space="preserve"> </w:t>
            </w:r>
            <w:r>
              <w:rPr>
                <w:rFonts w:hint="eastAsia"/>
              </w:rPr>
              <w:t>结尾</w:t>
            </w:r>
            <w:r>
              <w:t xml:space="preserve"> :inc/full</w:t>
            </w:r>
            <w:r>
              <w:rPr>
                <w:rFonts w:hint="eastAsia"/>
              </w:rPr>
              <w:t xml:space="preserve"> </w:t>
            </w:r>
            <w:r>
              <w:t xml:space="preserve"> </w:t>
            </w:r>
          </w:p>
          <w:p w14:paraId="534DDBA9" w14:textId="77777777" w:rsidR="00806A2A" w:rsidRDefault="00806A2A" w:rsidP="00B94212">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o</w:t>
            </w:r>
            <w:r>
              <w:t>ds_xx_( inc|full)</w:t>
            </w:r>
          </w:p>
          <w:p w14:paraId="6CF0CAC4" w14:textId="0E8DF449" w:rsidR="00806A2A" w:rsidRDefault="00806A2A" w:rsidP="00806A2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t>
            </w:r>
            <w:r>
              <w:t>IM</w:t>
            </w:r>
            <w:r>
              <w:rPr>
                <w:rFonts w:hint="eastAsia"/>
              </w:rPr>
              <w:t>层</w:t>
            </w:r>
            <w:r>
              <w:rPr>
                <w:rFonts w:hint="eastAsia"/>
              </w:rPr>
              <w:t xml:space="preserve"> </w:t>
            </w:r>
            <w:r>
              <w:t xml:space="preserve">:  </w:t>
            </w:r>
            <w:r w:rsidR="00B94212">
              <w:rPr>
                <w:rFonts w:hint="eastAsia"/>
              </w:rPr>
              <w:t xml:space="preserve">   </w:t>
            </w:r>
            <w:r>
              <w:rPr>
                <w:rFonts w:hint="eastAsia"/>
              </w:rPr>
              <w:t>dim</w:t>
            </w:r>
            <w:r>
              <w:rPr>
                <w:rFonts w:hint="eastAsia"/>
              </w:rPr>
              <w:t>开头</w:t>
            </w:r>
            <w:r>
              <w:rPr>
                <w:rFonts w:hint="eastAsia"/>
              </w:rPr>
              <w:t xml:space="preserve"> </w:t>
            </w:r>
            <w:r>
              <w:t xml:space="preserve">    full/zip </w:t>
            </w:r>
            <w:r>
              <w:rPr>
                <w:rFonts w:hint="eastAsia"/>
              </w:rPr>
              <w:t>结</w:t>
            </w:r>
            <w:r w:rsidR="00115D22">
              <w:rPr>
                <w:rFonts w:hint="eastAsia"/>
              </w:rPr>
              <w:t xml:space="preserve"> </w:t>
            </w:r>
            <w:r>
              <w:rPr>
                <w:rFonts w:hint="eastAsia"/>
              </w:rPr>
              <w:t>尾</w:t>
            </w:r>
            <w:r>
              <w:rPr>
                <w:rFonts w:hint="eastAsia"/>
              </w:rPr>
              <w:t xml:space="preserve"> </w:t>
            </w:r>
          </w:p>
          <w:p w14:paraId="6C9FC261" w14:textId="39051F5F" w:rsidR="00806A2A" w:rsidRDefault="00806A2A" w:rsidP="00B94212">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w:t>
            </w:r>
            <w:r>
              <w:t xml:space="preserve"> </w:t>
            </w:r>
            <w:r w:rsidR="00257E25">
              <w:t>dim</w:t>
            </w:r>
            <w:r>
              <w:t xml:space="preserve">_xx_( </w:t>
            </w:r>
            <w:r w:rsidR="00C42DB2">
              <w:t>zip</w:t>
            </w:r>
            <w:r>
              <w:t>|full)</w:t>
            </w:r>
          </w:p>
          <w:p w14:paraId="47F0E2C6" w14:textId="3D3A604C" w:rsidR="00806A2A" w:rsidRDefault="00806A2A" w:rsidP="00806A2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t>
            </w:r>
            <w:r>
              <w:t>WD</w:t>
            </w:r>
            <w:r>
              <w:rPr>
                <w:rFonts w:hint="eastAsia"/>
              </w:rPr>
              <w:t>层</w:t>
            </w:r>
            <w:r>
              <w:rPr>
                <w:rFonts w:hint="eastAsia"/>
              </w:rPr>
              <w:t>:</w:t>
            </w:r>
            <w:r>
              <w:t xml:space="preserve">  </w:t>
            </w:r>
            <w:r w:rsidR="00B94212">
              <w:rPr>
                <w:rFonts w:hint="eastAsia"/>
              </w:rPr>
              <w:t xml:space="preserve">  </w:t>
            </w:r>
            <w:r>
              <w:t xml:space="preserve">dwd </w:t>
            </w:r>
            <w:r>
              <w:rPr>
                <w:rFonts w:hint="eastAsia"/>
              </w:rPr>
              <w:t>开头</w:t>
            </w:r>
            <w:r>
              <w:rPr>
                <w:rFonts w:hint="eastAsia"/>
              </w:rPr>
              <w:t xml:space="preserve"> </w:t>
            </w:r>
            <w:r>
              <w:t xml:space="preserve"> inc/full </w:t>
            </w:r>
            <w:r>
              <w:rPr>
                <w:rFonts w:hint="eastAsia"/>
              </w:rPr>
              <w:t>结尾</w:t>
            </w:r>
            <w:r>
              <w:t xml:space="preserve"> </w:t>
            </w:r>
            <w:r>
              <w:rPr>
                <w:rFonts w:hint="eastAsia"/>
              </w:rPr>
              <w:t xml:space="preserve"> </w:t>
            </w:r>
          </w:p>
          <w:p w14:paraId="7F38902E" w14:textId="77777777" w:rsidR="00806A2A" w:rsidRDefault="00806A2A" w:rsidP="00B94212">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 xml:space="preserve"> </w:t>
            </w:r>
            <w:r>
              <w:t>dwd_xx_xx_(inc|full)</w:t>
            </w:r>
          </w:p>
          <w:p w14:paraId="38003524" w14:textId="21F493F7" w:rsidR="00806A2A" w:rsidRDefault="00806A2A" w:rsidP="00806A2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DWS</w:t>
            </w:r>
            <w:r>
              <w:rPr>
                <w:rFonts w:hint="eastAsia"/>
              </w:rPr>
              <w:t>层：</w:t>
            </w:r>
            <w:r>
              <w:rPr>
                <w:rFonts w:hint="eastAsia"/>
              </w:rPr>
              <w:t xml:space="preserve"> </w:t>
            </w:r>
            <w:r w:rsidR="00C045F3">
              <w:rPr>
                <w:rFonts w:hint="eastAsia"/>
              </w:rPr>
              <w:t xml:space="preserve"> </w:t>
            </w:r>
            <w:r>
              <w:t>dw</w:t>
            </w:r>
            <w:r>
              <w:rPr>
                <w:rFonts w:hint="eastAsia"/>
              </w:rPr>
              <w:t>s</w:t>
            </w:r>
            <w:r>
              <w:rPr>
                <w:rFonts w:hint="eastAsia"/>
              </w:rPr>
              <w:t>开头</w:t>
            </w:r>
            <w:r>
              <w:rPr>
                <w:rFonts w:hint="eastAsia"/>
              </w:rPr>
              <w:t xml:space="preserve"> </w:t>
            </w:r>
            <w:r>
              <w:t xml:space="preserve"> </w:t>
            </w:r>
          </w:p>
          <w:p w14:paraId="7B036670" w14:textId="77777777" w:rsidR="00806A2A" w:rsidRDefault="00806A2A" w:rsidP="00C045F3">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t>dws_xx_xx_xx_</w:t>
            </w:r>
            <w:r>
              <w:rPr>
                <w:rFonts w:hint="eastAsia"/>
              </w:rPr>
              <w:t xml:space="preserve"> </w:t>
            </w:r>
            <w:r>
              <w:t>(</w:t>
            </w:r>
            <w:r w:rsidRPr="0022347C">
              <w:rPr>
                <w:rFonts w:hint="eastAsia"/>
              </w:rPr>
              <w:t>1d/nd/td</w:t>
            </w:r>
            <w:r>
              <w:rPr>
                <w:rFonts w:hint="eastAsia"/>
              </w:rPr>
              <w:t>)</w:t>
            </w:r>
            <w:r>
              <w:t xml:space="preserve"> </w:t>
            </w:r>
          </w:p>
          <w:p w14:paraId="4C7DD803" w14:textId="480718F2" w:rsidR="00806A2A" w:rsidRDefault="00806A2A" w:rsidP="00806A2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A</w:t>
            </w:r>
            <w:r>
              <w:t>DS</w:t>
            </w:r>
            <w:r>
              <w:rPr>
                <w:rFonts w:hint="eastAsia"/>
              </w:rPr>
              <w:t>层：</w:t>
            </w:r>
            <w:r>
              <w:rPr>
                <w:rFonts w:hint="eastAsia"/>
              </w:rPr>
              <w:t xml:space="preserve"> </w:t>
            </w:r>
            <w:r w:rsidR="00C045F3">
              <w:rPr>
                <w:rFonts w:hint="eastAsia"/>
              </w:rPr>
              <w:t xml:space="preserve">  </w:t>
            </w:r>
            <w:r>
              <w:t xml:space="preserve">ads </w:t>
            </w:r>
            <w:r>
              <w:rPr>
                <w:rFonts w:hint="eastAsia"/>
              </w:rPr>
              <w:t>开头</w:t>
            </w:r>
          </w:p>
          <w:p w14:paraId="12D4D8B7" w14:textId="77777777" w:rsidR="00806A2A" w:rsidRDefault="00806A2A" w:rsidP="00C045F3">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lastRenderedPageBreak/>
              <w:t>结构</w:t>
            </w:r>
            <w:r>
              <w:t xml:space="preserve"> ads_xxx</w:t>
            </w:r>
          </w:p>
          <w:p w14:paraId="0A8A8DFF" w14:textId="5B78CE82" w:rsidR="00806A2A" w:rsidRDefault="00806A2A" w:rsidP="00806A2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D</w:t>
            </w:r>
            <w:r>
              <w:t>M</w:t>
            </w:r>
            <w:r>
              <w:rPr>
                <w:rFonts w:hint="eastAsia"/>
              </w:rPr>
              <w:t>层：</w:t>
            </w:r>
            <w:r w:rsidR="00C045F3">
              <w:rPr>
                <w:rFonts w:hint="eastAsia"/>
              </w:rPr>
              <w:t xml:space="preserve">   </w:t>
            </w:r>
            <w:r>
              <w:rPr>
                <w:rFonts w:hint="eastAsia"/>
              </w:rPr>
              <w:t xml:space="preserve"> </w:t>
            </w:r>
            <w:r w:rsidR="00C045F3">
              <w:rPr>
                <w:rFonts w:hint="eastAsia"/>
              </w:rPr>
              <w:t xml:space="preserve"> </w:t>
            </w:r>
            <w:r>
              <w:t>dm</w:t>
            </w:r>
            <w:r>
              <w:rPr>
                <w:rFonts w:hint="eastAsia"/>
              </w:rPr>
              <w:t>开头</w:t>
            </w:r>
          </w:p>
          <w:p w14:paraId="007614E1" w14:textId="77777777" w:rsidR="00806A2A" w:rsidRDefault="00806A2A" w:rsidP="00C045F3">
            <w:pPr>
              <w:ind w:firstLineChars="500" w:firstLine="1050"/>
              <w:cnfStyle w:val="000000100000" w:firstRow="0" w:lastRow="0" w:firstColumn="0" w:lastColumn="0" w:oddVBand="0" w:evenVBand="0" w:oddHBand="1" w:evenHBand="0" w:firstRowFirstColumn="0" w:firstRowLastColumn="0" w:lastRowFirstColumn="0" w:lastRowLastColumn="0"/>
            </w:pPr>
            <w:r>
              <w:rPr>
                <w:rFonts w:hint="eastAsia"/>
              </w:rPr>
              <w:t>结构</w:t>
            </w:r>
            <w:r>
              <w:rPr>
                <w:rFonts w:hint="eastAsia"/>
              </w:rPr>
              <w:t>:</w:t>
            </w:r>
            <w:r>
              <w:t xml:space="preserve"> </w:t>
            </w:r>
            <w:r>
              <w:rPr>
                <w:rFonts w:hint="eastAsia"/>
              </w:rPr>
              <w:t>dm</w:t>
            </w:r>
            <w:r>
              <w:t>_xx</w:t>
            </w:r>
          </w:p>
          <w:p w14:paraId="55E2F06B" w14:textId="563B0E8A" w:rsidR="00806A2A" w:rsidRDefault="00806A2A" w:rsidP="00806A2A">
            <w:pPr>
              <w:ind w:firstLineChars="0" w:firstLine="0"/>
              <w:cnfStyle w:val="000000100000" w:firstRow="0" w:lastRow="0" w:firstColumn="0" w:lastColumn="0" w:oddVBand="0" w:evenVBand="0" w:oddHBand="1" w:evenHBand="0" w:firstRowFirstColumn="0" w:firstRowLastColumn="0" w:lastRowFirstColumn="0" w:lastRowLastColumn="0"/>
            </w:pPr>
            <w:r>
              <w:t>OTHER</w:t>
            </w:r>
            <w:r>
              <w:rPr>
                <w:rFonts w:hint="eastAsia"/>
              </w:rPr>
              <w:t>：</w:t>
            </w:r>
            <w:r w:rsidR="00C045F3">
              <w:rPr>
                <w:rFonts w:hint="eastAsia"/>
              </w:rPr>
              <w:t xml:space="preserve">  </w:t>
            </w:r>
            <w:r w:rsidR="00C045F3">
              <w:rPr>
                <w:rFonts w:hint="eastAsia"/>
              </w:rPr>
              <w:t>未纳入分层</w:t>
            </w:r>
          </w:p>
          <w:p w14:paraId="1E1DB81A" w14:textId="77777777" w:rsidR="000A5793" w:rsidRDefault="00C045F3" w:rsidP="00D67411">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符合则</w:t>
            </w:r>
            <w:r>
              <w:rPr>
                <w:rFonts w:hint="eastAsia"/>
              </w:rPr>
              <w:t xml:space="preserve"> </w:t>
            </w:r>
            <w:r>
              <w:t>10</w:t>
            </w:r>
            <w:r>
              <w:rPr>
                <w:rFonts w:hint="eastAsia"/>
              </w:rPr>
              <w:t>分，否则</w:t>
            </w:r>
            <w:r>
              <w:rPr>
                <w:rFonts w:hint="eastAsia"/>
              </w:rPr>
              <w:t>0</w:t>
            </w:r>
            <w:r>
              <w:rPr>
                <w:rFonts w:hint="eastAsia"/>
              </w:rPr>
              <w:t>分，</w:t>
            </w:r>
          </w:p>
          <w:p w14:paraId="5ED3EA72" w14:textId="02CF0D01" w:rsidR="00806A2A" w:rsidRDefault="00806A2A" w:rsidP="00D67411">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未纳入分层给</w:t>
            </w:r>
            <w:r>
              <w:rPr>
                <w:rFonts w:hint="eastAsia"/>
              </w:rPr>
              <w:t>5</w:t>
            </w:r>
            <w:r>
              <w:rPr>
                <w:rFonts w:hint="eastAsia"/>
              </w:rPr>
              <w:t>分</w:t>
            </w:r>
            <w:r w:rsidR="0054314A">
              <w:rPr>
                <w:rFonts w:hint="eastAsia"/>
              </w:rPr>
              <w:t>。</w:t>
            </w:r>
          </w:p>
        </w:tc>
        <w:tc>
          <w:tcPr>
            <w:tcW w:w="1384" w:type="dxa"/>
          </w:tcPr>
          <w:p w14:paraId="02D5F933" w14:textId="7369640C" w:rsidR="00806A2A" w:rsidRDefault="00806A2A" w:rsidP="00806A2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lastRenderedPageBreak/>
              <w:t>元数据</w:t>
            </w:r>
          </w:p>
        </w:tc>
      </w:tr>
    </w:tbl>
    <w:p w14:paraId="0351EEF1" w14:textId="5E4BA0F2" w:rsidR="0020124D" w:rsidRDefault="00952C2F" w:rsidP="0020124D">
      <w:r>
        <w:rPr>
          <w:rFonts w:hint="eastAsia"/>
        </w:rPr>
        <w:t>本身来说这指标其实就是字符串检查并不复杂，不过这个指标可以通过正则表达式使代码变得更加清晰</w:t>
      </w:r>
      <w:r w:rsidR="00AE6FBA">
        <w:rPr>
          <w:rFonts w:hint="eastAsia"/>
        </w:rPr>
        <w:t>简洁，而减少字符串切割或字符串匹配</w:t>
      </w:r>
      <w:r w:rsidR="00CF0D8A">
        <w:rPr>
          <w:rFonts w:hint="eastAsia"/>
        </w:rPr>
        <w:t>的繁琐。</w:t>
      </w:r>
    </w:p>
    <w:p w14:paraId="0B5B44C5" w14:textId="43B227F2" w:rsidR="001441E5" w:rsidRPr="001441E5" w:rsidRDefault="001441E5" w:rsidP="001441E5">
      <w:r>
        <w:rPr>
          <w:rFonts w:hint="eastAsia"/>
        </w:rPr>
        <w:t>正则表达式的主要目的：判断一个字符串是否符合某种范式。</w:t>
      </w:r>
    </w:p>
    <w:p w14:paraId="23BAD204" w14:textId="05B3A11C" w:rsidR="00417666" w:rsidRDefault="00E81F2D" w:rsidP="0020124D">
      <w:r>
        <w:rPr>
          <w:rFonts w:hint="eastAsia"/>
        </w:rPr>
        <w:t>正则表达式学习：</w:t>
      </w:r>
      <w:r w:rsidRPr="00755785">
        <w:t xml:space="preserve"> </w:t>
      </w:r>
      <w:hyperlink r:id="rId42" w:history="1"/>
      <w:r w:rsidR="00276434">
        <w:t xml:space="preserve"> </w:t>
      </w:r>
      <w:r w:rsidR="00276434" w:rsidRPr="00276434">
        <w:t>https://www.runoob.com/regexp/regexp-tutorial.html</w:t>
      </w:r>
    </w:p>
    <w:p w14:paraId="21286D8A" w14:textId="77777777" w:rsidR="00115D22" w:rsidRPr="00115D22" w:rsidRDefault="00115D22" w:rsidP="00115D22">
      <w:pPr>
        <w:pStyle w:val="a6"/>
        <w:rPr>
          <w:color w:val="080808"/>
        </w:rPr>
      </w:pPr>
      <w:r w:rsidRPr="00115D22">
        <w:rPr>
          <w:color w:val="080808"/>
        </w:rPr>
        <w:t>@Component("TABLE_NAME_STANDARD")</w:t>
      </w:r>
    </w:p>
    <w:p w14:paraId="26FF0B52" w14:textId="77777777" w:rsidR="00115D22" w:rsidRPr="00115D22" w:rsidRDefault="00115D22" w:rsidP="00115D22">
      <w:pPr>
        <w:pStyle w:val="a6"/>
        <w:rPr>
          <w:color w:val="080808"/>
        </w:rPr>
      </w:pPr>
      <w:r w:rsidRPr="00115D22">
        <w:rPr>
          <w:color w:val="080808"/>
        </w:rPr>
        <w:t>public class TableNameStandardAssessor extends Assessor {</w:t>
      </w:r>
    </w:p>
    <w:p w14:paraId="21620782" w14:textId="77777777" w:rsidR="00115D22" w:rsidRPr="00115D22" w:rsidRDefault="00115D22" w:rsidP="00115D22">
      <w:pPr>
        <w:pStyle w:val="a6"/>
        <w:rPr>
          <w:color w:val="080808"/>
        </w:rPr>
      </w:pPr>
    </w:p>
    <w:p w14:paraId="48C6BAFA" w14:textId="6D0A41F2" w:rsidR="00115D22" w:rsidRPr="00115D22" w:rsidRDefault="00115D22" w:rsidP="00115D22">
      <w:pPr>
        <w:pStyle w:val="a6"/>
        <w:rPr>
          <w:color w:val="080808"/>
        </w:rPr>
      </w:pPr>
      <w:r w:rsidRPr="00115D22">
        <w:rPr>
          <w:color w:val="080808"/>
        </w:rPr>
        <w:t xml:space="preserve">    Pattern odsPattern = P</w:t>
      </w:r>
      <w:r w:rsidR="00AC3D20">
        <w:rPr>
          <w:color w:val="080808"/>
        </w:rPr>
        <w:t>2</w:t>
      </w:r>
      <w:r w:rsidRPr="00115D22">
        <w:rPr>
          <w:color w:val="080808"/>
        </w:rPr>
        <w:t>attern.compile("^ods_\\w+_(inc|full)$") ;</w:t>
      </w:r>
    </w:p>
    <w:p w14:paraId="0AFFDDDE" w14:textId="77777777" w:rsidR="00115D22" w:rsidRPr="00115D22" w:rsidRDefault="00115D22" w:rsidP="00115D22">
      <w:pPr>
        <w:pStyle w:val="a6"/>
        <w:rPr>
          <w:color w:val="080808"/>
        </w:rPr>
      </w:pPr>
      <w:r w:rsidRPr="00115D22">
        <w:rPr>
          <w:color w:val="080808"/>
        </w:rPr>
        <w:t xml:space="preserve">    Pattern dimPattern = Pattern.compile("^dim_\\w+_(zip|full)$") ;</w:t>
      </w:r>
    </w:p>
    <w:p w14:paraId="14EF4759" w14:textId="77777777" w:rsidR="00115D22" w:rsidRPr="00115D22" w:rsidRDefault="00115D22" w:rsidP="00115D22">
      <w:pPr>
        <w:pStyle w:val="a6"/>
        <w:rPr>
          <w:color w:val="080808"/>
        </w:rPr>
      </w:pPr>
      <w:r w:rsidRPr="00115D22">
        <w:rPr>
          <w:color w:val="080808"/>
        </w:rPr>
        <w:t xml:space="preserve">    Pattern dwdPattern = Pattern.compile("^dwd_\\w+_\\w+_(inc|full)$") ;</w:t>
      </w:r>
    </w:p>
    <w:p w14:paraId="3A90CF90" w14:textId="77777777" w:rsidR="00115D22" w:rsidRPr="00115D22" w:rsidRDefault="00115D22" w:rsidP="00115D22">
      <w:pPr>
        <w:pStyle w:val="a6"/>
        <w:rPr>
          <w:color w:val="080808"/>
        </w:rPr>
      </w:pPr>
      <w:r w:rsidRPr="00115D22">
        <w:rPr>
          <w:color w:val="080808"/>
        </w:rPr>
        <w:t xml:space="preserve">    Pattern dwsPattern = Pattern.compile("^dws_\\w+_\\w+_\\w+_(\\d{1,2}d|nd|td)$") ;</w:t>
      </w:r>
    </w:p>
    <w:p w14:paraId="6077A3EC" w14:textId="77777777" w:rsidR="00115D22" w:rsidRPr="00115D22" w:rsidRDefault="00115D22" w:rsidP="00115D22">
      <w:pPr>
        <w:pStyle w:val="a6"/>
        <w:rPr>
          <w:color w:val="080808"/>
        </w:rPr>
      </w:pPr>
      <w:r w:rsidRPr="00115D22">
        <w:rPr>
          <w:color w:val="080808"/>
        </w:rPr>
        <w:t xml:space="preserve">    Pattern adsPattern = Pattern.compile("^ads_\\w+$") ;</w:t>
      </w:r>
    </w:p>
    <w:p w14:paraId="68D8820D" w14:textId="77777777" w:rsidR="00115D22" w:rsidRPr="00115D22" w:rsidRDefault="00115D22" w:rsidP="00115D22">
      <w:pPr>
        <w:pStyle w:val="a6"/>
        <w:rPr>
          <w:color w:val="080808"/>
        </w:rPr>
      </w:pPr>
      <w:r w:rsidRPr="00115D22">
        <w:rPr>
          <w:color w:val="080808"/>
        </w:rPr>
        <w:t xml:space="preserve">    Pattern dmPattern = Pattern.compile("^dm_\\w+$") ;</w:t>
      </w:r>
    </w:p>
    <w:p w14:paraId="55022D73" w14:textId="77777777" w:rsidR="00115D22" w:rsidRPr="00115D22" w:rsidRDefault="00115D22" w:rsidP="00115D22">
      <w:pPr>
        <w:pStyle w:val="a6"/>
        <w:rPr>
          <w:color w:val="080808"/>
        </w:rPr>
      </w:pPr>
      <w:r w:rsidRPr="00115D22">
        <w:rPr>
          <w:color w:val="080808"/>
        </w:rPr>
        <w:t xml:space="preserve">    @Override</w:t>
      </w:r>
    </w:p>
    <w:p w14:paraId="4F9670DD" w14:textId="77777777" w:rsidR="00115D22" w:rsidRPr="00115D22" w:rsidRDefault="00115D22" w:rsidP="00115D22">
      <w:pPr>
        <w:pStyle w:val="a6"/>
        <w:rPr>
          <w:color w:val="080808"/>
        </w:rPr>
      </w:pPr>
      <w:r w:rsidRPr="00115D22">
        <w:rPr>
          <w:color w:val="080808"/>
        </w:rPr>
        <w:t xml:space="preserve">    protected void checkProblem(GovernanceAssessDetail governanceAssessDetail, AssessParam assessParam) throws Exception {</w:t>
      </w:r>
    </w:p>
    <w:p w14:paraId="5974B130" w14:textId="77777777" w:rsidR="00115D22" w:rsidRPr="00115D22" w:rsidRDefault="00115D22" w:rsidP="00115D22">
      <w:pPr>
        <w:pStyle w:val="a6"/>
        <w:rPr>
          <w:color w:val="080808"/>
        </w:rPr>
      </w:pPr>
      <w:r w:rsidRPr="00115D22">
        <w:rPr>
          <w:color w:val="080808"/>
        </w:rPr>
        <w:t xml:space="preserve">        String tableName = assessParam.getTableMetaInfo().getTableName() ;</w:t>
      </w:r>
    </w:p>
    <w:p w14:paraId="6CBE75A5" w14:textId="77777777" w:rsidR="00115D22" w:rsidRPr="00115D22" w:rsidRDefault="00115D22" w:rsidP="00115D22">
      <w:pPr>
        <w:pStyle w:val="a6"/>
        <w:rPr>
          <w:color w:val="080808"/>
        </w:rPr>
      </w:pPr>
      <w:r w:rsidRPr="00115D22">
        <w:rPr>
          <w:color w:val="080808"/>
        </w:rPr>
        <w:t xml:space="preserve">        String dwLevel = assessParam.getTableMetaInfo().getTableMetaInfoExtra().getDwLevel();</w:t>
      </w:r>
    </w:p>
    <w:p w14:paraId="61B43AC4" w14:textId="77777777" w:rsidR="00115D22" w:rsidRPr="00115D22" w:rsidRDefault="00115D22" w:rsidP="00115D22">
      <w:pPr>
        <w:pStyle w:val="a6"/>
        <w:rPr>
          <w:color w:val="080808"/>
        </w:rPr>
      </w:pPr>
      <w:r w:rsidRPr="00115D22">
        <w:rPr>
          <w:color w:val="080808"/>
        </w:rPr>
        <w:t xml:space="preserve">        Matcher matcher = null ;</w:t>
      </w:r>
    </w:p>
    <w:p w14:paraId="5A3F6CE9" w14:textId="77777777" w:rsidR="00115D22" w:rsidRPr="00115D22" w:rsidRDefault="00115D22" w:rsidP="00115D22">
      <w:pPr>
        <w:pStyle w:val="a6"/>
        <w:rPr>
          <w:color w:val="080808"/>
        </w:rPr>
      </w:pPr>
      <w:r w:rsidRPr="00115D22">
        <w:rPr>
          <w:color w:val="080808"/>
        </w:rPr>
        <w:t xml:space="preserve">        if(dwLevel.equals("ODS")){</w:t>
      </w:r>
    </w:p>
    <w:p w14:paraId="4E41FC36" w14:textId="77777777" w:rsidR="00115D22" w:rsidRPr="00115D22" w:rsidRDefault="00115D22" w:rsidP="00115D22">
      <w:pPr>
        <w:pStyle w:val="a6"/>
        <w:rPr>
          <w:color w:val="080808"/>
        </w:rPr>
      </w:pPr>
      <w:r w:rsidRPr="00115D22">
        <w:rPr>
          <w:color w:val="080808"/>
        </w:rPr>
        <w:t xml:space="preserve">            matcher =odsPattern.matcher(tableName) ;</w:t>
      </w:r>
    </w:p>
    <w:p w14:paraId="54758E17" w14:textId="77777777" w:rsidR="00115D22" w:rsidRPr="00115D22" w:rsidRDefault="00115D22" w:rsidP="00115D22">
      <w:pPr>
        <w:pStyle w:val="a6"/>
        <w:rPr>
          <w:color w:val="080808"/>
        </w:rPr>
      </w:pPr>
      <w:r w:rsidRPr="00115D22">
        <w:rPr>
          <w:color w:val="080808"/>
        </w:rPr>
        <w:t xml:space="preserve">        }else if(dwLevel.equals("DWD")){</w:t>
      </w:r>
    </w:p>
    <w:p w14:paraId="3CD8E677" w14:textId="77777777" w:rsidR="00115D22" w:rsidRPr="00115D22" w:rsidRDefault="00115D22" w:rsidP="00115D22">
      <w:pPr>
        <w:pStyle w:val="a6"/>
        <w:rPr>
          <w:color w:val="080808"/>
        </w:rPr>
      </w:pPr>
      <w:r w:rsidRPr="00115D22">
        <w:rPr>
          <w:color w:val="080808"/>
        </w:rPr>
        <w:t xml:space="preserve">            matcher =dwdPattern.matcher(tableName);</w:t>
      </w:r>
    </w:p>
    <w:p w14:paraId="680E4276" w14:textId="77777777" w:rsidR="00115D22" w:rsidRPr="00115D22" w:rsidRDefault="00115D22" w:rsidP="00115D22">
      <w:pPr>
        <w:pStyle w:val="a6"/>
        <w:rPr>
          <w:color w:val="080808"/>
        </w:rPr>
      </w:pPr>
      <w:r w:rsidRPr="00115D22">
        <w:rPr>
          <w:color w:val="080808"/>
        </w:rPr>
        <w:t xml:space="preserve">        }else if(dwLevel.equals("DIM")){</w:t>
      </w:r>
    </w:p>
    <w:p w14:paraId="0618A3E7" w14:textId="77777777" w:rsidR="00115D22" w:rsidRPr="00115D22" w:rsidRDefault="00115D22" w:rsidP="00115D22">
      <w:pPr>
        <w:pStyle w:val="a6"/>
        <w:rPr>
          <w:color w:val="080808"/>
        </w:rPr>
      </w:pPr>
      <w:r w:rsidRPr="00115D22">
        <w:rPr>
          <w:color w:val="080808"/>
        </w:rPr>
        <w:t xml:space="preserve">            matcher =dimPattern.matcher(tableName);</w:t>
      </w:r>
    </w:p>
    <w:p w14:paraId="7A549222" w14:textId="77777777" w:rsidR="00115D22" w:rsidRPr="00115D22" w:rsidRDefault="00115D22" w:rsidP="00115D22">
      <w:pPr>
        <w:pStyle w:val="a6"/>
        <w:rPr>
          <w:color w:val="080808"/>
        </w:rPr>
      </w:pPr>
      <w:r w:rsidRPr="00115D22">
        <w:rPr>
          <w:color w:val="080808"/>
        </w:rPr>
        <w:t xml:space="preserve">        }else if(dwLevel.equals("DWS")){</w:t>
      </w:r>
    </w:p>
    <w:p w14:paraId="19770B8E" w14:textId="77777777" w:rsidR="00115D22" w:rsidRPr="00115D22" w:rsidRDefault="00115D22" w:rsidP="00115D22">
      <w:pPr>
        <w:pStyle w:val="a6"/>
        <w:rPr>
          <w:color w:val="080808"/>
        </w:rPr>
      </w:pPr>
      <w:r w:rsidRPr="00115D22">
        <w:rPr>
          <w:color w:val="080808"/>
        </w:rPr>
        <w:t xml:space="preserve">            matcher =dwsPattern.matcher(tableName);</w:t>
      </w:r>
    </w:p>
    <w:p w14:paraId="0702FAF7" w14:textId="77777777" w:rsidR="00115D22" w:rsidRPr="00115D22" w:rsidRDefault="00115D22" w:rsidP="00115D22">
      <w:pPr>
        <w:pStyle w:val="a6"/>
        <w:rPr>
          <w:color w:val="080808"/>
        </w:rPr>
      </w:pPr>
      <w:r w:rsidRPr="00115D22">
        <w:rPr>
          <w:color w:val="080808"/>
        </w:rPr>
        <w:t xml:space="preserve">        }else if(dwLevel.equals("ADS")){</w:t>
      </w:r>
    </w:p>
    <w:p w14:paraId="186287EF" w14:textId="77777777" w:rsidR="00115D22" w:rsidRPr="00115D22" w:rsidRDefault="00115D22" w:rsidP="00115D22">
      <w:pPr>
        <w:pStyle w:val="a6"/>
        <w:rPr>
          <w:color w:val="080808"/>
        </w:rPr>
      </w:pPr>
      <w:r w:rsidRPr="00115D22">
        <w:rPr>
          <w:color w:val="080808"/>
        </w:rPr>
        <w:t xml:space="preserve">            matcher =adsPattern.matcher(tableName);</w:t>
      </w:r>
    </w:p>
    <w:p w14:paraId="1705AA21" w14:textId="77777777" w:rsidR="00115D22" w:rsidRPr="00115D22" w:rsidRDefault="00115D22" w:rsidP="00115D22">
      <w:pPr>
        <w:pStyle w:val="a6"/>
        <w:rPr>
          <w:color w:val="080808"/>
        </w:rPr>
      </w:pPr>
      <w:r w:rsidRPr="00115D22">
        <w:rPr>
          <w:color w:val="080808"/>
        </w:rPr>
        <w:t xml:space="preserve">        }else if(dwLevel.equals("DM")){</w:t>
      </w:r>
    </w:p>
    <w:p w14:paraId="4F5C6058" w14:textId="77777777" w:rsidR="00115D22" w:rsidRPr="00115D22" w:rsidRDefault="00115D22" w:rsidP="00115D22">
      <w:pPr>
        <w:pStyle w:val="a6"/>
        <w:rPr>
          <w:color w:val="080808"/>
        </w:rPr>
      </w:pPr>
      <w:r w:rsidRPr="00115D22">
        <w:rPr>
          <w:color w:val="080808"/>
        </w:rPr>
        <w:t xml:space="preserve">            matcher =dmPattern.matcher(tableName);</w:t>
      </w:r>
    </w:p>
    <w:p w14:paraId="25E8FE31" w14:textId="77777777" w:rsidR="00115D22" w:rsidRPr="00115D22" w:rsidRDefault="00115D22" w:rsidP="00115D22">
      <w:pPr>
        <w:pStyle w:val="a6"/>
        <w:rPr>
          <w:color w:val="080808"/>
        </w:rPr>
      </w:pPr>
      <w:r w:rsidRPr="00115D22">
        <w:rPr>
          <w:color w:val="080808"/>
        </w:rPr>
        <w:t xml:space="preserve">        }else{</w:t>
      </w:r>
    </w:p>
    <w:p w14:paraId="766C58B1" w14:textId="77777777" w:rsidR="00115D22" w:rsidRPr="00115D22" w:rsidRDefault="00115D22" w:rsidP="00115D22">
      <w:pPr>
        <w:pStyle w:val="a6"/>
        <w:rPr>
          <w:color w:val="080808"/>
        </w:rPr>
      </w:pPr>
      <w:r w:rsidRPr="00115D22">
        <w:rPr>
          <w:color w:val="080808"/>
        </w:rPr>
        <w:t xml:space="preserve">            governanceAssessDetail.setAssessScore(BigDecimal.valueOf(5));</w:t>
      </w:r>
    </w:p>
    <w:p w14:paraId="359375AA" w14:textId="77777777" w:rsidR="00115D22" w:rsidRPr="00115D22" w:rsidRDefault="00115D22" w:rsidP="00115D22">
      <w:pPr>
        <w:pStyle w:val="a6"/>
        <w:rPr>
          <w:color w:val="080808"/>
        </w:rPr>
      </w:pPr>
      <w:r w:rsidRPr="00115D22">
        <w:rPr>
          <w:rFonts w:hint="eastAsia"/>
          <w:color w:val="080808"/>
        </w:rPr>
        <w:t xml:space="preserve">            governanceAssessDetail.setAssessProblem("</w:t>
      </w:r>
      <w:r w:rsidRPr="00115D22">
        <w:rPr>
          <w:rFonts w:hint="eastAsia"/>
          <w:color w:val="080808"/>
        </w:rPr>
        <w:t>未纳入分层</w:t>
      </w:r>
      <w:r w:rsidRPr="00115D22">
        <w:rPr>
          <w:rFonts w:hint="eastAsia"/>
          <w:color w:val="080808"/>
        </w:rPr>
        <w:t>");</w:t>
      </w:r>
    </w:p>
    <w:p w14:paraId="7515BBDE" w14:textId="77777777" w:rsidR="00115D22" w:rsidRPr="00115D22" w:rsidRDefault="00115D22" w:rsidP="00115D22">
      <w:pPr>
        <w:pStyle w:val="a6"/>
        <w:rPr>
          <w:color w:val="080808"/>
        </w:rPr>
      </w:pPr>
      <w:r w:rsidRPr="00115D22">
        <w:rPr>
          <w:color w:val="080808"/>
        </w:rPr>
        <w:t xml:space="preserve">            return ;</w:t>
      </w:r>
    </w:p>
    <w:p w14:paraId="5DD52DEE" w14:textId="77777777" w:rsidR="00115D22" w:rsidRPr="00115D22" w:rsidRDefault="00115D22" w:rsidP="00115D22">
      <w:pPr>
        <w:pStyle w:val="a6"/>
        <w:rPr>
          <w:color w:val="080808"/>
        </w:rPr>
      </w:pPr>
      <w:r w:rsidRPr="00115D22">
        <w:rPr>
          <w:color w:val="080808"/>
        </w:rPr>
        <w:t xml:space="preserve">        }</w:t>
      </w:r>
    </w:p>
    <w:p w14:paraId="564FEE15" w14:textId="77777777" w:rsidR="00115D22" w:rsidRPr="00115D22" w:rsidRDefault="00115D22" w:rsidP="00115D22">
      <w:pPr>
        <w:pStyle w:val="a6"/>
        <w:rPr>
          <w:color w:val="080808"/>
        </w:rPr>
      </w:pPr>
    </w:p>
    <w:p w14:paraId="536D87AD" w14:textId="77777777" w:rsidR="00115D22" w:rsidRPr="00115D22" w:rsidRDefault="00115D22" w:rsidP="00115D22">
      <w:pPr>
        <w:pStyle w:val="a6"/>
        <w:rPr>
          <w:color w:val="080808"/>
        </w:rPr>
      </w:pPr>
      <w:r w:rsidRPr="00115D22">
        <w:rPr>
          <w:color w:val="080808"/>
        </w:rPr>
        <w:t xml:space="preserve">        if(!matcher.matches()){</w:t>
      </w:r>
    </w:p>
    <w:p w14:paraId="2BFACED7" w14:textId="77777777" w:rsidR="00115D22" w:rsidRPr="00115D22" w:rsidRDefault="00115D22" w:rsidP="00115D22">
      <w:pPr>
        <w:pStyle w:val="a6"/>
        <w:rPr>
          <w:color w:val="080808"/>
        </w:rPr>
      </w:pPr>
      <w:r w:rsidRPr="00115D22">
        <w:rPr>
          <w:color w:val="080808"/>
        </w:rPr>
        <w:t xml:space="preserve">            governanceAssessDetail.setAssessScore(BigDecimal.ZERO);</w:t>
      </w:r>
    </w:p>
    <w:p w14:paraId="4FDDE386" w14:textId="77777777" w:rsidR="00115D22" w:rsidRPr="00115D22" w:rsidRDefault="00115D22" w:rsidP="00115D22">
      <w:pPr>
        <w:pStyle w:val="a6"/>
        <w:rPr>
          <w:color w:val="080808"/>
        </w:rPr>
      </w:pPr>
      <w:r w:rsidRPr="00115D22">
        <w:rPr>
          <w:rFonts w:hint="eastAsia"/>
          <w:color w:val="080808"/>
        </w:rPr>
        <w:t xml:space="preserve">            governanceAssessDetail.setAssessProblem("</w:t>
      </w:r>
      <w:r w:rsidRPr="00115D22">
        <w:rPr>
          <w:rFonts w:hint="eastAsia"/>
          <w:color w:val="080808"/>
        </w:rPr>
        <w:t>表名不符合规范</w:t>
      </w:r>
      <w:r w:rsidRPr="00115D22">
        <w:rPr>
          <w:rFonts w:hint="eastAsia"/>
          <w:color w:val="080808"/>
        </w:rPr>
        <w:t>");</w:t>
      </w:r>
    </w:p>
    <w:p w14:paraId="0E6E6838" w14:textId="77777777" w:rsidR="00115D22" w:rsidRPr="00115D22" w:rsidRDefault="00115D22" w:rsidP="00115D22">
      <w:pPr>
        <w:pStyle w:val="a6"/>
        <w:rPr>
          <w:color w:val="080808"/>
        </w:rPr>
      </w:pPr>
      <w:r w:rsidRPr="00115D22">
        <w:rPr>
          <w:color w:val="080808"/>
        </w:rPr>
        <w:t xml:space="preserve">        }</w:t>
      </w:r>
    </w:p>
    <w:p w14:paraId="3CA0EC55" w14:textId="77777777" w:rsidR="00115D22" w:rsidRPr="00115D22" w:rsidRDefault="00115D22" w:rsidP="00115D22">
      <w:pPr>
        <w:pStyle w:val="a6"/>
        <w:rPr>
          <w:color w:val="080808"/>
        </w:rPr>
      </w:pPr>
      <w:r w:rsidRPr="00115D22">
        <w:rPr>
          <w:color w:val="080808"/>
        </w:rPr>
        <w:t xml:space="preserve">    }</w:t>
      </w:r>
    </w:p>
    <w:p w14:paraId="01101000" w14:textId="0497575E" w:rsidR="006B5988" w:rsidRPr="006B5988" w:rsidRDefault="00115D22" w:rsidP="00115D22">
      <w:pPr>
        <w:pStyle w:val="a6"/>
        <w:rPr>
          <w:color w:val="080808"/>
        </w:rPr>
      </w:pPr>
      <w:r w:rsidRPr="00115D22">
        <w:rPr>
          <w:color w:val="080808"/>
        </w:rPr>
        <w:t>}</w:t>
      </w:r>
    </w:p>
    <w:p w14:paraId="0478112E" w14:textId="39248F79" w:rsidR="00F41B91" w:rsidRDefault="00F41B91" w:rsidP="00F41B91">
      <w:pPr>
        <w:pStyle w:val="2"/>
      </w:pPr>
      <w:r>
        <w:rPr>
          <w:rFonts w:hint="eastAsia"/>
        </w:rPr>
        <w:t>生命周期是否合理</w:t>
      </w:r>
    </w:p>
    <w:tbl>
      <w:tblPr>
        <w:tblStyle w:val="4-30"/>
        <w:tblW w:w="8296" w:type="dxa"/>
        <w:tblLook w:val="04A0" w:firstRow="1" w:lastRow="0" w:firstColumn="1" w:lastColumn="0" w:noHBand="0" w:noVBand="1"/>
      </w:tblPr>
      <w:tblGrid>
        <w:gridCol w:w="1129"/>
        <w:gridCol w:w="1956"/>
        <w:gridCol w:w="3289"/>
        <w:gridCol w:w="1922"/>
      </w:tblGrid>
      <w:tr w:rsidR="00F41B91" w14:paraId="25045211" w14:textId="77777777" w:rsidTr="002D3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CAA5AD6" w14:textId="77777777" w:rsidR="00F41B91" w:rsidRDefault="00F41B91" w:rsidP="00DA11D9">
            <w:pPr>
              <w:ind w:firstLineChars="0" w:firstLine="0"/>
            </w:pPr>
            <w:r>
              <w:rPr>
                <w:rFonts w:hint="eastAsia"/>
              </w:rPr>
              <w:lastRenderedPageBreak/>
              <w:t>考评板块</w:t>
            </w:r>
          </w:p>
        </w:tc>
        <w:tc>
          <w:tcPr>
            <w:tcW w:w="1956" w:type="dxa"/>
          </w:tcPr>
          <w:p w14:paraId="5E6BAF90" w14:textId="77777777" w:rsidR="00F41B91" w:rsidRDefault="00F41B91"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289" w:type="dxa"/>
          </w:tcPr>
          <w:p w14:paraId="643B0FD6" w14:textId="77777777" w:rsidR="00F41B91" w:rsidRDefault="00F41B91"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48DB6D7E" w14:textId="77777777" w:rsidR="00F41B91" w:rsidRDefault="00F41B91"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A751BA" w14:paraId="758338AB" w14:textId="77777777" w:rsidTr="002D3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1CD211B" w14:textId="1E3D03CD" w:rsidR="00A751BA" w:rsidRDefault="00A751BA" w:rsidP="00A751BA">
            <w:pPr>
              <w:ind w:firstLineChars="0" w:firstLine="0"/>
            </w:pPr>
            <w:r>
              <w:rPr>
                <w:rFonts w:hint="eastAsia"/>
              </w:rPr>
              <w:t>存储</w:t>
            </w:r>
          </w:p>
        </w:tc>
        <w:tc>
          <w:tcPr>
            <w:tcW w:w="1956" w:type="dxa"/>
          </w:tcPr>
          <w:p w14:paraId="257BD4DD" w14:textId="729225C7" w:rsidR="00A751BA" w:rsidRDefault="00A751BA" w:rsidP="00A751B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生命周期</w:t>
            </w:r>
            <w:r w:rsidR="000636F1">
              <w:rPr>
                <w:rFonts w:hint="eastAsia"/>
              </w:rPr>
              <w:t>是否</w:t>
            </w:r>
            <w:r>
              <w:rPr>
                <w:rFonts w:hint="eastAsia"/>
              </w:rPr>
              <w:t>合理</w:t>
            </w:r>
          </w:p>
        </w:tc>
        <w:tc>
          <w:tcPr>
            <w:tcW w:w="3289" w:type="dxa"/>
          </w:tcPr>
          <w:p w14:paraId="5F010CD2" w14:textId="77777777" w:rsidR="00A751BA" w:rsidRDefault="00A751BA" w:rsidP="00A751B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未设定周期类型的</w:t>
            </w:r>
            <w:r>
              <w:rPr>
                <w:rFonts w:hint="eastAsia"/>
              </w:rPr>
              <w:t xml:space="preserve"> </w:t>
            </w:r>
            <w:r>
              <w:rPr>
                <w:rFonts w:hint="eastAsia"/>
              </w:rPr>
              <w:t>给</w:t>
            </w:r>
            <w:r>
              <w:rPr>
                <w:rFonts w:hint="eastAsia"/>
              </w:rPr>
              <w:t xml:space="preserve"> </w:t>
            </w:r>
            <w:r>
              <w:t>0</w:t>
            </w:r>
            <w:r>
              <w:rPr>
                <w:rFonts w:hint="eastAsia"/>
              </w:rPr>
              <w:t>分</w:t>
            </w:r>
          </w:p>
          <w:p w14:paraId="4655BAB7" w14:textId="5090E0CC" w:rsidR="00A751BA" w:rsidRDefault="00A751BA" w:rsidP="00A751B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周期类型为永久</w:t>
            </w:r>
            <w:r w:rsidR="00E20ACA">
              <w:rPr>
                <w:rFonts w:hint="eastAsia"/>
              </w:rPr>
              <w:t>、拉链表</w:t>
            </w:r>
            <w:r>
              <w:rPr>
                <w:rFonts w:hint="eastAsia"/>
              </w:rPr>
              <w:t xml:space="preserve"> </w:t>
            </w:r>
            <w:r>
              <w:rPr>
                <w:rFonts w:hint="eastAsia"/>
              </w:rPr>
              <w:t>则给</w:t>
            </w:r>
            <w:r>
              <w:rPr>
                <w:rFonts w:hint="eastAsia"/>
              </w:rPr>
              <w:t>1</w:t>
            </w:r>
            <w:r>
              <w:t>0</w:t>
            </w:r>
            <w:r>
              <w:rPr>
                <w:rFonts w:hint="eastAsia"/>
              </w:rPr>
              <w:t>分</w:t>
            </w:r>
          </w:p>
          <w:p w14:paraId="61E8E3EE" w14:textId="4B729E02" w:rsidR="00A751BA" w:rsidRDefault="00A751BA" w:rsidP="00A751B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周期类型为</w:t>
            </w:r>
            <w:r w:rsidR="00E20ACA">
              <w:rPr>
                <w:rFonts w:hint="eastAsia"/>
              </w:rPr>
              <w:t>日分区</w:t>
            </w:r>
            <w:r>
              <w:rPr>
                <w:rFonts w:hint="eastAsia"/>
              </w:rPr>
              <w:t xml:space="preserve"> </w:t>
            </w:r>
            <w:r>
              <w:t>:</w:t>
            </w:r>
          </w:p>
          <w:p w14:paraId="3E7D1F6A" w14:textId="77777777" w:rsidR="00A751BA" w:rsidRDefault="00A751BA" w:rsidP="00A751BA">
            <w:pPr>
              <w:ind w:firstLineChars="300" w:firstLine="630"/>
              <w:cnfStyle w:val="000000100000" w:firstRow="0" w:lastRow="0" w:firstColumn="0" w:lastColumn="0" w:oddVBand="0" w:evenVBand="0" w:oddHBand="1" w:evenHBand="0" w:firstRowFirstColumn="0" w:firstRowLastColumn="0" w:lastRowFirstColumn="0" w:lastRowLastColumn="0"/>
            </w:pPr>
            <w:r>
              <w:rPr>
                <w:rFonts w:hint="eastAsia"/>
              </w:rPr>
              <w:t>无分区信息的给</w:t>
            </w:r>
            <w:r>
              <w:rPr>
                <w:rFonts w:hint="eastAsia"/>
              </w:rPr>
              <w:t>0</w:t>
            </w:r>
            <w:r>
              <w:rPr>
                <w:rFonts w:hint="eastAsia"/>
              </w:rPr>
              <w:t>分</w:t>
            </w:r>
          </w:p>
          <w:p w14:paraId="612B0C4F" w14:textId="77777777" w:rsidR="00A751BA" w:rsidRDefault="00A751BA" w:rsidP="00A751B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 xml:space="preserve">  </w:t>
            </w:r>
            <w:r>
              <w:t xml:space="preserve">     </w:t>
            </w:r>
            <w:r>
              <w:rPr>
                <w:rFonts w:hint="eastAsia"/>
              </w:rPr>
              <w:t xml:space="preserve"> </w:t>
            </w:r>
            <w:r>
              <w:t xml:space="preserve">    </w:t>
            </w:r>
            <w:r>
              <w:rPr>
                <w:rFonts w:hint="eastAsia"/>
              </w:rPr>
              <w:t>没设生命周期给</w:t>
            </w:r>
            <w:r>
              <w:rPr>
                <w:rFonts w:hint="eastAsia"/>
              </w:rPr>
              <w:t>0</w:t>
            </w:r>
            <w:r>
              <w:rPr>
                <w:rFonts w:hint="eastAsia"/>
              </w:rPr>
              <w:t>分</w:t>
            </w:r>
          </w:p>
          <w:p w14:paraId="4AC34F4F" w14:textId="074DF4E8" w:rsidR="00A751BA" w:rsidRDefault="00A751BA" w:rsidP="00A751B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周期长度超过建议周期天数</w:t>
            </w:r>
            <w:r>
              <w:rPr>
                <w:rFonts w:hint="eastAsia"/>
              </w:rPr>
              <w:t>{</w:t>
            </w:r>
            <w:r>
              <w:t>days}</w:t>
            </w:r>
            <w:r>
              <w:rPr>
                <w:rFonts w:hint="eastAsia"/>
              </w:rPr>
              <w:t>，则给</w:t>
            </w:r>
            <w:r>
              <w:rPr>
                <w:rFonts w:hint="eastAsia"/>
              </w:rPr>
              <w:t xml:space="preserve"> </w:t>
            </w:r>
            <w:r w:rsidR="00C9781D">
              <w:rPr>
                <w:rFonts w:hint="eastAsia"/>
              </w:rPr>
              <w:t>（</w:t>
            </w:r>
            <w:r>
              <w:rPr>
                <w:rFonts w:hint="eastAsia"/>
              </w:rPr>
              <w:t>建议周期天数</w:t>
            </w:r>
            <w:r w:rsidR="00EE546A">
              <w:rPr>
                <w:rFonts w:hint="eastAsia"/>
              </w:rPr>
              <w:t xml:space="preserve"> </w:t>
            </w:r>
            <w:r w:rsidR="00EE546A">
              <w:t xml:space="preserve"> </w:t>
            </w:r>
            <w:r>
              <w:rPr>
                <w:rFonts w:hint="eastAsia"/>
              </w:rPr>
              <w:t>/</w:t>
            </w:r>
            <w:r>
              <w:t xml:space="preserve"> </w:t>
            </w:r>
            <w:r>
              <w:rPr>
                <w:rFonts w:hint="eastAsia"/>
              </w:rPr>
              <w:t>设置周期天数</w:t>
            </w:r>
            <w:r>
              <w:rPr>
                <w:rFonts w:hint="eastAsia"/>
              </w:rPr>
              <w:t xml:space="preserve"> </w:t>
            </w:r>
            <w:r w:rsidR="00C9781D">
              <w:rPr>
                <w:rFonts w:hint="eastAsia"/>
              </w:rPr>
              <w:t>）</w:t>
            </w:r>
            <w:r w:rsidR="00C9781D">
              <w:rPr>
                <w:rFonts w:hint="eastAsia"/>
              </w:rPr>
              <w:t>*</w:t>
            </w:r>
            <w:r w:rsidR="00C9781D">
              <w:t>10</w:t>
            </w:r>
          </w:p>
        </w:tc>
        <w:tc>
          <w:tcPr>
            <w:tcW w:w="1922" w:type="dxa"/>
          </w:tcPr>
          <w:p w14:paraId="41C674FF" w14:textId="306EF36B" w:rsidR="00A751BA" w:rsidRDefault="00A751BA" w:rsidP="00A751BA">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元数据</w:t>
            </w:r>
          </w:p>
        </w:tc>
      </w:tr>
    </w:tbl>
    <w:p w14:paraId="08B3F688" w14:textId="77777777" w:rsidR="00A751BA" w:rsidRDefault="00A751BA" w:rsidP="00F41B91"/>
    <w:p w14:paraId="7A4BE2FB" w14:textId="31D1EC43" w:rsidR="00073A20" w:rsidRPr="00073A20" w:rsidRDefault="00073A20" w:rsidP="00073A20">
      <w:pPr>
        <w:pStyle w:val="a6"/>
      </w:pPr>
      <w:r w:rsidRPr="00551681">
        <w:rPr>
          <w:color w:val="080808"/>
        </w:rPr>
        <w:t>@Component("LIFECYCLE")</w:t>
      </w:r>
      <w:r w:rsidRPr="00551681">
        <w:rPr>
          <w:color w:val="080808"/>
        </w:rPr>
        <w:br/>
        <w:t>public class LifecycleAssessor extends Assessor {</w:t>
      </w:r>
      <w:r w:rsidRPr="00551681">
        <w:rPr>
          <w:color w:val="080808"/>
        </w:rPr>
        <w:br/>
        <w:t xml:space="preserve">    @Override</w:t>
      </w:r>
      <w:r w:rsidRPr="00551681">
        <w:rPr>
          <w:color w:val="080808"/>
        </w:rPr>
        <w:br/>
        <w:t xml:space="preserve">    public  </w:t>
      </w:r>
      <w:r w:rsidR="00FD6899" w:rsidRPr="00551681">
        <w:rPr>
          <w:color w:val="080808"/>
        </w:rPr>
        <w:t>void checkProblem(</w:t>
      </w:r>
      <w:r w:rsidRPr="00551681">
        <w:rPr>
          <w:color w:val="080808"/>
        </w:rPr>
        <w:t>GovernanceAssessDetail governanceAssessDetail, AssessParam assessParam ) {</w:t>
      </w:r>
      <w:r w:rsidRPr="00551681">
        <w:rPr>
          <w:color w:val="080808"/>
        </w:rPr>
        <w:br/>
        <w:t xml:space="preserve">        TableMetaInfo tableMetaInfo = assessParam.getTableMetaInfo();</w:t>
      </w:r>
      <w:r w:rsidRPr="00551681">
        <w:rPr>
          <w:color w:val="080808"/>
        </w:rPr>
        <w:br/>
        <w:t xml:space="preserve">        GovernanceMetric governanceMetric = assessParam.getGovernanceMetric();</w:t>
      </w:r>
      <w:r w:rsidRPr="00551681">
        <w:rPr>
          <w:color w:val="080808"/>
        </w:rPr>
        <w:br/>
        <w:t xml:space="preserve">        JSONObject paramJson = JSON.parseObject(governanceMetric.getMetricParamsJson());</w:t>
      </w:r>
      <w:r w:rsidRPr="00551681">
        <w:rPr>
          <w:color w:val="080808"/>
        </w:rPr>
        <w:br/>
        <w:t xml:space="preserve">        Integer lifecycleSuggestDays = paramJson.getInteger("days");</w:t>
      </w:r>
      <w:r w:rsidRPr="00551681">
        <w:rPr>
          <w:color w:val="080808"/>
        </w:rPr>
        <w:br/>
      </w:r>
      <w:r w:rsidRPr="00551681">
        <w:rPr>
          <w:color w:val="080808"/>
        </w:rPr>
        <w:br/>
        <w:t xml:space="preserve">        if(tableMetaInfo.getTableMetaInfoExtra().getLifecycleType()==null||tableMetaInfo.getTableMetaInfoExtra().getLifecycleType().equals("UNSET")){</w:t>
      </w:r>
      <w:r w:rsidRPr="00551681">
        <w:rPr>
          <w:color w:val="080808"/>
        </w:rPr>
        <w:br/>
        <w:t xml:space="preserve">            governanceAssessDetail.setAssessScore(BigDecimal.valueOf(0));</w:t>
      </w:r>
      <w:r w:rsidRPr="00551681">
        <w:rPr>
          <w:color w:val="080808"/>
        </w:rPr>
        <w:br/>
        <w:t xml:space="preserve">            governanceAssessDetail.setAssessProblem("</w:t>
      </w:r>
      <w:r w:rsidRPr="00551681">
        <w:rPr>
          <w:rFonts w:hint="eastAsia"/>
          <w:color w:val="080808"/>
        </w:rPr>
        <w:t>未设置生命周期类型</w:t>
      </w:r>
      <w:r w:rsidRPr="00551681">
        <w:rPr>
          <w:color w:val="080808"/>
        </w:rPr>
        <w:t>");</w:t>
      </w:r>
      <w:r w:rsidRPr="00551681">
        <w:rPr>
          <w:color w:val="080808"/>
        </w:rPr>
        <w:br/>
        <w:t xml:space="preserve">            governanceAssessDetail.setGovernanceUrl(governanceMetric.getGovernanceUrl()+"/"+tableMetaInfo.getId());</w:t>
      </w:r>
      <w:r w:rsidRPr="00551681">
        <w:rPr>
          <w:color w:val="080808"/>
        </w:rPr>
        <w:br/>
      </w:r>
      <w:r w:rsidRPr="00551681">
        <w:rPr>
          <w:color w:val="080808"/>
        </w:rPr>
        <w:br/>
        <w:t xml:space="preserve">        }else  if(tableMetaInfo.getTableMetaInfoExtra().getLifecycleType().equals(</w:t>
      </w:r>
      <w:r w:rsidR="00CD4155" w:rsidRPr="00CD4155">
        <w:rPr>
          <w:color w:val="080808"/>
        </w:rPr>
        <w:t>MetaConst</w:t>
      </w:r>
      <w:r w:rsidR="00CD4155">
        <w:rPr>
          <w:rFonts w:hint="eastAsia"/>
          <w:color w:val="080808"/>
        </w:rPr>
        <w:t>.</w:t>
      </w:r>
      <w:r w:rsidR="00CD4155" w:rsidRPr="00CD4155">
        <w:t xml:space="preserve"> </w:t>
      </w:r>
      <w:r w:rsidR="00CD4155" w:rsidRPr="00CD4155">
        <w:rPr>
          <w:color w:val="080808"/>
        </w:rPr>
        <w:t>LIFECYCLE_TYPE_DAY</w:t>
      </w:r>
      <w:r w:rsidRPr="00551681">
        <w:rPr>
          <w:color w:val="080808"/>
        </w:rPr>
        <w:t>)){</w:t>
      </w:r>
      <w:r w:rsidRPr="00551681">
        <w:rPr>
          <w:color w:val="080808"/>
        </w:rPr>
        <w:br/>
        <w:t xml:space="preserve">                if(tableMetaInfo.getPartitionColNameJson()!=null){</w:t>
      </w:r>
      <w:r w:rsidRPr="00551681">
        <w:rPr>
          <w:color w:val="080808"/>
        </w:rPr>
        <w:br/>
        <w:t xml:space="preserve">                    List&lt;JSONObject&gt; partitionColList = JSON.parseArray(tableMetaInfo.getPartitionColNameJson(), JSONObject.class);</w:t>
      </w:r>
      <w:r w:rsidRPr="00551681">
        <w:rPr>
          <w:color w:val="080808"/>
        </w:rPr>
        <w:br/>
        <w:t xml:space="preserve">                    if(partitionColList==null||partitionColList.size()==0){</w:t>
      </w:r>
      <w:r w:rsidRPr="00551681">
        <w:rPr>
          <w:color w:val="080808"/>
        </w:rPr>
        <w:br/>
        <w:t xml:space="preserve">                        governanceAssessDetail.setAssessScore(BigDecimal.valueOf(0));</w:t>
      </w:r>
      <w:r w:rsidRPr="00551681">
        <w:rPr>
          <w:color w:val="080808"/>
        </w:rPr>
        <w:br/>
        <w:t xml:space="preserve">                        governanceAssessDetail.setAssessProblem("</w:t>
      </w:r>
      <w:r w:rsidRPr="00551681">
        <w:rPr>
          <w:rFonts w:hint="eastAsia"/>
          <w:color w:val="080808"/>
        </w:rPr>
        <w:t>缺少分区信息</w:t>
      </w:r>
      <w:r w:rsidRPr="00551681">
        <w:rPr>
          <w:color w:val="080808"/>
        </w:rPr>
        <w:t>");</w:t>
      </w:r>
      <w:r w:rsidRPr="00551681">
        <w:rPr>
          <w:color w:val="080808"/>
        </w:rPr>
        <w:br/>
        <w:t xml:space="preserve">                    }else if(tableMetaInfo.getTableMetaInfoExtra()==null||tableMetaInfo.getTableMetaInfoExtra().getLifecycleDays()==0L){</w:t>
      </w:r>
      <w:r w:rsidRPr="00551681">
        <w:rPr>
          <w:color w:val="080808"/>
        </w:rPr>
        <w:br/>
        <w:t xml:space="preserve">                        governanceAssessDetail.setAssessScore(BigDecimal.valueOf(0));</w:t>
      </w:r>
      <w:r w:rsidRPr="00551681">
        <w:rPr>
          <w:color w:val="080808"/>
        </w:rPr>
        <w:br/>
        <w:t xml:space="preserve">                        governanceAssessDetail.setGovernanceUrl(governanceMetric.getGovernanceUrl()  +tableMetaInfo.getId());</w:t>
      </w:r>
      <w:r w:rsidRPr="00551681">
        <w:rPr>
          <w:color w:val="080808"/>
        </w:rPr>
        <w:br/>
        <w:t xml:space="preserve">                        governanceAssessDetail.setAssessProblem("</w:t>
      </w:r>
      <w:r w:rsidRPr="00551681">
        <w:rPr>
          <w:rFonts w:hint="eastAsia"/>
          <w:color w:val="080808"/>
        </w:rPr>
        <w:t>缺少生命周期</w:t>
      </w:r>
      <w:r w:rsidRPr="00551681">
        <w:rPr>
          <w:color w:val="080808"/>
        </w:rPr>
        <w:t>");</w:t>
      </w:r>
      <w:r w:rsidRPr="00551681">
        <w:rPr>
          <w:color w:val="080808"/>
        </w:rPr>
        <w:br/>
        <w:t xml:space="preserve">                    } else if(tableMetaInfo.getTableMetaInfoExtra().getLifecycleDays()&gt;lifecycleSuggestDays){</w:t>
      </w:r>
      <w:r w:rsidRPr="00551681">
        <w:rPr>
          <w:color w:val="080808"/>
        </w:rPr>
        <w:br/>
      </w:r>
      <w:r w:rsidRPr="00551681">
        <w:rPr>
          <w:color w:val="080808"/>
        </w:rPr>
        <w:br/>
        <w:t xml:space="preserve">                        long score = lifecycleSuggestDays * 10 / tableMetaInfo.getTableMetaInfoExtra().getLifecycleDays();</w:t>
      </w:r>
      <w:r w:rsidRPr="00551681">
        <w:rPr>
          <w:color w:val="080808"/>
        </w:rPr>
        <w:br/>
        <w:t xml:space="preserve">                        governanceAssessDetail.setAssessScore(BigDecimal.valueOf(score));</w:t>
      </w:r>
      <w:r w:rsidRPr="00551681">
        <w:rPr>
          <w:color w:val="080808"/>
        </w:rPr>
        <w:br/>
        <w:t xml:space="preserve">                        governanceAssessDetail.setAssessProblem("</w:t>
      </w:r>
      <w:r w:rsidRPr="00551681">
        <w:rPr>
          <w:rFonts w:hint="eastAsia"/>
          <w:color w:val="080808"/>
        </w:rPr>
        <w:t>生命周期超过建议值</w:t>
      </w:r>
      <w:r w:rsidRPr="00551681">
        <w:rPr>
          <w:color w:val="080808"/>
        </w:rPr>
        <w:t>");</w:t>
      </w:r>
      <w:r w:rsidRPr="00551681">
        <w:rPr>
          <w:color w:val="080808"/>
        </w:rPr>
        <w:br/>
      </w:r>
      <w:r w:rsidRPr="00551681">
        <w:rPr>
          <w:color w:val="080808"/>
        </w:rPr>
        <w:lastRenderedPageBreak/>
        <w:t xml:space="preserve">                        governanceAssessDetail.setGovernanceUrl(governanceMetric.getGovernanceUrl() +tableMetaInfo.getId());</w:t>
      </w:r>
      <w:r w:rsidRPr="00551681">
        <w:rPr>
          <w:color w:val="080808"/>
        </w:rPr>
        <w:br/>
        <w:t xml:space="preserve">                    }</w:t>
      </w:r>
      <w:r w:rsidRPr="00551681">
        <w:rPr>
          <w:color w:val="080808"/>
        </w:rPr>
        <w:br/>
      </w:r>
      <w:r w:rsidRPr="00551681">
        <w:rPr>
          <w:color w:val="080808"/>
        </w:rPr>
        <w:br/>
        <w:t xml:space="preserve">                }</w:t>
      </w:r>
      <w:r w:rsidRPr="00551681">
        <w:rPr>
          <w:color w:val="080808"/>
        </w:rPr>
        <w:br/>
        <w:t xml:space="preserve">            }</w:t>
      </w:r>
      <w:r w:rsidRPr="00551681">
        <w:rPr>
          <w:color w:val="080808"/>
        </w:rPr>
        <w:br/>
        <w:t xml:space="preserve">    }</w:t>
      </w:r>
      <w:r w:rsidRPr="00551681">
        <w:rPr>
          <w:color w:val="080808"/>
        </w:rPr>
        <w:br/>
        <w:t>}</w:t>
      </w:r>
    </w:p>
    <w:p w14:paraId="626001AD" w14:textId="7EBA8BB9" w:rsidR="008411CF" w:rsidRDefault="008411CF" w:rsidP="00CC7327">
      <w:pPr>
        <w:pStyle w:val="2"/>
      </w:pPr>
      <w:r>
        <w:rPr>
          <w:rFonts w:hint="eastAsia"/>
        </w:rPr>
        <w:t>是否为相似表</w:t>
      </w:r>
    </w:p>
    <w:tbl>
      <w:tblPr>
        <w:tblStyle w:val="4-30"/>
        <w:tblW w:w="8296" w:type="dxa"/>
        <w:tblLook w:val="04A0" w:firstRow="1" w:lastRow="0" w:firstColumn="1" w:lastColumn="0" w:noHBand="0" w:noVBand="1"/>
      </w:tblPr>
      <w:tblGrid>
        <w:gridCol w:w="1129"/>
        <w:gridCol w:w="1814"/>
        <w:gridCol w:w="3686"/>
        <w:gridCol w:w="1667"/>
      </w:tblGrid>
      <w:tr w:rsidR="00CC7327" w14:paraId="65B5E02C" w14:textId="77777777" w:rsidTr="000140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FB408C7" w14:textId="77777777" w:rsidR="00CC7327" w:rsidRDefault="00CC7327" w:rsidP="00DA11D9">
            <w:pPr>
              <w:ind w:firstLineChars="0" w:firstLine="0"/>
            </w:pPr>
            <w:r>
              <w:rPr>
                <w:rFonts w:hint="eastAsia"/>
              </w:rPr>
              <w:t>考评板块</w:t>
            </w:r>
          </w:p>
        </w:tc>
        <w:tc>
          <w:tcPr>
            <w:tcW w:w="1814" w:type="dxa"/>
          </w:tcPr>
          <w:p w14:paraId="68C1B792" w14:textId="77777777" w:rsidR="00CC7327" w:rsidRDefault="00CC7327"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686" w:type="dxa"/>
          </w:tcPr>
          <w:p w14:paraId="6AAC50DA" w14:textId="77777777" w:rsidR="00CC7327" w:rsidRDefault="00CC7327"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667" w:type="dxa"/>
          </w:tcPr>
          <w:p w14:paraId="6FA69BDA" w14:textId="77777777" w:rsidR="00CC7327" w:rsidRDefault="00CC7327"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E77733" w14:paraId="732DECFF" w14:textId="77777777" w:rsidTr="00014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D65DA12" w14:textId="77777777" w:rsidR="00E77733" w:rsidRDefault="00E77733" w:rsidP="00E77733">
            <w:pPr>
              <w:ind w:firstLineChars="0" w:firstLine="0"/>
            </w:pPr>
            <w:r>
              <w:rPr>
                <w:rFonts w:hint="eastAsia"/>
              </w:rPr>
              <w:t>存储</w:t>
            </w:r>
          </w:p>
        </w:tc>
        <w:tc>
          <w:tcPr>
            <w:tcW w:w="1814" w:type="dxa"/>
          </w:tcPr>
          <w:p w14:paraId="176B8F1A" w14:textId="1973F380" w:rsidR="00E77733" w:rsidRDefault="005524EE" w:rsidP="00E77733">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是否</w:t>
            </w:r>
            <w:r w:rsidR="00E77733">
              <w:rPr>
                <w:rFonts w:hint="eastAsia"/>
              </w:rPr>
              <w:t>存在相似表</w:t>
            </w:r>
          </w:p>
        </w:tc>
        <w:tc>
          <w:tcPr>
            <w:tcW w:w="3686" w:type="dxa"/>
          </w:tcPr>
          <w:p w14:paraId="5446CE41" w14:textId="2609F875" w:rsidR="00E77733" w:rsidRDefault="00E77733" w:rsidP="00E77733">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同层次两个表字段重复超过</w:t>
            </w:r>
            <w:r>
              <w:rPr>
                <w:rFonts w:hint="eastAsia"/>
              </w:rPr>
              <w:t>{</w:t>
            </w:r>
            <w:r>
              <w:t>percent}%</w:t>
            </w:r>
            <w:r>
              <w:rPr>
                <w:rFonts w:hint="eastAsia"/>
              </w:rPr>
              <w:t>，则给</w:t>
            </w:r>
            <w:r>
              <w:rPr>
                <w:rFonts w:hint="eastAsia"/>
              </w:rPr>
              <w:t>0</w:t>
            </w:r>
            <w:r>
              <w:rPr>
                <w:rFonts w:hint="eastAsia"/>
              </w:rPr>
              <w:t>分，其余给</w:t>
            </w:r>
            <w:r>
              <w:rPr>
                <w:rFonts w:hint="eastAsia"/>
              </w:rPr>
              <w:t>1</w:t>
            </w:r>
            <w:r>
              <w:t>0</w:t>
            </w:r>
            <w:r>
              <w:rPr>
                <w:rFonts w:hint="eastAsia"/>
              </w:rPr>
              <w:t>分</w:t>
            </w:r>
          </w:p>
        </w:tc>
        <w:tc>
          <w:tcPr>
            <w:tcW w:w="1667" w:type="dxa"/>
          </w:tcPr>
          <w:p w14:paraId="3B637FE3" w14:textId="77777777" w:rsidR="00E77733" w:rsidRDefault="00E77733" w:rsidP="00E77733">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元数据</w:t>
            </w:r>
          </w:p>
        </w:tc>
      </w:tr>
    </w:tbl>
    <w:p w14:paraId="31619182" w14:textId="77777777" w:rsidR="00CC7327" w:rsidRDefault="00CC7327" w:rsidP="00CC7327"/>
    <w:p w14:paraId="0B9CE824" w14:textId="77777777" w:rsidR="00000869" w:rsidRPr="00000869" w:rsidRDefault="00000869" w:rsidP="00000869">
      <w:pPr>
        <w:pStyle w:val="a6"/>
        <w:rPr>
          <w:color w:val="080808"/>
        </w:rPr>
      </w:pPr>
      <w:r w:rsidRPr="00000869">
        <w:rPr>
          <w:color w:val="080808"/>
        </w:rPr>
        <w:t>@Component("TABLE_SIMILAR")</w:t>
      </w:r>
    </w:p>
    <w:p w14:paraId="1D827430" w14:textId="77777777" w:rsidR="00000869" w:rsidRPr="00000869" w:rsidRDefault="00000869" w:rsidP="00000869">
      <w:pPr>
        <w:pStyle w:val="a6"/>
        <w:rPr>
          <w:color w:val="080808"/>
        </w:rPr>
      </w:pPr>
      <w:r w:rsidRPr="00000869">
        <w:rPr>
          <w:color w:val="080808"/>
        </w:rPr>
        <w:t>public class TableSimilarAssessor extends Assessor {</w:t>
      </w:r>
    </w:p>
    <w:p w14:paraId="30B01760" w14:textId="77777777" w:rsidR="00000869" w:rsidRPr="00000869" w:rsidRDefault="00000869" w:rsidP="00000869">
      <w:pPr>
        <w:pStyle w:val="a6"/>
        <w:rPr>
          <w:color w:val="080808"/>
        </w:rPr>
      </w:pPr>
      <w:r w:rsidRPr="00000869">
        <w:rPr>
          <w:color w:val="080808"/>
        </w:rPr>
        <w:t xml:space="preserve">    @Override</w:t>
      </w:r>
    </w:p>
    <w:p w14:paraId="6E7D91B8" w14:textId="77777777" w:rsidR="00000869" w:rsidRPr="00000869" w:rsidRDefault="00000869" w:rsidP="00000869">
      <w:pPr>
        <w:pStyle w:val="a6"/>
        <w:rPr>
          <w:color w:val="080808"/>
        </w:rPr>
      </w:pPr>
      <w:r w:rsidRPr="00000869">
        <w:rPr>
          <w:color w:val="080808"/>
        </w:rPr>
        <w:t xml:space="preserve">    protected void checkProblem(GovernanceAssessDetail governanceAssessDetail, AssessParam assessParam) throws Exception {</w:t>
      </w:r>
    </w:p>
    <w:p w14:paraId="624C237F" w14:textId="77777777" w:rsidR="00000869" w:rsidRPr="00000869" w:rsidRDefault="00000869" w:rsidP="00000869">
      <w:pPr>
        <w:pStyle w:val="a6"/>
        <w:rPr>
          <w:color w:val="080808"/>
        </w:rPr>
      </w:pPr>
      <w:r w:rsidRPr="00000869">
        <w:rPr>
          <w:rFonts w:hint="eastAsia"/>
          <w:color w:val="080808"/>
        </w:rPr>
        <w:t xml:space="preserve">        //0.</w:t>
      </w:r>
      <w:r w:rsidRPr="00000869">
        <w:rPr>
          <w:rFonts w:hint="eastAsia"/>
          <w:color w:val="080808"/>
        </w:rPr>
        <w:t>提前查询数据表的全集合</w:t>
      </w:r>
      <w:r w:rsidRPr="00000869">
        <w:rPr>
          <w:rFonts w:hint="eastAsia"/>
          <w:color w:val="080808"/>
        </w:rPr>
        <w:t xml:space="preserve"> </w:t>
      </w:r>
      <w:r w:rsidRPr="00000869">
        <w:rPr>
          <w:rFonts w:hint="eastAsia"/>
          <w:color w:val="080808"/>
        </w:rPr>
        <w:t>，</w:t>
      </w:r>
      <w:r w:rsidRPr="00000869">
        <w:rPr>
          <w:rFonts w:hint="eastAsia"/>
          <w:color w:val="080808"/>
        </w:rPr>
        <w:t xml:space="preserve"> </w:t>
      </w:r>
      <w:r w:rsidRPr="00000869">
        <w:rPr>
          <w:rFonts w:hint="eastAsia"/>
          <w:color w:val="080808"/>
        </w:rPr>
        <w:t>作为参数</w:t>
      </w:r>
    </w:p>
    <w:p w14:paraId="1DFAAF75" w14:textId="77777777" w:rsidR="00000869" w:rsidRPr="00000869" w:rsidRDefault="00000869" w:rsidP="00000869">
      <w:pPr>
        <w:pStyle w:val="a6"/>
        <w:rPr>
          <w:color w:val="080808"/>
        </w:rPr>
      </w:pPr>
      <w:r w:rsidRPr="00000869">
        <w:rPr>
          <w:color w:val="080808"/>
        </w:rPr>
        <w:t xml:space="preserve">        Map&lt;String, TableMetaInfo&gt; tableMetaInfoMap = assessParam.getTableMetaInfoMap();</w:t>
      </w:r>
    </w:p>
    <w:p w14:paraId="3529D9B2" w14:textId="77777777" w:rsidR="00000869" w:rsidRPr="00000869" w:rsidRDefault="00000869" w:rsidP="00000869">
      <w:pPr>
        <w:pStyle w:val="a6"/>
        <w:rPr>
          <w:color w:val="080808"/>
        </w:rPr>
      </w:pPr>
      <w:r w:rsidRPr="00000869">
        <w:rPr>
          <w:color w:val="080808"/>
        </w:rPr>
        <w:t xml:space="preserve">        TableMetaInfo currentTableMetaInfo = assessParam.getTableMetaInfo();</w:t>
      </w:r>
    </w:p>
    <w:p w14:paraId="2191525D" w14:textId="77777777" w:rsidR="00000869" w:rsidRPr="00000869" w:rsidRDefault="00000869" w:rsidP="00000869">
      <w:pPr>
        <w:pStyle w:val="a6"/>
        <w:rPr>
          <w:color w:val="080808"/>
        </w:rPr>
      </w:pPr>
      <w:r w:rsidRPr="00000869">
        <w:rPr>
          <w:color w:val="080808"/>
        </w:rPr>
        <w:t xml:space="preserve">        String metricParamsJson = assessParam.getGovernanceMetric().getMetricParamsJson();</w:t>
      </w:r>
    </w:p>
    <w:p w14:paraId="5F118550" w14:textId="77777777" w:rsidR="00000869" w:rsidRPr="00000869" w:rsidRDefault="00000869" w:rsidP="00000869">
      <w:pPr>
        <w:pStyle w:val="a6"/>
        <w:rPr>
          <w:color w:val="080808"/>
        </w:rPr>
      </w:pPr>
      <w:r w:rsidRPr="00000869">
        <w:rPr>
          <w:color w:val="080808"/>
        </w:rPr>
        <w:t xml:space="preserve">        JSONObject paramJsonObj = JSON.parseObject(metricParamsJson);</w:t>
      </w:r>
    </w:p>
    <w:p w14:paraId="3E342B80" w14:textId="77777777" w:rsidR="00000869" w:rsidRPr="00000869" w:rsidRDefault="00000869" w:rsidP="00000869">
      <w:pPr>
        <w:pStyle w:val="a6"/>
        <w:rPr>
          <w:color w:val="080808"/>
        </w:rPr>
      </w:pPr>
      <w:r w:rsidRPr="00000869">
        <w:rPr>
          <w:color w:val="080808"/>
        </w:rPr>
        <w:t xml:space="preserve">        Integer paramPercent = paramJsonObj.getInteger("percent");</w:t>
      </w:r>
    </w:p>
    <w:p w14:paraId="72759461" w14:textId="77777777" w:rsidR="00000869" w:rsidRPr="00000869" w:rsidRDefault="00000869" w:rsidP="00000869">
      <w:pPr>
        <w:pStyle w:val="a6"/>
        <w:rPr>
          <w:color w:val="080808"/>
        </w:rPr>
      </w:pPr>
    </w:p>
    <w:p w14:paraId="23CA4700" w14:textId="77777777" w:rsidR="00000869" w:rsidRPr="00000869" w:rsidRDefault="00000869" w:rsidP="00000869">
      <w:pPr>
        <w:pStyle w:val="a6"/>
        <w:rPr>
          <w:color w:val="080808"/>
        </w:rPr>
      </w:pPr>
      <w:r w:rsidRPr="00000869">
        <w:rPr>
          <w:color w:val="080808"/>
        </w:rPr>
        <w:t xml:space="preserve">        List&lt;String&gt; similarTableNameList = new ArrayList&lt;&gt;() ;</w:t>
      </w:r>
    </w:p>
    <w:p w14:paraId="221284EC" w14:textId="77777777" w:rsidR="00000869" w:rsidRPr="00000869" w:rsidRDefault="00000869" w:rsidP="00000869">
      <w:pPr>
        <w:pStyle w:val="a6"/>
        <w:rPr>
          <w:color w:val="080808"/>
        </w:rPr>
      </w:pPr>
      <w:r w:rsidRPr="00000869">
        <w:rPr>
          <w:rFonts w:hint="eastAsia"/>
          <w:color w:val="080808"/>
        </w:rPr>
        <w:t xml:space="preserve">        //1.</w:t>
      </w:r>
      <w:r w:rsidRPr="00000869">
        <w:rPr>
          <w:rFonts w:hint="eastAsia"/>
          <w:color w:val="080808"/>
        </w:rPr>
        <w:t>用当前考评表</w:t>
      </w:r>
      <w:r w:rsidRPr="00000869">
        <w:rPr>
          <w:rFonts w:hint="eastAsia"/>
          <w:color w:val="080808"/>
        </w:rPr>
        <w:t xml:space="preserve"> </w:t>
      </w:r>
      <w:r w:rsidRPr="00000869">
        <w:rPr>
          <w:rFonts w:hint="eastAsia"/>
          <w:color w:val="080808"/>
        </w:rPr>
        <w:t>和其他所有表进行比较</w:t>
      </w:r>
    </w:p>
    <w:p w14:paraId="3B8214DF" w14:textId="77777777" w:rsidR="00000869" w:rsidRPr="00000869" w:rsidRDefault="00000869" w:rsidP="00000869">
      <w:pPr>
        <w:pStyle w:val="a6"/>
        <w:rPr>
          <w:color w:val="080808"/>
        </w:rPr>
      </w:pPr>
      <w:r w:rsidRPr="00000869">
        <w:rPr>
          <w:color w:val="080808"/>
        </w:rPr>
        <w:t xml:space="preserve">        for (TableMetaInfo otherTableMetaInfo : tableMetaInfoMap.values()) {</w:t>
      </w:r>
    </w:p>
    <w:p w14:paraId="08677F43" w14:textId="77777777" w:rsidR="00000869" w:rsidRPr="00000869" w:rsidRDefault="00000869" w:rsidP="00000869">
      <w:pPr>
        <w:pStyle w:val="a6"/>
        <w:rPr>
          <w:color w:val="080808"/>
        </w:rPr>
      </w:pPr>
      <w:r w:rsidRPr="00000869">
        <w:rPr>
          <w:rFonts w:hint="eastAsia"/>
          <w:color w:val="080808"/>
        </w:rPr>
        <w:t xml:space="preserve">            //</w:t>
      </w:r>
      <w:r w:rsidRPr="00000869">
        <w:rPr>
          <w:rFonts w:hint="eastAsia"/>
          <w:color w:val="080808"/>
        </w:rPr>
        <w:t>排除自己</w:t>
      </w:r>
    </w:p>
    <w:p w14:paraId="0589F56D" w14:textId="77777777" w:rsidR="00000869" w:rsidRPr="00000869" w:rsidRDefault="00000869" w:rsidP="00000869">
      <w:pPr>
        <w:pStyle w:val="a6"/>
        <w:rPr>
          <w:color w:val="080808"/>
        </w:rPr>
      </w:pPr>
      <w:r w:rsidRPr="00000869">
        <w:rPr>
          <w:color w:val="080808"/>
        </w:rPr>
        <w:t xml:space="preserve">            if(currentTableMetaInfo.getTableName().equals(otherTableMetaInfo.getTableName())){</w:t>
      </w:r>
    </w:p>
    <w:p w14:paraId="18990009" w14:textId="77777777" w:rsidR="00000869" w:rsidRPr="00000869" w:rsidRDefault="00000869" w:rsidP="00000869">
      <w:pPr>
        <w:pStyle w:val="a6"/>
        <w:rPr>
          <w:color w:val="080808"/>
        </w:rPr>
      </w:pPr>
      <w:r w:rsidRPr="00000869">
        <w:rPr>
          <w:color w:val="080808"/>
        </w:rPr>
        <w:t xml:space="preserve">                continue;</w:t>
      </w:r>
    </w:p>
    <w:p w14:paraId="40A31DE7" w14:textId="77777777" w:rsidR="00000869" w:rsidRPr="00000869" w:rsidRDefault="00000869" w:rsidP="00000869">
      <w:pPr>
        <w:pStyle w:val="a6"/>
        <w:rPr>
          <w:color w:val="080808"/>
        </w:rPr>
      </w:pPr>
      <w:r w:rsidRPr="00000869">
        <w:rPr>
          <w:color w:val="080808"/>
        </w:rPr>
        <w:t xml:space="preserve">            }</w:t>
      </w:r>
    </w:p>
    <w:p w14:paraId="4CBF0F71" w14:textId="77777777" w:rsidR="00000869" w:rsidRPr="00000869" w:rsidRDefault="00000869" w:rsidP="00000869">
      <w:pPr>
        <w:pStyle w:val="a6"/>
        <w:rPr>
          <w:color w:val="080808"/>
        </w:rPr>
      </w:pPr>
      <w:r w:rsidRPr="00000869">
        <w:rPr>
          <w:rFonts w:hint="eastAsia"/>
          <w:color w:val="080808"/>
        </w:rPr>
        <w:t xml:space="preserve">            //</w:t>
      </w:r>
      <w:r w:rsidRPr="00000869">
        <w:rPr>
          <w:rFonts w:hint="eastAsia"/>
          <w:color w:val="080808"/>
        </w:rPr>
        <w:t>排除不同层次的</w:t>
      </w:r>
    </w:p>
    <w:p w14:paraId="58C04ACD" w14:textId="77777777" w:rsidR="00000869" w:rsidRPr="00000869" w:rsidRDefault="00000869" w:rsidP="00000869">
      <w:pPr>
        <w:pStyle w:val="a6"/>
        <w:rPr>
          <w:color w:val="080808"/>
        </w:rPr>
      </w:pPr>
      <w:r w:rsidRPr="00000869">
        <w:rPr>
          <w:color w:val="080808"/>
        </w:rPr>
        <w:t xml:space="preserve">            if(!currentTableMetaInfo.getTableMetaInfoExtra().getDwLevel().equals( otherTableMetaInfo.getTableMetaInfoExtra().getDwLevel())){</w:t>
      </w:r>
    </w:p>
    <w:p w14:paraId="640271C3" w14:textId="77777777" w:rsidR="00000869" w:rsidRPr="00000869" w:rsidRDefault="00000869" w:rsidP="00000869">
      <w:pPr>
        <w:pStyle w:val="a6"/>
        <w:rPr>
          <w:color w:val="080808"/>
        </w:rPr>
      </w:pPr>
      <w:r w:rsidRPr="00000869">
        <w:rPr>
          <w:color w:val="080808"/>
        </w:rPr>
        <w:t xml:space="preserve">                continue;</w:t>
      </w:r>
    </w:p>
    <w:p w14:paraId="4CD33722" w14:textId="77777777" w:rsidR="00000869" w:rsidRPr="00000869" w:rsidRDefault="00000869" w:rsidP="00000869">
      <w:pPr>
        <w:pStyle w:val="a6"/>
        <w:rPr>
          <w:color w:val="080808"/>
        </w:rPr>
      </w:pPr>
      <w:r w:rsidRPr="00000869">
        <w:rPr>
          <w:color w:val="080808"/>
        </w:rPr>
        <w:t xml:space="preserve">            }</w:t>
      </w:r>
    </w:p>
    <w:p w14:paraId="5DF6DF67" w14:textId="77777777" w:rsidR="00000869" w:rsidRPr="00000869" w:rsidRDefault="00000869" w:rsidP="00000869">
      <w:pPr>
        <w:pStyle w:val="a6"/>
        <w:rPr>
          <w:color w:val="080808"/>
        </w:rPr>
      </w:pPr>
      <w:r w:rsidRPr="00000869">
        <w:rPr>
          <w:rFonts w:hint="eastAsia"/>
          <w:color w:val="080808"/>
        </w:rPr>
        <w:t xml:space="preserve">            //2.</w:t>
      </w:r>
      <w:r w:rsidRPr="00000869">
        <w:rPr>
          <w:rFonts w:hint="eastAsia"/>
          <w:color w:val="080808"/>
        </w:rPr>
        <w:t>比较两张表的字段</w:t>
      </w:r>
      <w:r w:rsidRPr="00000869">
        <w:rPr>
          <w:rFonts w:hint="eastAsia"/>
          <w:color w:val="080808"/>
        </w:rPr>
        <w:t>(2</w:t>
      </w:r>
      <w:r w:rsidRPr="00000869">
        <w:rPr>
          <w:rFonts w:hint="eastAsia"/>
          <w:color w:val="080808"/>
        </w:rPr>
        <w:t>层循环</w:t>
      </w:r>
      <w:r w:rsidRPr="00000869">
        <w:rPr>
          <w:rFonts w:hint="eastAsia"/>
          <w:color w:val="080808"/>
        </w:rPr>
        <w:t xml:space="preserve">) </w:t>
      </w:r>
      <w:r w:rsidRPr="00000869">
        <w:rPr>
          <w:rFonts w:hint="eastAsia"/>
          <w:color w:val="080808"/>
        </w:rPr>
        <w:t>获得相同字段名的个数</w:t>
      </w:r>
    </w:p>
    <w:p w14:paraId="62E55A44" w14:textId="77777777" w:rsidR="00000869" w:rsidRPr="00000869" w:rsidRDefault="00000869" w:rsidP="00000869">
      <w:pPr>
        <w:pStyle w:val="a6"/>
        <w:rPr>
          <w:color w:val="080808"/>
        </w:rPr>
      </w:pPr>
      <w:r w:rsidRPr="00000869">
        <w:rPr>
          <w:color w:val="080808"/>
        </w:rPr>
        <w:t xml:space="preserve">            Integer similarCount = 0 ; </w:t>
      </w:r>
    </w:p>
    <w:p w14:paraId="13C4D978" w14:textId="77777777" w:rsidR="00000869" w:rsidRPr="00000869" w:rsidRDefault="00000869" w:rsidP="00000869">
      <w:pPr>
        <w:pStyle w:val="a6"/>
        <w:rPr>
          <w:color w:val="080808"/>
        </w:rPr>
      </w:pPr>
      <w:r w:rsidRPr="00000869">
        <w:rPr>
          <w:color w:val="080808"/>
        </w:rPr>
        <w:t xml:space="preserve">            List&lt;JSONObject&gt; currentJsonObjList = JSON.parseArray(currentTableMetaInfo.getColNameJson(), JSONObject.class);</w:t>
      </w:r>
    </w:p>
    <w:p w14:paraId="01D78041" w14:textId="77777777" w:rsidR="00000869" w:rsidRPr="00000869" w:rsidRDefault="00000869" w:rsidP="00000869">
      <w:pPr>
        <w:pStyle w:val="a6"/>
        <w:rPr>
          <w:color w:val="080808"/>
        </w:rPr>
      </w:pPr>
      <w:r w:rsidRPr="00000869">
        <w:rPr>
          <w:color w:val="080808"/>
        </w:rPr>
        <w:t xml:space="preserve">            List&lt;JSONObject&gt; otherJsonObjList = JSON.parseArray(otherTableMetaInfo.getColNameJson(), JSONObject.class);</w:t>
      </w:r>
    </w:p>
    <w:p w14:paraId="435FDECF" w14:textId="77777777" w:rsidR="00000869" w:rsidRPr="00000869" w:rsidRDefault="00000869" w:rsidP="00000869">
      <w:pPr>
        <w:pStyle w:val="a6"/>
        <w:rPr>
          <w:color w:val="080808"/>
        </w:rPr>
      </w:pPr>
      <w:r w:rsidRPr="00000869">
        <w:rPr>
          <w:color w:val="080808"/>
        </w:rPr>
        <w:t xml:space="preserve">            for (JSONObject currentColJsonObj : currentJsonObjList) {</w:t>
      </w:r>
    </w:p>
    <w:p w14:paraId="4FF37096" w14:textId="77777777" w:rsidR="00000869" w:rsidRPr="00000869" w:rsidRDefault="00000869" w:rsidP="00000869">
      <w:pPr>
        <w:pStyle w:val="a6"/>
        <w:rPr>
          <w:color w:val="080808"/>
        </w:rPr>
      </w:pPr>
      <w:r w:rsidRPr="00000869">
        <w:rPr>
          <w:color w:val="080808"/>
        </w:rPr>
        <w:t xml:space="preserve">                for (JSONObject otherColJsonObj : otherJsonObjList) {</w:t>
      </w:r>
    </w:p>
    <w:p w14:paraId="4932FC9D" w14:textId="77777777" w:rsidR="00000869" w:rsidRPr="00000869" w:rsidRDefault="00000869" w:rsidP="00000869">
      <w:pPr>
        <w:pStyle w:val="a6"/>
        <w:rPr>
          <w:color w:val="080808"/>
        </w:rPr>
      </w:pPr>
      <w:r w:rsidRPr="00000869">
        <w:rPr>
          <w:color w:val="080808"/>
        </w:rPr>
        <w:t xml:space="preserve">                    String currentColName = currentColJsonObj.getString("name");</w:t>
      </w:r>
    </w:p>
    <w:p w14:paraId="4411EFDF" w14:textId="77777777" w:rsidR="00000869" w:rsidRPr="00000869" w:rsidRDefault="00000869" w:rsidP="00000869">
      <w:pPr>
        <w:pStyle w:val="a6"/>
        <w:rPr>
          <w:color w:val="080808"/>
        </w:rPr>
      </w:pPr>
      <w:r w:rsidRPr="00000869">
        <w:rPr>
          <w:color w:val="080808"/>
        </w:rPr>
        <w:t xml:space="preserve">                    String otherColName = otherColJsonObj.getString("name");</w:t>
      </w:r>
    </w:p>
    <w:p w14:paraId="7F2C19DF" w14:textId="77777777" w:rsidR="00000869" w:rsidRPr="00000869" w:rsidRDefault="00000869" w:rsidP="00000869">
      <w:pPr>
        <w:pStyle w:val="a6"/>
        <w:rPr>
          <w:color w:val="080808"/>
        </w:rPr>
      </w:pPr>
      <w:r w:rsidRPr="00000869">
        <w:rPr>
          <w:color w:val="080808"/>
        </w:rPr>
        <w:t xml:space="preserve">                    if(currentColName.equals(otherColName)){</w:t>
      </w:r>
    </w:p>
    <w:p w14:paraId="59E97460" w14:textId="77777777" w:rsidR="00000869" w:rsidRPr="00000869" w:rsidRDefault="00000869" w:rsidP="00000869">
      <w:pPr>
        <w:pStyle w:val="a6"/>
        <w:rPr>
          <w:color w:val="080808"/>
        </w:rPr>
      </w:pPr>
      <w:r w:rsidRPr="00000869">
        <w:rPr>
          <w:color w:val="080808"/>
        </w:rPr>
        <w:t xml:space="preserve">                        similarCount ++ ;</w:t>
      </w:r>
    </w:p>
    <w:p w14:paraId="6C226429" w14:textId="77777777" w:rsidR="00000869" w:rsidRPr="00000869" w:rsidRDefault="00000869" w:rsidP="00000869">
      <w:pPr>
        <w:pStyle w:val="a6"/>
        <w:rPr>
          <w:color w:val="080808"/>
        </w:rPr>
      </w:pPr>
      <w:r w:rsidRPr="00000869">
        <w:rPr>
          <w:color w:val="080808"/>
        </w:rPr>
        <w:t xml:space="preserve">                    }</w:t>
      </w:r>
    </w:p>
    <w:p w14:paraId="7E695833" w14:textId="77777777" w:rsidR="00000869" w:rsidRPr="00000869" w:rsidRDefault="00000869" w:rsidP="00000869">
      <w:pPr>
        <w:pStyle w:val="a6"/>
        <w:rPr>
          <w:color w:val="080808"/>
        </w:rPr>
      </w:pPr>
      <w:r w:rsidRPr="00000869">
        <w:rPr>
          <w:color w:val="080808"/>
        </w:rPr>
        <w:t xml:space="preserve">                }</w:t>
      </w:r>
    </w:p>
    <w:p w14:paraId="2A699E88" w14:textId="77777777" w:rsidR="00000869" w:rsidRPr="00000869" w:rsidRDefault="00000869" w:rsidP="00000869">
      <w:pPr>
        <w:pStyle w:val="a6"/>
        <w:rPr>
          <w:color w:val="080808"/>
        </w:rPr>
      </w:pPr>
      <w:r w:rsidRPr="00000869">
        <w:rPr>
          <w:color w:val="080808"/>
        </w:rPr>
        <w:t xml:space="preserve">            }</w:t>
      </w:r>
    </w:p>
    <w:p w14:paraId="30F38094" w14:textId="77777777" w:rsidR="00000869" w:rsidRPr="00000869" w:rsidRDefault="00000869" w:rsidP="00000869">
      <w:pPr>
        <w:pStyle w:val="a6"/>
        <w:rPr>
          <w:color w:val="080808"/>
        </w:rPr>
      </w:pPr>
    </w:p>
    <w:p w14:paraId="089877F3" w14:textId="77777777" w:rsidR="00000869" w:rsidRPr="00000869" w:rsidRDefault="00000869" w:rsidP="00000869">
      <w:pPr>
        <w:pStyle w:val="a6"/>
        <w:rPr>
          <w:color w:val="080808"/>
        </w:rPr>
      </w:pPr>
      <w:r w:rsidRPr="00000869">
        <w:rPr>
          <w:rFonts w:hint="eastAsia"/>
          <w:color w:val="080808"/>
        </w:rPr>
        <w:t xml:space="preserve">            //3. </w:t>
      </w:r>
      <w:r w:rsidRPr="00000869">
        <w:rPr>
          <w:rFonts w:hint="eastAsia"/>
          <w:color w:val="080808"/>
        </w:rPr>
        <w:t>相同字段名个数</w:t>
      </w:r>
      <w:r w:rsidRPr="00000869">
        <w:rPr>
          <w:rFonts w:hint="eastAsia"/>
          <w:color w:val="080808"/>
        </w:rPr>
        <w:t xml:space="preserve"> / </w:t>
      </w:r>
      <w:r w:rsidRPr="00000869">
        <w:rPr>
          <w:rFonts w:hint="eastAsia"/>
          <w:color w:val="080808"/>
        </w:rPr>
        <w:t>总字段数</w:t>
      </w:r>
      <w:r w:rsidRPr="00000869">
        <w:rPr>
          <w:rFonts w:hint="eastAsia"/>
          <w:color w:val="080808"/>
        </w:rPr>
        <w:t xml:space="preserve"> = </w:t>
      </w:r>
      <w:r w:rsidRPr="00000869">
        <w:rPr>
          <w:rFonts w:hint="eastAsia"/>
          <w:color w:val="080808"/>
        </w:rPr>
        <w:t>相似比率</w:t>
      </w:r>
    </w:p>
    <w:p w14:paraId="5C3E5202" w14:textId="77777777" w:rsidR="00000869" w:rsidRPr="00000869" w:rsidRDefault="00000869" w:rsidP="00000869">
      <w:pPr>
        <w:pStyle w:val="a6"/>
        <w:rPr>
          <w:color w:val="080808"/>
        </w:rPr>
      </w:pPr>
      <w:r w:rsidRPr="00000869">
        <w:rPr>
          <w:color w:val="080808"/>
        </w:rPr>
        <w:lastRenderedPageBreak/>
        <w:t xml:space="preserve">            int similarPercent = similarCount * 100 / currentJsonObjList.size();</w:t>
      </w:r>
    </w:p>
    <w:p w14:paraId="5DDD016C" w14:textId="77777777" w:rsidR="00000869" w:rsidRPr="00000869" w:rsidRDefault="00000869" w:rsidP="00000869">
      <w:pPr>
        <w:pStyle w:val="a6"/>
        <w:rPr>
          <w:color w:val="080808"/>
        </w:rPr>
      </w:pPr>
      <w:r w:rsidRPr="00000869">
        <w:rPr>
          <w:rFonts w:hint="eastAsia"/>
          <w:color w:val="080808"/>
        </w:rPr>
        <w:t xml:space="preserve">            //4. </w:t>
      </w:r>
      <w:r w:rsidRPr="00000869">
        <w:rPr>
          <w:rFonts w:hint="eastAsia"/>
          <w:color w:val="080808"/>
        </w:rPr>
        <w:t>相似比率和</w:t>
      </w:r>
      <w:r w:rsidRPr="00000869">
        <w:rPr>
          <w:rFonts w:hint="eastAsia"/>
          <w:color w:val="080808"/>
        </w:rPr>
        <w:t>percent</w:t>
      </w:r>
      <w:r w:rsidRPr="00000869">
        <w:rPr>
          <w:rFonts w:hint="eastAsia"/>
          <w:color w:val="080808"/>
        </w:rPr>
        <w:t>比较，</w:t>
      </w:r>
      <w:r w:rsidRPr="00000869">
        <w:rPr>
          <w:rFonts w:hint="eastAsia"/>
          <w:color w:val="080808"/>
        </w:rPr>
        <w:t xml:space="preserve"> </w:t>
      </w:r>
      <w:r w:rsidRPr="00000869">
        <w:rPr>
          <w:rFonts w:hint="eastAsia"/>
          <w:color w:val="080808"/>
        </w:rPr>
        <w:t>如果大于加入相似表集合</w:t>
      </w:r>
    </w:p>
    <w:p w14:paraId="028C7F41" w14:textId="77777777" w:rsidR="00000869" w:rsidRPr="00000869" w:rsidRDefault="00000869" w:rsidP="00000869">
      <w:pPr>
        <w:pStyle w:val="a6"/>
        <w:rPr>
          <w:color w:val="080808"/>
        </w:rPr>
      </w:pPr>
      <w:r w:rsidRPr="00000869">
        <w:rPr>
          <w:color w:val="080808"/>
        </w:rPr>
        <w:t xml:space="preserve">            if(similarPercent &gt; paramPercent){</w:t>
      </w:r>
    </w:p>
    <w:p w14:paraId="62FA8D1E" w14:textId="77777777" w:rsidR="00000869" w:rsidRPr="00000869" w:rsidRDefault="00000869" w:rsidP="00000869">
      <w:pPr>
        <w:pStyle w:val="a6"/>
        <w:rPr>
          <w:color w:val="080808"/>
        </w:rPr>
      </w:pPr>
      <w:r w:rsidRPr="00000869">
        <w:rPr>
          <w:color w:val="080808"/>
        </w:rPr>
        <w:t xml:space="preserve">                similarTableNameList.add(otherTableMetaInfo.getTableName()) ;</w:t>
      </w:r>
    </w:p>
    <w:p w14:paraId="4104B40F" w14:textId="77777777" w:rsidR="00000869" w:rsidRPr="00000869" w:rsidRDefault="00000869" w:rsidP="00000869">
      <w:pPr>
        <w:pStyle w:val="a6"/>
        <w:rPr>
          <w:color w:val="080808"/>
        </w:rPr>
      </w:pPr>
      <w:r w:rsidRPr="00000869">
        <w:rPr>
          <w:color w:val="080808"/>
        </w:rPr>
        <w:t xml:space="preserve">            }</w:t>
      </w:r>
    </w:p>
    <w:p w14:paraId="6C7C6D1A" w14:textId="77777777" w:rsidR="00000869" w:rsidRPr="00000869" w:rsidRDefault="00000869" w:rsidP="00000869">
      <w:pPr>
        <w:pStyle w:val="a6"/>
        <w:rPr>
          <w:color w:val="080808"/>
        </w:rPr>
      </w:pPr>
      <w:r w:rsidRPr="00000869">
        <w:rPr>
          <w:color w:val="080808"/>
        </w:rPr>
        <w:t xml:space="preserve">        }</w:t>
      </w:r>
    </w:p>
    <w:p w14:paraId="7C726D7C" w14:textId="77777777" w:rsidR="00000869" w:rsidRPr="00000869" w:rsidRDefault="00000869" w:rsidP="00000869">
      <w:pPr>
        <w:pStyle w:val="a6"/>
        <w:rPr>
          <w:color w:val="080808"/>
        </w:rPr>
      </w:pPr>
    </w:p>
    <w:p w14:paraId="4CDF35BE" w14:textId="77777777" w:rsidR="00000869" w:rsidRPr="00000869" w:rsidRDefault="00000869" w:rsidP="00000869">
      <w:pPr>
        <w:pStyle w:val="a6"/>
        <w:rPr>
          <w:color w:val="080808"/>
        </w:rPr>
      </w:pPr>
      <w:r w:rsidRPr="00000869">
        <w:rPr>
          <w:rFonts w:hint="eastAsia"/>
          <w:color w:val="080808"/>
        </w:rPr>
        <w:t xml:space="preserve">        //5.</w:t>
      </w:r>
      <w:r w:rsidRPr="00000869">
        <w:rPr>
          <w:rFonts w:hint="eastAsia"/>
          <w:color w:val="080808"/>
        </w:rPr>
        <w:t>循环结束，</w:t>
      </w:r>
      <w:r w:rsidRPr="00000869">
        <w:rPr>
          <w:rFonts w:hint="eastAsia"/>
          <w:color w:val="080808"/>
        </w:rPr>
        <w:t xml:space="preserve"> </w:t>
      </w:r>
      <w:r w:rsidRPr="00000869">
        <w:rPr>
          <w:rFonts w:hint="eastAsia"/>
          <w:color w:val="080808"/>
        </w:rPr>
        <w:t>如果相似表集合</w:t>
      </w:r>
      <w:r w:rsidRPr="00000869">
        <w:rPr>
          <w:rFonts w:hint="eastAsia"/>
          <w:color w:val="080808"/>
        </w:rPr>
        <w:t xml:space="preserve"> &gt; 0 , </w:t>
      </w:r>
      <w:r w:rsidRPr="00000869">
        <w:rPr>
          <w:rFonts w:hint="eastAsia"/>
          <w:color w:val="080808"/>
        </w:rPr>
        <w:t>给</w:t>
      </w:r>
      <w:r w:rsidRPr="00000869">
        <w:rPr>
          <w:rFonts w:hint="eastAsia"/>
          <w:color w:val="080808"/>
        </w:rPr>
        <w:t>0</w:t>
      </w:r>
      <w:r w:rsidRPr="00000869">
        <w:rPr>
          <w:rFonts w:hint="eastAsia"/>
          <w:color w:val="080808"/>
        </w:rPr>
        <w:t>分</w:t>
      </w:r>
      <w:r w:rsidRPr="00000869">
        <w:rPr>
          <w:rFonts w:hint="eastAsia"/>
          <w:color w:val="080808"/>
        </w:rPr>
        <w:t xml:space="preserve"> </w:t>
      </w:r>
      <w:r w:rsidRPr="00000869">
        <w:rPr>
          <w:rFonts w:hint="eastAsia"/>
          <w:color w:val="080808"/>
        </w:rPr>
        <w:t>，</w:t>
      </w:r>
      <w:r w:rsidRPr="00000869">
        <w:rPr>
          <w:rFonts w:hint="eastAsia"/>
          <w:color w:val="080808"/>
        </w:rPr>
        <w:t xml:space="preserve"> </w:t>
      </w:r>
      <w:r w:rsidRPr="00000869">
        <w:rPr>
          <w:rFonts w:hint="eastAsia"/>
          <w:color w:val="080808"/>
        </w:rPr>
        <w:t>那些相似表列入考评结果</w:t>
      </w:r>
    </w:p>
    <w:p w14:paraId="2A1D9211" w14:textId="77777777" w:rsidR="00000869" w:rsidRPr="00000869" w:rsidRDefault="00000869" w:rsidP="00000869">
      <w:pPr>
        <w:pStyle w:val="a6"/>
        <w:rPr>
          <w:color w:val="080808"/>
        </w:rPr>
      </w:pPr>
      <w:r w:rsidRPr="00000869">
        <w:rPr>
          <w:color w:val="080808"/>
        </w:rPr>
        <w:t xml:space="preserve">        if(similarTableNameList.size()&gt; 0 ){</w:t>
      </w:r>
    </w:p>
    <w:p w14:paraId="4B795A0F" w14:textId="77777777" w:rsidR="00000869" w:rsidRPr="00000869" w:rsidRDefault="00000869" w:rsidP="00000869">
      <w:pPr>
        <w:pStyle w:val="a6"/>
        <w:rPr>
          <w:color w:val="080808"/>
        </w:rPr>
      </w:pPr>
      <w:r w:rsidRPr="00000869">
        <w:rPr>
          <w:color w:val="080808"/>
        </w:rPr>
        <w:t xml:space="preserve">            governanceAssessDetail.setAssessScore(BigDecimal.ZERO);</w:t>
      </w:r>
    </w:p>
    <w:p w14:paraId="0980E105" w14:textId="77777777" w:rsidR="00000869" w:rsidRPr="00000869" w:rsidRDefault="00000869" w:rsidP="00000869">
      <w:pPr>
        <w:pStyle w:val="a6"/>
        <w:rPr>
          <w:color w:val="080808"/>
        </w:rPr>
      </w:pPr>
      <w:r w:rsidRPr="00000869">
        <w:rPr>
          <w:rFonts w:hint="eastAsia"/>
          <w:color w:val="080808"/>
        </w:rPr>
        <w:t xml:space="preserve">            governanceAssessDetail.setAssessProblem("</w:t>
      </w:r>
      <w:r w:rsidRPr="00000869">
        <w:rPr>
          <w:rFonts w:hint="eastAsia"/>
          <w:color w:val="080808"/>
        </w:rPr>
        <w:t>存在相似表</w:t>
      </w:r>
      <w:r w:rsidRPr="00000869">
        <w:rPr>
          <w:rFonts w:hint="eastAsia"/>
          <w:color w:val="080808"/>
        </w:rPr>
        <w:t>: " + similarTableNameList);</w:t>
      </w:r>
    </w:p>
    <w:p w14:paraId="3045420D" w14:textId="77777777" w:rsidR="00000869" w:rsidRPr="00000869" w:rsidRDefault="00000869" w:rsidP="00000869">
      <w:pPr>
        <w:pStyle w:val="a6"/>
        <w:rPr>
          <w:color w:val="080808"/>
        </w:rPr>
      </w:pPr>
      <w:r w:rsidRPr="00000869">
        <w:rPr>
          <w:color w:val="080808"/>
        </w:rPr>
        <w:t xml:space="preserve">        }</w:t>
      </w:r>
    </w:p>
    <w:p w14:paraId="6C03C044" w14:textId="77777777" w:rsidR="00000869" w:rsidRPr="00000869" w:rsidRDefault="00000869" w:rsidP="00000869">
      <w:pPr>
        <w:pStyle w:val="a6"/>
        <w:rPr>
          <w:color w:val="080808"/>
        </w:rPr>
      </w:pPr>
      <w:r w:rsidRPr="00000869">
        <w:rPr>
          <w:color w:val="080808"/>
        </w:rPr>
        <w:t xml:space="preserve">    }</w:t>
      </w:r>
    </w:p>
    <w:p w14:paraId="4E611E6A" w14:textId="66F3DED8" w:rsidR="00333BB1" w:rsidRPr="00333BB1" w:rsidRDefault="00000869" w:rsidP="00000869">
      <w:pPr>
        <w:pStyle w:val="a6"/>
        <w:rPr>
          <w:color w:val="080808"/>
        </w:rPr>
      </w:pPr>
      <w:r w:rsidRPr="00000869">
        <w:rPr>
          <w:color w:val="080808"/>
        </w:rPr>
        <w:t>}</w:t>
      </w:r>
    </w:p>
    <w:p w14:paraId="0507F84F" w14:textId="70E928FB" w:rsidR="00141ECB" w:rsidRDefault="00141ECB" w:rsidP="00396399">
      <w:pPr>
        <w:pStyle w:val="2"/>
      </w:pPr>
      <w:r>
        <w:rPr>
          <w:rFonts w:hint="eastAsia"/>
        </w:rPr>
        <w:t>表产出数据量监控</w:t>
      </w:r>
    </w:p>
    <w:tbl>
      <w:tblPr>
        <w:tblStyle w:val="4-30"/>
        <w:tblW w:w="8296" w:type="dxa"/>
        <w:tblLook w:val="04A0" w:firstRow="1" w:lastRow="0" w:firstColumn="1" w:lastColumn="0" w:noHBand="0" w:noVBand="1"/>
      </w:tblPr>
      <w:tblGrid>
        <w:gridCol w:w="1129"/>
        <w:gridCol w:w="1956"/>
        <w:gridCol w:w="3289"/>
        <w:gridCol w:w="1922"/>
      </w:tblGrid>
      <w:tr w:rsidR="00D31EA5" w14:paraId="1BAD9EF4" w14:textId="77777777" w:rsidTr="00771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87B558" w14:textId="77777777" w:rsidR="00D31EA5" w:rsidRDefault="00D31EA5" w:rsidP="00DA11D9">
            <w:pPr>
              <w:ind w:firstLineChars="0" w:firstLine="0"/>
            </w:pPr>
            <w:r>
              <w:rPr>
                <w:rFonts w:hint="eastAsia"/>
              </w:rPr>
              <w:t>考评板块</w:t>
            </w:r>
          </w:p>
        </w:tc>
        <w:tc>
          <w:tcPr>
            <w:tcW w:w="1956" w:type="dxa"/>
          </w:tcPr>
          <w:p w14:paraId="6544978E" w14:textId="77777777" w:rsidR="00D31EA5" w:rsidRDefault="00D31EA5"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289" w:type="dxa"/>
          </w:tcPr>
          <w:p w14:paraId="13771155" w14:textId="77777777" w:rsidR="00D31EA5" w:rsidRDefault="00D31EA5"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59E0AF30" w14:textId="77777777" w:rsidR="00D31EA5" w:rsidRDefault="00D31EA5"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D31EA5" w14:paraId="55632424" w14:textId="77777777" w:rsidTr="00771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EB7BA4C" w14:textId="2FDA4965" w:rsidR="00D31EA5" w:rsidRDefault="00D31EA5" w:rsidP="00D31EA5">
            <w:pPr>
              <w:ind w:firstLineChars="0" w:firstLine="0"/>
            </w:pPr>
            <w:r>
              <w:rPr>
                <w:rFonts w:hint="eastAsia"/>
              </w:rPr>
              <w:t>质量</w:t>
            </w:r>
          </w:p>
        </w:tc>
        <w:tc>
          <w:tcPr>
            <w:tcW w:w="1956" w:type="dxa"/>
          </w:tcPr>
          <w:p w14:paraId="1972F6A3" w14:textId="68B9B0DA" w:rsidR="00D31EA5" w:rsidRDefault="00D31EA5" w:rsidP="00D31EA5">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表产出数据量监控</w:t>
            </w:r>
          </w:p>
        </w:tc>
        <w:tc>
          <w:tcPr>
            <w:tcW w:w="3289" w:type="dxa"/>
          </w:tcPr>
          <w:p w14:paraId="61E4B454" w14:textId="77777777" w:rsidR="00D31EA5" w:rsidRDefault="00D31EA5" w:rsidP="00D31EA5">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必须日分区表</w:t>
            </w:r>
          </w:p>
          <w:p w14:paraId="1DE6F2EE" w14:textId="77777777" w:rsidR="00D31EA5" w:rsidRDefault="00D31EA5" w:rsidP="00D31EA5">
            <w:pPr>
              <w:ind w:firstLineChars="0" w:firstLine="0"/>
              <w:cnfStyle w:val="000000100000" w:firstRow="0" w:lastRow="0" w:firstColumn="0" w:lastColumn="0" w:oddVBand="0" w:evenVBand="0" w:oddHBand="1" w:evenHBand="0" w:firstRowFirstColumn="0" w:firstRowLastColumn="0" w:lastRowFirstColumn="0" w:lastRowLastColumn="0"/>
            </w:pPr>
          </w:p>
          <w:p w14:paraId="5F86DC92" w14:textId="73F3F965" w:rsidR="00D31EA5" w:rsidRDefault="003F6532" w:rsidP="00D31EA5">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当日</w:t>
            </w:r>
            <w:r w:rsidR="00D31EA5">
              <w:rPr>
                <w:rFonts w:hint="eastAsia"/>
              </w:rPr>
              <w:t>产出的数据量，超过</w:t>
            </w:r>
            <w:r w:rsidR="00764F9E">
              <w:rPr>
                <w:rFonts w:hint="eastAsia"/>
              </w:rPr>
              <w:t>前</w:t>
            </w:r>
            <w:r w:rsidR="00764F9E">
              <w:rPr>
                <w:rFonts w:hint="eastAsia"/>
              </w:rPr>
              <w:t>{</w:t>
            </w:r>
            <w:r w:rsidR="00764F9E">
              <w:t>days}</w:t>
            </w:r>
            <w:r w:rsidR="00D31EA5">
              <w:rPr>
                <w:rFonts w:hint="eastAsia"/>
              </w:rPr>
              <w:t>天平均产出量</w:t>
            </w:r>
            <w:r w:rsidR="00D31EA5">
              <w:rPr>
                <w:rFonts w:hint="eastAsia"/>
              </w:rPr>
              <w:t>{</w:t>
            </w:r>
            <w:r w:rsidR="00D31EA5">
              <w:t xml:space="preserve">upper_limit}% </w:t>
            </w:r>
            <w:r w:rsidR="00D31EA5">
              <w:rPr>
                <w:rFonts w:hint="eastAsia"/>
              </w:rPr>
              <w:t>，或低于</w:t>
            </w:r>
            <w:r w:rsidR="00D31EA5">
              <w:rPr>
                <w:rFonts w:hint="eastAsia"/>
              </w:rPr>
              <w:t>{</w:t>
            </w:r>
            <w:r w:rsidR="00D31EA5">
              <w:t xml:space="preserve">lower_limit}%  </w:t>
            </w:r>
            <w:r w:rsidR="00D31EA5">
              <w:rPr>
                <w:rFonts w:hint="eastAsia"/>
              </w:rPr>
              <w:t>，则给</w:t>
            </w:r>
            <w:r w:rsidR="00D31EA5">
              <w:rPr>
                <w:rFonts w:hint="eastAsia"/>
              </w:rPr>
              <w:t>0</w:t>
            </w:r>
            <w:r w:rsidR="00D31EA5">
              <w:rPr>
                <w:rFonts w:hint="eastAsia"/>
              </w:rPr>
              <w:t>分，其余</w:t>
            </w:r>
            <w:r w:rsidR="00D31EA5">
              <w:rPr>
                <w:rFonts w:hint="eastAsia"/>
              </w:rPr>
              <w:t>1</w:t>
            </w:r>
            <w:r w:rsidR="00D31EA5">
              <w:t>0</w:t>
            </w:r>
            <w:r w:rsidR="00D31EA5">
              <w:rPr>
                <w:rFonts w:hint="eastAsia"/>
              </w:rPr>
              <w:t>分</w:t>
            </w:r>
          </w:p>
        </w:tc>
        <w:tc>
          <w:tcPr>
            <w:tcW w:w="1922" w:type="dxa"/>
          </w:tcPr>
          <w:p w14:paraId="53C8B20B" w14:textId="4E374C1B" w:rsidR="00D31EA5" w:rsidRDefault="00D31EA5" w:rsidP="00D31EA5">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检查</w:t>
            </w:r>
            <w:r>
              <w:rPr>
                <w:rFonts w:hint="eastAsia"/>
              </w:rPr>
              <w:t>h</w:t>
            </w:r>
            <w:r>
              <w:t>dfs</w:t>
            </w:r>
          </w:p>
        </w:tc>
      </w:tr>
    </w:tbl>
    <w:p w14:paraId="35A15742" w14:textId="77777777" w:rsidR="001F3412" w:rsidRDefault="001F3412" w:rsidP="00396399">
      <w:pPr>
        <w:ind w:firstLineChars="0" w:firstLine="0"/>
      </w:pPr>
    </w:p>
    <w:p w14:paraId="013D6D0B" w14:textId="4265F437" w:rsidR="00200F73" w:rsidRDefault="00200F73" w:rsidP="00200F73">
      <w:pPr>
        <w:pStyle w:val="a6"/>
        <w:rPr>
          <w:color w:val="080808"/>
        </w:rPr>
      </w:pPr>
      <w:r w:rsidRPr="00200F73">
        <w:rPr>
          <w:color w:val="080808"/>
        </w:rPr>
        <w:br/>
      </w:r>
      <w:r w:rsidRPr="007043C0">
        <w:rPr>
          <w:color w:val="080808"/>
        </w:rPr>
        <w:t>@Component</w:t>
      </w:r>
      <w:r w:rsidRPr="00200F73">
        <w:rPr>
          <w:color w:val="080808"/>
        </w:rPr>
        <w:t>(</w:t>
      </w:r>
      <w:r w:rsidRPr="007043C0">
        <w:rPr>
          <w:color w:val="080808"/>
        </w:rPr>
        <w:t>"PRODUCE_DATA_SIZE"</w:t>
      </w:r>
      <w:r w:rsidRPr="00200F73">
        <w:rPr>
          <w:color w:val="080808"/>
        </w:rPr>
        <w:t>)</w:t>
      </w:r>
      <w:r w:rsidRPr="00200F73">
        <w:rPr>
          <w:color w:val="080808"/>
        </w:rPr>
        <w:br/>
      </w:r>
      <w:r w:rsidRPr="007043C0">
        <w:rPr>
          <w:color w:val="080808"/>
        </w:rPr>
        <w:t xml:space="preserve">public class ProduceDataSizeAssessor extends Assessor </w:t>
      </w:r>
      <w:r w:rsidRPr="00200F73">
        <w:rPr>
          <w:color w:val="080808"/>
        </w:rPr>
        <w:t>{</w:t>
      </w:r>
      <w:r w:rsidRPr="00200F73">
        <w:rPr>
          <w:color w:val="080808"/>
        </w:rPr>
        <w:br/>
        <w:t xml:space="preserve">    </w:t>
      </w:r>
      <w:r w:rsidRPr="007043C0">
        <w:rPr>
          <w:color w:val="080808"/>
        </w:rPr>
        <w:t>@Override</w:t>
      </w:r>
      <w:r w:rsidRPr="007043C0">
        <w:rPr>
          <w:color w:val="080808"/>
        </w:rPr>
        <w:br/>
        <w:t xml:space="preserve">    protected </w:t>
      </w:r>
      <w:r w:rsidR="00FD6899" w:rsidRPr="007043C0">
        <w:rPr>
          <w:color w:val="080808"/>
        </w:rPr>
        <w:t>void checkProblem(</w:t>
      </w:r>
      <w:r w:rsidRPr="007043C0">
        <w:rPr>
          <w:color w:val="080808"/>
        </w:rPr>
        <w:t xml:space="preserve">GovernanceAssessDetail </w:t>
      </w:r>
      <w:r w:rsidRPr="00200F73">
        <w:rPr>
          <w:color w:val="080808"/>
        </w:rPr>
        <w:t xml:space="preserve">governanceAssessDetail, </w:t>
      </w:r>
      <w:r w:rsidRPr="007043C0">
        <w:rPr>
          <w:color w:val="080808"/>
        </w:rPr>
        <w:t xml:space="preserve">AssessParam </w:t>
      </w:r>
      <w:r w:rsidRPr="00200F73">
        <w:rPr>
          <w:color w:val="080808"/>
        </w:rPr>
        <w:t xml:space="preserve">assessParam) </w:t>
      </w:r>
      <w:r w:rsidRPr="007043C0">
        <w:rPr>
          <w:color w:val="080808"/>
        </w:rPr>
        <w:t xml:space="preserve">throws Exception </w:t>
      </w:r>
      <w:r w:rsidRPr="00200F73">
        <w:rPr>
          <w:color w:val="080808"/>
        </w:rPr>
        <w:t>{</w:t>
      </w:r>
      <w:r w:rsidRPr="00200F73">
        <w:rPr>
          <w:color w:val="080808"/>
        </w:rPr>
        <w:br/>
      </w:r>
      <w:r w:rsidRPr="00200F73">
        <w:rPr>
          <w:color w:val="080808"/>
        </w:rPr>
        <w:br/>
        <w:t xml:space="preserve">        </w:t>
      </w:r>
      <w:r w:rsidRPr="007043C0">
        <w:rPr>
          <w:color w:val="080808"/>
        </w:rPr>
        <w:t xml:space="preserve">String assessDate </w:t>
      </w:r>
      <w:r w:rsidRPr="00200F73">
        <w:rPr>
          <w:color w:val="080808"/>
        </w:rPr>
        <w:t>= assessParam.getAssessDate();</w:t>
      </w:r>
      <w:r w:rsidRPr="00200F73">
        <w:rPr>
          <w:color w:val="080808"/>
        </w:rPr>
        <w:br/>
        <w:t xml:space="preserve">        </w:t>
      </w:r>
      <w:r w:rsidRPr="007043C0">
        <w:rPr>
          <w:color w:val="080808"/>
        </w:rPr>
        <w:t xml:space="preserve">String metricParamsJson </w:t>
      </w:r>
      <w:r w:rsidRPr="00200F73">
        <w:rPr>
          <w:color w:val="080808"/>
        </w:rPr>
        <w:t>= assessParam.getGovernanceMetric().getMetricParamsJson();</w:t>
      </w:r>
      <w:r w:rsidRPr="00200F73">
        <w:rPr>
          <w:color w:val="080808"/>
        </w:rPr>
        <w:br/>
        <w:t xml:space="preserve">        </w:t>
      </w:r>
      <w:r w:rsidRPr="007043C0">
        <w:rPr>
          <w:color w:val="080808"/>
        </w:rPr>
        <w:t xml:space="preserve">String tableFsOwner </w:t>
      </w:r>
      <w:r w:rsidRPr="00200F73">
        <w:rPr>
          <w:color w:val="080808"/>
        </w:rPr>
        <w:t>= assessParam.getTableMetaInfo().getTableFsOwner();</w:t>
      </w:r>
      <w:r w:rsidRPr="00200F73">
        <w:rPr>
          <w:color w:val="080808"/>
        </w:rPr>
        <w:br/>
      </w:r>
      <w:r w:rsidRPr="00200F73">
        <w:rPr>
          <w:color w:val="080808"/>
        </w:rPr>
        <w:br/>
        <w:t xml:space="preserve">        </w:t>
      </w:r>
      <w:r w:rsidRPr="007043C0">
        <w:rPr>
          <w:color w:val="080808"/>
        </w:rPr>
        <w:t xml:space="preserve">JSONObject paramsJsonObj </w:t>
      </w:r>
      <w:r w:rsidRPr="00200F73">
        <w:rPr>
          <w:color w:val="080808"/>
        </w:rPr>
        <w:t xml:space="preserve">= </w:t>
      </w:r>
      <w:r w:rsidRPr="007043C0">
        <w:rPr>
          <w:color w:val="080808"/>
        </w:rPr>
        <w:t>JSON</w:t>
      </w:r>
      <w:r w:rsidRPr="00200F73">
        <w:rPr>
          <w:color w:val="080808"/>
        </w:rPr>
        <w:t>.</w:t>
      </w:r>
      <w:r w:rsidRPr="007043C0">
        <w:rPr>
          <w:color w:val="080808"/>
        </w:rPr>
        <w:t>parseObject</w:t>
      </w:r>
      <w:r w:rsidRPr="00200F73">
        <w:rPr>
          <w:color w:val="080808"/>
        </w:rPr>
        <w:t>(</w:t>
      </w:r>
      <w:r w:rsidRPr="007043C0">
        <w:rPr>
          <w:color w:val="080808"/>
        </w:rPr>
        <w:t>metricParamsJson</w:t>
      </w:r>
      <w:r w:rsidRPr="00200F73">
        <w:rPr>
          <w:color w:val="080808"/>
        </w:rPr>
        <w:t>);</w:t>
      </w:r>
      <w:r w:rsidRPr="00200F73">
        <w:rPr>
          <w:color w:val="080808"/>
        </w:rPr>
        <w:br/>
        <w:t xml:space="preserve">        </w:t>
      </w:r>
      <w:r w:rsidRPr="007043C0">
        <w:rPr>
          <w:color w:val="080808"/>
        </w:rPr>
        <w:t xml:space="preserve">BigDecimal upperLimitPercent </w:t>
      </w:r>
      <w:r w:rsidRPr="00200F73">
        <w:rPr>
          <w:color w:val="080808"/>
        </w:rPr>
        <w:t xml:space="preserve">= </w:t>
      </w:r>
      <w:r w:rsidRPr="007043C0">
        <w:rPr>
          <w:color w:val="080808"/>
        </w:rPr>
        <w:t>paramsJsonObj</w:t>
      </w:r>
      <w:r w:rsidRPr="00200F73">
        <w:rPr>
          <w:color w:val="080808"/>
        </w:rPr>
        <w:t>.getBigDecimal(</w:t>
      </w:r>
      <w:r w:rsidRPr="007043C0">
        <w:rPr>
          <w:color w:val="080808"/>
        </w:rPr>
        <w:t>"upper_limit"</w:t>
      </w:r>
      <w:r w:rsidRPr="00200F73">
        <w:rPr>
          <w:color w:val="080808"/>
        </w:rPr>
        <w:t>);</w:t>
      </w:r>
      <w:r w:rsidRPr="00200F73">
        <w:rPr>
          <w:color w:val="080808"/>
        </w:rPr>
        <w:br/>
        <w:t xml:space="preserve">        </w:t>
      </w:r>
      <w:r w:rsidRPr="007043C0">
        <w:rPr>
          <w:color w:val="080808"/>
        </w:rPr>
        <w:t xml:space="preserve">BigDecimal lowerLimitPercent </w:t>
      </w:r>
      <w:r w:rsidRPr="00200F73">
        <w:rPr>
          <w:color w:val="080808"/>
        </w:rPr>
        <w:t xml:space="preserve">= </w:t>
      </w:r>
      <w:r w:rsidRPr="007043C0">
        <w:rPr>
          <w:color w:val="080808"/>
        </w:rPr>
        <w:t>paramsJsonObj</w:t>
      </w:r>
      <w:r w:rsidRPr="00200F73">
        <w:rPr>
          <w:color w:val="080808"/>
        </w:rPr>
        <w:t>.getBigDecimal(</w:t>
      </w:r>
      <w:r w:rsidRPr="007043C0">
        <w:rPr>
          <w:color w:val="080808"/>
        </w:rPr>
        <w:t>"lower_limit"</w:t>
      </w:r>
      <w:r w:rsidRPr="00200F73">
        <w:rPr>
          <w:color w:val="080808"/>
        </w:rPr>
        <w:t>);</w:t>
      </w:r>
      <w:r w:rsidRPr="00200F73">
        <w:rPr>
          <w:color w:val="080808"/>
        </w:rPr>
        <w:br/>
        <w:t xml:space="preserve">        </w:t>
      </w:r>
      <w:r w:rsidRPr="007043C0">
        <w:rPr>
          <w:color w:val="080808"/>
        </w:rPr>
        <w:t xml:space="preserve">Integer days </w:t>
      </w:r>
      <w:r w:rsidRPr="00200F73">
        <w:rPr>
          <w:color w:val="080808"/>
        </w:rPr>
        <w:t xml:space="preserve">= </w:t>
      </w:r>
      <w:r w:rsidRPr="007043C0">
        <w:rPr>
          <w:color w:val="080808"/>
        </w:rPr>
        <w:t>paramsJsonObj</w:t>
      </w:r>
      <w:r w:rsidRPr="00200F73">
        <w:rPr>
          <w:color w:val="080808"/>
        </w:rPr>
        <w:t>.getInteger(</w:t>
      </w:r>
      <w:r w:rsidRPr="007043C0">
        <w:rPr>
          <w:color w:val="080808"/>
        </w:rPr>
        <w:t>"days"</w:t>
      </w:r>
      <w:r w:rsidRPr="00200F73">
        <w:rPr>
          <w:color w:val="080808"/>
        </w:rPr>
        <w:t>);</w:t>
      </w:r>
      <w:r w:rsidRPr="00200F73">
        <w:rPr>
          <w:color w:val="080808"/>
        </w:rPr>
        <w:br/>
      </w:r>
      <w:r w:rsidRPr="00200F73">
        <w:rPr>
          <w:color w:val="080808"/>
        </w:rPr>
        <w:br/>
        <w:t xml:space="preserve">        </w:t>
      </w:r>
      <w:r w:rsidRPr="007043C0">
        <w:rPr>
          <w:color w:val="080808"/>
        </w:rPr>
        <w:t xml:space="preserve">String tableFsPath </w:t>
      </w:r>
      <w:r w:rsidRPr="00200F73">
        <w:rPr>
          <w:color w:val="080808"/>
        </w:rPr>
        <w:t>= assessParam.getTableMetaInfo().getTableFsPath();</w:t>
      </w:r>
      <w:r w:rsidRPr="00200F73">
        <w:rPr>
          <w:color w:val="080808"/>
        </w:rPr>
        <w:br/>
      </w:r>
      <w:r w:rsidRPr="00200F73">
        <w:rPr>
          <w:color w:val="080808"/>
        </w:rPr>
        <w:br/>
      </w:r>
      <w:r w:rsidRPr="00200F73">
        <w:rPr>
          <w:color w:val="080808"/>
        </w:rPr>
        <w:br/>
        <w:t xml:space="preserve">        </w:t>
      </w:r>
      <w:r w:rsidRPr="007043C0">
        <w:rPr>
          <w:color w:val="080808"/>
        </w:rPr>
        <w:t>if</w:t>
      </w:r>
      <w:r w:rsidRPr="00200F73">
        <w:rPr>
          <w:color w:val="080808"/>
        </w:rPr>
        <w:t>(</w:t>
      </w:r>
      <w:r w:rsidRPr="007043C0">
        <w:rPr>
          <w:color w:val="080808"/>
        </w:rPr>
        <w:t>MetaConst</w:t>
      </w:r>
      <w:r w:rsidRPr="00200F73">
        <w:rPr>
          <w:color w:val="080808"/>
        </w:rPr>
        <w:t>.</w:t>
      </w:r>
      <w:r w:rsidRPr="007043C0">
        <w:rPr>
          <w:color w:val="080808"/>
        </w:rPr>
        <w:t>LIFECYCLE_TYPE_DAY</w:t>
      </w:r>
      <w:r w:rsidRPr="00200F73">
        <w:rPr>
          <w:color w:val="080808"/>
        </w:rPr>
        <w:t xml:space="preserve">.equals( assessParam.getTableMetaInfo().getTableMetaInfoExtra().getLifecycleType())){  </w:t>
      </w:r>
      <w:r w:rsidRPr="007043C0">
        <w:rPr>
          <w:color w:val="080808"/>
        </w:rPr>
        <w:t>//</w:t>
      </w:r>
      <w:r w:rsidRPr="007043C0">
        <w:rPr>
          <w:rFonts w:hint="eastAsia"/>
          <w:color w:val="080808"/>
        </w:rPr>
        <w:t>按日分区</w:t>
      </w:r>
      <w:r w:rsidRPr="007043C0">
        <w:rPr>
          <w:rFonts w:hint="eastAsia"/>
          <w:color w:val="080808"/>
        </w:rPr>
        <w:br/>
      </w:r>
      <w:r w:rsidRPr="007043C0">
        <w:rPr>
          <w:rFonts w:hint="eastAsia"/>
          <w:color w:val="080808"/>
        </w:rPr>
        <w:br/>
        <w:t xml:space="preserve">            </w:t>
      </w:r>
      <w:r w:rsidRPr="007043C0">
        <w:rPr>
          <w:color w:val="080808"/>
        </w:rPr>
        <w:t>//</w:t>
      </w:r>
      <w:r w:rsidRPr="007043C0">
        <w:rPr>
          <w:rFonts w:hint="eastAsia"/>
          <w:color w:val="080808"/>
        </w:rPr>
        <w:t>计算前</w:t>
      </w:r>
      <w:r w:rsidRPr="007043C0">
        <w:rPr>
          <w:color w:val="080808"/>
        </w:rPr>
        <w:t>n</w:t>
      </w:r>
      <w:r w:rsidRPr="007043C0">
        <w:rPr>
          <w:rFonts w:hint="eastAsia"/>
          <w:color w:val="080808"/>
        </w:rPr>
        <w:t>天的分区目录名</w:t>
      </w:r>
      <w:r w:rsidRPr="007043C0">
        <w:rPr>
          <w:rFonts w:hint="eastAsia"/>
          <w:color w:val="080808"/>
        </w:rPr>
        <w:br/>
        <w:t xml:space="preserve">            </w:t>
      </w:r>
      <w:r w:rsidRPr="007043C0">
        <w:rPr>
          <w:color w:val="080808"/>
        </w:rPr>
        <w:t xml:space="preserve">String partitionColNameJson </w:t>
      </w:r>
      <w:r w:rsidRPr="00200F73">
        <w:rPr>
          <w:color w:val="080808"/>
        </w:rPr>
        <w:t>= assessParam.getTableMetaInfo().getPartitionColNameJson();</w:t>
      </w:r>
      <w:r w:rsidRPr="00200F73">
        <w:rPr>
          <w:color w:val="080808"/>
        </w:rPr>
        <w:br/>
        <w:t xml:space="preserve">            </w:t>
      </w:r>
      <w:r w:rsidRPr="007043C0">
        <w:rPr>
          <w:color w:val="080808"/>
        </w:rPr>
        <w:t xml:space="preserve">JSONArray partColArr </w:t>
      </w:r>
      <w:r w:rsidRPr="00200F73">
        <w:rPr>
          <w:color w:val="080808"/>
        </w:rPr>
        <w:t xml:space="preserve">= </w:t>
      </w:r>
      <w:r w:rsidRPr="007043C0">
        <w:rPr>
          <w:color w:val="080808"/>
        </w:rPr>
        <w:t>JSON</w:t>
      </w:r>
      <w:r w:rsidRPr="00200F73">
        <w:rPr>
          <w:color w:val="080808"/>
        </w:rPr>
        <w:t>.</w:t>
      </w:r>
      <w:r w:rsidRPr="007043C0">
        <w:rPr>
          <w:color w:val="080808"/>
        </w:rPr>
        <w:t>parseArray</w:t>
      </w:r>
      <w:r w:rsidRPr="00200F73">
        <w:rPr>
          <w:color w:val="080808"/>
        </w:rPr>
        <w:t>(</w:t>
      </w:r>
      <w:r w:rsidRPr="007043C0">
        <w:rPr>
          <w:color w:val="080808"/>
        </w:rPr>
        <w:t>partitionColNameJson</w:t>
      </w:r>
      <w:r w:rsidRPr="00200F73">
        <w:rPr>
          <w:color w:val="080808"/>
        </w:rPr>
        <w:t>);</w:t>
      </w:r>
      <w:r w:rsidRPr="00200F73">
        <w:rPr>
          <w:color w:val="080808"/>
        </w:rPr>
        <w:br/>
        <w:t xml:space="preserve">            </w:t>
      </w:r>
      <w:r w:rsidRPr="007043C0">
        <w:rPr>
          <w:color w:val="080808"/>
        </w:rPr>
        <w:t xml:space="preserve">String partName </w:t>
      </w:r>
      <w:r w:rsidRPr="00200F73">
        <w:rPr>
          <w:color w:val="080808"/>
        </w:rPr>
        <w:t xml:space="preserve">= </w:t>
      </w:r>
      <w:r w:rsidRPr="007043C0">
        <w:rPr>
          <w:color w:val="080808"/>
        </w:rPr>
        <w:t>partColArr</w:t>
      </w:r>
      <w:r w:rsidRPr="00200F73">
        <w:rPr>
          <w:color w:val="080808"/>
        </w:rPr>
        <w:t>.getJSONObject(</w:t>
      </w:r>
      <w:r w:rsidRPr="007043C0">
        <w:rPr>
          <w:color w:val="080808"/>
        </w:rPr>
        <w:t>0</w:t>
      </w:r>
      <w:r w:rsidRPr="00200F73">
        <w:rPr>
          <w:color w:val="080808"/>
        </w:rPr>
        <w:t>).getString(</w:t>
      </w:r>
      <w:r w:rsidRPr="007043C0">
        <w:rPr>
          <w:color w:val="080808"/>
        </w:rPr>
        <w:t>"name"</w:t>
      </w:r>
      <w:r w:rsidRPr="00200F73">
        <w:rPr>
          <w:color w:val="080808"/>
        </w:rPr>
        <w:t>);</w:t>
      </w:r>
      <w:r w:rsidRPr="00200F73">
        <w:rPr>
          <w:color w:val="080808"/>
        </w:rPr>
        <w:br/>
      </w:r>
      <w:r w:rsidRPr="00200F73">
        <w:rPr>
          <w:color w:val="080808"/>
        </w:rPr>
        <w:br/>
      </w:r>
      <w:r w:rsidRPr="00200F73">
        <w:rPr>
          <w:color w:val="080808"/>
        </w:rPr>
        <w:lastRenderedPageBreak/>
        <w:t xml:space="preserve">            </w:t>
      </w:r>
      <w:r w:rsidRPr="007043C0">
        <w:rPr>
          <w:color w:val="080808"/>
        </w:rPr>
        <w:t xml:space="preserve">Date partitionDate </w:t>
      </w:r>
      <w:r w:rsidRPr="00200F73">
        <w:rPr>
          <w:color w:val="080808"/>
        </w:rPr>
        <w:t xml:space="preserve">= </w:t>
      </w:r>
      <w:r w:rsidRPr="007043C0">
        <w:rPr>
          <w:color w:val="080808"/>
        </w:rPr>
        <w:t>DateUtils</w:t>
      </w:r>
      <w:r w:rsidRPr="00200F73">
        <w:rPr>
          <w:color w:val="080808"/>
        </w:rPr>
        <w:t>.</w:t>
      </w:r>
      <w:r w:rsidRPr="007043C0">
        <w:rPr>
          <w:color w:val="080808"/>
        </w:rPr>
        <w:t>addDays</w:t>
      </w:r>
      <w:r w:rsidRPr="00200F73">
        <w:rPr>
          <w:color w:val="080808"/>
        </w:rPr>
        <w:t>(</w:t>
      </w:r>
      <w:r w:rsidRPr="007043C0">
        <w:rPr>
          <w:color w:val="080808"/>
        </w:rPr>
        <w:t>DateUtils</w:t>
      </w:r>
      <w:r w:rsidRPr="00200F73">
        <w:rPr>
          <w:color w:val="080808"/>
        </w:rPr>
        <w:t>.</w:t>
      </w:r>
      <w:r w:rsidRPr="007043C0">
        <w:rPr>
          <w:color w:val="080808"/>
        </w:rPr>
        <w:t>parseDate</w:t>
      </w:r>
      <w:r w:rsidRPr="00200F73">
        <w:rPr>
          <w:color w:val="080808"/>
        </w:rPr>
        <w:t>(</w:t>
      </w:r>
      <w:r w:rsidRPr="007043C0">
        <w:rPr>
          <w:color w:val="080808"/>
        </w:rPr>
        <w:t>assessDate</w:t>
      </w:r>
      <w:r w:rsidRPr="00200F73">
        <w:rPr>
          <w:color w:val="080808"/>
        </w:rPr>
        <w:t xml:space="preserve">, </w:t>
      </w:r>
      <w:r w:rsidRPr="007043C0">
        <w:rPr>
          <w:color w:val="080808"/>
        </w:rPr>
        <w:t>"yyyy-MM-dd"</w:t>
      </w:r>
      <w:r w:rsidRPr="00200F73">
        <w:rPr>
          <w:color w:val="080808"/>
        </w:rPr>
        <w:t>),  -</w:t>
      </w:r>
      <w:r w:rsidRPr="007043C0">
        <w:rPr>
          <w:color w:val="080808"/>
        </w:rPr>
        <w:t>1</w:t>
      </w:r>
      <w:r w:rsidRPr="00200F73">
        <w:rPr>
          <w:color w:val="080808"/>
        </w:rPr>
        <w:t>);</w:t>
      </w:r>
      <w:r w:rsidRPr="00200F73">
        <w:rPr>
          <w:color w:val="080808"/>
        </w:rPr>
        <w:br/>
        <w:t xml:space="preserve">            </w:t>
      </w:r>
      <w:r w:rsidRPr="007043C0">
        <w:rPr>
          <w:color w:val="080808"/>
        </w:rPr>
        <w:t xml:space="preserve">String partitionDt </w:t>
      </w:r>
      <w:r w:rsidRPr="00200F73">
        <w:rPr>
          <w:color w:val="080808"/>
        </w:rPr>
        <w:t xml:space="preserve">= </w:t>
      </w:r>
      <w:r w:rsidRPr="007043C0">
        <w:rPr>
          <w:color w:val="080808"/>
        </w:rPr>
        <w:t>DateFormatUtils</w:t>
      </w:r>
      <w:r w:rsidRPr="00200F73">
        <w:rPr>
          <w:color w:val="080808"/>
        </w:rPr>
        <w:t>.</w:t>
      </w:r>
      <w:r w:rsidRPr="007043C0">
        <w:rPr>
          <w:color w:val="080808"/>
        </w:rPr>
        <w:t>format</w:t>
      </w:r>
      <w:r w:rsidRPr="00200F73">
        <w:rPr>
          <w:color w:val="080808"/>
        </w:rPr>
        <w:t>(</w:t>
      </w:r>
      <w:r w:rsidRPr="007043C0">
        <w:rPr>
          <w:color w:val="080808"/>
        </w:rPr>
        <w:t>partitionDate</w:t>
      </w:r>
      <w:r w:rsidRPr="00200F73">
        <w:rPr>
          <w:color w:val="080808"/>
        </w:rPr>
        <w:t xml:space="preserve">, </w:t>
      </w:r>
      <w:r w:rsidRPr="007043C0">
        <w:rPr>
          <w:color w:val="080808"/>
        </w:rPr>
        <w:t>"yyyy-MM-dd"</w:t>
      </w:r>
      <w:r w:rsidRPr="00200F73">
        <w:rPr>
          <w:color w:val="080808"/>
        </w:rPr>
        <w:t>);</w:t>
      </w:r>
      <w:r w:rsidRPr="00200F73">
        <w:rPr>
          <w:color w:val="080808"/>
        </w:rPr>
        <w:br/>
      </w:r>
      <w:r w:rsidRPr="00200F73">
        <w:rPr>
          <w:color w:val="080808"/>
        </w:rPr>
        <w:br/>
        <w:t xml:space="preserve">            </w:t>
      </w:r>
      <w:r w:rsidRPr="007043C0">
        <w:rPr>
          <w:color w:val="080808"/>
        </w:rPr>
        <w:t>String curPartDirName</w:t>
      </w:r>
      <w:r w:rsidRPr="00200F73">
        <w:rPr>
          <w:color w:val="080808"/>
        </w:rPr>
        <w:t>=</w:t>
      </w:r>
      <w:r w:rsidRPr="007043C0">
        <w:rPr>
          <w:color w:val="080808"/>
        </w:rPr>
        <w:t>tableFsPath</w:t>
      </w:r>
      <w:r w:rsidRPr="00200F73">
        <w:rPr>
          <w:color w:val="080808"/>
        </w:rPr>
        <w:t>+</w:t>
      </w:r>
      <w:r w:rsidRPr="007043C0">
        <w:rPr>
          <w:color w:val="080808"/>
        </w:rPr>
        <w:t>"/"</w:t>
      </w:r>
      <w:r w:rsidRPr="00200F73">
        <w:rPr>
          <w:color w:val="080808"/>
        </w:rPr>
        <w:t>+</w:t>
      </w:r>
      <w:r w:rsidRPr="007043C0">
        <w:rPr>
          <w:color w:val="080808"/>
        </w:rPr>
        <w:t>partName</w:t>
      </w:r>
      <w:r w:rsidRPr="00200F73">
        <w:rPr>
          <w:color w:val="080808"/>
        </w:rPr>
        <w:t>+</w:t>
      </w:r>
      <w:r w:rsidRPr="007043C0">
        <w:rPr>
          <w:color w:val="080808"/>
        </w:rPr>
        <w:t>"="</w:t>
      </w:r>
      <w:r w:rsidRPr="00200F73">
        <w:rPr>
          <w:color w:val="080808"/>
        </w:rPr>
        <w:t>+</w:t>
      </w:r>
      <w:r w:rsidRPr="007043C0">
        <w:rPr>
          <w:color w:val="080808"/>
        </w:rPr>
        <w:t>partitionDt</w:t>
      </w:r>
      <w:r w:rsidRPr="00200F73">
        <w:rPr>
          <w:color w:val="080808"/>
        </w:rPr>
        <w:t>;</w:t>
      </w:r>
      <w:r w:rsidRPr="00200F73">
        <w:rPr>
          <w:color w:val="080808"/>
        </w:rPr>
        <w:br/>
        <w:t xml:space="preserve">            </w:t>
      </w:r>
      <w:r w:rsidRPr="007043C0">
        <w:rPr>
          <w:color w:val="080808"/>
        </w:rPr>
        <w:t>//</w:t>
      </w:r>
      <w:r w:rsidRPr="007043C0">
        <w:rPr>
          <w:rFonts w:hint="eastAsia"/>
          <w:color w:val="080808"/>
        </w:rPr>
        <w:t>当天日期分区的大小</w:t>
      </w:r>
      <w:r w:rsidRPr="007043C0">
        <w:rPr>
          <w:rFonts w:hint="eastAsia"/>
          <w:color w:val="080808"/>
        </w:rPr>
        <w:br/>
        <w:t xml:space="preserve">            </w:t>
      </w:r>
      <w:r w:rsidRPr="007043C0">
        <w:rPr>
          <w:color w:val="080808"/>
        </w:rPr>
        <w:t xml:space="preserve">Long curDataSize </w:t>
      </w:r>
      <w:r w:rsidRPr="00200F73">
        <w:rPr>
          <w:color w:val="080808"/>
        </w:rPr>
        <w:t>= getDataSizeByPath(</w:t>
      </w:r>
      <w:r w:rsidRPr="007043C0">
        <w:rPr>
          <w:color w:val="080808"/>
        </w:rPr>
        <w:t>curPartDirName</w:t>
      </w:r>
      <w:r w:rsidRPr="00200F73">
        <w:rPr>
          <w:color w:val="080808"/>
        </w:rPr>
        <w:t xml:space="preserve">, </w:t>
      </w:r>
      <w:r w:rsidRPr="007043C0">
        <w:rPr>
          <w:color w:val="080808"/>
        </w:rPr>
        <w:t>tableFsOwner</w:t>
      </w:r>
      <w:r w:rsidRPr="00200F73">
        <w:rPr>
          <w:color w:val="080808"/>
        </w:rPr>
        <w:t>);</w:t>
      </w:r>
      <w:r w:rsidRPr="00200F73">
        <w:rPr>
          <w:color w:val="080808"/>
        </w:rPr>
        <w:br/>
        <w:t xml:space="preserve">            governanceAssessDetail.addLog(</w:t>
      </w:r>
      <w:r w:rsidRPr="007043C0">
        <w:rPr>
          <w:color w:val="080808"/>
        </w:rPr>
        <w:t>"(</w:t>
      </w:r>
      <w:r w:rsidRPr="007043C0">
        <w:rPr>
          <w:rFonts w:hint="eastAsia"/>
          <w:color w:val="080808"/>
        </w:rPr>
        <w:t>当前分区</w:t>
      </w:r>
      <w:r w:rsidRPr="007043C0">
        <w:rPr>
          <w:color w:val="080808"/>
        </w:rPr>
        <w:t>:"</w:t>
      </w:r>
      <w:r w:rsidRPr="00200F73">
        <w:rPr>
          <w:color w:val="080808"/>
        </w:rPr>
        <w:t>+</w:t>
      </w:r>
      <w:r w:rsidRPr="007043C0">
        <w:rPr>
          <w:color w:val="080808"/>
        </w:rPr>
        <w:t xml:space="preserve">curPartDirName </w:t>
      </w:r>
      <w:r w:rsidRPr="00200F73">
        <w:rPr>
          <w:color w:val="080808"/>
        </w:rPr>
        <w:t>+</w:t>
      </w:r>
      <w:r w:rsidRPr="007043C0">
        <w:rPr>
          <w:color w:val="080808"/>
        </w:rPr>
        <w:t>",</w:t>
      </w:r>
      <w:r w:rsidRPr="007043C0">
        <w:rPr>
          <w:rFonts w:hint="eastAsia"/>
          <w:color w:val="080808"/>
        </w:rPr>
        <w:t>数据量</w:t>
      </w:r>
      <w:r w:rsidRPr="007043C0">
        <w:rPr>
          <w:color w:val="080808"/>
        </w:rPr>
        <w:t>:"</w:t>
      </w:r>
      <w:r w:rsidRPr="00200F73">
        <w:rPr>
          <w:color w:val="080808"/>
        </w:rPr>
        <w:t>+</w:t>
      </w:r>
      <w:r w:rsidRPr="007043C0">
        <w:rPr>
          <w:color w:val="080808"/>
        </w:rPr>
        <w:t xml:space="preserve">curDataSize </w:t>
      </w:r>
      <w:r w:rsidRPr="00200F73">
        <w:rPr>
          <w:color w:val="080808"/>
        </w:rPr>
        <w:t>);</w:t>
      </w:r>
      <w:r w:rsidRPr="00200F73">
        <w:rPr>
          <w:color w:val="080808"/>
        </w:rPr>
        <w:br/>
        <w:t xml:space="preserve">            </w:t>
      </w:r>
      <w:r w:rsidRPr="007043C0">
        <w:rPr>
          <w:color w:val="080808"/>
        </w:rPr>
        <w:t>//n</w:t>
      </w:r>
      <w:r w:rsidRPr="007043C0">
        <w:rPr>
          <w:rFonts w:hint="eastAsia"/>
          <w:color w:val="080808"/>
        </w:rPr>
        <w:t>天前每日分区</w:t>
      </w:r>
      <w:r w:rsidRPr="007043C0">
        <w:rPr>
          <w:rFonts w:hint="eastAsia"/>
          <w:color w:val="080808"/>
        </w:rPr>
        <w:br/>
        <w:t xml:space="preserve">            </w:t>
      </w:r>
      <w:r w:rsidRPr="007043C0">
        <w:rPr>
          <w:color w:val="080808"/>
        </w:rPr>
        <w:t xml:space="preserve">int </w:t>
      </w:r>
      <w:r w:rsidRPr="00200F73">
        <w:rPr>
          <w:color w:val="080808"/>
        </w:rPr>
        <w:t>partCountWithData=</w:t>
      </w:r>
      <w:r w:rsidRPr="007043C0">
        <w:rPr>
          <w:color w:val="080808"/>
        </w:rPr>
        <w:t>0</w:t>
      </w:r>
      <w:r w:rsidRPr="00200F73">
        <w:rPr>
          <w:color w:val="080808"/>
        </w:rPr>
        <w:t>;</w:t>
      </w:r>
      <w:r w:rsidRPr="00200F73">
        <w:rPr>
          <w:color w:val="080808"/>
        </w:rPr>
        <w:br/>
        <w:t xml:space="preserve">            </w:t>
      </w:r>
      <w:r w:rsidRPr="007043C0">
        <w:rPr>
          <w:color w:val="080808"/>
        </w:rPr>
        <w:t xml:space="preserve">Long </w:t>
      </w:r>
      <w:r w:rsidRPr="00200F73">
        <w:rPr>
          <w:color w:val="080808"/>
        </w:rPr>
        <w:t>partTotalDateSize=</w:t>
      </w:r>
      <w:r w:rsidRPr="007043C0">
        <w:rPr>
          <w:color w:val="080808"/>
        </w:rPr>
        <w:t>0L</w:t>
      </w:r>
      <w:r w:rsidRPr="00200F73">
        <w:rPr>
          <w:color w:val="080808"/>
        </w:rPr>
        <w:t>;</w:t>
      </w:r>
      <w:r w:rsidRPr="00200F73">
        <w:rPr>
          <w:color w:val="080808"/>
        </w:rPr>
        <w:br/>
      </w:r>
      <w:r w:rsidRPr="00200F73">
        <w:rPr>
          <w:color w:val="080808"/>
        </w:rPr>
        <w:br/>
      </w:r>
      <w:r w:rsidRPr="00200F73">
        <w:rPr>
          <w:color w:val="080808"/>
        </w:rPr>
        <w:br/>
        <w:t xml:space="preserve">            </w:t>
      </w:r>
      <w:r w:rsidRPr="007043C0">
        <w:rPr>
          <w:color w:val="080808"/>
        </w:rPr>
        <w:t>//</w:t>
      </w:r>
      <w:r w:rsidRPr="007043C0">
        <w:rPr>
          <w:rFonts w:hint="eastAsia"/>
          <w:color w:val="080808"/>
        </w:rPr>
        <w:t>求前</w:t>
      </w:r>
      <w:r w:rsidRPr="007043C0">
        <w:rPr>
          <w:color w:val="080808"/>
        </w:rPr>
        <w:t>n</w:t>
      </w:r>
      <w:r w:rsidRPr="007043C0">
        <w:rPr>
          <w:rFonts w:hint="eastAsia"/>
          <w:color w:val="080808"/>
        </w:rPr>
        <w:t>天的总大小</w:t>
      </w:r>
      <w:r w:rsidRPr="007043C0">
        <w:rPr>
          <w:rFonts w:hint="eastAsia"/>
          <w:color w:val="080808"/>
        </w:rPr>
        <w:br/>
        <w:t xml:space="preserve">            </w:t>
      </w:r>
      <w:r w:rsidRPr="007043C0">
        <w:rPr>
          <w:color w:val="080808"/>
        </w:rPr>
        <w:t xml:space="preserve">for </w:t>
      </w:r>
      <w:r w:rsidRPr="00200F73">
        <w:rPr>
          <w:color w:val="080808"/>
        </w:rPr>
        <w:t>(</w:t>
      </w:r>
      <w:r w:rsidRPr="007043C0">
        <w:rPr>
          <w:color w:val="080808"/>
        </w:rPr>
        <w:t xml:space="preserve">int </w:t>
      </w:r>
      <w:r w:rsidRPr="00200F73">
        <w:rPr>
          <w:color w:val="080808"/>
        </w:rPr>
        <w:t xml:space="preserve">i = </w:t>
      </w:r>
      <w:r w:rsidRPr="007043C0">
        <w:rPr>
          <w:color w:val="080808"/>
        </w:rPr>
        <w:t>1</w:t>
      </w:r>
      <w:r w:rsidRPr="00200F73">
        <w:rPr>
          <w:color w:val="080808"/>
        </w:rPr>
        <w:t xml:space="preserve">; i &lt;= </w:t>
      </w:r>
      <w:r w:rsidRPr="007043C0">
        <w:rPr>
          <w:color w:val="080808"/>
        </w:rPr>
        <w:t xml:space="preserve">days </w:t>
      </w:r>
      <w:r w:rsidRPr="00200F73">
        <w:rPr>
          <w:color w:val="080808"/>
        </w:rPr>
        <w:t>; i++) {</w:t>
      </w:r>
      <w:r w:rsidRPr="00200F73">
        <w:rPr>
          <w:color w:val="080808"/>
        </w:rPr>
        <w:br/>
        <w:t xml:space="preserve">                </w:t>
      </w:r>
      <w:r w:rsidRPr="007043C0">
        <w:rPr>
          <w:color w:val="080808"/>
        </w:rPr>
        <w:t xml:space="preserve">Date date </w:t>
      </w:r>
      <w:r w:rsidRPr="00200F73">
        <w:rPr>
          <w:color w:val="080808"/>
        </w:rPr>
        <w:t xml:space="preserve">= </w:t>
      </w:r>
      <w:r w:rsidRPr="007043C0">
        <w:rPr>
          <w:color w:val="080808"/>
        </w:rPr>
        <w:t>DateUtils</w:t>
      </w:r>
      <w:r w:rsidRPr="00200F73">
        <w:rPr>
          <w:color w:val="080808"/>
        </w:rPr>
        <w:t>.</w:t>
      </w:r>
      <w:r w:rsidRPr="007043C0">
        <w:rPr>
          <w:color w:val="080808"/>
        </w:rPr>
        <w:t>addDays</w:t>
      </w:r>
      <w:r w:rsidRPr="00200F73">
        <w:rPr>
          <w:color w:val="080808"/>
        </w:rPr>
        <w:t>(</w:t>
      </w:r>
      <w:r w:rsidRPr="007043C0">
        <w:rPr>
          <w:color w:val="080808"/>
        </w:rPr>
        <w:t>partitionDate</w:t>
      </w:r>
      <w:r w:rsidRPr="00200F73">
        <w:rPr>
          <w:color w:val="080808"/>
        </w:rPr>
        <w:t xml:space="preserve">, </w:t>
      </w:r>
      <w:r w:rsidRPr="007043C0">
        <w:rPr>
          <w:color w:val="080808"/>
        </w:rPr>
        <w:t xml:space="preserve">0 </w:t>
      </w:r>
      <w:r w:rsidRPr="00200F73">
        <w:rPr>
          <w:color w:val="080808"/>
        </w:rPr>
        <w:t>- i );</w:t>
      </w:r>
      <w:r w:rsidRPr="00200F73">
        <w:rPr>
          <w:color w:val="080808"/>
        </w:rPr>
        <w:br/>
        <w:t xml:space="preserve">                </w:t>
      </w:r>
      <w:r w:rsidRPr="007043C0">
        <w:rPr>
          <w:color w:val="080808"/>
        </w:rPr>
        <w:t xml:space="preserve">String partDt </w:t>
      </w:r>
      <w:r w:rsidRPr="00200F73">
        <w:rPr>
          <w:color w:val="080808"/>
        </w:rPr>
        <w:t xml:space="preserve">= </w:t>
      </w:r>
      <w:r w:rsidRPr="007043C0">
        <w:rPr>
          <w:color w:val="080808"/>
        </w:rPr>
        <w:t>DateFormatUtils</w:t>
      </w:r>
      <w:r w:rsidRPr="00200F73">
        <w:rPr>
          <w:color w:val="080808"/>
        </w:rPr>
        <w:t>.</w:t>
      </w:r>
      <w:r w:rsidRPr="007043C0">
        <w:rPr>
          <w:color w:val="080808"/>
        </w:rPr>
        <w:t>format</w:t>
      </w:r>
      <w:r w:rsidRPr="00200F73">
        <w:rPr>
          <w:color w:val="080808"/>
        </w:rPr>
        <w:t>(</w:t>
      </w:r>
      <w:r w:rsidRPr="007043C0">
        <w:rPr>
          <w:color w:val="080808"/>
        </w:rPr>
        <w:t>date</w:t>
      </w:r>
      <w:r w:rsidRPr="00200F73">
        <w:rPr>
          <w:color w:val="080808"/>
        </w:rPr>
        <w:t xml:space="preserve">, </w:t>
      </w:r>
      <w:r w:rsidRPr="007043C0">
        <w:rPr>
          <w:color w:val="080808"/>
        </w:rPr>
        <w:t>"yyyy-MM-dd"</w:t>
      </w:r>
      <w:r w:rsidRPr="00200F73">
        <w:rPr>
          <w:color w:val="080808"/>
        </w:rPr>
        <w:t>);</w:t>
      </w:r>
      <w:r w:rsidRPr="00200F73">
        <w:rPr>
          <w:color w:val="080808"/>
        </w:rPr>
        <w:br/>
        <w:t xml:space="preserve">                </w:t>
      </w:r>
      <w:r w:rsidRPr="007043C0">
        <w:rPr>
          <w:color w:val="080808"/>
        </w:rPr>
        <w:t>String partDirName</w:t>
      </w:r>
      <w:r w:rsidRPr="00200F73">
        <w:rPr>
          <w:color w:val="080808"/>
        </w:rPr>
        <w:t>=</w:t>
      </w:r>
      <w:r w:rsidRPr="007043C0">
        <w:rPr>
          <w:color w:val="080808"/>
        </w:rPr>
        <w:t>tableFsPath</w:t>
      </w:r>
      <w:r w:rsidRPr="00200F73">
        <w:rPr>
          <w:color w:val="080808"/>
        </w:rPr>
        <w:t>+</w:t>
      </w:r>
      <w:r w:rsidRPr="007043C0">
        <w:rPr>
          <w:color w:val="080808"/>
        </w:rPr>
        <w:t>"/"</w:t>
      </w:r>
      <w:r w:rsidRPr="00200F73">
        <w:rPr>
          <w:color w:val="080808"/>
        </w:rPr>
        <w:t>+</w:t>
      </w:r>
      <w:r w:rsidRPr="007043C0">
        <w:rPr>
          <w:color w:val="080808"/>
        </w:rPr>
        <w:t>partName</w:t>
      </w:r>
      <w:r w:rsidRPr="00200F73">
        <w:rPr>
          <w:color w:val="080808"/>
        </w:rPr>
        <w:t>+</w:t>
      </w:r>
      <w:r w:rsidRPr="007043C0">
        <w:rPr>
          <w:color w:val="080808"/>
        </w:rPr>
        <w:t>"="</w:t>
      </w:r>
      <w:r w:rsidRPr="00200F73">
        <w:rPr>
          <w:color w:val="080808"/>
        </w:rPr>
        <w:t>+</w:t>
      </w:r>
      <w:r w:rsidRPr="007043C0">
        <w:rPr>
          <w:color w:val="080808"/>
        </w:rPr>
        <w:t>partDt</w:t>
      </w:r>
      <w:r w:rsidRPr="00200F73">
        <w:rPr>
          <w:color w:val="080808"/>
        </w:rPr>
        <w:t>;</w:t>
      </w:r>
      <w:r w:rsidRPr="00200F73">
        <w:rPr>
          <w:color w:val="080808"/>
        </w:rPr>
        <w:br/>
        <w:t xml:space="preserve">                </w:t>
      </w:r>
      <w:r w:rsidRPr="007043C0">
        <w:rPr>
          <w:color w:val="080808"/>
        </w:rPr>
        <w:t xml:space="preserve">Long partDataSize </w:t>
      </w:r>
      <w:r w:rsidRPr="00200F73">
        <w:rPr>
          <w:color w:val="080808"/>
        </w:rPr>
        <w:t>= getDataSizeByPath(</w:t>
      </w:r>
      <w:r w:rsidRPr="007043C0">
        <w:rPr>
          <w:color w:val="080808"/>
        </w:rPr>
        <w:t>partDirName</w:t>
      </w:r>
      <w:r w:rsidRPr="00200F73">
        <w:rPr>
          <w:color w:val="080808"/>
        </w:rPr>
        <w:t xml:space="preserve">, </w:t>
      </w:r>
      <w:r w:rsidRPr="007043C0">
        <w:rPr>
          <w:color w:val="080808"/>
        </w:rPr>
        <w:t>tableFsOwner</w:t>
      </w:r>
      <w:r w:rsidRPr="00200F73">
        <w:rPr>
          <w:color w:val="080808"/>
        </w:rPr>
        <w:t>);</w:t>
      </w:r>
      <w:r w:rsidRPr="00200F73">
        <w:rPr>
          <w:color w:val="080808"/>
        </w:rPr>
        <w:br/>
        <w:t xml:space="preserve">                 </w:t>
      </w:r>
      <w:r w:rsidRPr="007043C0">
        <w:rPr>
          <w:color w:val="080808"/>
        </w:rPr>
        <w:t>if</w:t>
      </w:r>
      <w:r w:rsidRPr="00200F73">
        <w:rPr>
          <w:color w:val="080808"/>
        </w:rPr>
        <w:t>(</w:t>
      </w:r>
      <w:r w:rsidRPr="007043C0">
        <w:rPr>
          <w:color w:val="080808"/>
        </w:rPr>
        <w:t>partDataSize</w:t>
      </w:r>
      <w:r w:rsidRPr="00200F73">
        <w:rPr>
          <w:color w:val="080808"/>
        </w:rPr>
        <w:t>&gt;</w:t>
      </w:r>
      <w:r w:rsidRPr="007043C0">
        <w:rPr>
          <w:color w:val="080808"/>
        </w:rPr>
        <w:t>0</w:t>
      </w:r>
      <w:r w:rsidRPr="00200F73">
        <w:rPr>
          <w:color w:val="080808"/>
        </w:rPr>
        <w:t>){</w:t>
      </w:r>
      <w:r w:rsidRPr="00200F73">
        <w:rPr>
          <w:color w:val="080808"/>
        </w:rPr>
        <w:br/>
        <w:t xml:space="preserve">                     partCountWithData++;</w:t>
      </w:r>
      <w:r w:rsidRPr="00200F73">
        <w:rPr>
          <w:color w:val="080808"/>
        </w:rPr>
        <w:br/>
        <w:t xml:space="preserve">                     partTotalDateSize+=</w:t>
      </w:r>
      <w:r w:rsidRPr="007043C0">
        <w:rPr>
          <w:color w:val="080808"/>
        </w:rPr>
        <w:t>partDataSize</w:t>
      </w:r>
      <w:r w:rsidRPr="00200F73">
        <w:rPr>
          <w:color w:val="080808"/>
        </w:rPr>
        <w:t>;</w:t>
      </w:r>
      <w:r w:rsidRPr="00200F73">
        <w:rPr>
          <w:color w:val="080808"/>
        </w:rPr>
        <w:br/>
        <w:t xml:space="preserve">                     governanceAssessDetail.addLog(</w:t>
      </w:r>
      <w:r w:rsidRPr="007043C0">
        <w:rPr>
          <w:color w:val="080808"/>
        </w:rPr>
        <w:t>"(</w:t>
      </w:r>
      <w:r w:rsidRPr="007043C0">
        <w:rPr>
          <w:rFonts w:hint="eastAsia"/>
          <w:color w:val="080808"/>
        </w:rPr>
        <w:t>分区</w:t>
      </w:r>
      <w:r w:rsidRPr="007043C0">
        <w:rPr>
          <w:color w:val="080808"/>
        </w:rPr>
        <w:t>:"</w:t>
      </w:r>
      <w:r w:rsidRPr="00200F73">
        <w:rPr>
          <w:color w:val="080808"/>
        </w:rPr>
        <w:t>+</w:t>
      </w:r>
      <w:r w:rsidRPr="007043C0">
        <w:rPr>
          <w:color w:val="080808"/>
        </w:rPr>
        <w:t xml:space="preserve">partDirName </w:t>
      </w:r>
      <w:r w:rsidRPr="00200F73">
        <w:rPr>
          <w:color w:val="080808"/>
        </w:rPr>
        <w:t>+</w:t>
      </w:r>
      <w:r w:rsidRPr="007043C0">
        <w:rPr>
          <w:color w:val="080808"/>
        </w:rPr>
        <w:t>",</w:t>
      </w:r>
      <w:r w:rsidRPr="007043C0">
        <w:rPr>
          <w:rFonts w:hint="eastAsia"/>
          <w:color w:val="080808"/>
        </w:rPr>
        <w:t>数据量</w:t>
      </w:r>
      <w:r w:rsidRPr="007043C0">
        <w:rPr>
          <w:color w:val="080808"/>
        </w:rPr>
        <w:t>:"</w:t>
      </w:r>
      <w:r w:rsidRPr="00200F73">
        <w:rPr>
          <w:color w:val="080808"/>
        </w:rPr>
        <w:t>+</w:t>
      </w:r>
      <w:r w:rsidRPr="007043C0">
        <w:rPr>
          <w:color w:val="080808"/>
        </w:rPr>
        <w:t xml:space="preserve">partDataSize </w:t>
      </w:r>
      <w:r w:rsidRPr="00200F73">
        <w:rPr>
          <w:color w:val="080808"/>
        </w:rPr>
        <w:t>);</w:t>
      </w:r>
      <w:r w:rsidRPr="00200F73">
        <w:rPr>
          <w:color w:val="080808"/>
        </w:rPr>
        <w:br/>
        <w:t xml:space="preserve">                 }</w:t>
      </w:r>
      <w:r w:rsidRPr="00200F73">
        <w:rPr>
          <w:color w:val="080808"/>
        </w:rPr>
        <w:br/>
      </w:r>
      <w:r w:rsidRPr="00200F73">
        <w:rPr>
          <w:color w:val="080808"/>
        </w:rPr>
        <w:br/>
        <w:t xml:space="preserve">            }</w:t>
      </w:r>
      <w:r w:rsidRPr="00200F73">
        <w:rPr>
          <w:color w:val="080808"/>
        </w:rPr>
        <w:br/>
        <w:t xml:space="preserve">            governanceAssessDetail.addLog(</w:t>
      </w:r>
      <w:r w:rsidRPr="007043C0">
        <w:rPr>
          <w:color w:val="080808"/>
        </w:rPr>
        <w:t xml:space="preserve">"( </w:t>
      </w:r>
      <w:r w:rsidRPr="007043C0">
        <w:rPr>
          <w:rFonts w:hint="eastAsia"/>
          <w:color w:val="080808"/>
        </w:rPr>
        <w:t>总数据量</w:t>
      </w:r>
      <w:r w:rsidRPr="007043C0">
        <w:rPr>
          <w:color w:val="080808"/>
        </w:rPr>
        <w:t>:"</w:t>
      </w:r>
      <w:r w:rsidRPr="00200F73">
        <w:rPr>
          <w:color w:val="080808"/>
        </w:rPr>
        <w:t>+partTotalDateSize+</w:t>
      </w:r>
      <w:r w:rsidRPr="007043C0">
        <w:rPr>
          <w:color w:val="080808"/>
        </w:rPr>
        <w:t xml:space="preserve">")" </w:t>
      </w:r>
      <w:r w:rsidRPr="00200F73">
        <w:rPr>
          <w:color w:val="080808"/>
        </w:rPr>
        <w:t>);</w:t>
      </w:r>
      <w:r w:rsidRPr="00200F73">
        <w:rPr>
          <w:color w:val="080808"/>
        </w:rPr>
        <w:br/>
      </w:r>
      <w:r w:rsidRPr="00200F73">
        <w:rPr>
          <w:color w:val="080808"/>
        </w:rPr>
        <w:br/>
        <w:t xml:space="preserve">            </w:t>
      </w:r>
      <w:r w:rsidRPr="007043C0">
        <w:rPr>
          <w:color w:val="080808"/>
        </w:rPr>
        <w:t>//</w:t>
      </w:r>
      <w:r w:rsidRPr="007043C0">
        <w:rPr>
          <w:rFonts w:hint="eastAsia"/>
          <w:color w:val="080808"/>
        </w:rPr>
        <w:t>进行比较</w:t>
      </w:r>
      <w:r w:rsidRPr="007043C0">
        <w:rPr>
          <w:rFonts w:hint="eastAsia"/>
          <w:color w:val="080808"/>
        </w:rPr>
        <w:br/>
        <w:t xml:space="preserve">            </w:t>
      </w:r>
      <w:r w:rsidRPr="007043C0">
        <w:rPr>
          <w:color w:val="080808"/>
        </w:rPr>
        <w:t>if</w:t>
      </w:r>
      <w:r w:rsidRPr="00200F73">
        <w:rPr>
          <w:color w:val="080808"/>
        </w:rPr>
        <w:t>(partCountWithData&gt;</w:t>
      </w:r>
      <w:r w:rsidRPr="007043C0">
        <w:rPr>
          <w:color w:val="080808"/>
        </w:rPr>
        <w:t>0</w:t>
      </w:r>
      <w:r w:rsidRPr="00200F73">
        <w:rPr>
          <w:color w:val="080808"/>
        </w:rPr>
        <w:t>){</w:t>
      </w:r>
      <w:r w:rsidRPr="00200F73">
        <w:rPr>
          <w:color w:val="080808"/>
        </w:rPr>
        <w:br/>
        <w:t xml:space="preserve">                </w:t>
      </w:r>
      <w:r w:rsidRPr="007043C0">
        <w:rPr>
          <w:color w:val="080808"/>
        </w:rPr>
        <w:t>Long avgPartDataSize</w:t>
      </w:r>
      <w:r w:rsidRPr="00200F73">
        <w:rPr>
          <w:color w:val="080808"/>
        </w:rPr>
        <w:t>=partTotalDateSize/partCountWithData;</w:t>
      </w:r>
      <w:r w:rsidRPr="00200F73">
        <w:rPr>
          <w:color w:val="080808"/>
        </w:rPr>
        <w:br/>
        <w:t xml:space="preserve">                </w:t>
      </w:r>
      <w:r w:rsidRPr="007043C0">
        <w:rPr>
          <w:color w:val="080808"/>
        </w:rPr>
        <w:t>if</w:t>
      </w:r>
      <w:r w:rsidRPr="00200F73">
        <w:rPr>
          <w:color w:val="080808"/>
        </w:rPr>
        <w:t>(</w:t>
      </w:r>
      <w:r w:rsidRPr="007043C0">
        <w:rPr>
          <w:color w:val="080808"/>
        </w:rPr>
        <w:t xml:space="preserve">curDataSize </w:t>
      </w:r>
      <w:r w:rsidRPr="00200F73">
        <w:rPr>
          <w:color w:val="080808"/>
        </w:rPr>
        <w:t xml:space="preserve">&gt; </w:t>
      </w:r>
      <w:r w:rsidRPr="007043C0">
        <w:rPr>
          <w:color w:val="080808"/>
        </w:rPr>
        <w:t xml:space="preserve">avgPartDataSize </w:t>
      </w:r>
      <w:r w:rsidRPr="00200F73">
        <w:rPr>
          <w:color w:val="080808"/>
        </w:rPr>
        <w:t xml:space="preserve">*  ( </w:t>
      </w:r>
      <w:r w:rsidRPr="007043C0">
        <w:rPr>
          <w:color w:val="080808"/>
        </w:rPr>
        <w:t>upperLimitPercent</w:t>
      </w:r>
      <w:r w:rsidRPr="00200F73">
        <w:rPr>
          <w:color w:val="080808"/>
        </w:rPr>
        <w:t>.longValue()+</w:t>
      </w:r>
      <w:r w:rsidRPr="007043C0">
        <w:rPr>
          <w:color w:val="080808"/>
        </w:rPr>
        <w:t>100L</w:t>
      </w:r>
      <w:r w:rsidRPr="00200F73">
        <w:rPr>
          <w:color w:val="080808"/>
        </w:rPr>
        <w:t>)  /</w:t>
      </w:r>
      <w:r w:rsidRPr="007043C0">
        <w:rPr>
          <w:color w:val="080808"/>
        </w:rPr>
        <w:t xml:space="preserve">100L </w:t>
      </w:r>
      <w:r w:rsidRPr="00200F73">
        <w:rPr>
          <w:color w:val="080808"/>
        </w:rPr>
        <w:t>){</w:t>
      </w:r>
      <w:r w:rsidRPr="00200F73">
        <w:rPr>
          <w:color w:val="080808"/>
        </w:rPr>
        <w:br/>
        <w:t xml:space="preserve">                    governanceAssessDetail.setAssessScore(</w:t>
      </w:r>
      <w:r w:rsidRPr="007043C0">
        <w:rPr>
          <w:color w:val="080808"/>
        </w:rPr>
        <w:t>BigDecimal</w:t>
      </w:r>
      <w:r w:rsidRPr="00200F73">
        <w:rPr>
          <w:color w:val="080808"/>
        </w:rPr>
        <w:t>.</w:t>
      </w:r>
      <w:r w:rsidRPr="007043C0">
        <w:rPr>
          <w:color w:val="080808"/>
        </w:rPr>
        <w:t>ZERO</w:t>
      </w:r>
      <w:r w:rsidRPr="00200F73">
        <w:rPr>
          <w:color w:val="080808"/>
        </w:rPr>
        <w:t>);</w:t>
      </w:r>
      <w:r w:rsidRPr="00200F73">
        <w:rPr>
          <w:color w:val="080808"/>
        </w:rPr>
        <w:br/>
        <w:t xml:space="preserve">                    governanceAssessDetail.setAssessProblem(</w:t>
      </w:r>
      <w:r w:rsidRPr="007043C0">
        <w:rPr>
          <w:color w:val="080808"/>
        </w:rPr>
        <w:t>"</w:t>
      </w:r>
      <w:r w:rsidRPr="007043C0">
        <w:rPr>
          <w:rFonts w:hint="eastAsia"/>
          <w:color w:val="080808"/>
        </w:rPr>
        <w:t>产出</w:t>
      </w:r>
      <w:r w:rsidRPr="007043C0">
        <w:rPr>
          <w:rFonts w:hint="eastAsia"/>
          <w:color w:val="080808"/>
        </w:rPr>
        <w:t xml:space="preserve"> </w:t>
      </w:r>
      <w:r w:rsidRPr="007043C0">
        <w:rPr>
          <w:rFonts w:hint="eastAsia"/>
          <w:color w:val="080808"/>
        </w:rPr>
        <w:t>高于现有</w:t>
      </w:r>
      <w:r w:rsidRPr="007043C0">
        <w:rPr>
          <w:color w:val="080808"/>
        </w:rPr>
        <w:t>"</w:t>
      </w:r>
      <w:r w:rsidRPr="00200F73">
        <w:rPr>
          <w:color w:val="080808"/>
        </w:rPr>
        <w:t>+partCountWithData+</w:t>
      </w:r>
      <w:r w:rsidRPr="007043C0">
        <w:rPr>
          <w:color w:val="080808"/>
        </w:rPr>
        <w:t>"</w:t>
      </w:r>
      <w:r w:rsidRPr="007043C0">
        <w:rPr>
          <w:rFonts w:hint="eastAsia"/>
          <w:color w:val="080808"/>
        </w:rPr>
        <w:t>日平均数据量的</w:t>
      </w:r>
      <w:r w:rsidRPr="007043C0">
        <w:rPr>
          <w:color w:val="080808"/>
        </w:rPr>
        <w:t>"</w:t>
      </w:r>
      <w:r w:rsidRPr="00200F73">
        <w:rPr>
          <w:color w:val="080808"/>
        </w:rPr>
        <w:t>+</w:t>
      </w:r>
      <w:r w:rsidRPr="007043C0">
        <w:rPr>
          <w:color w:val="080808"/>
        </w:rPr>
        <w:t>upperLimitPercent</w:t>
      </w:r>
      <w:r w:rsidRPr="00200F73">
        <w:rPr>
          <w:color w:val="080808"/>
        </w:rPr>
        <w:t>.longValue()+</w:t>
      </w:r>
      <w:r w:rsidRPr="007043C0">
        <w:rPr>
          <w:color w:val="080808"/>
        </w:rPr>
        <w:t>"%"</w:t>
      </w:r>
      <w:r w:rsidRPr="00200F73">
        <w:rPr>
          <w:color w:val="080808"/>
        </w:rPr>
        <w:t>);</w:t>
      </w:r>
    </w:p>
    <w:p w14:paraId="2FC03F65" w14:textId="2D0D2F32" w:rsidR="007F5068" w:rsidRPr="007F5068" w:rsidRDefault="007F5068" w:rsidP="007F5068">
      <w:pPr>
        <w:pStyle w:val="a6"/>
      </w:pPr>
      <w:r w:rsidRPr="007043C0">
        <w:rPr>
          <w:color w:val="080808"/>
        </w:rPr>
        <w:t xml:space="preserve">               }else if(curDataSize &lt; avgPartDataSize *  lowerLimitPercent.longValue()   /100L){</w:t>
      </w:r>
      <w:r w:rsidRPr="007043C0">
        <w:rPr>
          <w:color w:val="080808"/>
        </w:rPr>
        <w:br/>
        <w:t xml:space="preserve">                    governanceAssessDetail.setAssessScore(BigDecimal.ZERO);</w:t>
      </w:r>
      <w:r w:rsidRPr="007043C0">
        <w:rPr>
          <w:color w:val="080808"/>
        </w:rPr>
        <w:br/>
        <w:t xml:space="preserve">                    governanceAssessDetail.setAssessProblem("</w:t>
      </w:r>
      <w:r w:rsidRPr="007043C0">
        <w:rPr>
          <w:rFonts w:hint="eastAsia"/>
          <w:color w:val="080808"/>
        </w:rPr>
        <w:t>产出</w:t>
      </w:r>
      <w:r w:rsidRPr="007043C0">
        <w:rPr>
          <w:rFonts w:hint="eastAsia"/>
          <w:color w:val="080808"/>
        </w:rPr>
        <w:t xml:space="preserve"> </w:t>
      </w:r>
      <w:r w:rsidRPr="007043C0">
        <w:rPr>
          <w:rFonts w:hint="eastAsia"/>
          <w:color w:val="080808"/>
        </w:rPr>
        <w:t>低于现有</w:t>
      </w:r>
      <w:r w:rsidRPr="007043C0">
        <w:rPr>
          <w:color w:val="080808"/>
        </w:rPr>
        <w:t>"+partCountWithData+"</w:t>
      </w:r>
      <w:r w:rsidRPr="007043C0">
        <w:rPr>
          <w:rFonts w:hint="eastAsia"/>
          <w:color w:val="080808"/>
        </w:rPr>
        <w:t>日平均数据量的</w:t>
      </w:r>
      <w:r w:rsidRPr="007043C0">
        <w:rPr>
          <w:color w:val="080808"/>
        </w:rPr>
        <w:t>"+lowerLimitPercent.longValue()+"%");</w:t>
      </w:r>
      <w:r w:rsidRPr="007043C0">
        <w:rPr>
          <w:color w:val="080808"/>
        </w:rPr>
        <w:br/>
        <w:t xml:space="preserve">                }</w:t>
      </w:r>
      <w:r w:rsidRPr="007043C0">
        <w:rPr>
          <w:color w:val="080808"/>
        </w:rPr>
        <w:br/>
        <w:t xml:space="preserve">            }</w:t>
      </w:r>
      <w:r w:rsidRPr="007043C0">
        <w:rPr>
          <w:color w:val="080808"/>
        </w:rPr>
        <w:br/>
      </w:r>
      <w:r w:rsidRPr="007043C0">
        <w:rPr>
          <w:color w:val="080808"/>
        </w:rPr>
        <w:br/>
        <w:t xml:space="preserve">        }</w:t>
      </w:r>
      <w:r w:rsidRPr="007043C0">
        <w:rPr>
          <w:color w:val="080808"/>
        </w:rPr>
        <w:br/>
      </w:r>
      <w:r w:rsidRPr="007043C0">
        <w:rPr>
          <w:color w:val="080808"/>
        </w:rPr>
        <w:br/>
        <w:t xml:space="preserve">    }</w:t>
      </w:r>
      <w:r w:rsidRPr="007043C0">
        <w:rPr>
          <w:color w:val="080808"/>
        </w:rPr>
        <w:br/>
      </w:r>
      <w:r w:rsidRPr="007043C0">
        <w:rPr>
          <w:color w:val="080808"/>
        </w:rPr>
        <w:br/>
        <w:t xml:space="preserve">    //</w:t>
      </w:r>
      <w:r w:rsidRPr="007043C0">
        <w:rPr>
          <w:rFonts w:hint="eastAsia"/>
          <w:color w:val="080808"/>
        </w:rPr>
        <w:t>创建文件系统客户端，并调用递归方法获得文件大小</w:t>
      </w:r>
      <w:r w:rsidRPr="007043C0">
        <w:rPr>
          <w:rFonts w:hint="eastAsia"/>
          <w:color w:val="080808"/>
        </w:rPr>
        <w:br/>
        <w:t xml:space="preserve">    </w:t>
      </w:r>
      <w:r w:rsidRPr="007043C0">
        <w:rPr>
          <w:color w:val="080808"/>
        </w:rPr>
        <w:t>public  Long  getDataSizeByPath(String path,String fsUser) throws Exception{</w:t>
      </w:r>
      <w:r w:rsidRPr="007043C0">
        <w:rPr>
          <w:color w:val="080808"/>
        </w:rPr>
        <w:br/>
        <w:t xml:space="preserve">        //</w:t>
      </w:r>
      <w:r w:rsidRPr="007043C0">
        <w:rPr>
          <w:rFonts w:hint="eastAsia"/>
          <w:color w:val="080808"/>
        </w:rPr>
        <w:t>初始化文件服务器客户端</w:t>
      </w:r>
      <w:r w:rsidRPr="007043C0">
        <w:rPr>
          <w:rFonts w:hint="eastAsia"/>
          <w:color w:val="080808"/>
        </w:rPr>
        <w:br/>
        <w:t xml:space="preserve">        </w:t>
      </w:r>
      <w:r w:rsidRPr="007043C0">
        <w:rPr>
          <w:color w:val="080808"/>
        </w:rPr>
        <w:t>FileSystem fs = FileSystem.get(new URI(path), new Configuration(), fsUser);</w:t>
      </w:r>
      <w:r w:rsidRPr="007043C0">
        <w:rPr>
          <w:color w:val="080808"/>
        </w:rPr>
        <w:br/>
        <w:t xml:space="preserve">        Long dataSize=0L;</w:t>
      </w:r>
      <w:r w:rsidRPr="007043C0">
        <w:rPr>
          <w:color w:val="080808"/>
        </w:rPr>
        <w:br/>
        <w:t xml:space="preserve">        if(fs.exists(new Path(path))){</w:t>
      </w:r>
      <w:r w:rsidRPr="007043C0">
        <w:rPr>
          <w:color w:val="080808"/>
        </w:rPr>
        <w:br/>
        <w:t xml:space="preserve">            FileStatus[] fileStatuses = fs.listStatus(new Path(path));</w:t>
      </w:r>
      <w:r w:rsidRPr="007043C0">
        <w:rPr>
          <w:color w:val="080808"/>
        </w:rPr>
        <w:br/>
        <w:t xml:space="preserve">              dataSize = getFileDataSize(fileStatuses, 0L, fs);</w:t>
      </w:r>
      <w:r w:rsidRPr="007043C0">
        <w:rPr>
          <w:color w:val="080808"/>
        </w:rPr>
        <w:br/>
        <w:t xml:space="preserve">        }</w:t>
      </w:r>
      <w:r w:rsidRPr="007043C0">
        <w:rPr>
          <w:color w:val="080808"/>
        </w:rPr>
        <w:br/>
      </w:r>
      <w:r w:rsidRPr="007043C0">
        <w:rPr>
          <w:color w:val="080808"/>
        </w:rPr>
        <w:br/>
        <w:t xml:space="preserve">        return dataSize;</w:t>
      </w:r>
      <w:r w:rsidRPr="007043C0">
        <w:rPr>
          <w:color w:val="080808"/>
        </w:rPr>
        <w:br/>
      </w:r>
      <w:r w:rsidRPr="007043C0">
        <w:rPr>
          <w:color w:val="080808"/>
        </w:rPr>
        <w:br/>
        <w:t xml:space="preserve">    }</w:t>
      </w:r>
      <w:r w:rsidRPr="007043C0">
        <w:rPr>
          <w:color w:val="080808"/>
        </w:rPr>
        <w:br/>
      </w:r>
      <w:r w:rsidRPr="007043C0">
        <w:rPr>
          <w:color w:val="080808"/>
        </w:rPr>
        <w:lastRenderedPageBreak/>
        <w:br/>
        <w:t xml:space="preserve">    //</w:t>
      </w:r>
      <w:r w:rsidRPr="007043C0">
        <w:rPr>
          <w:rFonts w:hint="eastAsia"/>
          <w:color w:val="080808"/>
        </w:rPr>
        <w:t>通过递归获得目录及子目录中文件大小</w:t>
      </w:r>
      <w:r w:rsidRPr="007043C0">
        <w:rPr>
          <w:rFonts w:hint="eastAsia"/>
          <w:color w:val="080808"/>
        </w:rPr>
        <w:br/>
        <w:t xml:space="preserve">    </w:t>
      </w:r>
      <w:r w:rsidRPr="007043C0">
        <w:rPr>
          <w:color w:val="080808"/>
        </w:rPr>
        <w:t>public  Long  getFileDataSize (FileStatus[] curPathFileStatuses, Long curDateSize, FileSystem fs) throws Exception{</w:t>
      </w:r>
      <w:r w:rsidRPr="007043C0">
        <w:rPr>
          <w:color w:val="080808"/>
        </w:rPr>
        <w:br/>
        <w:t xml:space="preserve">        for (FileStatus curPathFileStatus : curPathFileStatuses) {</w:t>
      </w:r>
      <w:r w:rsidRPr="007043C0">
        <w:rPr>
          <w:color w:val="080808"/>
        </w:rPr>
        <w:br/>
        <w:t xml:space="preserve">            if(curPathFileStatus.isDirectory()){</w:t>
      </w:r>
      <w:r w:rsidRPr="007043C0">
        <w:rPr>
          <w:color w:val="080808"/>
        </w:rPr>
        <w:br/>
        <w:t xml:space="preserve">                FileStatus[] fileStatuses = fs.listStatus(curPathFileStatus.getPath());</w:t>
      </w:r>
      <w:r w:rsidRPr="007043C0">
        <w:rPr>
          <w:color w:val="080808"/>
        </w:rPr>
        <w:br/>
        <w:t xml:space="preserve">                curDateSize = getFileDataSize(fileStatuses, curDateSize, fs);</w:t>
      </w:r>
      <w:r w:rsidRPr="007043C0">
        <w:rPr>
          <w:color w:val="080808"/>
        </w:rPr>
        <w:br/>
        <w:t xml:space="preserve">            }else {</w:t>
      </w:r>
      <w:r w:rsidRPr="007043C0">
        <w:rPr>
          <w:color w:val="080808"/>
        </w:rPr>
        <w:br/>
        <w:t xml:space="preserve">                curDateSize+=curPathFileStatus.getLen();</w:t>
      </w:r>
      <w:r w:rsidRPr="007043C0">
        <w:rPr>
          <w:color w:val="080808"/>
        </w:rPr>
        <w:br/>
        <w:t xml:space="preserve">            }</w:t>
      </w:r>
      <w:r w:rsidRPr="007043C0">
        <w:rPr>
          <w:color w:val="080808"/>
        </w:rPr>
        <w:br/>
        <w:t xml:space="preserve">        }</w:t>
      </w:r>
      <w:r w:rsidRPr="007043C0">
        <w:rPr>
          <w:color w:val="080808"/>
        </w:rPr>
        <w:br/>
        <w:t xml:space="preserve">        return curDateSize;</w:t>
      </w:r>
      <w:r w:rsidRPr="007043C0">
        <w:rPr>
          <w:color w:val="080808"/>
        </w:rPr>
        <w:br/>
        <w:t xml:space="preserve">    }</w:t>
      </w:r>
      <w:r w:rsidRPr="007F5068">
        <w:br/>
        <w:t>}</w:t>
      </w:r>
    </w:p>
    <w:p w14:paraId="75D242A8" w14:textId="7CAB7823" w:rsidR="00A808C6" w:rsidRDefault="009F768B" w:rsidP="009F768B">
      <w:pPr>
        <w:pStyle w:val="2"/>
      </w:pPr>
      <w:r>
        <w:rPr>
          <w:rFonts w:hint="eastAsia"/>
        </w:rPr>
        <w:t>目录文件数据访问权限超过建议值</w:t>
      </w:r>
    </w:p>
    <w:tbl>
      <w:tblPr>
        <w:tblStyle w:val="4-30"/>
        <w:tblW w:w="8296" w:type="dxa"/>
        <w:tblLook w:val="04A0" w:firstRow="1" w:lastRow="0" w:firstColumn="1" w:lastColumn="0" w:noHBand="0" w:noVBand="1"/>
      </w:tblPr>
      <w:tblGrid>
        <w:gridCol w:w="1129"/>
        <w:gridCol w:w="1701"/>
        <w:gridCol w:w="3544"/>
        <w:gridCol w:w="1922"/>
      </w:tblGrid>
      <w:tr w:rsidR="00A808C6" w14:paraId="40E00F04"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D5E724C" w14:textId="77777777" w:rsidR="00A808C6" w:rsidRDefault="00A808C6" w:rsidP="00DA11D9">
            <w:pPr>
              <w:ind w:firstLineChars="0" w:firstLine="0"/>
            </w:pPr>
            <w:r>
              <w:rPr>
                <w:rFonts w:hint="eastAsia"/>
              </w:rPr>
              <w:t>考评板块</w:t>
            </w:r>
          </w:p>
        </w:tc>
        <w:tc>
          <w:tcPr>
            <w:tcW w:w="1701" w:type="dxa"/>
          </w:tcPr>
          <w:p w14:paraId="2B53CF76" w14:textId="77777777" w:rsidR="00A808C6" w:rsidRDefault="00A808C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544" w:type="dxa"/>
          </w:tcPr>
          <w:p w14:paraId="494AB377" w14:textId="77777777" w:rsidR="00A808C6" w:rsidRDefault="00A808C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51D3AEA7" w14:textId="77777777" w:rsidR="00A808C6" w:rsidRDefault="00A808C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A808C6" w14:paraId="1E11BF69"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EACD7D4" w14:textId="0901D605" w:rsidR="00A808C6" w:rsidRDefault="00A808C6" w:rsidP="00A808C6">
            <w:pPr>
              <w:ind w:firstLineChars="0" w:firstLine="0"/>
            </w:pPr>
            <w:r>
              <w:rPr>
                <w:rFonts w:hint="eastAsia"/>
              </w:rPr>
              <w:t>安全</w:t>
            </w:r>
          </w:p>
        </w:tc>
        <w:tc>
          <w:tcPr>
            <w:tcW w:w="1701" w:type="dxa"/>
          </w:tcPr>
          <w:p w14:paraId="77E0D5E0" w14:textId="5260E507" w:rsidR="00A808C6" w:rsidRDefault="00A808C6" w:rsidP="00A808C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目录文件数据访问权限超过建议值</w:t>
            </w:r>
          </w:p>
        </w:tc>
        <w:tc>
          <w:tcPr>
            <w:tcW w:w="3544" w:type="dxa"/>
          </w:tcPr>
          <w:p w14:paraId="10DB6300" w14:textId="77777777" w:rsidR="00A808C6" w:rsidRPr="00290AFE" w:rsidRDefault="00A808C6" w:rsidP="00A808C6">
            <w:pPr>
              <w:ind w:firstLineChars="0" w:firstLine="0"/>
              <w:cnfStyle w:val="000000100000" w:firstRow="0" w:lastRow="0" w:firstColumn="0" w:lastColumn="0" w:oddVBand="0" w:evenVBand="0" w:oddHBand="1" w:evenHBand="0" w:firstRowFirstColumn="0" w:firstRowLastColumn="0" w:lastRowFirstColumn="0" w:lastRowLastColumn="0"/>
            </w:pPr>
            <w:r w:rsidRPr="00290AFE">
              <w:rPr>
                <w:rFonts w:hint="eastAsia"/>
              </w:rPr>
              <w:t>检查该表最高权限的目录或者文件，如果超过文件超过</w:t>
            </w:r>
            <w:r w:rsidRPr="00290AFE">
              <w:t>{file_permission}</w:t>
            </w:r>
            <w:r w:rsidRPr="00290AFE">
              <w:rPr>
                <w:rFonts w:hint="eastAsia"/>
              </w:rPr>
              <w:t>或者目录超过</w:t>
            </w:r>
            <w:r w:rsidRPr="00290AFE">
              <w:t>{dir_permission}</w:t>
            </w:r>
            <w:r w:rsidRPr="00290AFE">
              <w:rPr>
                <w:rFonts w:hint="eastAsia"/>
              </w:rPr>
              <w:t>则给</w:t>
            </w:r>
            <w:r w:rsidRPr="00290AFE">
              <w:t>0</w:t>
            </w:r>
            <w:r w:rsidRPr="00290AFE">
              <w:rPr>
                <w:rFonts w:hint="eastAsia"/>
              </w:rPr>
              <w:t>分</w:t>
            </w:r>
            <w:r w:rsidRPr="00290AFE">
              <w:rPr>
                <w:rFonts w:hint="eastAsia"/>
              </w:rPr>
              <w:t xml:space="preserve"> </w:t>
            </w:r>
            <w:r w:rsidRPr="00290AFE">
              <w:rPr>
                <w:rFonts w:hint="eastAsia"/>
              </w:rPr>
              <w:t>其余给</w:t>
            </w:r>
            <w:r w:rsidRPr="00290AFE">
              <w:t>10</w:t>
            </w:r>
            <w:r w:rsidRPr="00290AFE">
              <w:rPr>
                <w:rFonts w:hint="eastAsia"/>
              </w:rPr>
              <w:t>分</w:t>
            </w:r>
          </w:p>
          <w:p w14:paraId="720B6A79" w14:textId="6A3F137C" w:rsidR="00A808C6" w:rsidRDefault="00A808C6" w:rsidP="00A808C6">
            <w:pPr>
              <w:ind w:firstLineChars="0" w:firstLine="0"/>
              <w:cnfStyle w:val="000000100000" w:firstRow="0" w:lastRow="0" w:firstColumn="0" w:lastColumn="0" w:oddVBand="0" w:evenVBand="0" w:oddHBand="1" w:evenHBand="0" w:firstRowFirstColumn="0" w:firstRowLastColumn="0" w:lastRowFirstColumn="0" w:lastRowLastColumn="0"/>
            </w:pPr>
          </w:p>
        </w:tc>
        <w:tc>
          <w:tcPr>
            <w:tcW w:w="1922" w:type="dxa"/>
          </w:tcPr>
          <w:p w14:paraId="3B008597" w14:textId="65F2F5F8" w:rsidR="00A808C6" w:rsidRDefault="00A808C6" w:rsidP="00A808C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检查</w:t>
            </w:r>
            <w:r>
              <w:rPr>
                <w:rFonts w:hint="eastAsia"/>
              </w:rPr>
              <w:t>h</w:t>
            </w:r>
            <w:r>
              <w:t>dfs</w:t>
            </w:r>
          </w:p>
        </w:tc>
      </w:tr>
    </w:tbl>
    <w:p w14:paraId="57776B3D" w14:textId="09AA91E1" w:rsidR="004538F6" w:rsidRDefault="00012789" w:rsidP="00A808C6">
      <w:pPr>
        <w:ind w:firstLineChars="0" w:firstLine="0"/>
      </w:pPr>
      <w:r>
        <w:rPr>
          <w:rFonts w:hint="eastAsia"/>
        </w:rPr>
        <w:t xml:space="preserve"> </w:t>
      </w:r>
    </w:p>
    <w:p w14:paraId="53AEE507" w14:textId="77777777" w:rsidR="007043C0" w:rsidRPr="007043C0" w:rsidRDefault="004538F6" w:rsidP="007043C0">
      <w:pPr>
        <w:pStyle w:val="a6"/>
        <w:rPr>
          <w:color w:val="080808"/>
        </w:rPr>
      </w:pPr>
      <w:r w:rsidRPr="004538F6">
        <w:rPr>
          <w:color w:val="080808"/>
        </w:rPr>
        <w:br/>
      </w:r>
      <w:r w:rsidR="007043C0" w:rsidRPr="007043C0">
        <w:rPr>
          <w:color w:val="080808"/>
        </w:rPr>
        <w:t>@Component("FILE_ACCESS_PERMISSION")</w:t>
      </w:r>
    </w:p>
    <w:p w14:paraId="77952CE2" w14:textId="77777777" w:rsidR="007043C0" w:rsidRPr="007043C0" w:rsidRDefault="007043C0" w:rsidP="007043C0">
      <w:pPr>
        <w:pStyle w:val="a6"/>
        <w:rPr>
          <w:color w:val="080808"/>
        </w:rPr>
      </w:pPr>
      <w:r w:rsidRPr="007043C0">
        <w:rPr>
          <w:color w:val="080808"/>
        </w:rPr>
        <w:t>public class FileAccessPermissionAssessor extends Assessor {</w:t>
      </w:r>
    </w:p>
    <w:p w14:paraId="30E7D728" w14:textId="77777777" w:rsidR="007043C0" w:rsidRPr="007043C0" w:rsidRDefault="007043C0" w:rsidP="007043C0">
      <w:pPr>
        <w:pStyle w:val="a6"/>
        <w:rPr>
          <w:color w:val="080808"/>
        </w:rPr>
      </w:pPr>
      <w:r w:rsidRPr="007043C0">
        <w:rPr>
          <w:color w:val="080808"/>
        </w:rPr>
        <w:t xml:space="preserve">    </w:t>
      </w:r>
    </w:p>
    <w:p w14:paraId="4935F984" w14:textId="77777777" w:rsidR="007043C0" w:rsidRPr="007043C0" w:rsidRDefault="007043C0" w:rsidP="007043C0">
      <w:pPr>
        <w:pStyle w:val="a6"/>
        <w:rPr>
          <w:color w:val="080808"/>
        </w:rPr>
      </w:pPr>
      <w:r w:rsidRPr="007043C0">
        <w:rPr>
          <w:color w:val="080808"/>
        </w:rPr>
        <w:t xml:space="preserve">    @Override</w:t>
      </w:r>
    </w:p>
    <w:p w14:paraId="36B20A94" w14:textId="77777777" w:rsidR="007043C0" w:rsidRPr="007043C0" w:rsidRDefault="007043C0" w:rsidP="007043C0">
      <w:pPr>
        <w:pStyle w:val="a6"/>
        <w:rPr>
          <w:color w:val="080808"/>
        </w:rPr>
      </w:pPr>
      <w:r w:rsidRPr="007043C0">
        <w:rPr>
          <w:color w:val="080808"/>
        </w:rPr>
        <w:t xml:space="preserve">    protected void checkProblem(GovernanceAssessDetail governanceAssessDetail, AssessParam assessParam) throws Exception {</w:t>
      </w:r>
    </w:p>
    <w:p w14:paraId="674CB07F" w14:textId="77777777" w:rsidR="007043C0" w:rsidRPr="007043C0" w:rsidRDefault="007043C0" w:rsidP="007043C0">
      <w:pPr>
        <w:pStyle w:val="a6"/>
        <w:rPr>
          <w:color w:val="080808"/>
        </w:rPr>
      </w:pPr>
      <w:r w:rsidRPr="007043C0">
        <w:rPr>
          <w:rFonts w:hint="eastAsia"/>
          <w:color w:val="080808"/>
        </w:rPr>
        <w:t xml:space="preserve">        //1. </w:t>
      </w:r>
      <w:r w:rsidRPr="007043C0">
        <w:rPr>
          <w:rFonts w:hint="eastAsia"/>
          <w:color w:val="080808"/>
        </w:rPr>
        <w:t>获得判断</w:t>
      </w:r>
      <w:r w:rsidRPr="007043C0">
        <w:rPr>
          <w:rFonts w:hint="eastAsia"/>
          <w:color w:val="080808"/>
        </w:rPr>
        <w:t xml:space="preserve"> hdfs</w:t>
      </w:r>
      <w:r w:rsidRPr="007043C0">
        <w:rPr>
          <w:rFonts w:hint="eastAsia"/>
          <w:color w:val="080808"/>
        </w:rPr>
        <w:t>路径</w:t>
      </w:r>
    </w:p>
    <w:p w14:paraId="041BE516" w14:textId="77777777" w:rsidR="007043C0" w:rsidRPr="007043C0" w:rsidRDefault="007043C0" w:rsidP="007043C0">
      <w:pPr>
        <w:pStyle w:val="a6"/>
        <w:rPr>
          <w:color w:val="080808"/>
        </w:rPr>
      </w:pPr>
      <w:r w:rsidRPr="007043C0">
        <w:rPr>
          <w:color w:val="080808"/>
        </w:rPr>
        <w:t xml:space="preserve">        String tableFsPath = assessParam.getTableMetaInfo().getTableFsPath();</w:t>
      </w:r>
    </w:p>
    <w:p w14:paraId="3D303484" w14:textId="77777777" w:rsidR="007043C0" w:rsidRPr="007043C0" w:rsidRDefault="007043C0" w:rsidP="007043C0">
      <w:pPr>
        <w:pStyle w:val="a6"/>
        <w:rPr>
          <w:color w:val="080808"/>
        </w:rPr>
      </w:pPr>
      <w:r w:rsidRPr="007043C0">
        <w:rPr>
          <w:color w:val="080808"/>
        </w:rPr>
        <w:t xml:space="preserve">        String tableOwner = assessParam.getTableMetaInfo().getTableFsOwner();</w:t>
      </w:r>
    </w:p>
    <w:p w14:paraId="7D5B7647" w14:textId="77777777" w:rsidR="007043C0" w:rsidRPr="007043C0" w:rsidRDefault="007043C0" w:rsidP="007043C0">
      <w:pPr>
        <w:pStyle w:val="a6"/>
        <w:rPr>
          <w:color w:val="080808"/>
        </w:rPr>
      </w:pPr>
      <w:r w:rsidRPr="007043C0">
        <w:rPr>
          <w:color w:val="080808"/>
        </w:rPr>
        <w:t xml:space="preserve">        String metricParamsJson = assessParam.getGovernanceMetric().getMetricParamsJson();</w:t>
      </w:r>
    </w:p>
    <w:p w14:paraId="38D58930" w14:textId="77777777" w:rsidR="007043C0" w:rsidRPr="007043C0" w:rsidRDefault="007043C0" w:rsidP="007043C0">
      <w:pPr>
        <w:pStyle w:val="a6"/>
        <w:rPr>
          <w:color w:val="080808"/>
        </w:rPr>
      </w:pPr>
      <w:r w:rsidRPr="007043C0">
        <w:rPr>
          <w:color w:val="080808"/>
        </w:rPr>
        <w:t xml:space="preserve">        JSONObject jsonOBj = JSON.parseObject(metricParamsJson);</w:t>
      </w:r>
    </w:p>
    <w:p w14:paraId="72FCD8F7" w14:textId="77777777" w:rsidR="007043C0" w:rsidRPr="007043C0" w:rsidRDefault="007043C0" w:rsidP="007043C0">
      <w:pPr>
        <w:pStyle w:val="a6"/>
        <w:rPr>
          <w:color w:val="080808"/>
        </w:rPr>
      </w:pPr>
      <w:r w:rsidRPr="007043C0">
        <w:rPr>
          <w:color w:val="080808"/>
        </w:rPr>
        <w:t xml:space="preserve">        String filePermission = jsonOBj.getString("file_permission");</w:t>
      </w:r>
    </w:p>
    <w:p w14:paraId="691C7676" w14:textId="77777777" w:rsidR="007043C0" w:rsidRPr="007043C0" w:rsidRDefault="007043C0" w:rsidP="007043C0">
      <w:pPr>
        <w:pStyle w:val="a6"/>
        <w:rPr>
          <w:color w:val="080808"/>
        </w:rPr>
      </w:pPr>
      <w:r w:rsidRPr="007043C0">
        <w:rPr>
          <w:color w:val="080808"/>
        </w:rPr>
        <w:t xml:space="preserve">        String dirPermission = jsonOBj.getString("dir_permission");</w:t>
      </w:r>
    </w:p>
    <w:p w14:paraId="03F97B17" w14:textId="77777777" w:rsidR="007043C0" w:rsidRPr="007043C0" w:rsidRDefault="007043C0" w:rsidP="007043C0">
      <w:pPr>
        <w:pStyle w:val="a6"/>
        <w:rPr>
          <w:color w:val="080808"/>
        </w:rPr>
      </w:pPr>
    </w:p>
    <w:p w14:paraId="14F3DC41" w14:textId="77777777" w:rsidR="007043C0" w:rsidRPr="007043C0" w:rsidRDefault="007043C0" w:rsidP="007043C0">
      <w:pPr>
        <w:pStyle w:val="a6"/>
        <w:rPr>
          <w:color w:val="080808"/>
        </w:rPr>
      </w:pPr>
      <w:r w:rsidRPr="007043C0">
        <w:rPr>
          <w:color w:val="080808"/>
        </w:rPr>
        <w:t xml:space="preserve">        boolean isBeyondPermission = checkBeyondPermission(tableFsPath , filePermission, dirPermission ,  tableOwner ) ;</w:t>
      </w:r>
    </w:p>
    <w:p w14:paraId="6A55543F" w14:textId="77777777" w:rsidR="007043C0" w:rsidRPr="007043C0" w:rsidRDefault="007043C0" w:rsidP="007043C0">
      <w:pPr>
        <w:pStyle w:val="a6"/>
        <w:rPr>
          <w:color w:val="080808"/>
        </w:rPr>
      </w:pPr>
      <w:r w:rsidRPr="007043C0">
        <w:rPr>
          <w:rFonts w:hint="eastAsia"/>
          <w:color w:val="080808"/>
        </w:rPr>
        <w:t xml:space="preserve">        //2.  </w:t>
      </w:r>
      <w:r w:rsidRPr="007043C0">
        <w:rPr>
          <w:rFonts w:hint="eastAsia"/>
          <w:color w:val="080808"/>
        </w:rPr>
        <w:t>遍历所有的文件和文件夹</w:t>
      </w:r>
      <w:r w:rsidRPr="007043C0">
        <w:rPr>
          <w:rFonts w:hint="eastAsia"/>
          <w:color w:val="080808"/>
        </w:rPr>
        <w:t xml:space="preserve">  </w:t>
      </w:r>
      <w:r w:rsidRPr="007043C0">
        <w:rPr>
          <w:rFonts w:hint="eastAsia"/>
          <w:color w:val="080808"/>
        </w:rPr>
        <w:t>递归</w:t>
      </w:r>
    </w:p>
    <w:p w14:paraId="668DDC49" w14:textId="77777777" w:rsidR="007043C0" w:rsidRPr="007043C0" w:rsidRDefault="007043C0" w:rsidP="007043C0">
      <w:pPr>
        <w:pStyle w:val="a6"/>
        <w:rPr>
          <w:color w:val="080808"/>
        </w:rPr>
      </w:pPr>
      <w:r w:rsidRPr="007043C0">
        <w:rPr>
          <w:rFonts w:hint="eastAsia"/>
          <w:color w:val="080808"/>
        </w:rPr>
        <w:t xml:space="preserve">        //3.  </w:t>
      </w:r>
      <w:r w:rsidRPr="007043C0">
        <w:rPr>
          <w:rFonts w:hint="eastAsia"/>
          <w:color w:val="080808"/>
        </w:rPr>
        <w:t>文件和文件夹分别和建议权限进行比较，</w:t>
      </w:r>
      <w:r w:rsidRPr="007043C0">
        <w:rPr>
          <w:rFonts w:hint="eastAsia"/>
          <w:color w:val="080808"/>
        </w:rPr>
        <w:t xml:space="preserve"> </w:t>
      </w:r>
      <w:r w:rsidRPr="007043C0">
        <w:rPr>
          <w:rFonts w:hint="eastAsia"/>
          <w:color w:val="080808"/>
        </w:rPr>
        <w:t>如果超过</w:t>
      </w:r>
      <w:r w:rsidRPr="007043C0">
        <w:rPr>
          <w:rFonts w:hint="eastAsia"/>
          <w:color w:val="080808"/>
        </w:rPr>
        <w:t xml:space="preserve"> </w:t>
      </w:r>
      <w:r w:rsidRPr="007043C0">
        <w:rPr>
          <w:rFonts w:hint="eastAsia"/>
          <w:color w:val="080808"/>
        </w:rPr>
        <w:t>返回标识</w:t>
      </w:r>
    </w:p>
    <w:p w14:paraId="6B48CFD5" w14:textId="77777777" w:rsidR="007043C0" w:rsidRPr="007043C0" w:rsidRDefault="007043C0" w:rsidP="007043C0">
      <w:pPr>
        <w:pStyle w:val="a6"/>
        <w:rPr>
          <w:color w:val="080808"/>
        </w:rPr>
      </w:pPr>
    </w:p>
    <w:p w14:paraId="635A0D1F" w14:textId="77777777" w:rsidR="007043C0" w:rsidRPr="007043C0" w:rsidRDefault="007043C0" w:rsidP="007043C0">
      <w:pPr>
        <w:pStyle w:val="a6"/>
        <w:rPr>
          <w:color w:val="080808"/>
        </w:rPr>
      </w:pPr>
      <w:r w:rsidRPr="007043C0">
        <w:rPr>
          <w:rFonts w:hint="eastAsia"/>
          <w:color w:val="080808"/>
        </w:rPr>
        <w:t xml:space="preserve">        //4.  </w:t>
      </w:r>
      <w:r w:rsidRPr="007043C0">
        <w:rPr>
          <w:rFonts w:hint="eastAsia"/>
          <w:color w:val="080808"/>
        </w:rPr>
        <w:t>是否超过权限，</w:t>
      </w:r>
      <w:r w:rsidRPr="007043C0">
        <w:rPr>
          <w:rFonts w:hint="eastAsia"/>
          <w:color w:val="080808"/>
        </w:rPr>
        <w:t xml:space="preserve"> </w:t>
      </w:r>
      <w:r w:rsidRPr="007043C0">
        <w:rPr>
          <w:rFonts w:hint="eastAsia"/>
          <w:color w:val="080808"/>
        </w:rPr>
        <w:t>如果是</w:t>
      </w:r>
      <w:r w:rsidRPr="007043C0">
        <w:rPr>
          <w:rFonts w:hint="eastAsia"/>
          <w:color w:val="080808"/>
        </w:rPr>
        <w:t xml:space="preserve"> 0</w:t>
      </w:r>
      <w:r w:rsidRPr="007043C0">
        <w:rPr>
          <w:rFonts w:hint="eastAsia"/>
          <w:color w:val="080808"/>
        </w:rPr>
        <w:t>分</w:t>
      </w:r>
      <w:r w:rsidRPr="007043C0">
        <w:rPr>
          <w:rFonts w:hint="eastAsia"/>
          <w:color w:val="080808"/>
        </w:rPr>
        <w:t>+</w:t>
      </w:r>
      <w:r w:rsidRPr="007043C0">
        <w:rPr>
          <w:rFonts w:hint="eastAsia"/>
          <w:color w:val="080808"/>
        </w:rPr>
        <w:t>问题描述</w:t>
      </w:r>
    </w:p>
    <w:p w14:paraId="10B64A16" w14:textId="77777777" w:rsidR="007043C0" w:rsidRPr="007043C0" w:rsidRDefault="007043C0" w:rsidP="007043C0">
      <w:pPr>
        <w:pStyle w:val="a6"/>
        <w:rPr>
          <w:color w:val="080808"/>
        </w:rPr>
      </w:pPr>
      <w:r w:rsidRPr="007043C0">
        <w:rPr>
          <w:color w:val="080808"/>
        </w:rPr>
        <w:t xml:space="preserve">        if(isBeyondPermission){</w:t>
      </w:r>
    </w:p>
    <w:p w14:paraId="3C44F014" w14:textId="77777777" w:rsidR="007043C0" w:rsidRPr="007043C0" w:rsidRDefault="007043C0" w:rsidP="007043C0">
      <w:pPr>
        <w:pStyle w:val="a6"/>
        <w:rPr>
          <w:color w:val="080808"/>
        </w:rPr>
      </w:pPr>
      <w:r w:rsidRPr="007043C0">
        <w:rPr>
          <w:color w:val="080808"/>
        </w:rPr>
        <w:t xml:space="preserve">            governanceAssessDetail.setAssessScore(BigDecimal.ZERO);</w:t>
      </w:r>
    </w:p>
    <w:p w14:paraId="3BBB110C" w14:textId="77777777" w:rsidR="007043C0" w:rsidRPr="007043C0" w:rsidRDefault="007043C0" w:rsidP="007043C0">
      <w:pPr>
        <w:pStyle w:val="a6"/>
        <w:rPr>
          <w:color w:val="080808"/>
        </w:rPr>
      </w:pPr>
      <w:r w:rsidRPr="007043C0">
        <w:rPr>
          <w:rFonts w:hint="eastAsia"/>
          <w:color w:val="080808"/>
        </w:rPr>
        <w:t xml:space="preserve">            governanceAssessDetail.setAssessProblem("</w:t>
      </w:r>
      <w:r w:rsidRPr="007043C0">
        <w:rPr>
          <w:rFonts w:hint="eastAsia"/>
          <w:color w:val="080808"/>
        </w:rPr>
        <w:t>存在或目录超过建议权限</w:t>
      </w:r>
      <w:r w:rsidRPr="007043C0">
        <w:rPr>
          <w:rFonts w:hint="eastAsia"/>
          <w:color w:val="080808"/>
        </w:rPr>
        <w:t>");</w:t>
      </w:r>
    </w:p>
    <w:p w14:paraId="1289D4C6" w14:textId="77777777" w:rsidR="007043C0" w:rsidRPr="007043C0" w:rsidRDefault="007043C0" w:rsidP="007043C0">
      <w:pPr>
        <w:pStyle w:val="a6"/>
        <w:rPr>
          <w:color w:val="080808"/>
        </w:rPr>
      </w:pPr>
      <w:r w:rsidRPr="007043C0">
        <w:rPr>
          <w:color w:val="080808"/>
        </w:rPr>
        <w:t xml:space="preserve">        }</w:t>
      </w:r>
    </w:p>
    <w:p w14:paraId="4CB47A7C" w14:textId="77777777" w:rsidR="007043C0" w:rsidRPr="007043C0" w:rsidRDefault="007043C0" w:rsidP="007043C0">
      <w:pPr>
        <w:pStyle w:val="a6"/>
        <w:rPr>
          <w:color w:val="080808"/>
        </w:rPr>
      </w:pPr>
      <w:r w:rsidRPr="007043C0">
        <w:rPr>
          <w:color w:val="080808"/>
        </w:rPr>
        <w:t xml:space="preserve">    }</w:t>
      </w:r>
    </w:p>
    <w:p w14:paraId="42CBB69F" w14:textId="77777777" w:rsidR="007043C0" w:rsidRPr="007043C0" w:rsidRDefault="007043C0" w:rsidP="007043C0">
      <w:pPr>
        <w:pStyle w:val="a6"/>
        <w:rPr>
          <w:color w:val="080808"/>
        </w:rPr>
      </w:pPr>
    </w:p>
    <w:p w14:paraId="1C29C7DB" w14:textId="77777777" w:rsidR="007043C0" w:rsidRPr="007043C0" w:rsidRDefault="007043C0" w:rsidP="007043C0">
      <w:pPr>
        <w:pStyle w:val="a6"/>
        <w:rPr>
          <w:color w:val="080808"/>
        </w:rPr>
      </w:pPr>
      <w:r w:rsidRPr="007043C0">
        <w:rPr>
          <w:color w:val="080808"/>
        </w:rPr>
        <w:t xml:space="preserve">    private boolean checkBeyondPermission(String tableFsPath , String filePermission , String dirPermission , String tableOwner ) throws Exception {</w:t>
      </w:r>
    </w:p>
    <w:p w14:paraId="09E4EB16" w14:textId="77777777" w:rsidR="007043C0" w:rsidRPr="007043C0" w:rsidRDefault="007043C0" w:rsidP="007043C0">
      <w:pPr>
        <w:pStyle w:val="a6"/>
        <w:rPr>
          <w:color w:val="080808"/>
        </w:rPr>
      </w:pPr>
      <w:r w:rsidRPr="007043C0">
        <w:rPr>
          <w:color w:val="080808"/>
        </w:rPr>
        <w:lastRenderedPageBreak/>
        <w:t xml:space="preserve">        FileSystem fs = FileSystem.get(new URI(tableFsPath), new Configuration(), tableOwner);</w:t>
      </w:r>
    </w:p>
    <w:p w14:paraId="2E1B6C42" w14:textId="77777777" w:rsidR="007043C0" w:rsidRPr="007043C0" w:rsidRDefault="007043C0" w:rsidP="007043C0">
      <w:pPr>
        <w:pStyle w:val="a6"/>
        <w:rPr>
          <w:color w:val="080808"/>
        </w:rPr>
      </w:pPr>
    </w:p>
    <w:p w14:paraId="6D14DB78" w14:textId="77777777" w:rsidR="007043C0" w:rsidRPr="007043C0" w:rsidRDefault="007043C0" w:rsidP="007043C0">
      <w:pPr>
        <w:pStyle w:val="a6"/>
        <w:rPr>
          <w:color w:val="080808"/>
        </w:rPr>
      </w:pPr>
      <w:r w:rsidRPr="007043C0">
        <w:rPr>
          <w:color w:val="080808"/>
        </w:rPr>
        <w:t xml:space="preserve">        FileStatus[] fileStatuses = fs.listStatus(new Path(tableFsPath));</w:t>
      </w:r>
    </w:p>
    <w:p w14:paraId="54346CF9" w14:textId="77777777" w:rsidR="007043C0" w:rsidRPr="007043C0" w:rsidRDefault="007043C0" w:rsidP="007043C0">
      <w:pPr>
        <w:pStyle w:val="a6"/>
        <w:rPr>
          <w:color w:val="080808"/>
        </w:rPr>
      </w:pPr>
    </w:p>
    <w:p w14:paraId="7A457953" w14:textId="77777777" w:rsidR="007043C0" w:rsidRPr="007043C0" w:rsidRDefault="007043C0" w:rsidP="007043C0">
      <w:pPr>
        <w:pStyle w:val="a6"/>
        <w:rPr>
          <w:color w:val="080808"/>
        </w:rPr>
      </w:pPr>
      <w:r w:rsidRPr="007043C0">
        <w:rPr>
          <w:color w:val="080808"/>
        </w:rPr>
        <w:t xml:space="preserve">        boolean isBeyondPermission = checkBeyondPermissionRec(fileStatuses , fs , filePermission , dirPermission) ;</w:t>
      </w:r>
    </w:p>
    <w:p w14:paraId="564C626E" w14:textId="77777777" w:rsidR="007043C0" w:rsidRPr="007043C0" w:rsidRDefault="007043C0" w:rsidP="007043C0">
      <w:pPr>
        <w:pStyle w:val="a6"/>
        <w:rPr>
          <w:color w:val="080808"/>
        </w:rPr>
      </w:pPr>
    </w:p>
    <w:p w14:paraId="4B690AC6" w14:textId="77777777" w:rsidR="007043C0" w:rsidRPr="007043C0" w:rsidRDefault="007043C0" w:rsidP="007043C0">
      <w:pPr>
        <w:pStyle w:val="a6"/>
        <w:rPr>
          <w:color w:val="080808"/>
        </w:rPr>
      </w:pPr>
      <w:r w:rsidRPr="007043C0">
        <w:rPr>
          <w:color w:val="080808"/>
        </w:rPr>
        <w:t xml:space="preserve">        return isBeyondPermission ;</w:t>
      </w:r>
    </w:p>
    <w:p w14:paraId="17CF2E97" w14:textId="77777777" w:rsidR="007043C0" w:rsidRPr="007043C0" w:rsidRDefault="007043C0" w:rsidP="007043C0">
      <w:pPr>
        <w:pStyle w:val="a6"/>
        <w:rPr>
          <w:color w:val="080808"/>
        </w:rPr>
      </w:pPr>
      <w:r w:rsidRPr="007043C0">
        <w:rPr>
          <w:color w:val="080808"/>
        </w:rPr>
        <w:t xml:space="preserve">    }</w:t>
      </w:r>
    </w:p>
    <w:p w14:paraId="023B1679" w14:textId="77777777" w:rsidR="007043C0" w:rsidRPr="007043C0" w:rsidRDefault="007043C0" w:rsidP="007043C0">
      <w:pPr>
        <w:pStyle w:val="a6"/>
        <w:rPr>
          <w:color w:val="080808"/>
        </w:rPr>
      </w:pPr>
    </w:p>
    <w:p w14:paraId="2FD9DB9A" w14:textId="77777777" w:rsidR="007043C0" w:rsidRPr="007043C0" w:rsidRDefault="007043C0" w:rsidP="007043C0">
      <w:pPr>
        <w:pStyle w:val="a6"/>
        <w:rPr>
          <w:color w:val="080808"/>
        </w:rPr>
      </w:pPr>
      <w:r w:rsidRPr="007043C0">
        <w:rPr>
          <w:color w:val="080808"/>
        </w:rPr>
        <w:t xml:space="preserve">    private boolean checkBeyondPermissionRec(FileStatus[] fileStatuses, FileSystem fs , String filePermission , String dirPermission) throws IOException {</w:t>
      </w:r>
    </w:p>
    <w:p w14:paraId="53CA6CE7" w14:textId="77777777" w:rsidR="007043C0" w:rsidRPr="007043C0" w:rsidRDefault="007043C0" w:rsidP="007043C0">
      <w:pPr>
        <w:pStyle w:val="a6"/>
        <w:rPr>
          <w:color w:val="080808"/>
        </w:rPr>
      </w:pPr>
      <w:r w:rsidRPr="007043C0">
        <w:rPr>
          <w:color w:val="080808"/>
        </w:rPr>
        <w:t xml:space="preserve">        for (FileStatus fileStatus : fileStatuses) {</w:t>
      </w:r>
    </w:p>
    <w:p w14:paraId="17C0AF1D" w14:textId="77777777" w:rsidR="007043C0" w:rsidRPr="007043C0" w:rsidRDefault="007043C0" w:rsidP="007043C0">
      <w:pPr>
        <w:pStyle w:val="a6"/>
        <w:rPr>
          <w:color w:val="080808"/>
        </w:rPr>
      </w:pPr>
      <w:r w:rsidRPr="007043C0">
        <w:rPr>
          <w:color w:val="080808"/>
        </w:rPr>
        <w:t xml:space="preserve">            if(fileStatus.isFile()){</w:t>
      </w:r>
    </w:p>
    <w:p w14:paraId="560AB32A" w14:textId="77777777" w:rsidR="007043C0" w:rsidRPr="007043C0" w:rsidRDefault="007043C0" w:rsidP="007043C0">
      <w:pPr>
        <w:pStyle w:val="a6"/>
        <w:rPr>
          <w:color w:val="080808"/>
        </w:rPr>
      </w:pPr>
      <w:r w:rsidRPr="007043C0">
        <w:rPr>
          <w:rFonts w:hint="eastAsia"/>
          <w:color w:val="080808"/>
        </w:rPr>
        <w:t xml:space="preserve">                //1. </w:t>
      </w:r>
      <w:r w:rsidRPr="007043C0">
        <w:rPr>
          <w:rFonts w:hint="eastAsia"/>
          <w:color w:val="080808"/>
        </w:rPr>
        <w:t>叶子节点（文件）</w:t>
      </w:r>
      <w:r w:rsidRPr="007043C0">
        <w:rPr>
          <w:rFonts w:hint="eastAsia"/>
          <w:color w:val="080808"/>
        </w:rPr>
        <w:t xml:space="preserve"> , </w:t>
      </w:r>
      <w:r w:rsidRPr="007043C0">
        <w:rPr>
          <w:rFonts w:hint="eastAsia"/>
          <w:color w:val="080808"/>
        </w:rPr>
        <w:t>处理结论</w:t>
      </w:r>
      <w:r w:rsidRPr="007043C0">
        <w:rPr>
          <w:rFonts w:hint="eastAsia"/>
          <w:color w:val="080808"/>
        </w:rPr>
        <w:t xml:space="preserve"> </w:t>
      </w:r>
      <w:r w:rsidRPr="007043C0">
        <w:rPr>
          <w:rFonts w:hint="eastAsia"/>
          <w:color w:val="080808"/>
        </w:rPr>
        <w:t>或者</w:t>
      </w:r>
      <w:r w:rsidRPr="007043C0">
        <w:rPr>
          <w:rFonts w:hint="eastAsia"/>
          <w:color w:val="080808"/>
        </w:rPr>
        <w:t xml:space="preserve"> return</w:t>
      </w:r>
    </w:p>
    <w:p w14:paraId="738844F8" w14:textId="77777777" w:rsidR="007043C0" w:rsidRPr="007043C0" w:rsidRDefault="007043C0" w:rsidP="007043C0">
      <w:pPr>
        <w:pStyle w:val="a6"/>
        <w:rPr>
          <w:color w:val="080808"/>
        </w:rPr>
      </w:pPr>
      <w:r w:rsidRPr="007043C0">
        <w:rPr>
          <w:color w:val="080808"/>
        </w:rPr>
        <w:t xml:space="preserve">                FsPermission currentFilePermission = fileStatus.getPermission();</w:t>
      </w:r>
    </w:p>
    <w:p w14:paraId="4DCAE1D1" w14:textId="77777777" w:rsidR="007043C0" w:rsidRPr="007043C0" w:rsidRDefault="007043C0" w:rsidP="007043C0">
      <w:pPr>
        <w:pStyle w:val="a6"/>
        <w:rPr>
          <w:color w:val="080808"/>
        </w:rPr>
      </w:pPr>
      <w:r w:rsidRPr="007043C0">
        <w:rPr>
          <w:color w:val="080808"/>
        </w:rPr>
        <w:t xml:space="preserve">                boolean isBeyondPermission = checkPermissionByFileOrDir(currentFilePermission , filePermission) ;</w:t>
      </w:r>
    </w:p>
    <w:p w14:paraId="7B45F559" w14:textId="77777777" w:rsidR="007043C0" w:rsidRPr="007043C0" w:rsidRDefault="007043C0" w:rsidP="007043C0">
      <w:pPr>
        <w:pStyle w:val="a6"/>
        <w:rPr>
          <w:color w:val="080808"/>
        </w:rPr>
      </w:pPr>
      <w:r w:rsidRPr="007043C0">
        <w:rPr>
          <w:color w:val="080808"/>
        </w:rPr>
        <w:t xml:space="preserve">                if(isBeyondPermission){</w:t>
      </w:r>
    </w:p>
    <w:p w14:paraId="45E26326" w14:textId="77777777" w:rsidR="007043C0" w:rsidRPr="007043C0" w:rsidRDefault="007043C0" w:rsidP="007043C0">
      <w:pPr>
        <w:pStyle w:val="a6"/>
        <w:rPr>
          <w:color w:val="080808"/>
        </w:rPr>
      </w:pPr>
      <w:r w:rsidRPr="007043C0">
        <w:rPr>
          <w:color w:val="080808"/>
        </w:rPr>
        <w:t xml:space="preserve">                    return true ;</w:t>
      </w:r>
    </w:p>
    <w:p w14:paraId="1902808C" w14:textId="77777777" w:rsidR="007043C0" w:rsidRPr="007043C0" w:rsidRDefault="007043C0" w:rsidP="007043C0">
      <w:pPr>
        <w:pStyle w:val="a6"/>
        <w:rPr>
          <w:color w:val="080808"/>
        </w:rPr>
      </w:pPr>
      <w:r w:rsidRPr="007043C0">
        <w:rPr>
          <w:color w:val="080808"/>
        </w:rPr>
        <w:t xml:space="preserve">                }</w:t>
      </w:r>
    </w:p>
    <w:p w14:paraId="100A493D" w14:textId="77777777" w:rsidR="007043C0" w:rsidRPr="007043C0" w:rsidRDefault="007043C0" w:rsidP="007043C0">
      <w:pPr>
        <w:pStyle w:val="a6"/>
        <w:rPr>
          <w:color w:val="080808"/>
        </w:rPr>
      </w:pPr>
      <w:r w:rsidRPr="007043C0">
        <w:rPr>
          <w:color w:val="080808"/>
        </w:rPr>
        <w:t xml:space="preserve">            }else{</w:t>
      </w:r>
    </w:p>
    <w:p w14:paraId="75A85C7C" w14:textId="77777777" w:rsidR="007043C0" w:rsidRPr="007043C0" w:rsidRDefault="007043C0" w:rsidP="007043C0">
      <w:pPr>
        <w:pStyle w:val="a6"/>
        <w:rPr>
          <w:color w:val="080808"/>
        </w:rPr>
      </w:pPr>
      <w:r w:rsidRPr="007043C0">
        <w:rPr>
          <w:rFonts w:hint="eastAsia"/>
          <w:color w:val="080808"/>
        </w:rPr>
        <w:t xml:space="preserve">                //2.</w:t>
      </w:r>
      <w:r w:rsidRPr="007043C0">
        <w:rPr>
          <w:rFonts w:hint="eastAsia"/>
          <w:color w:val="080808"/>
        </w:rPr>
        <w:t>非叶子节点</w:t>
      </w:r>
      <w:r w:rsidRPr="007043C0">
        <w:rPr>
          <w:rFonts w:hint="eastAsia"/>
          <w:color w:val="080808"/>
        </w:rPr>
        <w:t>(</w:t>
      </w:r>
      <w:r w:rsidRPr="007043C0">
        <w:rPr>
          <w:rFonts w:hint="eastAsia"/>
          <w:color w:val="080808"/>
        </w:rPr>
        <w:t>目录</w:t>
      </w:r>
      <w:r w:rsidRPr="007043C0">
        <w:rPr>
          <w:rFonts w:hint="eastAsia"/>
          <w:color w:val="080808"/>
        </w:rPr>
        <w:t xml:space="preserve">) </w:t>
      </w:r>
      <w:r w:rsidRPr="007043C0">
        <w:rPr>
          <w:rFonts w:hint="eastAsia"/>
          <w:color w:val="080808"/>
        </w:rPr>
        <w:t>，</w:t>
      </w:r>
      <w:r w:rsidRPr="007043C0">
        <w:rPr>
          <w:rFonts w:hint="eastAsia"/>
          <w:color w:val="080808"/>
        </w:rPr>
        <w:t xml:space="preserve"> 2.1 </w:t>
      </w:r>
      <w:r w:rsidRPr="007043C0">
        <w:rPr>
          <w:rFonts w:hint="eastAsia"/>
          <w:color w:val="080808"/>
        </w:rPr>
        <w:t>判断</w:t>
      </w:r>
      <w:r w:rsidRPr="007043C0">
        <w:rPr>
          <w:rFonts w:hint="eastAsia"/>
          <w:color w:val="080808"/>
        </w:rPr>
        <w:t xml:space="preserve">  2.2 </w:t>
      </w:r>
      <w:r w:rsidRPr="007043C0">
        <w:rPr>
          <w:rFonts w:hint="eastAsia"/>
          <w:color w:val="080808"/>
        </w:rPr>
        <w:t>调用自己</w:t>
      </w:r>
    </w:p>
    <w:p w14:paraId="56F0EB25" w14:textId="77777777" w:rsidR="007043C0" w:rsidRPr="007043C0" w:rsidRDefault="007043C0" w:rsidP="007043C0">
      <w:pPr>
        <w:pStyle w:val="a6"/>
        <w:rPr>
          <w:color w:val="080808"/>
        </w:rPr>
      </w:pPr>
      <w:r w:rsidRPr="007043C0">
        <w:rPr>
          <w:color w:val="080808"/>
        </w:rPr>
        <w:t xml:space="preserve">                FsPermission currentDirPermission = fileStatus.getPermission();</w:t>
      </w:r>
    </w:p>
    <w:p w14:paraId="7379CC12" w14:textId="77777777" w:rsidR="007043C0" w:rsidRPr="007043C0" w:rsidRDefault="007043C0" w:rsidP="007043C0">
      <w:pPr>
        <w:pStyle w:val="a6"/>
        <w:rPr>
          <w:color w:val="080808"/>
        </w:rPr>
      </w:pPr>
      <w:r w:rsidRPr="007043C0">
        <w:rPr>
          <w:color w:val="080808"/>
        </w:rPr>
        <w:t xml:space="preserve">                boolean isBeyondPermission = checkPermissionByFileOrDir(currentDirPermission, dirPermission);</w:t>
      </w:r>
    </w:p>
    <w:p w14:paraId="2296C261" w14:textId="77777777" w:rsidR="007043C0" w:rsidRPr="007043C0" w:rsidRDefault="007043C0" w:rsidP="007043C0">
      <w:pPr>
        <w:pStyle w:val="a6"/>
        <w:rPr>
          <w:color w:val="080808"/>
        </w:rPr>
      </w:pPr>
      <w:r w:rsidRPr="007043C0">
        <w:rPr>
          <w:color w:val="080808"/>
        </w:rPr>
        <w:t xml:space="preserve">                if(isBeyondPermission){</w:t>
      </w:r>
    </w:p>
    <w:p w14:paraId="0CABD630" w14:textId="77777777" w:rsidR="007043C0" w:rsidRPr="007043C0" w:rsidRDefault="007043C0" w:rsidP="007043C0">
      <w:pPr>
        <w:pStyle w:val="a6"/>
        <w:rPr>
          <w:color w:val="080808"/>
        </w:rPr>
      </w:pPr>
      <w:r w:rsidRPr="007043C0">
        <w:rPr>
          <w:color w:val="080808"/>
        </w:rPr>
        <w:t xml:space="preserve">                    return true ;</w:t>
      </w:r>
    </w:p>
    <w:p w14:paraId="3744A5D6" w14:textId="77777777" w:rsidR="007043C0" w:rsidRPr="007043C0" w:rsidRDefault="007043C0" w:rsidP="007043C0">
      <w:pPr>
        <w:pStyle w:val="a6"/>
        <w:rPr>
          <w:color w:val="080808"/>
        </w:rPr>
      </w:pPr>
      <w:r w:rsidRPr="007043C0">
        <w:rPr>
          <w:color w:val="080808"/>
        </w:rPr>
        <w:t xml:space="preserve">                }else{</w:t>
      </w:r>
    </w:p>
    <w:p w14:paraId="5F9AD7A2" w14:textId="77777777" w:rsidR="007043C0" w:rsidRPr="007043C0" w:rsidRDefault="007043C0" w:rsidP="007043C0">
      <w:pPr>
        <w:pStyle w:val="a6"/>
        <w:rPr>
          <w:color w:val="080808"/>
        </w:rPr>
      </w:pPr>
      <w:r w:rsidRPr="007043C0">
        <w:rPr>
          <w:color w:val="080808"/>
        </w:rPr>
        <w:t xml:space="preserve">                    FileStatus[] subFileStatus = fs.listStatus(fileStatus.getPath());</w:t>
      </w:r>
    </w:p>
    <w:p w14:paraId="524F5A56" w14:textId="77777777" w:rsidR="007043C0" w:rsidRPr="007043C0" w:rsidRDefault="007043C0" w:rsidP="007043C0">
      <w:pPr>
        <w:pStyle w:val="a6"/>
        <w:rPr>
          <w:color w:val="080808"/>
        </w:rPr>
      </w:pPr>
      <w:r w:rsidRPr="007043C0">
        <w:rPr>
          <w:color w:val="080808"/>
        </w:rPr>
        <w:t xml:space="preserve">                    boolean isSubBeyondPermission = checkBeyondPermissionRec(subFileStatus, fs, filePermission, dirPermission);</w:t>
      </w:r>
    </w:p>
    <w:p w14:paraId="49497214" w14:textId="77777777" w:rsidR="007043C0" w:rsidRPr="007043C0" w:rsidRDefault="007043C0" w:rsidP="007043C0">
      <w:pPr>
        <w:pStyle w:val="a6"/>
        <w:rPr>
          <w:color w:val="080808"/>
        </w:rPr>
      </w:pPr>
      <w:r w:rsidRPr="007043C0">
        <w:rPr>
          <w:color w:val="080808"/>
        </w:rPr>
        <w:t xml:space="preserve">                    if(isSubBeyondPermission){</w:t>
      </w:r>
    </w:p>
    <w:p w14:paraId="21AA4521" w14:textId="77777777" w:rsidR="007043C0" w:rsidRPr="007043C0" w:rsidRDefault="007043C0" w:rsidP="007043C0">
      <w:pPr>
        <w:pStyle w:val="a6"/>
        <w:rPr>
          <w:color w:val="080808"/>
        </w:rPr>
      </w:pPr>
      <w:r w:rsidRPr="007043C0">
        <w:rPr>
          <w:color w:val="080808"/>
        </w:rPr>
        <w:t xml:space="preserve">                        return true ;</w:t>
      </w:r>
    </w:p>
    <w:p w14:paraId="1C2AD0FE" w14:textId="77777777" w:rsidR="007043C0" w:rsidRPr="007043C0" w:rsidRDefault="007043C0" w:rsidP="007043C0">
      <w:pPr>
        <w:pStyle w:val="a6"/>
        <w:rPr>
          <w:color w:val="080808"/>
        </w:rPr>
      </w:pPr>
      <w:r w:rsidRPr="007043C0">
        <w:rPr>
          <w:color w:val="080808"/>
        </w:rPr>
        <w:t xml:space="preserve">                    }</w:t>
      </w:r>
    </w:p>
    <w:p w14:paraId="31A0571F" w14:textId="77777777" w:rsidR="007043C0" w:rsidRPr="007043C0" w:rsidRDefault="007043C0" w:rsidP="007043C0">
      <w:pPr>
        <w:pStyle w:val="a6"/>
        <w:rPr>
          <w:color w:val="080808"/>
        </w:rPr>
      </w:pPr>
      <w:r w:rsidRPr="007043C0">
        <w:rPr>
          <w:color w:val="080808"/>
        </w:rPr>
        <w:t xml:space="preserve">                }</w:t>
      </w:r>
    </w:p>
    <w:p w14:paraId="6F3B189A" w14:textId="77777777" w:rsidR="007043C0" w:rsidRPr="007043C0" w:rsidRDefault="007043C0" w:rsidP="007043C0">
      <w:pPr>
        <w:pStyle w:val="a6"/>
        <w:rPr>
          <w:color w:val="080808"/>
        </w:rPr>
      </w:pPr>
      <w:r w:rsidRPr="007043C0">
        <w:rPr>
          <w:color w:val="080808"/>
        </w:rPr>
        <w:t xml:space="preserve">            }</w:t>
      </w:r>
    </w:p>
    <w:p w14:paraId="492BABB4" w14:textId="77777777" w:rsidR="007043C0" w:rsidRPr="007043C0" w:rsidRDefault="007043C0" w:rsidP="007043C0">
      <w:pPr>
        <w:pStyle w:val="a6"/>
        <w:rPr>
          <w:color w:val="080808"/>
        </w:rPr>
      </w:pPr>
      <w:r w:rsidRPr="007043C0">
        <w:rPr>
          <w:color w:val="080808"/>
        </w:rPr>
        <w:t xml:space="preserve">        }</w:t>
      </w:r>
    </w:p>
    <w:p w14:paraId="2B66F7A0" w14:textId="77777777" w:rsidR="007043C0" w:rsidRPr="007043C0" w:rsidRDefault="007043C0" w:rsidP="007043C0">
      <w:pPr>
        <w:pStyle w:val="a6"/>
        <w:rPr>
          <w:color w:val="080808"/>
        </w:rPr>
      </w:pPr>
    </w:p>
    <w:p w14:paraId="283689CC" w14:textId="77777777" w:rsidR="007043C0" w:rsidRPr="007043C0" w:rsidRDefault="007043C0" w:rsidP="007043C0">
      <w:pPr>
        <w:pStyle w:val="a6"/>
        <w:rPr>
          <w:color w:val="080808"/>
        </w:rPr>
      </w:pPr>
      <w:r w:rsidRPr="007043C0">
        <w:rPr>
          <w:color w:val="080808"/>
        </w:rPr>
        <w:t xml:space="preserve">        return false;</w:t>
      </w:r>
    </w:p>
    <w:p w14:paraId="4F511453" w14:textId="77777777" w:rsidR="007043C0" w:rsidRPr="007043C0" w:rsidRDefault="007043C0" w:rsidP="007043C0">
      <w:pPr>
        <w:pStyle w:val="a6"/>
        <w:rPr>
          <w:color w:val="080808"/>
        </w:rPr>
      </w:pPr>
    </w:p>
    <w:p w14:paraId="74859D59" w14:textId="77777777" w:rsidR="007043C0" w:rsidRPr="007043C0" w:rsidRDefault="007043C0" w:rsidP="007043C0">
      <w:pPr>
        <w:pStyle w:val="a6"/>
        <w:rPr>
          <w:color w:val="080808"/>
        </w:rPr>
      </w:pPr>
      <w:r w:rsidRPr="007043C0">
        <w:rPr>
          <w:color w:val="080808"/>
        </w:rPr>
        <w:t xml:space="preserve">    }</w:t>
      </w:r>
    </w:p>
    <w:p w14:paraId="44F2606F" w14:textId="77777777" w:rsidR="007043C0" w:rsidRPr="007043C0" w:rsidRDefault="007043C0" w:rsidP="007043C0">
      <w:pPr>
        <w:pStyle w:val="a6"/>
        <w:rPr>
          <w:color w:val="080808"/>
        </w:rPr>
      </w:pPr>
    </w:p>
    <w:p w14:paraId="216A5AF7" w14:textId="77777777" w:rsidR="007043C0" w:rsidRPr="007043C0" w:rsidRDefault="007043C0" w:rsidP="007043C0">
      <w:pPr>
        <w:pStyle w:val="a6"/>
        <w:rPr>
          <w:color w:val="080808"/>
        </w:rPr>
      </w:pPr>
      <w:r w:rsidRPr="007043C0">
        <w:rPr>
          <w:color w:val="080808"/>
        </w:rPr>
        <w:t xml:space="preserve">    private boolean checkPermissionByFileOrDir(FsPermission currentFilePermission, String fileOrDirPermission) {</w:t>
      </w:r>
    </w:p>
    <w:p w14:paraId="08308B01" w14:textId="77777777" w:rsidR="007043C0" w:rsidRPr="007043C0" w:rsidRDefault="007043C0" w:rsidP="007043C0">
      <w:pPr>
        <w:pStyle w:val="a6"/>
        <w:rPr>
          <w:color w:val="080808"/>
        </w:rPr>
      </w:pPr>
      <w:r w:rsidRPr="007043C0">
        <w:rPr>
          <w:color w:val="080808"/>
        </w:rPr>
        <w:t xml:space="preserve">        char ownerP = fileOrDirPermission.charAt(0);</w:t>
      </w:r>
    </w:p>
    <w:p w14:paraId="49514D99" w14:textId="77777777" w:rsidR="007043C0" w:rsidRPr="007043C0" w:rsidRDefault="007043C0" w:rsidP="007043C0">
      <w:pPr>
        <w:pStyle w:val="a6"/>
        <w:rPr>
          <w:color w:val="080808"/>
        </w:rPr>
      </w:pPr>
      <w:r w:rsidRPr="007043C0">
        <w:rPr>
          <w:color w:val="080808"/>
        </w:rPr>
        <w:t xml:space="preserve">        char groupP = fileOrDirPermission.charAt(1);</w:t>
      </w:r>
    </w:p>
    <w:p w14:paraId="4F1AD52D" w14:textId="77777777" w:rsidR="007043C0" w:rsidRPr="007043C0" w:rsidRDefault="007043C0" w:rsidP="007043C0">
      <w:pPr>
        <w:pStyle w:val="a6"/>
        <w:rPr>
          <w:color w:val="080808"/>
        </w:rPr>
      </w:pPr>
      <w:r w:rsidRPr="007043C0">
        <w:rPr>
          <w:color w:val="080808"/>
        </w:rPr>
        <w:t xml:space="preserve">        char otherP = fileOrDirPermission.charAt(2);</w:t>
      </w:r>
    </w:p>
    <w:p w14:paraId="5370FD15" w14:textId="77777777" w:rsidR="007043C0" w:rsidRPr="007043C0" w:rsidRDefault="007043C0" w:rsidP="007043C0">
      <w:pPr>
        <w:pStyle w:val="a6"/>
        <w:rPr>
          <w:color w:val="080808"/>
        </w:rPr>
      </w:pPr>
    </w:p>
    <w:p w14:paraId="30A9F163" w14:textId="77777777" w:rsidR="007043C0" w:rsidRPr="007043C0" w:rsidRDefault="007043C0" w:rsidP="007043C0">
      <w:pPr>
        <w:pStyle w:val="a6"/>
        <w:rPr>
          <w:color w:val="080808"/>
        </w:rPr>
      </w:pPr>
      <w:r w:rsidRPr="007043C0">
        <w:rPr>
          <w:color w:val="080808"/>
        </w:rPr>
        <w:t xml:space="preserve">        if(currentFilePermission.getUserAction().ordinal() &gt; Integer.parseInt(ownerP + "")){</w:t>
      </w:r>
    </w:p>
    <w:p w14:paraId="029E25E1" w14:textId="77777777" w:rsidR="007043C0" w:rsidRPr="007043C0" w:rsidRDefault="007043C0" w:rsidP="007043C0">
      <w:pPr>
        <w:pStyle w:val="a6"/>
        <w:rPr>
          <w:color w:val="080808"/>
        </w:rPr>
      </w:pPr>
      <w:r w:rsidRPr="007043C0">
        <w:rPr>
          <w:color w:val="080808"/>
        </w:rPr>
        <w:t xml:space="preserve">            return true;</w:t>
      </w:r>
    </w:p>
    <w:p w14:paraId="081FE416" w14:textId="77777777" w:rsidR="007043C0" w:rsidRPr="007043C0" w:rsidRDefault="007043C0" w:rsidP="007043C0">
      <w:pPr>
        <w:pStyle w:val="a6"/>
        <w:rPr>
          <w:color w:val="080808"/>
        </w:rPr>
      </w:pPr>
      <w:r w:rsidRPr="007043C0">
        <w:rPr>
          <w:color w:val="080808"/>
        </w:rPr>
        <w:t xml:space="preserve">        }</w:t>
      </w:r>
    </w:p>
    <w:p w14:paraId="4A7DCE13" w14:textId="77777777" w:rsidR="007043C0" w:rsidRPr="007043C0" w:rsidRDefault="007043C0" w:rsidP="007043C0">
      <w:pPr>
        <w:pStyle w:val="a6"/>
        <w:rPr>
          <w:color w:val="080808"/>
        </w:rPr>
      </w:pPr>
      <w:r w:rsidRPr="007043C0">
        <w:rPr>
          <w:color w:val="080808"/>
        </w:rPr>
        <w:t xml:space="preserve">        if(currentFilePermission.getGroupAction().ordinal() &gt; Integer.parseInt( groupP + "")){</w:t>
      </w:r>
    </w:p>
    <w:p w14:paraId="57579492" w14:textId="77777777" w:rsidR="007043C0" w:rsidRPr="007043C0" w:rsidRDefault="007043C0" w:rsidP="007043C0">
      <w:pPr>
        <w:pStyle w:val="a6"/>
        <w:rPr>
          <w:color w:val="080808"/>
        </w:rPr>
      </w:pPr>
      <w:r w:rsidRPr="007043C0">
        <w:rPr>
          <w:color w:val="080808"/>
        </w:rPr>
        <w:t xml:space="preserve">            return true ;</w:t>
      </w:r>
    </w:p>
    <w:p w14:paraId="55EB8240" w14:textId="77777777" w:rsidR="007043C0" w:rsidRPr="007043C0" w:rsidRDefault="007043C0" w:rsidP="007043C0">
      <w:pPr>
        <w:pStyle w:val="a6"/>
        <w:rPr>
          <w:color w:val="080808"/>
        </w:rPr>
      </w:pPr>
      <w:r w:rsidRPr="007043C0">
        <w:rPr>
          <w:color w:val="080808"/>
        </w:rPr>
        <w:t xml:space="preserve">        }</w:t>
      </w:r>
    </w:p>
    <w:p w14:paraId="46F0A997" w14:textId="77777777" w:rsidR="007043C0" w:rsidRPr="007043C0" w:rsidRDefault="007043C0" w:rsidP="007043C0">
      <w:pPr>
        <w:pStyle w:val="a6"/>
        <w:rPr>
          <w:color w:val="080808"/>
        </w:rPr>
      </w:pPr>
      <w:r w:rsidRPr="007043C0">
        <w:rPr>
          <w:color w:val="080808"/>
        </w:rPr>
        <w:t xml:space="preserve">        if((currentFilePermission.getOtherAction().ordinal() &gt; Integer.parseInt(otherP + ""))){</w:t>
      </w:r>
    </w:p>
    <w:p w14:paraId="19A6E59E" w14:textId="77777777" w:rsidR="007043C0" w:rsidRPr="007043C0" w:rsidRDefault="007043C0" w:rsidP="007043C0">
      <w:pPr>
        <w:pStyle w:val="a6"/>
        <w:rPr>
          <w:color w:val="080808"/>
        </w:rPr>
      </w:pPr>
      <w:r w:rsidRPr="007043C0">
        <w:rPr>
          <w:color w:val="080808"/>
        </w:rPr>
        <w:t xml:space="preserve">            return true ;</w:t>
      </w:r>
    </w:p>
    <w:p w14:paraId="32C3971F" w14:textId="77777777" w:rsidR="007043C0" w:rsidRPr="007043C0" w:rsidRDefault="007043C0" w:rsidP="007043C0">
      <w:pPr>
        <w:pStyle w:val="a6"/>
        <w:rPr>
          <w:color w:val="080808"/>
        </w:rPr>
      </w:pPr>
      <w:r w:rsidRPr="007043C0">
        <w:rPr>
          <w:color w:val="080808"/>
        </w:rPr>
        <w:t xml:space="preserve">        }</w:t>
      </w:r>
    </w:p>
    <w:p w14:paraId="148946FF" w14:textId="77777777" w:rsidR="007043C0" w:rsidRPr="007043C0" w:rsidRDefault="007043C0" w:rsidP="007043C0">
      <w:pPr>
        <w:pStyle w:val="a6"/>
        <w:rPr>
          <w:color w:val="080808"/>
        </w:rPr>
      </w:pPr>
    </w:p>
    <w:p w14:paraId="71756A18" w14:textId="77777777" w:rsidR="007043C0" w:rsidRPr="007043C0" w:rsidRDefault="007043C0" w:rsidP="007043C0">
      <w:pPr>
        <w:pStyle w:val="a6"/>
        <w:rPr>
          <w:color w:val="080808"/>
        </w:rPr>
      </w:pPr>
      <w:r w:rsidRPr="007043C0">
        <w:rPr>
          <w:color w:val="080808"/>
        </w:rPr>
        <w:t xml:space="preserve">        return false;</w:t>
      </w:r>
    </w:p>
    <w:p w14:paraId="4DC68C92" w14:textId="2FC58497" w:rsidR="007043C0" w:rsidRPr="007043C0" w:rsidRDefault="007043C0" w:rsidP="007043C0">
      <w:pPr>
        <w:pStyle w:val="a6"/>
        <w:rPr>
          <w:color w:val="080808"/>
        </w:rPr>
      </w:pPr>
      <w:r w:rsidRPr="007043C0">
        <w:rPr>
          <w:color w:val="080808"/>
        </w:rPr>
        <w:lastRenderedPageBreak/>
        <w:t xml:space="preserve">    }</w:t>
      </w:r>
    </w:p>
    <w:p w14:paraId="06A2A7F6" w14:textId="550BA5B7" w:rsidR="004538F6" w:rsidRPr="004538F6" w:rsidRDefault="007043C0" w:rsidP="007043C0">
      <w:pPr>
        <w:pStyle w:val="a6"/>
        <w:rPr>
          <w:color w:val="080808"/>
        </w:rPr>
      </w:pPr>
      <w:r w:rsidRPr="007043C0">
        <w:rPr>
          <w:color w:val="080808"/>
        </w:rPr>
        <w:t>}</w:t>
      </w:r>
    </w:p>
    <w:p w14:paraId="1C272B14" w14:textId="2C108AA2" w:rsidR="007A28F3" w:rsidRDefault="007A28F3" w:rsidP="007A28F3">
      <w:pPr>
        <w:pStyle w:val="1"/>
      </w:pPr>
      <w:r>
        <w:rPr>
          <w:rFonts w:hint="eastAsia"/>
        </w:rPr>
        <w:t>对接</w:t>
      </w:r>
      <w:r>
        <w:rPr>
          <w:rFonts w:hint="eastAsia"/>
        </w:rPr>
        <w:t>d</w:t>
      </w:r>
      <w:r>
        <w:t>olphinscheduler</w:t>
      </w:r>
      <w:r>
        <w:rPr>
          <w:rFonts w:hint="eastAsia"/>
        </w:rPr>
        <w:t>的指标</w:t>
      </w:r>
    </w:p>
    <w:p w14:paraId="3FF8142B" w14:textId="70DCAE55" w:rsidR="00AA0EAA" w:rsidRDefault="00AA0EAA" w:rsidP="00AA0EAA">
      <w:pPr>
        <w:pStyle w:val="2"/>
      </w:pPr>
      <w:r>
        <w:rPr>
          <w:rFonts w:hint="eastAsia"/>
        </w:rPr>
        <w:t>在</w:t>
      </w:r>
      <w:r>
        <w:rPr>
          <w:rFonts w:hint="eastAsia"/>
        </w:rPr>
        <w:t>D</w:t>
      </w:r>
      <w:r>
        <w:t>S</w:t>
      </w:r>
      <w:r>
        <w:rPr>
          <w:rFonts w:hint="eastAsia"/>
        </w:rPr>
        <w:t>搭建数仓的注意事项</w:t>
      </w:r>
      <w:r>
        <w:rPr>
          <w:rFonts w:hint="eastAsia"/>
        </w:rPr>
        <w:t xml:space="preserve"> </w:t>
      </w:r>
    </w:p>
    <w:p w14:paraId="24450D76" w14:textId="3C8F66EF" w:rsidR="00AA0EAA" w:rsidRDefault="002B014E" w:rsidP="002B014E">
      <w:pPr>
        <w:ind w:firstLineChars="0"/>
      </w:pPr>
      <w:r>
        <w:rPr>
          <w:rFonts w:hint="eastAsia"/>
        </w:rPr>
        <w:t>（</w:t>
      </w:r>
      <w:r>
        <w:rPr>
          <w:rFonts w:hint="eastAsia"/>
        </w:rPr>
        <w:t>1</w:t>
      </w:r>
      <w:r>
        <w:rPr>
          <w:rFonts w:hint="eastAsia"/>
        </w:rPr>
        <w:t>）</w:t>
      </w:r>
      <w:r w:rsidR="00AA0EAA">
        <w:rPr>
          <w:rFonts w:hint="eastAsia"/>
        </w:rPr>
        <w:t>流程中的每个节点不能以层为单位进行配置，要以</w:t>
      </w:r>
      <w:r w:rsidR="00AA0EAA">
        <w:rPr>
          <w:rFonts w:hint="eastAsia"/>
        </w:rPr>
        <w:t>SQL</w:t>
      </w:r>
      <w:r w:rsidR="00AA0EAA">
        <w:rPr>
          <w:rFonts w:hint="eastAsia"/>
        </w:rPr>
        <w:t>为单位进行配置，即每个</w:t>
      </w:r>
      <w:r w:rsidR="00AA0EAA">
        <w:rPr>
          <w:rFonts w:hint="eastAsia"/>
        </w:rPr>
        <w:t>SQL</w:t>
      </w:r>
      <w:r w:rsidR="00AA0EAA">
        <w:rPr>
          <w:rFonts w:hint="eastAsia"/>
        </w:rPr>
        <w:t>一个节点。</w:t>
      </w:r>
    </w:p>
    <w:p w14:paraId="3C434F04" w14:textId="6E05E32E" w:rsidR="00BA5741" w:rsidRDefault="002B014E" w:rsidP="002B014E">
      <w:pPr>
        <w:ind w:firstLineChars="0"/>
      </w:pPr>
      <w:r>
        <w:rPr>
          <w:rFonts w:hint="eastAsia"/>
        </w:rPr>
        <w:t>（</w:t>
      </w:r>
      <w:r>
        <w:rPr>
          <w:rFonts w:hint="eastAsia"/>
        </w:rPr>
        <w:t>2</w:t>
      </w:r>
      <w:r>
        <w:rPr>
          <w:rFonts w:hint="eastAsia"/>
        </w:rPr>
        <w:t>）</w:t>
      </w:r>
      <w:r w:rsidR="00BA5741">
        <w:rPr>
          <w:rFonts w:hint="eastAsia"/>
        </w:rPr>
        <w:t>全部</w:t>
      </w:r>
      <w:r w:rsidR="00BA5741">
        <w:rPr>
          <w:rFonts w:hint="eastAsia"/>
        </w:rPr>
        <w:t>SQL</w:t>
      </w:r>
      <w:r w:rsidR="00BA5741">
        <w:rPr>
          <w:rFonts w:hint="eastAsia"/>
        </w:rPr>
        <w:t>配置好后，会是一个</w:t>
      </w:r>
      <w:r w:rsidR="00BA5741">
        <w:rPr>
          <w:rFonts w:hint="eastAsia"/>
        </w:rPr>
        <w:t>D</w:t>
      </w:r>
      <w:r w:rsidR="00BA5741">
        <w:t>AG</w:t>
      </w:r>
      <w:r w:rsidR="00BA5741">
        <w:rPr>
          <w:rFonts w:hint="eastAsia"/>
        </w:rPr>
        <w:t>结构。</w:t>
      </w:r>
    </w:p>
    <w:p w14:paraId="2C548E31" w14:textId="7334441C" w:rsidR="00A50252" w:rsidRDefault="002B014E" w:rsidP="002B014E">
      <w:pPr>
        <w:ind w:firstLineChars="0"/>
      </w:pPr>
      <w:r>
        <w:rPr>
          <w:rFonts w:hint="eastAsia"/>
        </w:rPr>
        <w:t>（</w:t>
      </w:r>
      <w:r>
        <w:rPr>
          <w:rFonts w:hint="eastAsia"/>
        </w:rPr>
        <w:t>3</w:t>
      </w:r>
      <w:r>
        <w:rPr>
          <w:rFonts w:hint="eastAsia"/>
        </w:rPr>
        <w:t>）</w:t>
      </w:r>
      <w:r w:rsidR="00A50252">
        <w:rPr>
          <w:rFonts w:hint="eastAsia"/>
        </w:rPr>
        <w:t>为了方便其他应用通过表定位到任务，所以每个任务定义的名称要以</w:t>
      </w:r>
      <w:r w:rsidR="00A50252">
        <w:rPr>
          <w:rFonts w:hint="eastAsia"/>
        </w:rPr>
        <w:t xml:space="preserve"> </w:t>
      </w:r>
      <w:r w:rsidR="00A50252">
        <w:t>“</w:t>
      </w:r>
      <w:r w:rsidR="00A50252">
        <w:rPr>
          <w:rFonts w:hint="eastAsia"/>
        </w:rPr>
        <w:t>库名</w:t>
      </w:r>
      <w:r w:rsidR="00A50252">
        <w:rPr>
          <w:rFonts w:hint="eastAsia"/>
        </w:rPr>
        <w:t>.</w:t>
      </w:r>
      <w:r w:rsidR="00A50252">
        <w:rPr>
          <w:rFonts w:hint="eastAsia"/>
        </w:rPr>
        <w:t>表名</w:t>
      </w:r>
      <w:r w:rsidR="00A50252">
        <w:t>”</w:t>
      </w:r>
      <w:r w:rsidR="00A50252">
        <w:rPr>
          <w:rFonts w:hint="eastAsia"/>
        </w:rPr>
        <w:t>的结构命名。</w:t>
      </w:r>
    </w:p>
    <w:p w14:paraId="746E80B2" w14:textId="21E855E4" w:rsidR="00A50252" w:rsidRDefault="002B014E" w:rsidP="002B014E">
      <w:pPr>
        <w:ind w:firstLineChars="0"/>
      </w:pPr>
      <w:r>
        <w:rPr>
          <w:rFonts w:hint="eastAsia"/>
        </w:rPr>
        <w:t>（</w:t>
      </w:r>
      <w:r>
        <w:rPr>
          <w:rFonts w:hint="eastAsia"/>
        </w:rPr>
        <w:t>4</w:t>
      </w:r>
      <w:r>
        <w:rPr>
          <w:rFonts w:hint="eastAsia"/>
        </w:rPr>
        <w:t>）</w:t>
      </w:r>
      <w:r w:rsidR="00A50252">
        <w:rPr>
          <w:rFonts w:hint="eastAsia"/>
        </w:rPr>
        <w:t>定义节点时不要用</w:t>
      </w:r>
      <w:r w:rsidR="00A50252">
        <w:rPr>
          <w:rFonts w:hint="eastAsia"/>
        </w:rPr>
        <w:t>S</w:t>
      </w:r>
      <w:r w:rsidR="00A50252">
        <w:t>QL</w:t>
      </w:r>
      <w:r w:rsidR="00A50252">
        <w:rPr>
          <w:rFonts w:hint="eastAsia"/>
        </w:rPr>
        <w:t>节点，要用</w:t>
      </w:r>
      <w:r w:rsidR="00A50252">
        <w:rPr>
          <w:rFonts w:hint="eastAsia"/>
        </w:rPr>
        <w:t>S</w:t>
      </w:r>
      <w:r w:rsidR="00A50252">
        <w:t>HELL</w:t>
      </w:r>
      <w:r w:rsidR="00A50252">
        <w:rPr>
          <w:rFonts w:hint="eastAsia"/>
        </w:rPr>
        <w:t>节点用</w:t>
      </w:r>
      <w:r w:rsidR="00A50252">
        <w:t xml:space="preserve">hive -e </w:t>
      </w:r>
      <w:r w:rsidR="00A50252">
        <w:rPr>
          <w:rFonts w:hint="eastAsia"/>
        </w:rPr>
        <w:t>执行</w:t>
      </w:r>
      <w:r w:rsidR="00A50252">
        <w:rPr>
          <w:rFonts w:hint="eastAsia"/>
        </w:rPr>
        <w:t>s</w:t>
      </w:r>
      <w:r w:rsidR="00A50252">
        <w:t>ql</w:t>
      </w:r>
      <w:r w:rsidR="00A50252">
        <w:rPr>
          <w:rFonts w:hint="eastAsia"/>
        </w:rPr>
        <w:t>语句。因为</w:t>
      </w:r>
      <w:r w:rsidR="00A50252">
        <w:rPr>
          <w:rFonts w:hint="eastAsia"/>
        </w:rPr>
        <w:t>S</w:t>
      </w:r>
      <w:r w:rsidR="00A50252">
        <w:t>QL</w:t>
      </w:r>
      <w:r w:rsidR="00A50252">
        <w:rPr>
          <w:rFonts w:hint="eastAsia"/>
        </w:rPr>
        <w:t>节点是通过</w:t>
      </w:r>
      <w:r w:rsidR="00A50252">
        <w:rPr>
          <w:rFonts w:hint="eastAsia"/>
        </w:rPr>
        <w:t>J</w:t>
      </w:r>
      <w:r w:rsidR="00A50252">
        <w:t>dbc</w:t>
      </w:r>
      <w:r w:rsidR="00A50252">
        <w:rPr>
          <w:rFonts w:hint="eastAsia"/>
        </w:rPr>
        <w:t>提交到</w:t>
      </w:r>
      <w:r w:rsidR="00A50252">
        <w:rPr>
          <w:rFonts w:hint="eastAsia"/>
        </w:rPr>
        <w:t>H</w:t>
      </w:r>
      <w:r w:rsidR="00A50252">
        <w:t>iveServer2</w:t>
      </w:r>
      <w:r w:rsidR="00A50252">
        <w:rPr>
          <w:rFonts w:hint="eastAsia"/>
        </w:rPr>
        <w:t>的方式，这个执行过程无法获得</w:t>
      </w:r>
      <w:r w:rsidR="00A50252">
        <w:rPr>
          <w:rFonts w:hint="eastAsia"/>
        </w:rPr>
        <w:t>Y</w:t>
      </w:r>
      <w:r w:rsidR="00A50252">
        <w:t>arn</w:t>
      </w:r>
      <w:r w:rsidR="00A50252">
        <w:rPr>
          <w:rFonts w:hint="eastAsia"/>
        </w:rPr>
        <w:t>的</w:t>
      </w:r>
      <w:r w:rsidR="00A50252">
        <w:t>application_id</w:t>
      </w:r>
      <w:r w:rsidR="00A50252">
        <w:rPr>
          <w:rFonts w:hint="eastAsia"/>
        </w:rPr>
        <w:t>。而</w:t>
      </w:r>
      <w:r w:rsidR="00A50252">
        <w:rPr>
          <w:rFonts w:hint="eastAsia"/>
        </w:rPr>
        <w:t>S</w:t>
      </w:r>
      <w:r w:rsidR="00A50252">
        <w:t>hell</w:t>
      </w:r>
      <w:r w:rsidR="00A50252">
        <w:rPr>
          <w:rFonts w:hint="eastAsia"/>
        </w:rPr>
        <w:t>节点通过</w:t>
      </w:r>
      <w:r w:rsidR="00A50252">
        <w:rPr>
          <w:rFonts w:hint="eastAsia"/>
        </w:rPr>
        <w:t>H</w:t>
      </w:r>
      <w:r w:rsidR="00A50252">
        <w:t xml:space="preserve">ive -e </w:t>
      </w:r>
      <w:r w:rsidR="00A50252">
        <w:rPr>
          <w:rFonts w:hint="eastAsia"/>
        </w:rPr>
        <w:t>是可以获得</w:t>
      </w:r>
      <w:r w:rsidR="00A50252">
        <w:rPr>
          <w:rFonts w:hint="eastAsia"/>
        </w:rPr>
        <w:t>Y</w:t>
      </w:r>
      <w:r w:rsidR="00A50252">
        <w:t>arn</w:t>
      </w:r>
      <w:r w:rsidR="00A50252">
        <w:rPr>
          <w:rFonts w:hint="eastAsia"/>
        </w:rPr>
        <w:t>的</w:t>
      </w:r>
      <w:r w:rsidR="00A50252">
        <w:rPr>
          <w:rFonts w:hint="eastAsia"/>
        </w:rPr>
        <w:t>a</w:t>
      </w:r>
      <w:r w:rsidR="00A50252">
        <w:t>pplication_id</w:t>
      </w:r>
      <w:r w:rsidR="00A50252">
        <w:rPr>
          <w:rFonts w:hint="eastAsia"/>
        </w:rPr>
        <w:t>的。这个便于我们事后结合日志进行深度的任务分析。</w:t>
      </w:r>
    </w:p>
    <w:p w14:paraId="112CAC66" w14:textId="2AA55FA2" w:rsidR="007A28F3" w:rsidRDefault="007A28F3" w:rsidP="00A50252">
      <w:pPr>
        <w:pStyle w:val="2"/>
      </w:pPr>
      <w:r>
        <w:rPr>
          <w:rFonts w:hint="eastAsia"/>
        </w:rPr>
        <w:t>了解</w:t>
      </w:r>
      <w:r>
        <w:t>dolphi</w:t>
      </w:r>
      <w:r w:rsidR="008E76BE">
        <w:t xml:space="preserve">nscheduler </w:t>
      </w:r>
      <w:r w:rsidR="008E76BE">
        <w:rPr>
          <w:rFonts w:hint="eastAsia"/>
        </w:rPr>
        <w:t>的任务的数据表</w:t>
      </w:r>
    </w:p>
    <w:p w14:paraId="2C74996A" w14:textId="4D314C6A" w:rsidR="00A20684" w:rsidRDefault="008E76BE" w:rsidP="00A20684">
      <w:pPr>
        <w:ind w:firstLineChars="0" w:firstLine="0"/>
      </w:pPr>
      <w:r>
        <w:rPr>
          <w:noProof/>
        </w:rPr>
        <w:lastRenderedPageBreak/>
        <w:drawing>
          <wp:inline distT="0" distB="0" distL="0" distR="0" wp14:anchorId="77533488" wp14:editId="6316F142">
            <wp:extent cx="5274310" cy="4879975"/>
            <wp:effectExtent l="19050" t="19050" r="21590" b="15875"/>
            <wp:docPr id="1631060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0078" name=""/>
                    <pic:cNvPicPr/>
                  </pic:nvPicPr>
                  <pic:blipFill>
                    <a:blip r:embed="rId43"/>
                    <a:stretch>
                      <a:fillRect/>
                    </a:stretch>
                  </pic:blipFill>
                  <pic:spPr>
                    <a:xfrm>
                      <a:off x="0" y="0"/>
                      <a:ext cx="5274310" cy="4879975"/>
                    </a:xfrm>
                    <a:prstGeom prst="rect">
                      <a:avLst/>
                    </a:prstGeom>
                    <a:ln w="6350">
                      <a:solidFill>
                        <a:schemeClr val="tx1"/>
                      </a:solidFill>
                    </a:ln>
                  </pic:spPr>
                </pic:pic>
              </a:graphicData>
            </a:graphic>
          </wp:inline>
        </w:drawing>
      </w:r>
    </w:p>
    <w:p w14:paraId="53A26A51" w14:textId="58A77D09" w:rsidR="008E76BE" w:rsidRDefault="008E76BE" w:rsidP="00D67411">
      <w:r>
        <w:rPr>
          <w:rFonts w:hint="eastAsia"/>
        </w:rPr>
        <w:t>其中对于任务分析比较重要的两张表</w:t>
      </w:r>
      <w:r>
        <w:rPr>
          <w:rFonts w:hint="eastAsia"/>
        </w:rPr>
        <w:t>t</w:t>
      </w:r>
      <w:r>
        <w:t>_ds_task_definition</w:t>
      </w:r>
      <w:r>
        <w:rPr>
          <w:rFonts w:hint="eastAsia"/>
        </w:rPr>
        <w:t>和</w:t>
      </w:r>
      <w:r>
        <w:rPr>
          <w:rFonts w:hint="eastAsia"/>
        </w:rPr>
        <w:t>t</w:t>
      </w:r>
      <w:r>
        <w:t>_ds_task_instance</w:t>
      </w:r>
      <w:r>
        <w:rPr>
          <w:rFonts w:hint="eastAsia"/>
        </w:rPr>
        <w:t>表。</w:t>
      </w:r>
    </w:p>
    <w:p w14:paraId="005CFDF7" w14:textId="0A879798" w:rsidR="008E76BE" w:rsidRDefault="008E76BE" w:rsidP="00D67411">
      <w:r>
        <w:rPr>
          <w:rFonts w:hint="eastAsia"/>
        </w:rPr>
        <w:t>t</w:t>
      </w:r>
      <w:r>
        <w:t>_ds_task_definition</w:t>
      </w:r>
      <w:r>
        <w:rPr>
          <w:rFonts w:hint="eastAsia"/>
        </w:rPr>
        <w:t>保存了任务的定义比如每个节点表名和执行</w:t>
      </w:r>
      <w:r>
        <w:rPr>
          <w:rFonts w:hint="eastAsia"/>
        </w:rPr>
        <w:t>s</w:t>
      </w:r>
      <w:r>
        <w:t>ql</w:t>
      </w:r>
      <w:r>
        <w:rPr>
          <w:rFonts w:hint="eastAsia"/>
        </w:rPr>
        <w:t>或脚本，以及设定超时的时间，重试次数等等。</w:t>
      </w:r>
    </w:p>
    <w:p w14:paraId="3826292E" w14:textId="4C01C63C" w:rsidR="008E76BE" w:rsidRDefault="008E76BE" w:rsidP="00D67411">
      <w:r>
        <w:t xml:space="preserve"> </w:t>
      </w:r>
      <w:r>
        <w:rPr>
          <w:rFonts w:hint="eastAsia"/>
        </w:rPr>
        <w:t>t</w:t>
      </w:r>
      <w:r>
        <w:t xml:space="preserve">_ds_task_instance </w:t>
      </w:r>
      <w:r>
        <w:rPr>
          <w:rFonts w:hint="eastAsia"/>
        </w:rPr>
        <w:t>保存了具体某次该任务被运行的情况，包括本次运行时长、运行状态。</w:t>
      </w:r>
    </w:p>
    <w:p w14:paraId="7B4CC4F2" w14:textId="09E5413D" w:rsidR="00A50252" w:rsidRDefault="00A50252" w:rsidP="00A50252">
      <w:pPr>
        <w:pStyle w:val="2"/>
      </w:pPr>
      <w:r>
        <w:rPr>
          <w:rFonts w:hint="eastAsia"/>
        </w:rPr>
        <w:t>生成</w:t>
      </w:r>
      <w:r>
        <w:rPr>
          <w:rFonts w:hint="eastAsia"/>
        </w:rPr>
        <w:t>t</w:t>
      </w:r>
      <w:r>
        <w:t>_ds_task_definition</w:t>
      </w:r>
      <w:r>
        <w:rPr>
          <w:rFonts w:hint="eastAsia"/>
        </w:rPr>
        <w:t>和</w:t>
      </w:r>
      <w:r>
        <w:rPr>
          <w:rFonts w:hint="eastAsia"/>
        </w:rPr>
        <w:t>t</w:t>
      </w:r>
      <w:r>
        <w:t>_ds_task_instance</w:t>
      </w:r>
      <w:r>
        <w:rPr>
          <w:rFonts w:hint="eastAsia"/>
        </w:rPr>
        <w:t>的基本代码</w:t>
      </w:r>
    </w:p>
    <w:p w14:paraId="31A72C03" w14:textId="569331D7" w:rsidR="00A50252" w:rsidRDefault="00A50252" w:rsidP="00A50252">
      <w:r>
        <w:rPr>
          <w:rFonts w:hint="eastAsia"/>
        </w:rPr>
        <w:t>确定了我们要对这两个表进行查询等操作，可以利用</w:t>
      </w:r>
      <w:r w:rsidR="00146513">
        <w:rPr>
          <w:rFonts w:hint="eastAsia"/>
        </w:rPr>
        <w:t>MyBatis-Plus</w:t>
      </w:r>
      <w:r>
        <w:rPr>
          <w:rFonts w:hint="eastAsia"/>
        </w:rPr>
        <w:t>代码生成工具直接生成这两个表的代码。</w:t>
      </w:r>
    </w:p>
    <w:p w14:paraId="6C2FB5E2" w14:textId="034D7265" w:rsidR="00BF2E48" w:rsidRDefault="00BF2E48" w:rsidP="00A50252">
      <w:r>
        <w:rPr>
          <w:noProof/>
        </w:rPr>
        <w:lastRenderedPageBreak/>
        <w:drawing>
          <wp:inline distT="0" distB="0" distL="0" distR="0" wp14:anchorId="4D2A4E1A" wp14:editId="0C224B71">
            <wp:extent cx="3791145" cy="3810196"/>
            <wp:effectExtent l="19050" t="19050" r="19050" b="19050"/>
            <wp:docPr id="258069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9644" name=""/>
                    <pic:cNvPicPr/>
                  </pic:nvPicPr>
                  <pic:blipFill>
                    <a:blip r:embed="rId44"/>
                    <a:stretch>
                      <a:fillRect/>
                    </a:stretch>
                  </pic:blipFill>
                  <pic:spPr>
                    <a:xfrm>
                      <a:off x="0" y="0"/>
                      <a:ext cx="3791145" cy="3810196"/>
                    </a:xfrm>
                    <a:prstGeom prst="rect">
                      <a:avLst/>
                    </a:prstGeom>
                    <a:ln w="6350">
                      <a:solidFill>
                        <a:schemeClr val="tx1"/>
                      </a:solidFill>
                    </a:ln>
                  </pic:spPr>
                </pic:pic>
              </a:graphicData>
            </a:graphic>
          </wp:inline>
        </w:drawing>
      </w:r>
    </w:p>
    <w:p w14:paraId="5C2D46B5" w14:textId="6F0801B6" w:rsidR="00BF2E48" w:rsidRDefault="00BF2E48" w:rsidP="00BF2E48">
      <w:pPr>
        <w:ind w:firstLineChars="0" w:firstLine="0"/>
      </w:pPr>
      <w:r>
        <w:t xml:space="preserve">       </w:t>
      </w:r>
      <w:r>
        <w:rPr>
          <w:rFonts w:hint="eastAsia"/>
        </w:rPr>
        <w:t>其中</w:t>
      </w:r>
      <w:r>
        <w:rPr>
          <w:rFonts w:hint="eastAsia"/>
        </w:rPr>
        <w:t>c</w:t>
      </w:r>
      <w:r>
        <w:t xml:space="preserve">ontroller </w:t>
      </w:r>
      <w:r>
        <w:rPr>
          <w:rFonts w:hint="eastAsia"/>
        </w:rPr>
        <w:t>和</w:t>
      </w:r>
      <w:r>
        <w:rPr>
          <w:rFonts w:hint="eastAsia"/>
        </w:rPr>
        <w:t xml:space="preserve"> </w:t>
      </w:r>
      <w:r>
        <w:t>mapper</w:t>
      </w:r>
      <w:r>
        <w:rPr>
          <w:rFonts w:hint="eastAsia"/>
        </w:rPr>
        <w:t>的</w:t>
      </w:r>
      <w:r>
        <w:rPr>
          <w:rFonts w:hint="eastAsia"/>
        </w:rPr>
        <w:t>x</w:t>
      </w:r>
      <w:r>
        <w:t>ml</w:t>
      </w:r>
      <w:r>
        <w:rPr>
          <w:rFonts w:hint="eastAsia"/>
        </w:rPr>
        <w:t>部分不适用可以删除掉</w:t>
      </w:r>
      <w:r w:rsidR="005D63CD">
        <w:rPr>
          <w:rFonts w:hint="eastAsia"/>
        </w:rPr>
        <w:t>。</w:t>
      </w:r>
    </w:p>
    <w:p w14:paraId="70293DAE" w14:textId="767A1E1F" w:rsidR="005D63CD" w:rsidRDefault="00382B50" w:rsidP="002D70AD">
      <w:pPr>
        <w:pStyle w:val="2"/>
      </w:pPr>
      <w:r>
        <w:rPr>
          <w:rFonts w:hint="eastAsia"/>
        </w:rPr>
        <w:t>将任务定义加载到评估参数中</w:t>
      </w:r>
    </w:p>
    <w:p w14:paraId="71423153" w14:textId="0F233042" w:rsidR="000B239D" w:rsidRPr="000B239D" w:rsidRDefault="000B239D" w:rsidP="000B239D">
      <w:pPr>
        <w:pStyle w:val="aff"/>
        <w:numPr>
          <w:ilvl w:val="0"/>
          <w:numId w:val="45"/>
        </w:numPr>
        <w:ind w:firstLineChars="0"/>
        <w:rPr>
          <w:b/>
          <w:bCs/>
        </w:rPr>
      </w:pPr>
      <w:r w:rsidRPr="000B239D">
        <w:rPr>
          <w:rFonts w:hint="eastAsia"/>
          <w:b/>
          <w:bCs/>
        </w:rPr>
        <w:t>修改</w:t>
      </w:r>
      <w:r w:rsidRPr="000B239D">
        <w:rPr>
          <w:rFonts w:hint="eastAsia"/>
          <w:b/>
          <w:bCs/>
        </w:rPr>
        <w:t>application</w:t>
      </w:r>
      <w:r w:rsidRPr="000B239D">
        <w:rPr>
          <w:b/>
          <w:bCs/>
        </w:rPr>
        <w:t>.properties</w:t>
      </w:r>
      <w:r w:rsidRPr="000B239D">
        <w:rPr>
          <w:rFonts w:hint="eastAsia"/>
          <w:b/>
          <w:bCs/>
        </w:rPr>
        <w:t>添加</w:t>
      </w:r>
      <w:r w:rsidRPr="000B239D">
        <w:rPr>
          <w:rFonts w:hint="eastAsia"/>
          <w:b/>
          <w:bCs/>
        </w:rPr>
        <w:t>ds</w:t>
      </w:r>
      <w:r w:rsidRPr="000B239D">
        <w:rPr>
          <w:rFonts w:hint="eastAsia"/>
          <w:b/>
          <w:bCs/>
        </w:rPr>
        <w:t>动态数据源</w:t>
      </w:r>
    </w:p>
    <w:p w14:paraId="312CDC01" w14:textId="77777777" w:rsidR="000B239D" w:rsidRPr="000B239D" w:rsidRDefault="000B239D" w:rsidP="000B239D">
      <w:pPr>
        <w:pStyle w:val="a6"/>
        <w:rPr>
          <w:color w:val="080808"/>
        </w:rPr>
      </w:pPr>
      <w:r w:rsidRPr="000B239D">
        <w:rPr>
          <w:color w:val="080808"/>
        </w:rPr>
        <w:t>spring.datasource.dynamic.datasource.ds.driver-class-name=com.mysql.cj.jdbc.Driver</w:t>
      </w:r>
    </w:p>
    <w:p w14:paraId="2100F1F9" w14:textId="77777777" w:rsidR="000B239D" w:rsidRPr="000B239D" w:rsidRDefault="000B239D" w:rsidP="000B239D">
      <w:pPr>
        <w:pStyle w:val="a6"/>
        <w:rPr>
          <w:color w:val="080808"/>
        </w:rPr>
      </w:pPr>
      <w:r w:rsidRPr="000B239D">
        <w:rPr>
          <w:color w:val="080808"/>
        </w:rPr>
        <w:t>spring.datasource.dynamic.datasource.ds.url=jdbc:mysql://hadoop102:3306/dolphinscheduler?serverTimezone=UTC&amp;useUnicode=true&amp;characterEncoding=utf-8&amp;useSSL=false&amp;allowPublicKeyRetrieval=true</w:t>
      </w:r>
    </w:p>
    <w:p w14:paraId="3C4FAE9B" w14:textId="77777777" w:rsidR="000B239D" w:rsidRPr="000B239D" w:rsidRDefault="000B239D" w:rsidP="000B239D">
      <w:pPr>
        <w:pStyle w:val="a6"/>
        <w:rPr>
          <w:color w:val="080808"/>
        </w:rPr>
      </w:pPr>
      <w:r w:rsidRPr="000B239D">
        <w:rPr>
          <w:color w:val="080808"/>
        </w:rPr>
        <w:t>spring.datasource.dynamic.datasource.ds.username=root</w:t>
      </w:r>
    </w:p>
    <w:p w14:paraId="2C108B18" w14:textId="57EA3F48" w:rsidR="000B239D" w:rsidRPr="000B239D" w:rsidRDefault="000B239D" w:rsidP="000B239D">
      <w:pPr>
        <w:pStyle w:val="a6"/>
        <w:rPr>
          <w:color w:val="080808"/>
        </w:rPr>
      </w:pPr>
      <w:r w:rsidRPr="000B239D">
        <w:rPr>
          <w:color w:val="080808"/>
        </w:rPr>
        <w:t>spring.datasource.dynamic.datasource.ds.password=000000</w:t>
      </w:r>
    </w:p>
    <w:p w14:paraId="4A8D600D" w14:textId="511E7DB5" w:rsidR="005D63CD" w:rsidRPr="00D569BB" w:rsidRDefault="00D84886" w:rsidP="00D569BB">
      <w:pPr>
        <w:ind w:firstLineChars="0" w:firstLine="0"/>
        <w:rPr>
          <w:b/>
          <w:bCs/>
        </w:rPr>
      </w:pPr>
      <w:r>
        <w:rPr>
          <w:b/>
          <w:bCs/>
        </w:rPr>
        <w:t>2</w:t>
      </w:r>
      <w:r w:rsidR="00D569BB">
        <w:rPr>
          <w:rFonts w:hint="eastAsia"/>
          <w:b/>
          <w:bCs/>
        </w:rPr>
        <w:t>）</w:t>
      </w:r>
      <w:r w:rsidR="00382B50" w:rsidRPr="00D569BB">
        <w:rPr>
          <w:rFonts w:hint="eastAsia"/>
          <w:b/>
          <w:bCs/>
        </w:rPr>
        <w:t>修改评估参数类</w:t>
      </w:r>
    </w:p>
    <w:p w14:paraId="5F6B2755" w14:textId="77777777" w:rsidR="00F6678F" w:rsidRPr="00F6678F" w:rsidRDefault="00F6678F" w:rsidP="00F6678F">
      <w:pPr>
        <w:pStyle w:val="a6"/>
        <w:rPr>
          <w:color w:val="080808"/>
        </w:rPr>
      </w:pPr>
      <w:r w:rsidRPr="00F6678F">
        <w:rPr>
          <w:color w:val="080808"/>
        </w:rPr>
        <w:t>@Data</w:t>
      </w:r>
    </w:p>
    <w:p w14:paraId="2CD0DEA4" w14:textId="77777777" w:rsidR="00F6678F" w:rsidRPr="00F6678F" w:rsidRDefault="00F6678F" w:rsidP="00F6678F">
      <w:pPr>
        <w:pStyle w:val="a6"/>
        <w:rPr>
          <w:color w:val="080808"/>
        </w:rPr>
      </w:pPr>
      <w:r w:rsidRPr="00F6678F">
        <w:rPr>
          <w:color w:val="080808"/>
        </w:rPr>
        <w:t>public class AssessParam {</w:t>
      </w:r>
    </w:p>
    <w:p w14:paraId="63FA0F98" w14:textId="77777777" w:rsidR="00F6678F" w:rsidRPr="00F6678F" w:rsidRDefault="00F6678F" w:rsidP="00F6678F">
      <w:pPr>
        <w:pStyle w:val="a6"/>
        <w:rPr>
          <w:color w:val="080808"/>
        </w:rPr>
      </w:pPr>
      <w:r w:rsidRPr="00F6678F">
        <w:rPr>
          <w:color w:val="080808"/>
        </w:rPr>
        <w:t xml:space="preserve">    String assessDate ;</w:t>
      </w:r>
    </w:p>
    <w:p w14:paraId="0B352824" w14:textId="77777777" w:rsidR="00F6678F" w:rsidRPr="00F6678F" w:rsidRDefault="00F6678F" w:rsidP="00F6678F">
      <w:pPr>
        <w:pStyle w:val="a6"/>
        <w:rPr>
          <w:color w:val="080808"/>
        </w:rPr>
      </w:pPr>
    </w:p>
    <w:p w14:paraId="1151B277" w14:textId="77777777" w:rsidR="00F6678F" w:rsidRPr="00F6678F" w:rsidRDefault="00F6678F" w:rsidP="00F6678F">
      <w:pPr>
        <w:pStyle w:val="a6"/>
        <w:rPr>
          <w:color w:val="080808"/>
        </w:rPr>
      </w:pPr>
      <w:r w:rsidRPr="00F6678F">
        <w:rPr>
          <w:color w:val="080808"/>
        </w:rPr>
        <w:t xml:space="preserve">    TableMetaInfo tableMetaInfo ;</w:t>
      </w:r>
    </w:p>
    <w:p w14:paraId="06383A5A" w14:textId="77777777" w:rsidR="00F6678F" w:rsidRPr="00F6678F" w:rsidRDefault="00F6678F" w:rsidP="00F6678F">
      <w:pPr>
        <w:pStyle w:val="a6"/>
        <w:rPr>
          <w:color w:val="080808"/>
        </w:rPr>
      </w:pPr>
    </w:p>
    <w:p w14:paraId="36234E3C" w14:textId="77777777" w:rsidR="00F6678F" w:rsidRPr="00F6678F" w:rsidRDefault="00F6678F" w:rsidP="00F6678F">
      <w:pPr>
        <w:pStyle w:val="a6"/>
        <w:rPr>
          <w:color w:val="080808"/>
        </w:rPr>
      </w:pPr>
      <w:r w:rsidRPr="00F6678F">
        <w:rPr>
          <w:color w:val="080808"/>
        </w:rPr>
        <w:t xml:space="preserve">    GovernanceMetric governanceMetric ;</w:t>
      </w:r>
    </w:p>
    <w:p w14:paraId="037D2ED7" w14:textId="77777777" w:rsidR="00F6678F" w:rsidRPr="00F6678F" w:rsidRDefault="00F6678F" w:rsidP="00F6678F">
      <w:pPr>
        <w:pStyle w:val="a6"/>
        <w:rPr>
          <w:color w:val="080808"/>
        </w:rPr>
      </w:pPr>
    </w:p>
    <w:p w14:paraId="747A95D1" w14:textId="01C8D233" w:rsidR="00F6678F" w:rsidRPr="00F6678F" w:rsidRDefault="00F6678F" w:rsidP="00F6678F">
      <w:pPr>
        <w:pStyle w:val="a6"/>
        <w:rPr>
          <w:color w:val="080808"/>
        </w:rPr>
      </w:pPr>
      <w:r w:rsidRPr="00F6678F">
        <w:rPr>
          <w:color w:val="080808"/>
        </w:rPr>
        <w:t xml:space="preserve">    List&lt;TableMetaInfo&gt; tableMetaInfoList ;</w:t>
      </w:r>
    </w:p>
    <w:p w14:paraId="0ED37B8D" w14:textId="77777777" w:rsidR="00F6678F" w:rsidRPr="00F6678F" w:rsidRDefault="00F6678F" w:rsidP="00F6678F">
      <w:pPr>
        <w:pStyle w:val="a6"/>
        <w:rPr>
          <w:color w:val="080808"/>
        </w:rPr>
      </w:pPr>
    </w:p>
    <w:p w14:paraId="6237814D" w14:textId="77777777" w:rsidR="00F6678F" w:rsidRPr="00F6678F" w:rsidRDefault="00F6678F" w:rsidP="00F6678F">
      <w:pPr>
        <w:pStyle w:val="a6"/>
        <w:rPr>
          <w:color w:val="080808"/>
        </w:rPr>
      </w:pPr>
      <w:r w:rsidRPr="00F6678F">
        <w:rPr>
          <w:rFonts w:hint="eastAsia"/>
          <w:color w:val="080808"/>
        </w:rPr>
        <w:t xml:space="preserve">    // </w:t>
      </w:r>
      <w:r w:rsidRPr="00F6678F">
        <w:rPr>
          <w:rFonts w:hint="eastAsia"/>
          <w:color w:val="080808"/>
        </w:rPr>
        <w:t>该指标需要的任务定义</w:t>
      </w:r>
    </w:p>
    <w:p w14:paraId="06683FD7" w14:textId="77777777" w:rsidR="00F6678F" w:rsidRPr="00F6678F" w:rsidRDefault="00F6678F" w:rsidP="00F6678F">
      <w:pPr>
        <w:pStyle w:val="a6"/>
        <w:rPr>
          <w:color w:val="080808"/>
        </w:rPr>
      </w:pPr>
      <w:r w:rsidRPr="00F6678F">
        <w:rPr>
          <w:color w:val="080808"/>
        </w:rPr>
        <w:t xml:space="preserve">    TDsTaskDefinition tDsTaskDefinition ;</w:t>
      </w:r>
    </w:p>
    <w:p w14:paraId="6865DEEA" w14:textId="77777777" w:rsidR="00F6678F" w:rsidRPr="00F6678F" w:rsidRDefault="00F6678F" w:rsidP="00F6678F">
      <w:pPr>
        <w:pStyle w:val="a6"/>
        <w:rPr>
          <w:color w:val="080808"/>
        </w:rPr>
      </w:pPr>
      <w:r w:rsidRPr="00F6678F">
        <w:rPr>
          <w:rFonts w:hint="eastAsia"/>
          <w:color w:val="080808"/>
        </w:rPr>
        <w:t xml:space="preserve">    // </w:t>
      </w:r>
      <w:r w:rsidRPr="00F6678F">
        <w:rPr>
          <w:rFonts w:hint="eastAsia"/>
          <w:color w:val="080808"/>
        </w:rPr>
        <w:t>该指标需要的任务状态信息</w:t>
      </w:r>
      <w:r w:rsidRPr="00F6678F">
        <w:rPr>
          <w:rFonts w:hint="eastAsia"/>
          <w:color w:val="080808"/>
        </w:rPr>
        <w:t>(</w:t>
      </w:r>
      <w:r w:rsidRPr="00F6678F">
        <w:rPr>
          <w:rFonts w:hint="eastAsia"/>
          <w:color w:val="080808"/>
        </w:rPr>
        <w:t>当日</w:t>
      </w:r>
      <w:r w:rsidRPr="00F6678F">
        <w:rPr>
          <w:rFonts w:hint="eastAsia"/>
          <w:color w:val="080808"/>
        </w:rPr>
        <w:t>)</w:t>
      </w:r>
    </w:p>
    <w:p w14:paraId="27259F9C" w14:textId="77777777" w:rsidR="00F6678F" w:rsidRPr="00F6678F" w:rsidRDefault="00F6678F" w:rsidP="00F6678F">
      <w:pPr>
        <w:pStyle w:val="a6"/>
        <w:rPr>
          <w:color w:val="080808"/>
        </w:rPr>
      </w:pPr>
      <w:r w:rsidRPr="00F6678F">
        <w:rPr>
          <w:color w:val="080808"/>
        </w:rPr>
        <w:t xml:space="preserve">    TDsTaskInstance tDsTaskInstance ;</w:t>
      </w:r>
    </w:p>
    <w:p w14:paraId="6B6396D1" w14:textId="6968ED06" w:rsidR="00382B50" w:rsidRPr="00382B50" w:rsidRDefault="00F6678F" w:rsidP="00F6678F">
      <w:pPr>
        <w:pStyle w:val="a6"/>
        <w:rPr>
          <w:color w:val="080808"/>
        </w:rPr>
      </w:pPr>
      <w:r w:rsidRPr="00F6678F">
        <w:rPr>
          <w:color w:val="080808"/>
        </w:rPr>
        <w:t>}</w:t>
      </w:r>
    </w:p>
    <w:p w14:paraId="280FDBA6" w14:textId="5F989EB7" w:rsidR="00215A95" w:rsidRDefault="00D84886" w:rsidP="00215A95">
      <w:pPr>
        <w:ind w:firstLineChars="0" w:firstLine="0"/>
        <w:rPr>
          <w:b/>
          <w:bCs/>
        </w:rPr>
      </w:pPr>
      <w:r>
        <w:rPr>
          <w:b/>
          <w:bCs/>
        </w:rPr>
        <w:t>3</w:t>
      </w:r>
      <w:r w:rsidR="00215A95">
        <w:rPr>
          <w:rFonts w:hint="eastAsia"/>
          <w:b/>
          <w:bCs/>
        </w:rPr>
        <w:t>）查询</w:t>
      </w:r>
      <w:r w:rsidR="00215A95">
        <w:rPr>
          <w:rFonts w:hint="eastAsia"/>
          <w:b/>
          <w:bCs/>
        </w:rPr>
        <w:t>DS</w:t>
      </w:r>
      <w:r w:rsidR="00215A95">
        <w:rPr>
          <w:rFonts w:hint="eastAsia"/>
          <w:b/>
          <w:bCs/>
        </w:rPr>
        <w:t>中的任务实例</w:t>
      </w:r>
    </w:p>
    <w:p w14:paraId="1840723A" w14:textId="11C012BB" w:rsidR="00215A95" w:rsidRDefault="00215A95" w:rsidP="00215A95">
      <w:pPr>
        <w:ind w:firstLineChars="0"/>
      </w:pPr>
      <w:r w:rsidRPr="00215A95">
        <w:t>TdsTaskInstanceService</w:t>
      </w:r>
      <w:r>
        <w:rPr>
          <w:rFonts w:hint="eastAsia"/>
        </w:rPr>
        <w:t>接口中添加方法</w:t>
      </w:r>
    </w:p>
    <w:p w14:paraId="44C3CE01" w14:textId="77777777" w:rsidR="00215A95" w:rsidRPr="00215A95" w:rsidRDefault="00215A95" w:rsidP="00215A95">
      <w:pPr>
        <w:pStyle w:val="a6"/>
        <w:rPr>
          <w:color w:val="080808"/>
        </w:rPr>
      </w:pPr>
      <w:r w:rsidRPr="00215A95">
        <w:rPr>
          <w:color w:val="080808"/>
        </w:rPr>
        <w:lastRenderedPageBreak/>
        <w:t>public interface TDsTaskInstanceService extends IService&lt;TDsTaskInstance&gt; {</w:t>
      </w:r>
    </w:p>
    <w:p w14:paraId="26C2DA66" w14:textId="77777777" w:rsidR="00215A95" w:rsidRPr="00215A95" w:rsidRDefault="00215A95" w:rsidP="00215A95">
      <w:pPr>
        <w:pStyle w:val="a6"/>
        <w:rPr>
          <w:color w:val="080808"/>
        </w:rPr>
      </w:pPr>
      <w:r w:rsidRPr="00215A95">
        <w:rPr>
          <w:color w:val="080808"/>
        </w:rPr>
        <w:t xml:space="preserve">    List&lt;TDsTaskInstance&gt; getCurrentTaskInstanceList(String assessDate) ;</w:t>
      </w:r>
    </w:p>
    <w:p w14:paraId="304A9B3F" w14:textId="1C415353" w:rsidR="00215A95" w:rsidRPr="00215A95" w:rsidRDefault="00215A95" w:rsidP="00215A95">
      <w:pPr>
        <w:pStyle w:val="a6"/>
        <w:rPr>
          <w:color w:val="080808"/>
        </w:rPr>
      </w:pPr>
      <w:r w:rsidRPr="00215A95">
        <w:rPr>
          <w:color w:val="080808"/>
        </w:rPr>
        <w:t>}</w:t>
      </w:r>
    </w:p>
    <w:p w14:paraId="3F17D46F" w14:textId="0DA8D437" w:rsidR="00215A95" w:rsidRDefault="00215A95" w:rsidP="00215A95">
      <w:pPr>
        <w:ind w:firstLineChars="0"/>
      </w:pPr>
      <w:r w:rsidRPr="00215A95">
        <w:t>TdsTaskInstanceService</w:t>
      </w:r>
      <w:r>
        <w:rPr>
          <w:rFonts w:hint="eastAsia"/>
        </w:rPr>
        <w:t>Impl</w:t>
      </w:r>
      <w:r>
        <w:rPr>
          <w:rFonts w:hint="eastAsia"/>
        </w:rPr>
        <w:t>实现类中实现方法</w:t>
      </w:r>
    </w:p>
    <w:p w14:paraId="2C4BB3EB" w14:textId="77777777" w:rsidR="00215A95" w:rsidRPr="00215A95" w:rsidRDefault="00215A95" w:rsidP="00215A95">
      <w:pPr>
        <w:pStyle w:val="a6"/>
        <w:rPr>
          <w:color w:val="080808"/>
        </w:rPr>
      </w:pPr>
      <w:r w:rsidRPr="00215A95">
        <w:rPr>
          <w:color w:val="080808"/>
        </w:rPr>
        <w:t>@Service</w:t>
      </w:r>
    </w:p>
    <w:p w14:paraId="6F421A88" w14:textId="77777777" w:rsidR="00215A95" w:rsidRPr="00215A95" w:rsidRDefault="00215A95" w:rsidP="00215A95">
      <w:pPr>
        <w:pStyle w:val="a6"/>
        <w:rPr>
          <w:color w:val="080808"/>
        </w:rPr>
      </w:pPr>
      <w:r w:rsidRPr="00215A95">
        <w:rPr>
          <w:color w:val="080808"/>
        </w:rPr>
        <w:t>@DS("ds")</w:t>
      </w:r>
    </w:p>
    <w:p w14:paraId="5600BD47" w14:textId="77777777" w:rsidR="00215A95" w:rsidRPr="00215A95" w:rsidRDefault="00215A95" w:rsidP="00215A95">
      <w:pPr>
        <w:pStyle w:val="a6"/>
        <w:rPr>
          <w:color w:val="080808"/>
        </w:rPr>
      </w:pPr>
      <w:r w:rsidRPr="00215A95">
        <w:rPr>
          <w:color w:val="080808"/>
        </w:rPr>
        <w:t>public class TDsTaskInstanceServiceImpl extends ServiceImpl&lt;TDsTaskInstanceMapper, TDsTaskInstance&gt; implements TDsTaskInstanceService {</w:t>
      </w:r>
    </w:p>
    <w:p w14:paraId="756A3FF4" w14:textId="77777777" w:rsidR="00215A95" w:rsidRPr="00215A95" w:rsidRDefault="00215A95" w:rsidP="00215A95">
      <w:pPr>
        <w:pStyle w:val="a6"/>
        <w:rPr>
          <w:color w:val="080808"/>
        </w:rPr>
      </w:pPr>
    </w:p>
    <w:p w14:paraId="08247AD1" w14:textId="77777777" w:rsidR="00215A95" w:rsidRPr="00215A95" w:rsidRDefault="00215A95" w:rsidP="00215A95">
      <w:pPr>
        <w:pStyle w:val="a6"/>
        <w:rPr>
          <w:color w:val="080808"/>
        </w:rPr>
      </w:pPr>
      <w:r w:rsidRPr="00215A95">
        <w:rPr>
          <w:color w:val="080808"/>
        </w:rPr>
        <w:t xml:space="preserve">    public List&lt;TDsTaskInstance&gt; getCurrentTaskInstanceList(String assessDate){</w:t>
      </w:r>
    </w:p>
    <w:p w14:paraId="7A884B1C" w14:textId="77777777" w:rsidR="00215A95" w:rsidRPr="00215A95" w:rsidRDefault="00215A95" w:rsidP="00215A95">
      <w:pPr>
        <w:pStyle w:val="a6"/>
        <w:rPr>
          <w:color w:val="080808"/>
        </w:rPr>
      </w:pPr>
      <w:r w:rsidRPr="00215A95">
        <w:rPr>
          <w:color w:val="080808"/>
        </w:rPr>
        <w:t xml:space="preserve">        QueryWrapper&lt;TDsTaskInstance&gt; queryWrapper = new QueryWrapper&lt;TDsTaskInstance&gt;().exists(</w:t>
      </w:r>
    </w:p>
    <w:p w14:paraId="59B6714C" w14:textId="77777777" w:rsidR="00215A95" w:rsidRPr="00215A95" w:rsidRDefault="00215A95" w:rsidP="00215A95">
      <w:pPr>
        <w:pStyle w:val="a6"/>
        <w:rPr>
          <w:color w:val="080808"/>
        </w:rPr>
      </w:pPr>
      <w:r w:rsidRPr="00215A95">
        <w:rPr>
          <w:color w:val="080808"/>
        </w:rPr>
        <w:t xml:space="preserve">                "select 1 from " +</w:t>
      </w:r>
    </w:p>
    <w:p w14:paraId="472561D3" w14:textId="77777777" w:rsidR="00215A95" w:rsidRPr="00215A95" w:rsidRDefault="00215A95" w:rsidP="00215A95">
      <w:pPr>
        <w:pStyle w:val="a6"/>
        <w:rPr>
          <w:color w:val="080808"/>
        </w:rPr>
      </w:pPr>
      <w:r w:rsidRPr="00215A95">
        <w:rPr>
          <w:color w:val="080808"/>
        </w:rPr>
        <w:t xml:space="preserve">                        " (select max(id) max_id " +</w:t>
      </w:r>
    </w:p>
    <w:p w14:paraId="0026C71B" w14:textId="77777777" w:rsidR="00215A95" w:rsidRPr="00215A95" w:rsidRDefault="00215A95" w:rsidP="00215A95">
      <w:pPr>
        <w:pStyle w:val="a6"/>
        <w:rPr>
          <w:color w:val="080808"/>
        </w:rPr>
      </w:pPr>
      <w:r w:rsidRPr="00215A95">
        <w:rPr>
          <w:color w:val="080808"/>
        </w:rPr>
        <w:t xml:space="preserve">                        "   from t_ds_task_instance" +</w:t>
      </w:r>
    </w:p>
    <w:p w14:paraId="6AB0F60D" w14:textId="77777777" w:rsidR="00215A95" w:rsidRPr="00215A95" w:rsidRDefault="00215A95" w:rsidP="00215A95">
      <w:pPr>
        <w:pStyle w:val="a6"/>
        <w:rPr>
          <w:color w:val="080808"/>
        </w:rPr>
      </w:pPr>
      <w:r w:rsidRPr="00215A95">
        <w:rPr>
          <w:color w:val="080808"/>
        </w:rPr>
        <w:t xml:space="preserve">                        "  where state = 7 and date_format(start_time , '%Y-%m-%d') = '" + assessDate + "' group by name) tmax " +</w:t>
      </w:r>
    </w:p>
    <w:p w14:paraId="21DC471D" w14:textId="77777777" w:rsidR="00215A95" w:rsidRPr="00215A95" w:rsidRDefault="00215A95" w:rsidP="00215A95">
      <w:pPr>
        <w:pStyle w:val="a6"/>
        <w:rPr>
          <w:color w:val="080808"/>
        </w:rPr>
      </w:pPr>
      <w:r w:rsidRPr="00215A95">
        <w:rPr>
          <w:color w:val="080808"/>
        </w:rPr>
        <w:t xml:space="preserve">                        "where t_ds_task_instance.id = tmax.max_id");</w:t>
      </w:r>
    </w:p>
    <w:p w14:paraId="1AA0E51A" w14:textId="77777777" w:rsidR="00215A95" w:rsidRPr="00215A95" w:rsidRDefault="00215A95" w:rsidP="00215A95">
      <w:pPr>
        <w:pStyle w:val="a6"/>
        <w:rPr>
          <w:color w:val="080808"/>
        </w:rPr>
      </w:pPr>
      <w:r w:rsidRPr="00215A95">
        <w:rPr>
          <w:color w:val="080808"/>
        </w:rPr>
        <w:t xml:space="preserve">        List&lt;TDsTaskInstance&gt; dsTaskInstanceList = list(queryWrapper);</w:t>
      </w:r>
    </w:p>
    <w:p w14:paraId="2981C773" w14:textId="77777777" w:rsidR="00215A95" w:rsidRPr="00215A95" w:rsidRDefault="00215A95" w:rsidP="00215A95">
      <w:pPr>
        <w:pStyle w:val="a6"/>
        <w:rPr>
          <w:color w:val="080808"/>
        </w:rPr>
      </w:pPr>
    </w:p>
    <w:p w14:paraId="72CD58AC" w14:textId="77777777" w:rsidR="00215A95" w:rsidRPr="00215A95" w:rsidRDefault="00215A95" w:rsidP="00215A95">
      <w:pPr>
        <w:pStyle w:val="a6"/>
        <w:rPr>
          <w:color w:val="080808"/>
        </w:rPr>
      </w:pPr>
      <w:r w:rsidRPr="00215A95">
        <w:rPr>
          <w:color w:val="080808"/>
        </w:rPr>
        <w:t xml:space="preserve">        return dsTaskInstanceList ;</w:t>
      </w:r>
    </w:p>
    <w:p w14:paraId="4ACFACC7" w14:textId="77777777" w:rsidR="00215A95" w:rsidRPr="00215A95" w:rsidRDefault="00215A95" w:rsidP="00215A95">
      <w:pPr>
        <w:pStyle w:val="a6"/>
        <w:rPr>
          <w:color w:val="080808"/>
        </w:rPr>
      </w:pPr>
      <w:r w:rsidRPr="00215A95">
        <w:rPr>
          <w:color w:val="080808"/>
        </w:rPr>
        <w:t xml:space="preserve">    }</w:t>
      </w:r>
    </w:p>
    <w:p w14:paraId="1880F072" w14:textId="1C243685" w:rsidR="00215A95" w:rsidRPr="00215A95" w:rsidRDefault="00215A95" w:rsidP="00215A95">
      <w:pPr>
        <w:pStyle w:val="a6"/>
        <w:rPr>
          <w:color w:val="080808"/>
        </w:rPr>
      </w:pPr>
      <w:r w:rsidRPr="00215A95">
        <w:rPr>
          <w:color w:val="080808"/>
        </w:rPr>
        <w:t>}</w:t>
      </w:r>
    </w:p>
    <w:p w14:paraId="0C022F02" w14:textId="77777777" w:rsidR="00215A95" w:rsidRDefault="00215A95" w:rsidP="00215A95">
      <w:pPr>
        <w:ind w:firstLineChars="0" w:firstLine="0"/>
        <w:rPr>
          <w:b/>
          <w:bCs/>
        </w:rPr>
      </w:pPr>
    </w:p>
    <w:p w14:paraId="3636C0B4" w14:textId="11EBC834" w:rsidR="00215A95" w:rsidRDefault="00D84886" w:rsidP="00215A95">
      <w:pPr>
        <w:ind w:firstLineChars="0" w:firstLine="0"/>
        <w:rPr>
          <w:b/>
          <w:bCs/>
        </w:rPr>
      </w:pPr>
      <w:r>
        <w:rPr>
          <w:b/>
          <w:bCs/>
        </w:rPr>
        <w:t>4</w:t>
      </w:r>
      <w:r w:rsidR="00215A95">
        <w:rPr>
          <w:rFonts w:hint="eastAsia"/>
          <w:b/>
          <w:bCs/>
        </w:rPr>
        <w:t>）查询</w:t>
      </w:r>
      <w:r w:rsidR="00215A95">
        <w:rPr>
          <w:rFonts w:hint="eastAsia"/>
          <w:b/>
          <w:bCs/>
        </w:rPr>
        <w:t>DS</w:t>
      </w:r>
      <w:r w:rsidR="00215A95">
        <w:rPr>
          <w:rFonts w:hint="eastAsia"/>
          <w:b/>
          <w:bCs/>
        </w:rPr>
        <w:t>中的任务定义</w:t>
      </w:r>
    </w:p>
    <w:p w14:paraId="7647A9DE" w14:textId="4F0490A1" w:rsidR="00215A95" w:rsidRPr="00215A95" w:rsidRDefault="00D84886" w:rsidP="00D84886">
      <w:pPr>
        <w:ind w:firstLineChars="0"/>
        <w:rPr>
          <w:b/>
          <w:bCs/>
        </w:rPr>
      </w:pPr>
      <w:r w:rsidRPr="00215A95">
        <w:t>TdsTask</w:t>
      </w:r>
      <w:r w:rsidR="002D1DF3">
        <w:rPr>
          <w:rFonts w:hint="eastAsia"/>
        </w:rPr>
        <w:t>De</w:t>
      </w:r>
      <w:r w:rsidR="002D1DF3">
        <w:t>finition</w:t>
      </w:r>
      <w:r w:rsidRPr="00215A95">
        <w:t>Service</w:t>
      </w:r>
      <w:r>
        <w:rPr>
          <w:rFonts w:hint="eastAsia"/>
        </w:rPr>
        <w:t>接口中添加方法</w:t>
      </w:r>
    </w:p>
    <w:p w14:paraId="49D505A9" w14:textId="77777777" w:rsidR="00D84886" w:rsidRPr="00D84886" w:rsidRDefault="00D84886" w:rsidP="00D84886">
      <w:pPr>
        <w:pStyle w:val="a6"/>
        <w:rPr>
          <w:color w:val="080808"/>
        </w:rPr>
      </w:pPr>
      <w:r w:rsidRPr="00D84886">
        <w:rPr>
          <w:color w:val="080808"/>
        </w:rPr>
        <w:t>public interface TDsTaskDefinitionService extends IService&lt;TDsTaskDefinition&gt; {</w:t>
      </w:r>
    </w:p>
    <w:p w14:paraId="0C46FE9D" w14:textId="77777777" w:rsidR="00D84886" w:rsidRPr="00D84886" w:rsidRDefault="00D84886" w:rsidP="00D84886">
      <w:pPr>
        <w:pStyle w:val="a6"/>
        <w:rPr>
          <w:color w:val="080808"/>
        </w:rPr>
      </w:pPr>
      <w:r w:rsidRPr="00D84886">
        <w:rPr>
          <w:color w:val="080808"/>
        </w:rPr>
        <w:t xml:space="preserve">    List&lt;TDsTaskDefinition&gt; getTaskDefinitionByInstances(List&lt;TDsTaskInstance&gt; taskInstanceList) ;</w:t>
      </w:r>
    </w:p>
    <w:p w14:paraId="6895959A" w14:textId="1AA274D3" w:rsidR="00215A95" w:rsidRPr="00D84886" w:rsidRDefault="00D84886" w:rsidP="00D84886">
      <w:pPr>
        <w:pStyle w:val="a6"/>
        <w:rPr>
          <w:color w:val="080808"/>
        </w:rPr>
      </w:pPr>
      <w:r w:rsidRPr="00D84886">
        <w:rPr>
          <w:color w:val="080808"/>
        </w:rPr>
        <w:t>}</w:t>
      </w:r>
    </w:p>
    <w:p w14:paraId="73793E6E" w14:textId="14176F0B" w:rsidR="00881278" w:rsidRPr="00215A95" w:rsidRDefault="00881278" w:rsidP="00881278">
      <w:pPr>
        <w:ind w:firstLineChars="0"/>
        <w:rPr>
          <w:b/>
          <w:bCs/>
        </w:rPr>
      </w:pPr>
      <w:r w:rsidRPr="00215A95">
        <w:t>TdsTask</w:t>
      </w:r>
      <w:r>
        <w:rPr>
          <w:rFonts w:hint="eastAsia"/>
        </w:rPr>
        <w:t>De</w:t>
      </w:r>
      <w:r>
        <w:t>finition</w:t>
      </w:r>
      <w:r w:rsidRPr="00215A95">
        <w:t>Service</w:t>
      </w:r>
      <w:r>
        <w:t>Impl</w:t>
      </w:r>
      <w:r>
        <w:rPr>
          <w:rFonts w:hint="eastAsia"/>
        </w:rPr>
        <w:t>类中实现方法</w:t>
      </w:r>
    </w:p>
    <w:p w14:paraId="5C10F00B" w14:textId="77777777" w:rsidR="00881278" w:rsidRPr="00881278" w:rsidRDefault="00881278" w:rsidP="00881278">
      <w:pPr>
        <w:pStyle w:val="a6"/>
        <w:rPr>
          <w:color w:val="080808"/>
        </w:rPr>
      </w:pPr>
      <w:r w:rsidRPr="00881278">
        <w:rPr>
          <w:color w:val="080808"/>
        </w:rPr>
        <w:t>@Service</w:t>
      </w:r>
    </w:p>
    <w:p w14:paraId="10D5B7DB" w14:textId="77777777" w:rsidR="00881278" w:rsidRPr="00881278" w:rsidRDefault="00881278" w:rsidP="00881278">
      <w:pPr>
        <w:pStyle w:val="a6"/>
        <w:rPr>
          <w:color w:val="080808"/>
        </w:rPr>
      </w:pPr>
      <w:r w:rsidRPr="00881278">
        <w:rPr>
          <w:color w:val="080808"/>
        </w:rPr>
        <w:t>@DS("ds")</w:t>
      </w:r>
    </w:p>
    <w:p w14:paraId="71FB0893" w14:textId="77777777" w:rsidR="00881278" w:rsidRPr="00881278" w:rsidRDefault="00881278" w:rsidP="00881278">
      <w:pPr>
        <w:pStyle w:val="a6"/>
        <w:rPr>
          <w:color w:val="080808"/>
        </w:rPr>
      </w:pPr>
      <w:r w:rsidRPr="00881278">
        <w:rPr>
          <w:color w:val="080808"/>
        </w:rPr>
        <w:t>public class TDsTaskDefinitionServiceImpl extends ServiceImpl&lt;TDsTaskDefinitionMapper, TDsTaskDefinition&gt; implements TDsTaskDefinitionService {</w:t>
      </w:r>
    </w:p>
    <w:p w14:paraId="4684DC33" w14:textId="77777777" w:rsidR="00881278" w:rsidRPr="00881278" w:rsidRDefault="00881278" w:rsidP="00881278">
      <w:pPr>
        <w:pStyle w:val="a6"/>
        <w:rPr>
          <w:color w:val="080808"/>
        </w:rPr>
      </w:pPr>
    </w:p>
    <w:p w14:paraId="72006079" w14:textId="77777777" w:rsidR="00881278" w:rsidRPr="00881278" w:rsidRDefault="00881278" w:rsidP="00881278">
      <w:pPr>
        <w:pStyle w:val="a6"/>
        <w:rPr>
          <w:color w:val="080808"/>
        </w:rPr>
      </w:pPr>
      <w:r w:rsidRPr="00881278">
        <w:rPr>
          <w:color w:val="080808"/>
        </w:rPr>
        <w:t xml:space="preserve">    public List&lt;TDsTaskDefinition&gt; getTaskDefinitionByInstances(List&lt;TDsTaskInstance&gt; taskInstanceList){</w:t>
      </w:r>
    </w:p>
    <w:p w14:paraId="1381FAE5" w14:textId="77777777" w:rsidR="00881278" w:rsidRPr="00881278" w:rsidRDefault="00881278" w:rsidP="00881278">
      <w:pPr>
        <w:pStyle w:val="a6"/>
        <w:rPr>
          <w:color w:val="080808"/>
        </w:rPr>
      </w:pPr>
      <w:r w:rsidRPr="00881278">
        <w:rPr>
          <w:color w:val="080808"/>
        </w:rPr>
        <w:t xml:space="preserve">        List&lt;Long&gt; taskCodeList = taskInstanceList.stream().map(TDsTaskInstance::getTaskCode).collect(Collectors.toList());</w:t>
      </w:r>
    </w:p>
    <w:p w14:paraId="7C82DD42" w14:textId="77777777" w:rsidR="00881278" w:rsidRPr="00881278" w:rsidRDefault="00881278" w:rsidP="00881278">
      <w:pPr>
        <w:pStyle w:val="a6"/>
        <w:rPr>
          <w:color w:val="080808"/>
        </w:rPr>
      </w:pPr>
    </w:p>
    <w:p w14:paraId="436F246A" w14:textId="77777777" w:rsidR="00881278" w:rsidRPr="00881278" w:rsidRDefault="00881278" w:rsidP="00881278">
      <w:pPr>
        <w:pStyle w:val="a6"/>
        <w:rPr>
          <w:color w:val="080808"/>
        </w:rPr>
      </w:pPr>
      <w:r w:rsidRPr="00881278">
        <w:rPr>
          <w:color w:val="080808"/>
        </w:rPr>
        <w:t xml:space="preserve">        QueryWrapper&lt;TDsTaskDefinition&gt; queryWrapper = new QueryWrapper&lt;TDsTaskDefinition&gt;().in("code", taskCodeList);</w:t>
      </w:r>
    </w:p>
    <w:p w14:paraId="19D4BEAB" w14:textId="77777777" w:rsidR="00881278" w:rsidRPr="00881278" w:rsidRDefault="00881278" w:rsidP="00881278">
      <w:pPr>
        <w:pStyle w:val="a6"/>
        <w:rPr>
          <w:color w:val="080808"/>
        </w:rPr>
      </w:pPr>
    </w:p>
    <w:p w14:paraId="11A35687" w14:textId="77777777" w:rsidR="00881278" w:rsidRPr="00881278" w:rsidRDefault="00881278" w:rsidP="00881278">
      <w:pPr>
        <w:pStyle w:val="a6"/>
        <w:rPr>
          <w:color w:val="080808"/>
        </w:rPr>
      </w:pPr>
      <w:r w:rsidRPr="00881278">
        <w:rPr>
          <w:color w:val="080808"/>
        </w:rPr>
        <w:t xml:space="preserve">        List&lt;TDsTaskDefinition&gt; taskDefinitionList = list(queryWrapper);</w:t>
      </w:r>
    </w:p>
    <w:p w14:paraId="423B398E" w14:textId="77777777" w:rsidR="00881278" w:rsidRPr="00881278" w:rsidRDefault="00881278" w:rsidP="00881278">
      <w:pPr>
        <w:pStyle w:val="a6"/>
        <w:rPr>
          <w:color w:val="080808"/>
        </w:rPr>
      </w:pPr>
    </w:p>
    <w:p w14:paraId="751BE57C" w14:textId="77777777" w:rsidR="00881278" w:rsidRPr="00881278" w:rsidRDefault="00881278" w:rsidP="00881278">
      <w:pPr>
        <w:pStyle w:val="a6"/>
        <w:rPr>
          <w:color w:val="080808"/>
        </w:rPr>
      </w:pPr>
      <w:r w:rsidRPr="00881278">
        <w:rPr>
          <w:rFonts w:hint="eastAsia"/>
          <w:color w:val="080808"/>
        </w:rPr>
        <w:t xml:space="preserve">        //</w:t>
      </w:r>
      <w:r w:rsidRPr="00881278">
        <w:rPr>
          <w:rFonts w:hint="eastAsia"/>
          <w:color w:val="080808"/>
        </w:rPr>
        <w:t>把</w:t>
      </w:r>
      <w:r w:rsidRPr="00881278">
        <w:rPr>
          <w:rFonts w:hint="eastAsia"/>
          <w:color w:val="080808"/>
        </w:rPr>
        <w:t>definition</w:t>
      </w:r>
      <w:r w:rsidRPr="00881278">
        <w:rPr>
          <w:rFonts w:hint="eastAsia"/>
          <w:color w:val="080808"/>
        </w:rPr>
        <w:t>中的脚本提取出</w:t>
      </w:r>
      <w:r w:rsidRPr="00881278">
        <w:rPr>
          <w:rFonts w:hint="eastAsia"/>
          <w:color w:val="080808"/>
        </w:rPr>
        <w:t>SQL</w:t>
      </w:r>
    </w:p>
    <w:p w14:paraId="4A3FAB46" w14:textId="77777777" w:rsidR="00881278" w:rsidRPr="00881278" w:rsidRDefault="00881278" w:rsidP="00881278">
      <w:pPr>
        <w:pStyle w:val="a6"/>
        <w:rPr>
          <w:color w:val="080808"/>
        </w:rPr>
      </w:pPr>
      <w:r w:rsidRPr="00881278">
        <w:rPr>
          <w:color w:val="080808"/>
        </w:rPr>
        <w:t xml:space="preserve">        for (TDsTaskDefinition tDsTaskDefinition : taskDefinitionList) {</w:t>
      </w:r>
    </w:p>
    <w:p w14:paraId="079A858F" w14:textId="77777777" w:rsidR="00881278" w:rsidRPr="00881278" w:rsidRDefault="00881278" w:rsidP="00881278">
      <w:pPr>
        <w:pStyle w:val="a6"/>
        <w:rPr>
          <w:color w:val="080808"/>
        </w:rPr>
      </w:pPr>
      <w:r w:rsidRPr="00881278">
        <w:rPr>
          <w:color w:val="080808"/>
        </w:rPr>
        <w:t xml:space="preserve">            String sql = extractSqlFromDefinition(tDsTaskDefinition);</w:t>
      </w:r>
    </w:p>
    <w:p w14:paraId="4E026C5B" w14:textId="77777777" w:rsidR="00881278" w:rsidRPr="00881278" w:rsidRDefault="00881278" w:rsidP="00881278">
      <w:pPr>
        <w:pStyle w:val="a6"/>
        <w:rPr>
          <w:color w:val="080808"/>
        </w:rPr>
      </w:pPr>
      <w:r w:rsidRPr="00881278">
        <w:rPr>
          <w:color w:val="080808"/>
        </w:rPr>
        <w:t xml:space="preserve">            tDsTaskDefinition.setSql(sql);</w:t>
      </w:r>
    </w:p>
    <w:p w14:paraId="4E03BBBF" w14:textId="77777777" w:rsidR="00881278" w:rsidRPr="00881278" w:rsidRDefault="00881278" w:rsidP="00881278">
      <w:pPr>
        <w:pStyle w:val="a6"/>
        <w:rPr>
          <w:color w:val="080808"/>
        </w:rPr>
      </w:pPr>
      <w:r w:rsidRPr="00881278">
        <w:rPr>
          <w:color w:val="080808"/>
        </w:rPr>
        <w:t xml:space="preserve">        }</w:t>
      </w:r>
    </w:p>
    <w:p w14:paraId="00465C51" w14:textId="77777777" w:rsidR="00881278" w:rsidRPr="00881278" w:rsidRDefault="00881278" w:rsidP="00881278">
      <w:pPr>
        <w:pStyle w:val="a6"/>
        <w:rPr>
          <w:color w:val="080808"/>
        </w:rPr>
      </w:pPr>
    </w:p>
    <w:p w14:paraId="26503F4F" w14:textId="77777777" w:rsidR="00881278" w:rsidRPr="00881278" w:rsidRDefault="00881278" w:rsidP="00881278">
      <w:pPr>
        <w:pStyle w:val="a6"/>
        <w:rPr>
          <w:color w:val="080808"/>
        </w:rPr>
      </w:pPr>
      <w:r w:rsidRPr="00881278">
        <w:rPr>
          <w:color w:val="080808"/>
        </w:rPr>
        <w:t xml:space="preserve">        return taskDefinitionList ;</w:t>
      </w:r>
    </w:p>
    <w:p w14:paraId="6F996FCC" w14:textId="77777777" w:rsidR="00881278" w:rsidRPr="00881278" w:rsidRDefault="00881278" w:rsidP="00881278">
      <w:pPr>
        <w:pStyle w:val="a6"/>
        <w:rPr>
          <w:color w:val="080808"/>
        </w:rPr>
      </w:pPr>
      <w:r w:rsidRPr="00881278">
        <w:rPr>
          <w:color w:val="080808"/>
        </w:rPr>
        <w:t xml:space="preserve">    }</w:t>
      </w:r>
    </w:p>
    <w:p w14:paraId="02619BB1" w14:textId="1178471C" w:rsidR="00E9452B" w:rsidRPr="00E9452B" w:rsidRDefault="00E9452B" w:rsidP="00E9452B">
      <w:pPr>
        <w:pStyle w:val="a6"/>
        <w:rPr>
          <w:color w:val="080808"/>
        </w:rPr>
      </w:pPr>
      <w:r>
        <w:rPr>
          <w:color w:val="080808"/>
        </w:rPr>
        <w:t xml:space="preserve">    </w:t>
      </w:r>
      <w:r w:rsidRPr="00E9452B">
        <w:rPr>
          <w:color w:val="080808"/>
        </w:rPr>
        <w:t>/**</w:t>
      </w:r>
    </w:p>
    <w:p w14:paraId="759E937D" w14:textId="77777777" w:rsidR="00E9452B" w:rsidRPr="00E9452B" w:rsidRDefault="00E9452B" w:rsidP="00E9452B">
      <w:pPr>
        <w:pStyle w:val="a6"/>
        <w:rPr>
          <w:color w:val="080808"/>
        </w:rPr>
      </w:pPr>
      <w:r w:rsidRPr="00E9452B">
        <w:rPr>
          <w:rFonts w:hint="eastAsia"/>
          <w:color w:val="080808"/>
        </w:rPr>
        <w:t xml:space="preserve">     * </w:t>
      </w:r>
      <w:r w:rsidRPr="00E9452B">
        <w:rPr>
          <w:rFonts w:hint="eastAsia"/>
          <w:color w:val="080808"/>
        </w:rPr>
        <w:t>从任务定义中提取</w:t>
      </w:r>
      <w:r w:rsidRPr="00E9452B">
        <w:rPr>
          <w:rFonts w:hint="eastAsia"/>
          <w:color w:val="080808"/>
        </w:rPr>
        <w:t>SQL</w:t>
      </w:r>
    </w:p>
    <w:p w14:paraId="6C62D2E0" w14:textId="5F8D1979" w:rsidR="00881278" w:rsidRPr="00881278" w:rsidRDefault="00E9452B" w:rsidP="00E9452B">
      <w:pPr>
        <w:pStyle w:val="a6"/>
        <w:rPr>
          <w:color w:val="080808"/>
        </w:rPr>
      </w:pPr>
      <w:r w:rsidRPr="00E9452B">
        <w:rPr>
          <w:color w:val="080808"/>
        </w:rPr>
        <w:t xml:space="preserve">     */</w:t>
      </w:r>
    </w:p>
    <w:p w14:paraId="2640DFA0" w14:textId="77777777" w:rsidR="00881278" w:rsidRPr="00881278" w:rsidRDefault="00881278" w:rsidP="00881278">
      <w:pPr>
        <w:pStyle w:val="a6"/>
        <w:rPr>
          <w:color w:val="080808"/>
        </w:rPr>
      </w:pPr>
      <w:r w:rsidRPr="00881278">
        <w:rPr>
          <w:color w:val="080808"/>
        </w:rPr>
        <w:lastRenderedPageBreak/>
        <w:t xml:space="preserve">    private  String  extractSqlFromDefinition(TDsTaskDefinition tDsTaskDefinition){</w:t>
      </w:r>
    </w:p>
    <w:p w14:paraId="21CFC788" w14:textId="77777777" w:rsidR="00881278" w:rsidRPr="00881278" w:rsidRDefault="00881278" w:rsidP="00881278">
      <w:pPr>
        <w:pStyle w:val="a6"/>
        <w:rPr>
          <w:color w:val="080808"/>
        </w:rPr>
      </w:pPr>
      <w:r w:rsidRPr="00881278">
        <w:rPr>
          <w:rFonts w:hint="eastAsia"/>
          <w:color w:val="080808"/>
        </w:rPr>
        <w:t xml:space="preserve">        // </w:t>
      </w:r>
      <w:r w:rsidRPr="00881278">
        <w:rPr>
          <w:rFonts w:hint="eastAsia"/>
          <w:color w:val="080808"/>
        </w:rPr>
        <w:t>先提取脚本</w:t>
      </w:r>
    </w:p>
    <w:p w14:paraId="3B266E0B" w14:textId="77777777" w:rsidR="00881278" w:rsidRPr="00881278" w:rsidRDefault="00881278" w:rsidP="00881278">
      <w:pPr>
        <w:pStyle w:val="a6"/>
        <w:rPr>
          <w:color w:val="080808"/>
        </w:rPr>
      </w:pPr>
      <w:r w:rsidRPr="00881278">
        <w:rPr>
          <w:color w:val="080808"/>
        </w:rPr>
        <w:t xml:space="preserve">        String taskParams = tDsTaskDefinition.getTaskParams() ;</w:t>
      </w:r>
    </w:p>
    <w:p w14:paraId="4C587A55" w14:textId="77777777" w:rsidR="00881278" w:rsidRPr="00881278" w:rsidRDefault="00881278" w:rsidP="00881278">
      <w:pPr>
        <w:pStyle w:val="a6"/>
        <w:rPr>
          <w:color w:val="080808"/>
        </w:rPr>
      </w:pPr>
      <w:r w:rsidRPr="00881278">
        <w:rPr>
          <w:color w:val="080808"/>
        </w:rPr>
        <w:t xml:space="preserve">        JSONObject jsonObj = JSON.parseObject(taskParams);</w:t>
      </w:r>
    </w:p>
    <w:p w14:paraId="7959DCA7" w14:textId="77777777" w:rsidR="00881278" w:rsidRPr="00881278" w:rsidRDefault="00881278" w:rsidP="00881278">
      <w:pPr>
        <w:pStyle w:val="a6"/>
        <w:rPr>
          <w:color w:val="080808"/>
        </w:rPr>
      </w:pPr>
      <w:r w:rsidRPr="00881278">
        <w:rPr>
          <w:color w:val="080808"/>
        </w:rPr>
        <w:t xml:space="preserve">        String shellScript = jsonObj.getString("rawScript");</w:t>
      </w:r>
    </w:p>
    <w:p w14:paraId="0772E157" w14:textId="77777777" w:rsidR="00881278" w:rsidRPr="00881278" w:rsidRDefault="00881278" w:rsidP="00881278">
      <w:pPr>
        <w:pStyle w:val="a6"/>
        <w:rPr>
          <w:color w:val="080808"/>
        </w:rPr>
      </w:pPr>
      <w:r w:rsidRPr="00881278">
        <w:rPr>
          <w:rFonts w:hint="eastAsia"/>
          <w:color w:val="080808"/>
        </w:rPr>
        <w:t xml:space="preserve">        // </w:t>
      </w:r>
      <w:r w:rsidRPr="00881278">
        <w:rPr>
          <w:rFonts w:hint="eastAsia"/>
          <w:color w:val="080808"/>
        </w:rPr>
        <w:t>在从脚本中提取</w:t>
      </w:r>
      <w:r w:rsidRPr="00881278">
        <w:rPr>
          <w:rFonts w:hint="eastAsia"/>
          <w:color w:val="080808"/>
        </w:rPr>
        <w:t>sql</w:t>
      </w:r>
    </w:p>
    <w:p w14:paraId="5D3B8505" w14:textId="77777777" w:rsidR="00881278" w:rsidRPr="00881278" w:rsidRDefault="00881278" w:rsidP="00881278">
      <w:pPr>
        <w:pStyle w:val="a6"/>
        <w:rPr>
          <w:color w:val="080808"/>
        </w:rPr>
      </w:pPr>
      <w:r w:rsidRPr="00881278">
        <w:rPr>
          <w:rFonts w:hint="eastAsia"/>
          <w:color w:val="080808"/>
        </w:rPr>
        <w:t xml:space="preserve">        //</w:t>
      </w:r>
      <w:r w:rsidRPr="00881278">
        <w:rPr>
          <w:rFonts w:hint="eastAsia"/>
          <w:color w:val="080808"/>
        </w:rPr>
        <w:t>开头</w:t>
      </w:r>
      <w:r w:rsidRPr="00881278">
        <w:rPr>
          <w:rFonts w:hint="eastAsia"/>
          <w:color w:val="080808"/>
        </w:rPr>
        <w:t>:  with</w:t>
      </w:r>
      <w:r w:rsidRPr="00881278">
        <w:rPr>
          <w:rFonts w:hint="eastAsia"/>
          <w:color w:val="080808"/>
        </w:rPr>
        <w:t>开头</w:t>
      </w:r>
      <w:r w:rsidRPr="00881278">
        <w:rPr>
          <w:rFonts w:hint="eastAsia"/>
          <w:color w:val="080808"/>
        </w:rPr>
        <w:t xml:space="preserve"> </w:t>
      </w:r>
      <w:r w:rsidRPr="00881278">
        <w:rPr>
          <w:rFonts w:hint="eastAsia"/>
          <w:color w:val="080808"/>
        </w:rPr>
        <w:t>或者</w:t>
      </w:r>
      <w:r w:rsidRPr="00881278">
        <w:rPr>
          <w:rFonts w:hint="eastAsia"/>
          <w:color w:val="080808"/>
        </w:rPr>
        <w:t xml:space="preserve"> insert </w:t>
      </w:r>
      <w:r w:rsidRPr="00881278">
        <w:rPr>
          <w:rFonts w:hint="eastAsia"/>
          <w:color w:val="080808"/>
        </w:rPr>
        <w:t>开头</w:t>
      </w:r>
      <w:r w:rsidRPr="00881278">
        <w:rPr>
          <w:rFonts w:hint="eastAsia"/>
          <w:color w:val="080808"/>
        </w:rPr>
        <w:t xml:space="preserve"> , </w:t>
      </w:r>
      <w:r w:rsidRPr="00881278">
        <w:rPr>
          <w:rFonts w:hint="eastAsia"/>
          <w:color w:val="080808"/>
        </w:rPr>
        <w:t>有</w:t>
      </w:r>
      <w:r w:rsidRPr="00881278">
        <w:rPr>
          <w:rFonts w:hint="eastAsia"/>
          <w:color w:val="080808"/>
        </w:rPr>
        <w:t>with</w:t>
      </w:r>
      <w:r w:rsidRPr="00881278">
        <w:rPr>
          <w:rFonts w:hint="eastAsia"/>
          <w:color w:val="080808"/>
        </w:rPr>
        <w:t>则取</w:t>
      </w:r>
      <w:r w:rsidRPr="00881278">
        <w:rPr>
          <w:rFonts w:hint="eastAsia"/>
          <w:color w:val="080808"/>
        </w:rPr>
        <w:t>with</w:t>
      </w:r>
      <w:r w:rsidRPr="00881278">
        <w:rPr>
          <w:rFonts w:hint="eastAsia"/>
          <w:color w:val="080808"/>
        </w:rPr>
        <w:t>，没有则取</w:t>
      </w:r>
      <w:r w:rsidRPr="00881278">
        <w:rPr>
          <w:rFonts w:hint="eastAsia"/>
          <w:color w:val="080808"/>
        </w:rPr>
        <w:t>insert</w:t>
      </w:r>
    </w:p>
    <w:p w14:paraId="4F6AF66B" w14:textId="77777777" w:rsidR="00881278" w:rsidRPr="00881278" w:rsidRDefault="00881278" w:rsidP="00881278">
      <w:pPr>
        <w:pStyle w:val="a6"/>
        <w:rPr>
          <w:color w:val="080808"/>
        </w:rPr>
      </w:pPr>
      <w:r w:rsidRPr="00881278">
        <w:rPr>
          <w:color w:val="080808"/>
        </w:rPr>
        <w:t xml:space="preserve">        int sqlStartIndex = 0;</w:t>
      </w:r>
    </w:p>
    <w:p w14:paraId="557C4C66" w14:textId="77777777" w:rsidR="00881278" w:rsidRPr="00881278" w:rsidRDefault="00881278" w:rsidP="00881278">
      <w:pPr>
        <w:pStyle w:val="a6"/>
        <w:rPr>
          <w:color w:val="080808"/>
        </w:rPr>
      </w:pPr>
      <w:r w:rsidRPr="00881278">
        <w:rPr>
          <w:rFonts w:hint="eastAsia"/>
          <w:color w:val="080808"/>
        </w:rPr>
        <w:t xml:space="preserve">        int withIdx = shellScript.indexOf("with") ; //</w:t>
      </w:r>
      <w:r w:rsidRPr="00881278">
        <w:rPr>
          <w:rFonts w:hint="eastAsia"/>
          <w:color w:val="080808"/>
        </w:rPr>
        <w:t>如果未找到，返回</w:t>
      </w:r>
      <w:r w:rsidRPr="00881278">
        <w:rPr>
          <w:rFonts w:hint="eastAsia"/>
          <w:color w:val="080808"/>
        </w:rPr>
        <w:t>-1</w:t>
      </w:r>
    </w:p>
    <w:p w14:paraId="1C8BC39E" w14:textId="77777777" w:rsidR="00881278" w:rsidRPr="00881278" w:rsidRDefault="00881278" w:rsidP="00881278">
      <w:pPr>
        <w:pStyle w:val="a6"/>
        <w:rPr>
          <w:color w:val="080808"/>
        </w:rPr>
      </w:pPr>
      <w:r w:rsidRPr="00881278">
        <w:rPr>
          <w:color w:val="080808"/>
        </w:rPr>
        <w:t xml:space="preserve">        if(withIdx &gt;= 0 ){</w:t>
      </w:r>
    </w:p>
    <w:p w14:paraId="38DC40B7" w14:textId="77777777" w:rsidR="00881278" w:rsidRPr="00881278" w:rsidRDefault="00881278" w:rsidP="00881278">
      <w:pPr>
        <w:pStyle w:val="a6"/>
        <w:rPr>
          <w:color w:val="080808"/>
        </w:rPr>
      </w:pPr>
      <w:r w:rsidRPr="00881278">
        <w:rPr>
          <w:color w:val="080808"/>
        </w:rPr>
        <w:t xml:space="preserve">            sqlStartIndex = withIdx ;</w:t>
      </w:r>
    </w:p>
    <w:p w14:paraId="74AB8EC9" w14:textId="77777777" w:rsidR="00881278" w:rsidRPr="00881278" w:rsidRDefault="00881278" w:rsidP="00881278">
      <w:pPr>
        <w:pStyle w:val="a6"/>
        <w:rPr>
          <w:color w:val="080808"/>
        </w:rPr>
      </w:pPr>
      <w:r w:rsidRPr="00881278">
        <w:rPr>
          <w:color w:val="080808"/>
        </w:rPr>
        <w:t xml:space="preserve">        }else{</w:t>
      </w:r>
    </w:p>
    <w:p w14:paraId="74919AD8" w14:textId="77777777" w:rsidR="00881278" w:rsidRPr="00881278" w:rsidRDefault="00881278" w:rsidP="00881278">
      <w:pPr>
        <w:pStyle w:val="a6"/>
        <w:rPr>
          <w:color w:val="080808"/>
        </w:rPr>
      </w:pPr>
      <w:r w:rsidRPr="00881278">
        <w:rPr>
          <w:color w:val="080808"/>
        </w:rPr>
        <w:t xml:space="preserve">            sqlStartIndex = shellScript.indexOf("insert");</w:t>
      </w:r>
    </w:p>
    <w:p w14:paraId="10EE4AFB" w14:textId="77777777" w:rsidR="00881278" w:rsidRPr="00881278" w:rsidRDefault="00881278" w:rsidP="00881278">
      <w:pPr>
        <w:pStyle w:val="a6"/>
        <w:rPr>
          <w:color w:val="080808"/>
        </w:rPr>
      </w:pPr>
      <w:r w:rsidRPr="00881278">
        <w:rPr>
          <w:color w:val="080808"/>
        </w:rPr>
        <w:t xml:space="preserve">        }</w:t>
      </w:r>
    </w:p>
    <w:p w14:paraId="20BF3210" w14:textId="77777777" w:rsidR="00881278" w:rsidRPr="00881278" w:rsidRDefault="00881278" w:rsidP="00881278">
      <w:pPr>
        <w:pStyle w:val="a6"/>
        <w:rPr>
          <w:color w:val="080808"/>
        </w:rPr>
      </w:pPr>
      <w:r w:rsidRPr="00881278">
        <w:rPr>
          <w:rFonts w:hint="eastAsia"/>
          <w:color w:val="080808"/>
        </w:rPr>
        <w:t xml:space="preserve">        //</w:t>
      </w:r>
      <w:r w:rsidRPr="00881278">
        <w:rPr>
          <w:rFonts w:hint="eastAsia"/>
          <w:color w:val="080808"/>
        </w:rPr>
        <w:t>如果找不到</w:t>
      </w:r>
      <w:r w:rsidRPr="00881278">
        <w:rPr>
          <w:rFonts w:hint="eastAsia"/>
          <w:color w:val="080808"/>
        </w:rPr>
        <w:t xml:space="preserve"> with </w:t>
      </w:r>
      <w:r w:rsidRPr="00881278">
        <w:rPr>
          <w:rFonts w:hint="eastAsia"/>
          <w:color w:val="080808"/>
        </w:rPr>
        <w:t>或者</w:t>
      </w:r>
      <w:r w:rsidRPr="00881278">
        <w:rPr>
          <w:rFonts w:hint="eastAsia"/>
          <w:color w:val="080808"/>
        </w:rPr>
        <w:t xml:space="preserve"> insert</w:t>
      </w:r>
      <w:r w:rsidRPr="00881278">
        <w:rPr>
          <w:rFonts w:hint="eastAsia"/>
          <w:color w:val="080808"/>
        </w:rPr>
        <w:t>，</w:t>
      </w:r>
      <w:r w:rsidRPr="00881278">
        <w:rPr>
          <w:rFonts w:hint="eastAsia"/>
          <w:color w:val="080808"/>
        </w:rPr>
        <w:t xml:space="preserve"> </w:t>
      </w:r>
      <w:r w:rsidRPr="00881278">
        <w:rPr>
          <w:rFonts w:hint="eastAsia"/>
          <w:color w:val="080808"/>
        </w:rPr>
        <w:t>说明不是</w:t>
      </w:r>
      <w:r w:rsidRPr="00881278">
        <w:rPr>
          <w:rFonts w:hint="eastAsia"/>
          <w:color w:val="080808"/>
        </w:rPr>
        <w:t>sql</w:t>
      </w:r>
      <w:r w:rsidRPr="00881278">
        <w:rPr>
          <w:rFonts w:hint="eastAsia"/>
          <w:color w:val="080808"/>
        </w:rPr>
        <w:t>任务，</w:t>
      </w:r>
      <w:r w:rsidRPr="00881278">
        <w:rPr>
          <w:rFonts w:hint="eastAsia"/>
          <w:color w:val="080808"/>
        </w:rPr>
        <w:t xml:space="preserve"> </w:t>
      </w:r>
      <w:r w:rsidRPr="00881278">
        <w:rPr>
          <w:rFonts w:hint="eastAsia"/>
          <w:color w:val="080808"/>
        </w:rPr>
        <w:t>不进行下面的切分</w:t>
      </w:r>
    </w:p>
    <w:p w14:paraId="61F05019" w14:textId="77777777" w:rsidR="00881278" w:rsidRPr="00881278" w:rsidRDefault="00881278" w:rsidP="00881278">
      <w:pPr>
        <w:pStyle w:val="a6"/>
        <w:rPr>
          <w:color w:val="080808"/>
        </w:rPr>
      </w:pPr>
      <w:r w:rsidRPr="00881278">
        <w:rPr>
          <w:color w:val="080808"/>
        </w:rPr>
        <w:t xml:space="preserve">        if(sqlStartIndex == - 1 ){</w:t>
      </w:r>
    </w:p>
    <w:p w14:paraId="5B3DC970" w14:textId="77777777" w:rsidR="00881278" w:rsidRPr="00881278" w:rsidRDefault="00881278" w:rsidP="00881278">
      <w:pPr>
        <w:pStyle w:val="a6"/>
        <w:rPr>
          <w:color w:val="080808"/>
        </w:rPr>
      </w:pPr>
      <w:r w:rsidRPr="00881278">
        <w:rPr>
          <w:color w:val="080808"/>
        </w:rPr>
        <w:t xml:space="preserve">            return null ;</w:t>
      </w:r>
    </w:p>
    <w:p w14:paraId="6C65BF47" w14:textId="77777777" w:rsidR="00881278" w:rsidRPr="00881278" w:rsidRDefault="00881278" w:rsidP="00881278">
      <w:pPr>
        <w:pStyle w:val="a6"/>
        <w:rPr>
          <w:color w:val="080808"/>
        </w:rPr>
      </w:pPr>
      <w:r w:rsidRPr="00881278">
        <w:rPr>
          <w:color w:val="080808"/>
        </w:rPr>
        <w:t xml:space="preserve">        }</w:t>
      </w:r>
    </w:p>
    <w:p w14:paraId="1667EEB9" w14:textId="77777777" w:rsidR="00881278" w:rsidRPr="00881278" w:rsidRDefault="00881278" w:rsidP="00881278">
      <w:pPr>
        <w:pStyle w:val="a6"/>
        <w:rPr>
          <w:color w:val="080808"/>
        </w:rPr>
      </w:pPr>
    </w:p>
    <w:p w14:paraId="2C3DE049" w14:textId="77777777" w:rsidR="00881278" w:rsidRPr="00881278" w:rsidRDefault="00881278" w:rsidP="00881278">
      <w:pPr>
        <w:pStyle w:val="a6"/>
        <w:rPr>
          <w:color w:val="080808"/>
        </w:rPr>
      </w:pPr>
      <w:r w:rsidRPr="00881278">
        <w:rPr>
          <w:rFonts w:hint="eastAsia"/>
          <w:color w:val="080808"/>
        </w:rPr>
        <w:t xml:space="preserve">        //</w:t>
      </w:r>
      <w:r w:rsidRPr="00881278">
        <w:rPr>
          <w:rFonts w:hint="eastAsia"/>
          <w:color w:val="080808"/>
        </w:rPr>
        <w:t>结尾</w:t>
      </w:r>
      <w:r w:rsidRPr="00881278">
        <w:rPr>
          <w:rFonts w:hint="eastAsia"/>
          <w:color w:val="080808"/>
        </w:rPr>
        <w:t xml:space="preserve">:  </w:t>
      </w:r>
      <w:r w:rsidRPr="00881278">
        <w:rPr>
          <w:rFonts w:hint="eastAsia"/>
          <w:color w:val="080808"/>
        </w:rPr>
        <w:t>；和“</w:t>
      </w:r>
      <w:r w:rsidRPr="00881278">
        <w:rPr>
          <w:rFonts w:hint="eastAsia"/>
          <w:color w:val="080808"/>
        </w:rPr>
        <w:t xml:space="preserve"> </w:t>
      </w:r>
      <w:r w:rsidRPr="00881278">
        <w:rPr>
          <w:rFonts w:hint="eastAsia"/>
          <w:color w:val="080808"/>
        </w:rPr>
        <w:t>都有的情况，</w:t>
      </w:r>
      <w:r w:rsidRPr="00881278">
        <w:rPr>
          <w:rFonts w:hint="eastAsia"/>
          <w:color w:val="080808"/>
        </w:rPr>
        <w:t xml:space="preserve"> </w:t>
      </w:r>
      <w:r w:rsidRPr="00881278">
        <w:rPr>
          <w:rFonts w:hint="eastAsia"/>
          <w:color w:val="080808"/>
        </w:rPr>
        <w:t>取；</w:t>
      </w:r>
      <w:r w:rsidRPr="00881278">
        <w:rPr>
          <w:rFonts w:hint="eastAsia"/>
          <w:color w:val="080808"/>
        </w:rPr>
        <w:t xml:space="preserve"> </w:t>
      </w:r>
      <w:r w:rsidRPr="00881278">
        <w:rPr>
          <w:rFonts w:hint="eastAsia"/>
          <w:color w:val="080808"/>
        </w:rPr>
        <w:t>，</w:t>
      </w:r>
      <w:r w:rsidRPr="00881278">
        <w:rPr>
          <w:rFonts w:hint="eastAsia"/>
          <w:color w:val="080808"/>
        </w:rPr>
        <w:t xml:space="preserve"> </w:t>
      </w:r>
      <w:r w:rsidRPr="00881278">
        <w:rPr>
          <w:rFonts w:hint="eastAsia"/>
          <w:color w:val="080808"/>
        </w:rPr>
        <w:t>一个都没有取</w:t>
      </w:r>
      <w:r w:rsidRPr="00881278">
        <w:rPr>
          <w:rFonts w:hint="eastAsia"/>
          <w:color w:val="080808"/>
        </w:rPr>
        <w:t>"</w:t>
      </w:r>
    </w:p>
    <w:p w14:paraId="5CD22962" w14:textId="77777777" w:rsidR="00881278" w:rsidRPr="00881278" w:rsidRDefault="00881278" w:rsidP="00881278">
      <w:pPr>
        <w:pStyle w:val="a6"/>
        <w:rPr>
          <w:color w:val="080808"/>
        </w:rPr>
      </w:pPr>
      <w:r w:rsidRPr="00881278">
        <w:rPr>
          <w:color w:val="080808"/>
        </w:rPr>
        <w:t xml:space="preserve">        int sqlEndIndex = 0 ;</w:t>
      </w:r>
    </w:p>
    <w:p w14:paraId="058A7EC7" w14:textId="77777777" w:rsidR="00881278" w:rsidRPr="00881278" w:rsidRDefault="00881278" w:rsidP="00881278">
      <w:pPr>
        <w:pStyle w:val="a6"/>
        <w:rPr>
          <w:color w:val="080808"/>
        </w:rPr>
      </w:pPr>
      <w:r w:rsidRPr="00881278">
        <w:rPr>
          <w:color w:val="080808"/>
        </w:rPr>
        <w:t xml:space="preserve">        int fenhaoIdx = shellScript.indexOf(";", sqlStartIndex);</w:t>
      </w:r>
    </w:p>
    <w:p w14:paraId="2D2E5A88" w14:textId="77777777" w:rsidR="00881278" w:rsidRPr="00881278" w:rsidRDefault="00881278" w:rsidP="00881278">
      <w:pPr>
        <w:pStyle w:val="a6"/>
        <w:rPr>
          <w:color w:val="080808"/>
        </w:rPr>
      </w:pPr>
      <w:r w:rsidRPr="00881278">
        <w:rPr>
          <w:color w:val="080808"/>
        </w:rPr>
        <w:t xml:space="preserve">        if(fenhaoIdx &gt;=0 ){</w:t>
      </w:r>
    </w:p>
    <w:p w14:paraId="6653DCC2" w14:textId="77777777" w:rsidR="00881278" w:rsidRPr="00881278" w:rsidRDefault="00881278" w:rsidP="00881278">
      <w:pPr>
        <w:pStyle w:val="a6"/>
        <w:rPr>
          <w:color w:val="080808"/>
        </w:rPr>
      </w:pPr>
      <w:r w:rsidRPr="00881278">
        <w:rPr>
          <w:color w:val="080808"/>
        </w:rPr>
        <w:t xml:space="preserve">            sqlEndIndex = fenhaoIdx;</w:t>
      </w:r>
    </w:p>
    <w:p w14:paraId="3A48F803" w14:textId="77777777" w:rsidR="00881278" w:rsidRPr="00881278" w:rsidRDefault="00881278" w:rsidP="00881278">
      <w:pPr>
        <w:pStyle w:val="a6"/>
        <w:rPr>
          <w:color w:val="080808"/>
        </w:rPr>
      </w:pPr>
      <w:r w:rsidRPr="00881278">
        <w:rPr>
          <w:color w:val="080808"/>
        </w:rPr>
        <w:t xml:space="preserve">        }else{</w:t>
      </w:r>
    </w:p>
    <w:p w14:paraId="1C5F5665" w14:textId="77777777" w:rsidR="00881278" w:rsidRPr="00881278" w:rsidRDefault="00881278" w:rsidP="00881278">
      <w:pPr>
        <w:pStyle w:val="a6"/>
        <w:rPr>
          <w:color w:val="080808"/>
        </w:rPr>
      </w:pPr>
      <w:r w:rsidRPr="00881278">
        <w:rPr>
          <w:color w:val="080808"/>
        </w:rPr>
        <w:t xml:space="preserve">            sqlEndIndex = shellScript.indexOf("\"" , sqlStartIndex) ;</w:t>
      </w:r>
    </w:p>
    <w:p w14:paraId="1082293A" w14:textId="77777777" w:rsidR="00881278" w:rsidRPr="00881278" w:rsidRDefault="00881278" w:rsidP="00881278">
      <w:pPr>
        <w:pStyle w:val="a6"/>
        <w:rPr>
          <w:color w:val="080808"/>
        </w:rPr>
      </w:pPr>
      <w:r w:rsidRPr="00881278">
        <w:rPr>
          <w:color w:val="080808"/>
        </w:rPr>
        <w:t xml:space="preserve">        }</w:t>
      </w:r>
    </w:p>
    <w:p w14:paraId="6C7442F3" w14:textId="77777777" w:rsidR="00881278" w:rsidRPr="00881278" w:rsidRDefault="00881278" w:rsidP="00881278">
      <w:pPr>
        <w:pStyle w:val="a6"/>
        <w:rPr>
          <w:color w:val="080808"/>
        </w:rPr>
      </w:pPr>
    </w:p>
    <w:p w14:paraId="43395CE9" w14:textId="77777777" w:rsidR="00881278" w:rsidRPr="00881278" w:rsidRDefault="00881278" w:rsidP="00881278">
      <w:pPr>
        <w:pStyle w:val="a6"/>
        <w:rPr>
          <w:color w:val="080808"/>
        </w:rPr>
      </w:pPr>
      <w:r w:rsidRPr="00881278">
        <w:rPr>
          <w:rFonts w:hint="eastAsia"/>
          <w:color w:val="080808"/>
        </w:rPr>
        <w:t xml:space="preserve">        //</w:t>
      </w:r>
      <w:r w:rsidRPr="00881278">
        <w:rPr>
          <w:rFonts w:hint="eastAsia"/>
          <w:color w:val="080808"/>
        </w:rPr>
        <w:t>切</w:t>
      </w:r>
    </w:p>
    <w:p w14:paraId="0AAE4192" w14:textId="77777777" w:rsidR="00881278" w:rsidRPr="00881278" w:rsidRDefault="00881278" w:rsidP="00881278">
      <w:pPr>
        <w:pStyle w:val="a6"/>
        <w:rPr>
          <w:color w:val="080808"/>
        </w:rPr>
      </w:pPr>
      <w:r w:rsidRPr="00881278">
        <w:rPr>
          <w:color w:val="080808"/>
        </w:rPr>
        <w:t xml:space="preserve">        String sql = shellScript.substring(sqlStartIndex, sqlEndIndex);</w:t>
      </w:r>
    </w:p>
    <w:p w14:paraId="5A16393B" w14:textId="77777777" w:rsidR="00881278" w:rsidRPr="00881278" w:rsidRDefault="00881278" w:rsidP="00881278">
      <w:pPr>
        <w:pStyle w:val="a6"/>
        <w:rPr>
          <w:color w:val="080808"/>
        </w:rPr>
      </w:pPr>
    </w:p>
    <w:p w14:paraId="219E794E" w14:textId="77777777" w:rsidR="00881278" w:rsidRPr="00881278" w:rsidRDefault="00881278" w:rsidP="00881278">
      <w:pPr>
        <w:pStyle w:val="a6"/>
        <w:rPr>
          <w:color w:val="080808"/>
        </w:rPr>
      </w:pPr>
      <w:r w:rsidRPr="00881278">
        <w:rPr>
          <w:color w:val="080808"/>
        </w:rPr>
        <w:t xml:space="preserve">        return sql;</w:t>
      </w:r>
    </w:p>
    <w:p w14:paraId="57A07C40" w14:textId="77777777" w:rsidR="00881278" w:rsidRPr="00881278" w:rsidRDefault="00881278" w:rsidP="00881278">
      <w:pPr>
        <w:pStyle w:val="a6"/>
        <w:rPr>
          <w:color w:val="080808"/>
        </w:rPr>
      </w:pPr>
      <w:r w:rsidRPr="00881278">
        <w:rPr>
          <w:color w:val="080808"/>
        </w:rPr>
        <w:t xml:space="preserve">    }</w:t>
      </w:r>
    </w:p>
    <w:p w14:paraId="044361E9" w14:textId="42CB9810" w:rsidR="00215A95" w:rsidRPr="00881278" w:rsidRDefault="00881278" w:rsidP="00881278">
      <w:pPr>
        <w:pStyle w:val="a6"/>
        <w:rPr>
          <w:color w:val="080808"/>
        </w:rPr>
      </w:pPr>
      <w:r w:rsidRPr="00881278">
        <w:rPr>
          <w:color w:val="080808"/>
        </w:rPr>
        <w:t>}</w:t>
      </w:r>
    </w:p>
    <w:p w14:paraId="33CAE023" w14:textId="74BBEBC0" w:rsidR="006B2A71" w:rsidRDefault="006B2A71" w:rsidP="006B2A71">
      <w:pPr>
        <w:ind w:firstLineChars="0" w:firstLine="0"/>
        <w:rPr>
          <w:b/>
          <w:bCs/>
        </w:rPr>
      </w:pPr>
      <w:r>
        <w:rPr>
          <w:b/>
          <w:bCs/>
        </w:rPr>
        <w:t>5</w:t>
      </w:r>
      <w:r>
        <w:rPr>
          <w:rFonts w:hint="eastAsia"/>
          <w:b/>
          <w:bCs/>
        </w:rPr>
        <w:t>）</w:t>
      </w:r>
      <w:r w:rsidRPr="006B2A71">
        <w:rPr>
          <w:rFonts w:hint="eastAsia"/>
          <w:b/>
          <w:bCs/>
        </w:rPr>
        <w:t>修改考评处理类</w:t>
      </w:r>
    </w:p>
    <w:p w14:paraId="23BF10BB" w14:textId="77777777" w:rsidR="00324EAB" w:rsidRPr="00324EAB" w:rsidRDefault="00324EAB" w:rsidP="00324EAB">
      <w:pPr>
        <w:pStyle w:val="a6"/>
        <w:rPr>
          <w:color w:val="080808"/>
        </w:rPr>
      </w:pPr>
      <w:r w:rsidRPr="00324EAB">
        <w:rPr>
          <w:color w:val="080808"/>
        </w:rPr>
        <w:t>public void mainAssess( String assessDate){</w:t>
      </w:r>
    </w:p>
    <w:p w14:paraId="73F1A32F" w14:textId="77777777" w:rsidR="00324EAB" w:rsidRPr="00324EAB" w:rsidRDefault="00324EAB" w:rsidP="00324EAB">
      <w:pPr>
        <w:pStyle w:val="a6"/>
        <w:rPr>
          <w:color w:val="080808"/>
        </w:rPr>
      </w:pPr>
      <w:r w:rsidRPr="00324EAB">
        <w:rPr>
          <w:rFonts w:hint="eastAsia"/>
          <w:color w:val="080808"/>
        </w:rPr>
        <w:t xml:space="preserve">        // 0 </w:t>
      </w:r>
      <w:r w:rsidRPr="00324EAB">
        <w:rPr>
          <w:rFonts w:hint="eastAsia"/>
          <w:color w:val="080808"/>
        </w:rPr>
        <w:t>幂等性处理</w:t>
      </w:r>
      <w:r w:rsidRPr="00324EAB">
        <w:rPr>
          <w:rFonts w:hint="eastAsia"/>
          <w:color w:val="080808"/>
        </w:rPr>
        <w:t xml:space="preserve"> </w:t>
      </w:r>
      <w:r w:rsidRPr="00324EAB">
        <w:rPr>
          <w:rFonts w:hint="eastAsia"/>
          <w:color w:val="080808"/>
        </w:rPr>
        <w:t>，</w:t>
      </w:r>
      <w:r w:rsidRPr="00324EAB">
        <w:rPr>
          <w:rFonts w:hint="eastAsia"/>
          <w:color w:val="080808"/>
        </w:rPr>
        <w:t xml:space="preserve"> </w:t>
      </w:r>
      <w:r w:rsidRPr="00324EAB">
        <w:rPr>
          <w:rFonts w:hint="eastAsia"/>
          <w:color w:val="080808"/>
        </w:rPr>
        <w:t>把考评档期的考评结果清理</w:t>
      </w:r>
    </w:p>
    <w:p w14:paraId="71E13FDA" w14:textId="66BE54A9" w:rsidR="00324EAB" w:rsidRPr="00324EAB" w:rsidRDefault="00324EAB" w:rsidP="00324EAB">
      <w:pPr>
        <w:pStyle w:val="a6"/>
        <w:rPr>
          <w:color w:val="080808"/>
        </w:rPr>
      </w:pPr>
      <w:r w:rsidRPr="00324EAB">
        <w:rPr>
          <w:color w:val="080808"/>
        </w:rPr>
        <w:t xml:space="preserve">        remove( new QueryWrapper&lt;GovernanceAssessDetail&gt;().eq("assess_date" , assessDate));</w:t>
      </w:r>
    </w:p>
    <w:p w14:paraId="695B7824" w14:textId="77777777" w:rsidR="00324EAB" w:rsidRPr="00324EAB" w:rsidRDefault="00324EAB" w:rsidP="00324EAB">
      <w:pPr>
        <w:pStyle w:val="a6"/>
        <w:rPr>
          <w:color w:val="080808"/>
        </w:rPr>
      </w:pPr>
      <w:r w:rsidRPr="00324EAB">
        <w:rPr>
          <w:rFonts w:hint="eastAsia"/>
          <w:color w:val="080808"/>
        </w:rPr>
        <w:t xml:space="preserve">        // 1. </w:t>
      </w:r>
      <w:r w:rsidRPr="00324EAB">
        <w:rPr>
          <w:rFonts w:hint="eastAsia"/>
          <w:color w:val="080808"/>
        </w:rPr>
        <w:t>提取表元数据信息，</w:t>
      </w:r>
      <w:r w:rsidRPr="00324EAB">
        <w:rPr>
          <w:rFonts w:hint="eastAsia"/>
          <w:color w:val="080808"/>
        </w:rPr>
        <w:t xml:space="preserve"> </w:t>
      </w:r>
      <w:r w:rsidRPr="00324EAB">
        <w:rPr>
          <w:rFonts w:hint="eastAsia"/>
          <w:color w:val="080808"/>
        </w:rPr>
        <w:t>提取到一个</w:t>
      </w:r>
      <w:r w:rsidRPr="00324EAB">
        <w:rPr>
          <w:rFonts w:hint="eastAsia"/>
          <w:color w:val="080808"/>
        </w:rPr>
        <w:t>List&lt;&gt;</w:t>
      </w:r>
    </w:p>
    <w:p w14:paraId="751CF749" w14:textId="77777777" w:rsidR="00324EAB" w:rsidRPr="00324EAB" w:rsidRDefault="00324EAB" w:rsidP="00324EAB">
      <w:pPr>
        <w:pStyle w:val="a6"/>
        <w:rPr>
          <w:color w:val="080808"/>
        </w:rPr>
      </w:pPr>
      <w:r w:rsidRPr="00324EAB">
        <w:rPr>
          <w:rFonts w:hint="eastAsia"/>
          <w:color w:val="080808"/>
        </w:rPr>
        <w:t xml:space="preserve">        // 1.1 </w:t>
      </w:r>
      <w:r w:rsidRPr="00324EAB">
        <w:rPr>
          <w:rFonts w:hint="eastAsia"/>
          <w:color w:val="080808"/>
        </w:rPr>
        <w:t>元数据信息</w:t>
      </w:r>
      <w:r w:rsidRPr="00324EAB">
        <w:rPr>
          <w:rFonts w:hint="eastAsia"/>
          <w:color w:val="080808"/>
        </w:rPr>
        <w:t xml:space="preserve"> + </w:t>
      </w:r>
      <w:r w:rsidRPr="00324EAB">
        <w:rPr>
          <w:rFonts w:hint="eastAsia"/>
          <w:color w:val="080808"/>
        </w:rPr>
        <w:t>辅助信息</w:t>
      </w:r>
    </w:p>
    <w:p w14:paraId="73478F2C" w14:textId="77777777" w:rsidR="00324EAB" w:rsidRPr="00324EAB" w:rsidRDefault="00324EAB" w:rsidP="00324EAB">
      <w:pPr>
        <w:pStyle w:val="a6"/>
        <w:rPr>
          <w:color w:val="080808"/>
        </w:rPr>
      </w:pPr>
      <w:r w:rsidRPr="00324EAB">
        <w:rPr>
          <w:rFonts w:hint="eastAsia"/>
          <w:color w:val="080808"/>
        </w:rPr>
        <w:t xml:space="preserve">        // 1.2 </w:t>
      </w:r>
      <w:r w:rsidRPr="00324EAB">
        <w:rPr>
          <w:rFonts w:hint="eastAsia"/>
          <w:color w:val="080808"/>
        </w:rPr>
        <w:t>结合考评日期</w:t>
      </w:r>
    </w:p>
    <w:p w14:paraId="1B4C7B4E" w14:textId="77777777" w:rsidR="00324EAB" w:rsidRPr="00324EAB" w:rsidRDefault="00324EAB" w:rsidP="00324EAB">
      <w:pPr>
        <w:pStyle w:val="a6"/>
        <w:rPr>
          <w:color w:val="080808"/>
        </w:rPr>
      </w:pPr>
      <w:r w:rsidRPr="00324EAB">
        <w:rPr>
          <w:color w:val="080808"/>
        </w:rPr>
        <w:t xml:space="preserve">        List&lt;TableMetaInfo&gt; tableMetaList = tableMetaInfoService.getTableMetaList(assessDate);</w:t>
      </w:r>
    </w:p>
    <w:p w14:paraId="60231D9A" w14:textId="77777777" w:rsidR="00324EAB" w:rsidRPr="00324EAB" w:rsidRDefault="00324EAB" w:rsidP="00324EAB">
      <w:pPr>
        <w:pStyle w:val="a6"/>
        <w:rPr>
          <w:color w:val="080808"/>
        </w:rPr>
      </w:pPr>
      <w:r w:rsidRPr="00324EAB">
        <w:rPr>
          <w:color w:val="080808"/>
        </w:rPr>
        <w:t xml:space="preserve">        Map&lt;String , TableMetaInfo&gt; tableMetaInfoMap = new HashMap&lt;&gt;();</w:t>
      </w:r>
    </w:p>
    <w:p w14:paraId="3E33749D" w14:textId="77777777" w:rsidR="00324EAB" w:rsidRPr="00324EAB" w:rsidRDefault="00324EAB" w:rsidP="00324EAB">
      <w:pPr>
        <w:pStyle w:val="a6"/>
        <w:rPr>
          <w:color w:val="080808"/>
        </w:rPr>
      </w:pPr>
      <w:r w:rsidRPr="00324EAB">
        <w:rPr>
          <w:color w:val="080808"/>
        </w:rPr>
        <w:t xml:space="preserve">        for (TableMetaInfo tableMetaInfo : tableMetaList) {</w:t>
      </w:r>
    </w:p>
    <w:p w14:paraId="570D7271" w14:textId="77777777" w:rsidR="00324EAB" w:rsidRPr="00324EAB" w:rsidRDefault="00324EAB" w:rsidP="00324EAB">
      <w:pPr>
        <w:pStyle w:val="a6"/>
        <w:rPr>
          <w:color w:val="080808"/>
        </w:rPr>
      </w:pPr>
      <w:r w:rsidRPr="00324EAB">
        <w:rPr>
          <w:color w:val="080808"/>
        </w:rPr>
        <w:t xml:space="preserve">            tableMetaInfoMap.put(tableMetaInfo.getSchemaName() + "."  +  tableMetaInfo.getTableName() , tableMetaInfo) ;</w:t>
      </w:r>
    </w:p>
    <w:p w14:paraId="36017FA6" w14:textId="2A930F4A" w:rsidR="00324EAB" w:rsidRPr="00324EAB" w:rsidRDefault="00324EAB" w:rsidP="00324EAB">
      <w:pPr>
        <w:pStyle w:val="a6"/>
        <w:rPr>
          <w:color w:val="080808"/>
        </w:rPr>
      </w:pPr>
      <w:r w:rsidRPr="00324EAB">
        <w:rPr>
          <w:color w:val="080808"/>
        </w:rPr>
        <w:t xml:space="preserve">        }</w:t>
      </w:r>
    </w:p>
    <w:p w14:paraId="728AC218" w14:textId="77777777" w:rsidR="00324EAB" w:rsidRPr="00324EAB" w:rsidRDefault="00324EAB" w:rsidP="00324EAB">
      <w:pPr>
        <w:pStyle w:val="a6"/>
        <w:rPr>
          <w:color w:val="080808"/>
        </w:rPr>
      </w:pPr>
      <w:r w:rsidRPr="00324EAB">
        <w:rPr>
          <w:rFonts w:hint="eastAsia"/>
          <w:color w:val="080808"/>
        </w:rPr>
        <w:t xml:space="preserve">        // 2. </w:t>
      </w:r>
      <w:r w:rsidRPr="00324EAB">
        <w:rPr>
          <w:rFonts w:hint="eastAsia"/>
          <w:color w:val="080808"/>
        </w:rPr>
        <w:t>提取需要考评的指标，</w:t>
      </w:r>
      <w:r w:rsidRPr="00324EAB">
        <w:rPr>
          <w:rFonts w:hint="eastAsia"/>
          <w:color w:val="080808"/>
        </w:rPr>
        <w:t xml:space="preserve"> </w:t>
      </w:r>
      <w:r w:rsidRPr="00324EAB">
        <w:rPr>
          <w:rFonts w:hint="eastAsia"/>
          <w:color w:val="080808"/>
        </w:rPr>
        <w:t>提取到一个</w:t>
      </w:r>
      <w:r w:rsidRPr="00324EAB">
        <w:rPr>
          <w:rFonts w:hint="eastAsia"/>
          <w:color w:val="080808"/>
        </w:rPr>
        <w:t>List&lt;&gt;</w:t>
      </w:r>
    </w:p>
    <w:p w14:paraId="5044F4CD" w14:textId="77777777" w:rsidR="00324EAB" w:rsidRPr="00324EAB" w:rsidRDefault="00324EAB" w:rsidP="00324EAB">
      <w:pPr>
        <w:pStyle w:val="a6"/>
        <w:rPr>
          <w:color w:val="080808"/>
        </w:rPr>
      </w:pPr>
      <w:r w:rsidRPr="00324EAB">
        <w:rPr>
          <w:rFonts w:hint="eastAsia"/>
          <w:color w:val="080808"/>
        </w:rPr>
        <w:t xml:space="preserve">        // 2.1 </w:t>
      </w:r>
      <w:r w:rsidRPr="00324EAB">
        <w:rPr>
          <w:rFonts w:hint="eastAsia"/>
          <w:color w:val="080808"/>
        </w:rPr>
        <w:t>启用状态</w:t>
      </w:r>
    </w:p>
    <w:p w14:paraId="00702D79" w14:textId="77777777" w:rsidR="00324EAB" w:rsidRPr="00324EAB" w:rsidRDefault="00324EAB" w:rsidP="00324EAB">
      <w:pPr>
        <w:pStyle w:val="a6"/>
        <w:rPr>
          <w:color w:val="080808"/>
        </w:rPr>
      </w:pPr>
      <w:r w:rsidRPr="00324EAB">
        <w:rPr>
          <w:color w:val="080808"/>
        </w:rPr>
        <w:t xml:space="preserve">        List&lt;GovernanceMetric&gt; governanceMetricList = governanceMetricService.list(</w:t>
      </w:r>
    </w:p>
    <w:p w14:paraId="6A8D3BFE" w14:textId="77777777" w:rsidR="00324EAB" w:rsidRPr="00324EAB" w:rsidRDefault="00324EAB" w:rsidP="00324EAB">
      <w:pPr>
        <w:pStyle w:val="a6"/>
        <w:rPr>
          <w:color w:val="080808"/>
        </w:rPr>
      </w:pPr>
      <w:r w:rsidRPr="00324EAB">
        <w:rPr>
          <w:color w:val="080808"/>
        </w:rPr>
        <w:t xml:space="preserve">                new QueryWrapper&lt;GovernanceMetric&gt;()</w:t>
      </w:r>
    </w:p>
    <w:p w14:paraId="47437297" w14:textId="77777777" w:rsidR="00324EAB" w:rsidRPr="00324EAB" w:rsidRDefault="00324EAB" w:rsidP="00324EAB">
      <w:pPr>
        <w:pStyle w:val="a6"/>
        <w:rPr>
          <w:color w:val="080808"/>
        </w:rPr>
      </w:pPr>
      <w:r w:rsidRPr="00324EAB">
        <w:rPr>
          <w:color w:val="080808"/>
        </w:rPr>
        <w:t xml:space="preserve">                        .eq("is_disabled", "0")</w:t>
      </w:r>
    </w:p>
    <w:p w14:paraId="075F5CB0" w14:textId="5795D82D" w:rsidR="00324EAB" w:rsidRPr="00324EAB" w:rsidRDefault="00324EAB" w:rsidP="00324EAB">
      <w:pPr>
        <w:pStyle w:val="a6"/>
        <w:rPr>
          <w:color w:val="080808"/>
        </w:rPr>
      </w:pPr>
      <w:r w:rsidRPr="00324EAB">
        <w:rPr>
          <w:color w:val="080808"/>
        </w:rPr>
        <w:t xml:space="preserve">        );</w:t>
      </w:r>
    </w:p>
    <w:p w14:paraId="70736F61" w14:textId="77777777" w:rsidR="00324EAB" w:rsidRPr="001E6832" w:rsidRDefault="00324EAB" w:rsidP="00324EAB">
      <w:pPr>
        <w:pStyle w:val="a6"/>
        <w:rPr>
          <w:color w:val="FF0000"/>
        </w:rPr>
      </w:pPr>
      <w:r w:rsidRPr="00324EAB">
        <w:rPr>
          <w:rFonts w:hint="eastAsia"/>
          <w:color w:val="080808"/>
        </w:rPr>
        <w:t xml:space="preserve">        </w:t>
      </w:r>
      <w:r w:rsidRPr="001E6832">
        <w:rPr>
          <w:rFonts w:hint="eastAsia"/>
          <w:color w:val="FF0000"/>
        </w:rPr>
        <w:t xml:space="preserve">// </w:t>
      </w:r>
      <w:r w:rsidRPr="001E6832">
        <w:rPr>
          <w:rFonts w:hint="eastAsia"/>
          <w:color w:val="FF0000"/>
        </w:rPr>
        <w:t>查询所有表的</w:t>
      </w:r>
      <w:r w:rsidRPr="001E6832">
        <w:rPr>
          <w:rFonts w:hint="eastAsia"/>
          <w:color w:val="FF0000"/>
        </w:rPr>
        <w:t xml:space="preserve"> ds</w:t>
      </w:r>
      <w:r w:rsidRPr="001E6832">
        <w:rPr>
          <w:rFonts w:hint="eastAsia"/>
          <w:color w:val="FF0000"/>
        </w:rPr>
        <w:t>的任务定义</w:t>
      </w:r>
      <w:r w:rsidRPr="001E6832">
        <w:rPr>
          <w:rFonts w:hint="eastAsia"/>
          <w:color w:val="FF0000"/>
        </w:rPr>
        <w:t xml:space="preserve">   </w:t>
      </w:r>
      <w:r w:rsidRPr="001E6832">
        <w:rPr>
          <w:rFonts w:hint="eastAsia"/>
          <w:color w:val="FF0000"/>
        </w:rPr>
        <w:t>任务状态信息</w:t>
      </w:r>
    </w:p>
    <w:p w14:paraId="1784BE5C" w14:textId="77777777" w:rsidR="00324EAB" w:rsidRPr="001E6832" w:rsidRDefault="00324EAB" w:rsidP="00324EAB">
      <w:pPr>
        <w:pStyle w:val="a6"/>
        <w:rPr>
          <w:color w:val="FF0000"/>
        </w:rPr>
      </w:pPr>
      <w:r w:rsidRPr="001E6832">
        <w:rPr>
          <w:rFonts w:hint="eastAsia"/>
          <w:color w:val="FF0000"/>
        </w:rPr>
        <w:t xml:space="preserve">        // </w:t>
      </w:r>
      <w:r w:rsidRPr="001E6832">
        <w:rPr>
          <w:rFonts w:hint="eastAsia"/>
          <w:color w:val="FF0000"/>
        </w:rPr>
        <w:t>任务状态信息</w:t>
      </w:r>
      <w:r w:rsidRPr="001E6832">
        <w:rPr>
          <w:rFonts w:hint="eastAsia"/>
          <w:color w:val="FF0000"/>
        </w:rPr>
        <w:t>(</w:t>
      </w:r>
      <w:r w:rsidRPr="001E6832">
        <w:rPr>
          <w:rFonts w:hint="eastAsia"/>
          <w:color w:val="FF0000"/>
        </w:rPr>
        <w:t>当日</w:t>
      </w:r>
      <w:r w:rsidRPr="001E6832">
        <w:rPr>
          <w:rFonts w:hint="eastAsia"/>
          <w:color w:val="FF0000"/>
        </w:rPr>
        <w:t xml:space="preserve">)  </w:t>
      </w:r>
      <w:r w:rsidRPr="001E6832">
        <w:rPr>
          <w:rFonts w:hint="eastAsia"/>
          <w:color w:val="FF0000"/>
        </w:rPr>
        <w:t>传入</w:t>
      </w:r>
      <w:r w:rsidRPr="001E6832">
        <w:rPr>
          <w:rFonts w:hint="eastAsia"/>
          <w:color w:val="FF0000"/>
        </w:rPr>
        <w:t xml:space="preserve"> </w:t>
      </w:r>
      <w:r w:rsidRPr="001E6832">
        <w:rPr>
          <w:rFonts w:hint="eastAsia"/>
          <w:color w:val="FF0000"/>
        </w:rPr>
        <w:t>考评日期</w:t>
      </w:r>
    </w:p>
    <w:p w14:paraId="5A8790AF" w14:textId="77777777" w:rsidR="00324EAB" w:rsidRPr="001E6832" w:rsidRDefault="00324EAB" w:rsidP="00324EAB">
      <w:pPr>
        <w:pStyle w:val="a6"/>
        <w:rPr>
          <w:color w:val="FF0000"/>
        </w:rPr>
      </w:pPr>
      <w:r w:rsidRPr="001E6832">
        <w:rPr>
          <w:color w:val="FF0000"/>
        </w:rPr>
        <w:t xml:space="preserve">        List&lt;TDsTaskInstance&gt; currentTaskInstanceList = tDsTaskInstanceService.getCurrentTaskInstanceList(assessDate) ;</w:t>
      </w:r>
    </w:p>
    <w:p w14:paraId="1DC66B6F" w14:textId="77777777" w:rsidR="00324EAB" w:rsidRPr="001E6832" w:rsidRDefault="00324EAB" w:rsidP="00324EAB">
      <w:pPr>
        <w:pStyle w:val="a6"/>
        <w:rPr>
          <w:color w:val="FF0000"/>
        </w:rPr>
      </w:pPr>
      <w:r w:rsidRPr="001E6832">
        <w:rPr>
          <w:rFonts w:hint="eastAsia"/>
          <w:color w:val="FF0000"/>
        </w:rPr>
        <w:t xml:space="preserve">        //</w:t>
      </w:r>
      <w:r w:rsidRPr="001E6832">
        <w:rPr>
          <w:rFonts w:hint="eastAsia"/>
          <w:color w:val="FF0000"/>
        </w:rPr>
        <w:t>转换成</w:t>
      </w:r>
      <w:r w:rsidRPr="001E6832">
        <w:rPr>
          <w:rFonts w:hint="eastAsia"/>
          <w:color w:val="FF0000"/>
        </w:rPr>
        <w:t>Map</w:t>
      </w:r>
      <w:r w:rsidRPr="001E6832">
        <w:rPr>
          <w:rFonts w:hint="eastAsia"/>
          <w:color w:val="FF0000"/>
        </w:rPr>
        <w:t>，方便通过表名提取对应的定义和实例</w:t>
      </w:r>
    </w:p>
    <w:p w14:paraId="60143D57" w14:textId="77777777" w:rsidR="00324EAB" w:rsidRPr="001E6832" w:rsidRDefault="00324EAB" w:rsidP="00324EAB">
      <w:pPr>
        <w:pStyle w:val="a6"/>
        <w:rPr>
          <w:color w:val="FF0000"/>
        </w:rPr>
      </w:pPr>
      <w:r w:rsidRPr="001E6832">
        <w:rPr>
          <w:color w:val="FF0000"/>
        </w:rPr>
        <w:t xml:space="preserve">        Map&lt;String, TDsTaskInstance&gt; currentTaskInstanceMap = new HashMap&lt;&gt;();</w:t>
      </w:r>
    </w:p>
    <w:p w14:paraId="03821F68" w14:textId="77777777" w:rsidR="00324EAB" w:rsidRPr="001E6832" w:rsidRDefault="00324EAB" w:rsidP="00324EAB">
      <w:pPr>
        <w:pStyle w:val="a6"/>
        <w:rPr>
          <w:color w:val="FF0000"/>
        </w:rPr>
      </w:pPr>
      <w:r w:rsidRPr="001E6832">
        <w:rPr>
          <w:color w:val="FF0000"/>
        </w:rPr>
        <w:t xml:space="preserve">        Map&lt;String, TDsTaskDefinition&gt; currentTaskDefinitionMap = new HashMap&lt;&gt;();</w:t>
      </w:r>
    </w:p>
    <w:p w14:paraId="31FB825E" w14:textId="77777777" w:rsidR="00324EAB" w:rsidRPr="001E6832" w:rsidRDefault="00324EAB" w:rsidP="00324EAB">
      <w:pPr>
        <w:pStyle w:val="a6"/>
        <w:rPr>
          <w:color w:val="FF0000"/>
        </w:rPr>
      </w:pPr>
    </w:p>
    <w:p w14:paraId="18C522B9" w14:textId="77777777" w:rsidR="00324EAB" w:rsidRPr="001E6832" w:rsidRDefault="00324EAB" w:rsidP="00324EAB">
      <w:pPr>
        <w:pStyle w:val="a6"/>
        <w:rPr>
          <w:color w:val="FF0000"/>
        </w:rPr>
      </w:pPr>
      <w:r w:rsidRPr="001E6832">
        <w:rPr>
          <w:color w:val="FF0000"/>
        </w:rPr>
        <w:lastRenderedPageBreak/>
        <w:t xml:space="preserve">        if(currentTaskInstanceList.size() &gt; 0 ) {</w:t>
      </w:r>
    </w:p>
    <w:p w14:paraId="5DD1CD20" w14:textId="77777777" w:rsidR="00324EAB" w:rsidRPr="001E6832" w:rsidRDefault="00324EAB" w:rsidP="00324EAB">
      <w:pPr>
        <w:pStyle w:val="a6"/>
        <w:rPr>
          <w:color w:val="FF0000"/>
        </w:rPr>
      </w:pPr>
      <w:r w:rsidRPr="001E6832">
        <w:rPr>
          <w:color w:val="FF0000"/>
        </w:rPr>
        <w:t xml:space="preserve">            for (TDsTaskInstance tDsTaskInstance : currentTaskInstanceList) {</w:t>
      </w:r>
    </w:p>
    <w:p w14:paraId="54B72E20" w14:textId="77777777" w:rsidR="00324EAB" w:rsidRPr="001E6832" w:rsidRDefault="00324EAB" w:rsidP="00324EAB">
      <w:pPr>
        <w:pStyle w:val="a6"/>
        <w:rPr>
          <w:color w:val="FF0000"/>
        </w:rPr>
      </w:pPr>
      <w:r w:rsidRPr="001E6832">
        <w:rPr>
          <w:color w:val="FF0000"/>
        </w:rPr>
        <w:t xml:space="preserve">                currentTaskInstanceMap.put(tDsTaskInstance.getName(), tDsTaskInstance);</w:t>
      </w:r>
    </w:p>
    <w:p w14:paraId="127151E0" w14:textId="77777777" w:rsidR="00324EAB" w:rsidRPr="001E6832" w:rsidRDefault="00324EAB" w:rsidP="00324EAB">
      <w:pPr>
        <w:pStyle w:val="a6"/>
        <w:rPr>
          <w:color w:val="FF0000"/>
        </w:rPr>
      </w:pPr>
      <w:r w:rsidRPr="001E6832">
        <w:rPr>
          <w:color w:val="FF0000"/>
        </w:rPr>
        <w:t xml:space="preserve">            }</w:t>
      </w:r>
    </w:p>
    <w:p w14:paraId="205EC675" w14:textId="77777777" w:rsidR="00324EAB" w:rsidRPr="001E6832" w:rsidRDefault="00324EAB" w:rsidP="00324EAB">
      <w:pPr>
        <w:pStyle w:val="a6"/>
        <w:rPr>
          <w:color w:val="FF0000"/>
        </w:rPr>
      </w:pPr>
      <w:r w:rsidRPr="001E6832">
        <w:rPr>
          <w:rFonts w:hint="eastAsia"/>
          <w:color w:val="FF0000"/>
        </w:rPr>
        <w:t xml:space="preserve">            // </w:t>
      </w:r>
      <w:r w:rsidRPr="001E6832">
        <w:rPr>
          <w:rFonts w:hint="eastAsia"/>
          <w:color w:val="FF0000"/>
        </w:rPr>
        <w:t>通过任务实例的</w:t>
      </w:r>
      <w:r w:rsidRPr="001E6832">
        <w:rPr>
          <w:rFonts w:hint="eastAsia"/>
          <w:color w:val="FF0000"/>
        </w:rPr>
        <w:t>code</w:t>
      </w:r>
      <w:r w:rsidRPr="001E6832">
        <w:rPr>
          <w:rFonts w:hint="eastAsia"/>
          <w:color w:val="FF0000"/>
        </w:rPr>
        <w:t>，</w:t>
      </w:r>
      <w:r w:rsidRPr="001E6832">
        <w:rPr>
          <w:rFonts w:hint="eastAsia"/>
          <w:color w:val="FF0000"/>
        </w:rPr>
        <w:t xml:space="preserve">  ds</w:t>
      </w:r>
      <w:r w:rsidRPr="001E6832">
        <w:rPr>
          <w:rFonts w:hint="eastAsia"/>
          <w:color w:val="FF0000"/>
        </w:rPr>
        <w:t>的任务定义</w:t>
      </w:r>
    </w:p>
    <w:p w14:paraId="6EF0464D" w14:textId="77777777" w:rsidR="00324EAB" w:rsidRPr="001E6832" w:rsidRDefault="00324EAB" w:rsidP="00324EAB">
      <w:pPr>
        <w:pStyle w:val="a6"/>
        <w:rPr>
          <w:color w:val="FF0000"/>
        </w:rPr>
      </w:pPr>
      <w:r w:rsidRPr="001E6832">
        <w:rPr>
          <w:color w:val="FF0000"/>
        </w:rPr>
        <w:t xml:space="preserve">            List&lt;TDsTaskDefinition&gt; currentTaskDefinitionList =</w:t>
      </w:r>
    </w:p>
    <w:p w14:paraId="12C5E2F9" w14:textId="77777777" w:rsidR="00324EAB" w:rsidRPr="001E6832" w:rsidRDefault="00324EAB" w:rsidP="00324EAB">
      <w:pPr>
        <w:pStyle w:val="a6"/>
        <w:rPr>
          <w:color w:val="FF0000"/>
        </w:rPr>
      </w:pPr>
      <w:r w:rsidRPr="001E6832">
        <w:rPr>
          <w:color w:val="FF0000"/>
        </w:rPr>
        <w:t xml:space="preserve">                    tDsTaskDefinitionService.getTaskDefinitionByInstances(currentTaskInstanceList);</w:t>
      </w:r>
    </w:p>
    <w:p w14:paraId="4CA12C9E" w14:textId="77777777" w:rsidR="00324EAB" w:rsidRPr="001E6832" w:rsidRDefault="00324EAB" w:rsidP="00324EAB">
      <w:pPr>
        <w:pStyle w:val="a6"/>
        <w:rPr>
          <w:color w:val="FF0000"/>
        </w:rPr>
      </w:pPr>
    </w:p>
    <w:p w14:paraId="5E399226" w14:textId="77777777" w:rsidR="00324EAB" w:rsidRPr="001E6832" w:rsidRDefault="00324EAB" w:rsidP="00324EAB">
      <w:pPr>
        <w:pStyle w:val="a6"/>
        <w:rPr>
          <w:color w:val="FF0000"/>
        </w:rPr>
      </w:pPr>
      <w:r w:rsidRPr="001E6832">
        <w:rPr>
          <w:color w:val="FF0000"/>
        </w:rPr>
        <w:t xml:space="preserve">            for (TDsTaskDefinition tDsTaskDefinition : currentTaskDefinitionList) {</w:t>
      </w:r>
    </w:p>
    <w:p w14:paraId="61A89318" w14:textId="77777777" w:rsidR="00324EAB" w:rsidRPr="001E6832" w:rsidRDefault="00324EAB" w:rsidP="00324EAB">
      <w:pPr>
        <w:pStyle w:val="a6"/>
        <w:rPr>
          <w:color w:val="FF0000"/>
        </w:rPr>
      </w:pPr>
      <w:r w:rsidRPr="001E6832">
        <w:rPr>
          <w:color w:val="FF0000"/>
        </w:rPr>
        <w:t xml:space="preserve">                currentTaskDefinitionMap.put(tDsTaskDefinition.getName(), tDsTaskDefinition);</w:t>
      </w:r>
    </w:p>
    <w:p w14:paraId="1B1FF103" w14:textId="77777777" w:rsidR="00324EAB" w:rsidRPr="001E6832" w:rsidRDefault="00324EAB" w:rsidP="00324EAB">
      <w:pPr>
        <w:pStyle w:val="a6"/>
        <w:rPr>
          <w:color w:val="FF0000"/>
        </w:rPr>
      </w:pPr>
      <w:r w:rsidRPr="001E6832">
        <w:rPr>
          <w:color w:val="FF0000"/>
        </w:rPr>
        <w:t xml:space="preserve">            }</w:t>
      </w:r>
    </w:p>
    <w:p w14:paraId="163D68EE" w14:textId="7125F0DA" w:rsidR="00324EAB" w:rsidRPr="001E6832" w:rsidRDefault="00324EAB" w:rsidP="00324EAB">
      <w:pPr>
        <w:pStyle w:val="a6"/>
        <w:rPr>
          <w:color w:val="FF0000"/>
        </w:rPr>
      </w:pPr>
      <w:r w:rsidRPr="001E6832">
        <w:rPr>
          <w:color w:val="FF0000"/>
        </w:rPr>
        <w:t xml:space="preserve">        }</w:t>
      </w:r>
    </w:p>
    <w:p w14:paraId="4CEF42DC" w14:textId="77777777" w:rsidR="00324EAB" w:rsidRPr="00324EAB" w:rsidRDefault="00324EAB" w:rsidP="00324EAB">
      <w:pPr>
        <w:pStyle w:val="a6"/>
        <w:rPr>
          <w:color w:val="080808"/>
        </w:rPr>
      </w:pPr>
      <w:r w:rsidRPr="00324EAB">
        <w:rPr>
          <w:color w:val="080808"/>
        </w:rPr>
        <w:t xml:space="preserve">        List&lt;CompletableFuture&lt;GovernanceAssessDetail&gt;&gt; futureList = new ArrayList&lt;&gt;( tableMetaList.size() * governanceMetricList.size() );</w:t>
      </w:r>
    </w:p>
    <w:p w14:paraId="11E4C7F1" w14:textId="77777777" w:rsidR="00324EAB" w:rsidRPr="00324EAB" w:rsidRDefault="00324EAB" w:rsidP="00324EAB">
      <w:pPr>
        <w:pStyle w:val="a6"/>
        <w:rPr>
          <w:color w:val="080808"/>
        </w:rPr>
      </w:pPr>
      <w:r w:rsidRPr="00324EAB">
        <w:rPr>
          <w:color w:val="080808"/>
        </w:rPr>
        <w:t xml:space="preserve">        long startMs = System.currentTimeMillis();</w:t>
      </w:r>
    </w:p>
    <w:p w14:paraId="10D7301C" w14:textId="77777777" w:rsidR="00324EAB" w:rsidRPr="00324EAB" w:rsidRDefault="00324EAB" w:rsidP="00324EAB">
      <w:pPr>
        <w:pStyle w:val="a6"/>
        <w:rPr>
          <w:color w:val="080808"/>
        </w:rPr>
      </w:pPr>
      <w:r w:rsidRPr="00324EAB">
        <w:rPr>
          <w:rFonts w:hint="eastAsia"/>
          <w:color w:val="080808"/>
        </w:rPr>
        <w:t xml:space="preserve">        // 3. </w:t>
      </w:r>
      <w:r w:rsidRPr="00324EAB">
        <w:rPr>
          <w:rFonts w:hint="eastAsia"/>
          <w:color w:val="080808"/>
        </w:rPr>
        <w:t>对每张表每个指标，逐次进行考评</w:t>
      </w:r>
    </w:p>
    <w:p w14:paraId="2A5D678F" w14:textId="77777777" w:rsidR="00324EAB" w:rsidRPr="00324EAB" w:rsidRDefault="00324EAB" w:rsidP="00324EAB">
      <w:pPr>
        <w:pStyle w:val="a6"/>
        <w:rPr>
          <w:color w:val="080808"/>
        </w:rPr>
      </w:pPr>
      <w:r w:rsidRPr="00324EAB">
        <w:rPr>
          <w:color w:val="080808"/>
        </w:rPr>
        <w:t xml:space="preserve">        List&lt;GovernanceAssessDetail&gt; governanceAssessDetailList = new ArrayList&lt;&gt;( tableMetaList.size() * governanceMetricList.size());</w:t>
      </w:r>
    </w:p>
    <w:p w14:paraId="5C5A9411" w14:textId="77777777" w:rsidR="00324EAB" w:rsidRPr="00324EAB" w:rsidRDefault="00324EAB" w:rsidP="00324EAB">
      <w:pPr>
        <w:pStyle w:val="a6"/>
        <w:rPr>
          <w:color w:val="080808"/>
        </w:rPr>
      </w:pPr>
      <w:r w:rsidRPr="00324EAB">
        <w:rPr>
          <w:color w:val="080808"/>
        </w:rPr>
        <w:t xml:space="preserve">        for (TableMetaInfo tableMetaInfo : tableMetaList) {</w:t>
      </w:r>
    </w:p>
    <w:p w14:paraId="19EF3615" w14:textId="77777777" w:rsidR="00324EAB" w:rsidRPr="00324EAB" w:rsidRDefault="00324EAB" w:rsidP="00324EAB">
      <w:pPr>
        <w:pStyle w:val="a6"/>
        <w:rPr>
          <w:color w:val="080808"/>
        </w:rPr>
      </w:pPr>
      <w:r w:rsidRPr="00324EAB">
        <w:rPr>
          <w:color w:val="080808"/>
        </w:rPr>
        <w:t xml:space="preserve">            for (GovernanceMetric governanceMetric : governanceMetricList) {</w:t>
      </w:r>
    </w:p>
    <w:p w14:paraId="08FA784F" w14:textId="77777777" w:rsidR="00324EAB" w:rsidRPr="00324EAB" w:rsidRDefault="00324EAB" w:rsidP="00324EAB">
      <w:pPr>
        <w:pStyle w:val="a6"/>
        <w:rPr>
          <w:color w:val="080808"/>
        </w:rPr>
      </w:pPr>
      <w:r w:rsidRPr="00324EAB">
        <w:rPr>
          <w:color w:val="080808"/>
        </w:rPr>
        <w:t xml:space="preserve">                if(governanceMetric.getSkipAssessTables() != null &amp;&amp; governanceMetric.getSkipAssessTables().trim().length() &gt; 0 ){</w:t>
      </w:r>
    </w:p>
    <w:p w14:paraId="0BE6166A" w14:textId="77777777" w:rsidR="00324EAB" w:rsidRPr="00324EAB" w:rsidRDefault="00324EAB" w:rsidP="00324EAB">
      <w:pPr>
        <w:pStyle w:val="a6"/>
        <w:rPr>
          <w:color w:val="080808"/>
        </w:rPr>
      </w:pPr>
      <w:r w:rsidRPr="00324EAB">
        <w:rPr>
          <w:color w:val="080808"/>
        </w:rPr>
        <w:t xml:space="preserve">                    String[] skipTableArr = governanceMetric.getSkipAssessTables().split(",");</w:t>
      </w:r>
    </w:p>
    <w:p w14:paraId="14F69E54" w14:textId="77777777" w:rsidR="00324EAB" w:rsidRPr="00324EAB" w:rsidRDefault="00324EAB" w:rsidP="00324EAB">
      <w:pPr>
        <w:pStyle w:val="a6"/>
        <w:rPr>
          <w:color w:val="080808"/>
        </w:rPr>
      </w:pPr>
      <w:r w:rsidRPr="00324EAB">
        <w:rPr>
          <w:rFonts w:hint="eastAsia"/>
          <w:color w:val="080808"/>
        </w:rPr>
        <w:t xml:space="preserve">                    //</w:t>
      </w:r>
      <w:r w:rsidRPr="00324EAB">
        <w:rPr>
          <w:rFonts w:hint="eastAsia"/>
          <w:color w:val="080808"/>
        </w:rPr>
        <w:t>检查是否是需要跳过检查的表</w:t>
      </w:r>
    </w:p>
    <w:p w14:paraId="5424AA5F" w14:textId="77777777" w:rsidR="00324EAB" w:rsidRPr="00324EAB" w:rsidRDefault="00324EAB" w:rsidP="00324EAB">
      <w:pPr>
        <w:pStyle w:val="a6"/>
        <w:rPr>
          <w:color w:val="080808"/>
        </w:rPr>
      </w:pPr>
      <w:r w:rsidRPr="00324EAB">
        <w:rPr>
          <w:color w:val="080808"/>
        </w:rPr>
        <w:t xml:space="preserve">                    boolean isSkip = false ;</w:t>
      </w:r>
    </w:p>
    <w:p w14:paraId="1DA8DEA6" w14:textId="77777777" w:rsidR="00324EAB" w:rsidRPr="00324EAB" w:rsidRDefault="00324EAB" w:rsidP="00324EAB">
      <w:pPr>
        <w:pStyle w:val="a6"/>
        <w:rPr>
          <w:color w:val="080808"/>
        </w:rPr>
      </w:pPr>
      <w:r w:rsidRPr="00324EAB">
        <w:rPr>
          <w:color w:val="080808"/>
        </w:rPr>
        <w:t xml:space="preserve">                    for (String skipTable: skipTableArr) {</w:t>
      </w:r>
    </w:p>
    <w:p w14:paraId="72723B80" w14:textId="77777777" w:rsidR="00324EAB" w:rsidRPr="00324EAB" w:rsidRDefault="00324EAB" w:rsidP="00324EAB">
      <w:pPr>
        <w:pStyle w:val="a6"/>
        <w:rPr>
          <w:color w:val="080808"/>
        </w:rPr>
      </w:pPr>
      <w:r w:rsidRPr="00324EAB">
        <w:rPr>
          <w:color w:val="080808"/>
        </w:rPr>
        <w:t xml:space="preserve">                        if(tableMetaInfo.getTableName().equals(skipTable)){</w:t>
      </w:r>
    </w:p>
    <w:p w14:paraId="23619C5B" w14:textId="77777777" w:rsidR="00324EAB" w:rsidRPr="00324EAB" w:rsidRDefault="00324EAB" w:rsidP="00324EAB">
      <w:pPr>
        <w:pStyle w:val="a6"/>
        <w:rPr>
          <w:color w:val="080808"/>
        </w:rPr>
      </w:pPr>
      <w:r w:rsidRPr="00324EAB">
        <w:rPr>
          <w:color w:val="080808"/>
        </w:rPr>
        <w:t xml:space="preserve">                            isSkip = true ;</w:t>
      </w:r>
    </w:p>
    <w:p w14:paraId="72B81676" w14:textId="77777777" w:rsidR="00324EAB" w:rsidRPr="00324EAB" w:rsidRDefault="00324EAB" w:rsidP="00324EAB">
      <w:pPr>
        <w:pStyle w:val="a6"/>
        <w:rPr>
          <w:color w:val="080808"/>
        </w:rPr>
      </w:pPr>
      <w:r w:rsidRPr="00324EAB">
        <w:rPr>
          <w:color w:val="080808"/>
        </w:rPr>
        <w:t xml:space="preserve">                            break ;</w:t>
      </w:r>
    </w:p>
    <w:p w14:paraId="1B42B10B" w14:textId="77777777" w:rsidR="00324EAB" w:rsidRPr="00324EAB" w:rsidRDefault="00324EAB" w:rsidP="00324EAB">
      <w:pPr>
        <w:pStyle w:val="a6"/>
        <w:rPr>
          <w:color w:val="080808"/>
        </w:rPr>
      </w:pPr>
      <w:r w:rsidRPr="00324EAB">
        <w:rPr>
          <w:color w:val="080808"/>
        </w:rPr>
        <w:t xml:space="preserve">                        }</w:t>
      </w:r>
    </w:p>
    <w:p w14:paraId="688EB65B" w14:textId="77777777" w:rsidR="00324EAB" w:rsidRPr="00324EAB" w:rsidRDefault="00324EAB" w:rsidP="00324EAB">
      <w:pPr>
        <w:pStyle w:val="a6"/>
        <w:rPr>
          <w:color w:val="080808"/>
        </w:rPr>
      </w:pPr>
      <w:r w:rsidRPr="00324EAB">
        <w:rPr>
          <w:color w:val="080808"/>
        </w:rPr>
        <w:t xml:space="preserve">                    }</w:t>
      </w:r>
    </w:p>
    <w:p w14:paraId="45F6A636" w14:textId="77777777" w:rsidR="00324EAB" w:rsidRPr="00324EAB" w:rsidRDefault="00324EAB" w:rsidP="00324EAB">
      <w:pPr>
        <w:pStyle w:val="a6"/>
        <w:rPr>
          <w:color w:val="080808"/>
        </w:rPr>
      </w:pPr>
      <w:r w:rsidRPr="00324EAB">
        <w:rPr>
          <w:rFonts w:hint="eastAsia"/>
          <w:color w:val="080808"/>
        </w:rPr>
        <w:t xml:space="preserve">                    //</w:t>
      </w:r>
      <w:r w:rsidRPr="00324EAB">
        <w:rPr>
          <w:rFonts w:hint="eastAsia"/>
          <w:color w:val="080808"/>
        </w:rPr>
        <w:t>是跳过表，本次检查跳过</w:t>
      </w:r>
    </w:p>
    <w:p w14:paraId="225347B3" w14:textId="77777777" w:rsidR="00324EAB" w:rsidRPr="00324EAB" w:rsidRDefault="00324EAB" w:rsidP="00324EAB">
      <w:pPr>
        <w:pStyle w:val="a6"/>
        <w:rPr>
          <w:color w:val="080808"/>
        </w:rPr>
      </w:pPr>
      <w:r w:rsidRPr="00324EAB">
        <w:rPr>
          <w:color w:val="080808"/>
        </w:rPr>
        <w:t xml:space="preserve">                    if(isSkip){</w:t>
      </w:r>
    </w:p>
    <w:p w14:paraId="6FF26EF3" w14:textId="77777777" w:rsidR="00324EAB" w:rsidRPr="00324EAB" w:rsidRDefault="00324EAB" w:rsidP="00324EAB">
      <w:pPr>
        <w:pStyle w:val="a6"/>
        <w:rPr>
          <w:color w:val="080808"/>
        </w:rPr>
      </w:pPr>
      <w:r w:rsidRPr="00324EAB">
        <w:rPr>
          <w:color w:val="080808"/>
        </w:rPr>
        <w:t xml:space="preserve">                        continue;</w:t>
      </w:r>
    </w:p>
    <w:p w14:paraId="429740B6" w14:textId="77777777" w:rsidR="00324EAB" w:rsidRPr="00324EAB" w:rsidRDefault="00324EAB" w:rsidP="00324EAB">
      <w:pPr>
        <w:pStyle w:val="a6"/>
        <w:rPr>
          <w:color w:val="080808"/>
        </w:rPr>
      </w:pPr>
      <w:r w:rsidRPr="00324EAB">
        <w:rPr>
          <w:color w:val="080808"/>
        </w:rPr>
        <w:t xml:space="preserve">                    }</w:t>
      </w:r>
    </w:p>
    <w:p w14:paraId="3F9A5744" w14:textId="77777777" w:rsidR="00324EAB" w:rsidRPr="00324EAB" w:rsidRDefault="00324EAB" w:rsidP="00324EAB">
      <w:pPr>
        <w:pStyle w:val="a6"/>
        <w:rPr>
          <w:color w:val="080808"/>
        </w:rPr>
      </w:pPr>
      <w:r w:rsidRPr="00324EAB">
        <w:rPr>
          <w:color w:val="080808"/>
        </w:rPr>
        <w:t xml:space="preserve">                }</w:t>
      </w:r>
    </w:p>
    <w:p w14:paraId="1F129AAE" w14:textId="77777777" w:rsidR="00324EAB" w:rsidRPr="00324EAB" w:rsidRDefault="00324EAB" w:rsidP="00324EAB">
      <w:pPr>
        <w:pStyle w:val="a6"/>
        <w:rPr>
          <w:color w:val="080808"/>
        </w:rPr>
      </w:pPr>
      <w:r w:rsidRPr="00324EAB">
        <w:rPr>
          <w:rFonts w:hint="eastAsia"/>
          <w:color w:val="080808"/>
        </w:rPr>
        <w:t xml:space="preserve">                //</w:t>
      </w:r>
      <w:r w:rsidRPr="00324EAB">
        <w:rPr>
          <w:rFonts w:hint="eastAsia"/>
          <w:color w:val="080808"/>
        </w:rPr>
        <w:t>某张表某个指标的考评</w:t>
      </w:r>
    </w:p>
    <w:p w14:paraId="27C4C9EC" w14:textId="77777777" w:rsidR="00324EAB" w:rsidRPr="00324EAB" w:rsidRDefault="00324EAB" w:rsidP="00324EAB">
      <w:pPr>
        <w:pStyle w:val="a6"/>
        <w:rPr>
          <w:color w:val="080808"/>
        </w:rPr>
      </w:pPr>
      <w:r w:rsidRPr="00324EAB">
        <w:rPr>
          <w:color w:val="080808"/>
        </w:rPr>
        <w:t xml:space="preserve">                String metricCode = governanceMetric.getMetricCode();</w:t>
      </w:r>
    </w:p>
    <w:p w14:paraId="43832BDD" w14:textId="77777777" w:rsidR="00324EAB" w:rsidRPr="00324EAB" w:rsidRDefault="00324EAB" w:rsidP="00324EAB">
      <w:pPr>
        <w:pStyle w:val="a6"/>
        <w:rPr>
          <w:color w:val="080808"/>
        </w:rPr>
      </w:pPr>
      <w:r w:rsidRPr="00324EAB">
        <w:rPr>
          <w:color w:val="080808"/>
        </w:rPr>
        <w:t xml:space="preserve">                Assessor assessor = springBeanProvider.getBeanByName(metricCode, Assessor.class);</w:t>
      </w:r>
    </w:p>
    <w:p w14:paraId="1A36A1EB" w14:textId="77777777" w:rsidR="00324EAB" w:rsidRPr="00324EAB" w:rsidRDefault="00324EAB" w:rsidP="00324EAB">
      <w:pPr>
        <w:pStyle w:val="a6"/>
        <w:rPr>
          <w:color w:val="080808"/>
        </w:rPr>
      </w:pPr>
      <w:r w:rsidRPr="00324EAB">
        <w:rPr>
          <w:color w:val="080808"/>
        </w:rPr>
        <w:t xml:space="preserve">                AssessParam assessParam = new AssessParam();</w:t>
      </w:r>
    </w:p>
    <w:p w14:paraId="3CEE65AD" w14:textId="77777777" w:rsidR="00324EAB" w:rsidRPr="00324EAB" w:rsidRDefault="00324EAB" w:rsidP="00324EAB">
      <w:pPr>
        <w:pStyle w:val="a6"/>
        <w:rPr>
          <w:color w:val="080808"/>
        </w:rPr>
      </w:pPr>
      <w:r w:rsidRPr="00324EAB">
        <w:rPr>
          <w:color w:val="080808"/>
        </w:rPr>
        <w:t xml:space="preserve">                assessParam.setAssessDate(assessDate);</w:t>
      </w:r>
    </w:p>
    <w:p w14:paraId="20BF6542" w14:textId="77777777" w:rsidR="00324EAB" w:rsidRPr="00324EAB" w:rsidRDefault="00324EAB" w:rsidP="00324EAB">
      <w:pPr>
        <w:pStyle w:val="a6"/>
        <w:rPr>
          <w:color w:val="080808"/>
        </w:rPr>
      </w:pPr>
      <w:r w:rsidRPr="00324EAB">
        <w:rPr>
          <w:color w:val="080808"/>
        </w:rPr>
        <w:t xml:space="preserve">                assessParam.setTableMetaInfo(tableMetaInfo);</w:t>
      </w:r>
    </w:p>
    <w:p w14:paraId="699C4C6C" w14:textId="77777777" w:rsidR="00324EAB" w:rsidRPr="00324EAB" w:rsidRDefault="00324EAB" w:rsidP="00324EAB">
      <w:pPr>
        <w:pStyle w:val="a6"/>
        <w:rPr>
          <w:color w:val="080808"/>
        </w:rPr>
      </w:pPr>
      <w:r w:rsidRPr="00324EAB">
        <w:rPr>
          <w:color w:val="080808"/>
        </w:rPr>
        <w:t xml:space="preserve">                assessParam.setGovernanceMetric(governanceMetric);</w:t>
      </w:r>
    </w:p>
    <w:p w14:paraId="2C2CB4F6" w14:textId="0E83541F" w:rsidR="00324EAB" w:rsidRPr="00324EAB" w:rsidRDefault="00324EAB" w:rsidP="00324EAB">
      <w:pPr>
        <w:pStyle w:val="a6"/>
        <w:rPr>
          <w:color w:val="080808"/>
        </w:rPr>
      </w:pPr>
      <w:r w:rsidRPr="00324EAB">
        <w:rPr>
          <w:color w:val="080808"/>
        </w:rPr>
        <w:t xml:space="preserve">                assessParam.setTableMetaInfoList(tableMetaList);</w:t>
      </w:r>
    </w:p>
    <w:p w14:paraId="553DE09D" w14:textId="26359871" w:rsidR="00324EAB" w:rsidRPr="001E6832" w:rsidRDefault="001E6832" w:rsidP="00324EAB">
      <w:pPr>
        <w:pStyle w:val="a6"/>
        <w:rPr>
          <w:color w:val="FF0000"/>
        </w:rPr>
      </w:pPr>
      <w:r w:rsidRPr="001E6832">
        <w:rPr>
          <w:color w:val="FF0000"/>
        </w:rPr>
        <w:t>//</w:t>
      </w:r>
      <w:r w:rsidRPr="001E6832">
        <w:rPr>
          <w:rFonts w:hint="eastAsia"/>
          <w:color w:val="FF0000"/>
        </w:rPr>
        <w:t>补充</w:t>
      </w:r>
      <w:r w:rsidRPr="001E6832">
        <w:rPr>
          <w:rFonts w:hint="eastAsia"/>
          <w:color w:val="FF0000"/>
        </w:rPr>
        <w:t>DS</w:t>
      </w:r>
      <w:r w:rsidRPr="001E6832">
        <w:rPr>
          <w:rFonts w:hint="eastAsia"/>
          <w:color w:val="FF0000"/>
        </w:rPr>
        <w:t>任务定义</w:t>
      </w:r>
      <w:r w:rsidR="00324EAB" w:rsidRPr="001E6832">
        <w:rPr>
          <w:color w:val="FF0000"/>
        </w:rPr>
        <w:t xml:space="preserve">               assessParam.setTDsTaskDefinition( currentTaskDefinitionMap.get(tableMetaInfo.getSchemaName() + "." + tableMetaInfo.getTableName()));</w:t>
      </w:r>
    </w:p>
    <w:p w14:paraId="41DEB7F5" w14:textId="48F19355" w:rsidR="00324EAB" w:rsidRPr="001E6832" w:rsidRDefault="00324EAB" w:rsidP="00324EAB">
      <w:pPr>
        <w:pStyle w:val="a6"/>
        <w:rPr>
          <w:color w:val="FF0000"/>
        </w:rPr>
      </w:pPr>
      <w:r w:rsidRPr="001E6832">
        <w:rPr>
          <w:color w:val="FF0000"/>
        </w:rPr>
        <w:t xml:space="preserve"> </w:t>
      </w:r>
      <w:r w:rsidR="001E6832" w:rsidRPr="001E6832">
        <w:rPr>
          <w:color w:val="FF0000"/>
        </w:rPr>
        <w:t>//</w:t>
      </w:r>
      <w:r w:rsidR="001E6832" w:rsidRPr="001E6832">
        <w:rPr>
          <w:rFonts w:hint="eastAsia"/>
          <w:color w:val="FF0000"/>
        </w:rPr>
        <w:t>补充</w:t>
      </w:r>
      <w:r w:rsidR="001E6832" w:rsidRPr="001E6832">
        <w:rPr>
          <w:rFonts w:hint="eastAsia"/>
          <w:color w:val="FF0000"/>
        </w:rPr>
        <w:t>DS</w:t>
      </w:r>
      <w:r w:rsidR="001E6832" w:rsidRPr="001E6832">
        <w:rPr>
          <w:rFonts w:hint="eastAsia"/>
          <w:color w:val="FF0000"/>
        </w:rPr>
        <w:t>任务实例</w:t>
      </w:r>
      <w:r w:rsidRPr="001E6832">
        <w:rPr>
          <w:color w:val="FF0000"/>
        </w:rPr>
        <w:t xml:space="preserve">               assessParam.setTDsTaskInstance( currentTaskInstanceMap.get(tableMetaInfo.getSchemaName() + "." + tableMetaInfo.getTableName()));</w:t>
      </w:r>
    </w:p>
    <w:p w14:paraId="18441270" w14:textId="77777777" w:rsidR="00324EAB" w:rsidRPr="00324EAB" w:rsidRDefault="00324EAB" w:rsidP="00324EAB">
      <w:pPr>
        <w:pStyle w:val="a6"/>
        <w:rPr>
          <w:color w:val="080808"/>
        </w:rPr>
      </w:pPr>
    </w:p>
    <w:p w14:paraId="7E05C8A9" w14:textId="22154F05" w:rsidR="00324EAB" w:rsidRPr="00324EAB" w:rsidRDefault="00324EAB" w:rsidP="00324EAB">
      <w:pPr>
        <w:pStyle w:val="a6"/>
        <w:rPr>
          <w:color w:val="080808"/>
        </w:rPr>
      </w:pPr>
      <w:r w:rsidRPr="00324EAB">
        <w:rPr>
          <w:color w:val="080808"/>
        </w:rPr>
        <w:t xml:space="preserve">                GovernanceAssessDetail governanceAssessDetail = assessor.metricAssess(assessParam);</w:t>
      </w:r>
    </w:p>
    <w:p w14:paraId="0D2B00BA" w14:textId="6B1D3592" w:rsidR="00324EAB" w:rsidRPr="00324EAB" w:rsidRDefault="00324EAB" w:rsidP="00324EAB">
      <w:pPr>
        <w:pStyle w:val="a6"/>
        <w:rPr>
          <w:color w:val="080808"/>
        </w:rPr>
      </w:pPr>
      <w:r w:rsidRPr="00324EAB">
        <w:rPr>
          <w:color w:val="080808"/>
        </w:rPr>
        <w:t xml:space="preserve">                governanceAssessDetailList.add(governanceAssessDetail) ;</w:t>
      </w:r>
    </w:p>
    <w:p w14:paraId="45C78CE7" w14:textId="77777777" w:rsidR="00324EAB" w:rsidRPr="00324EAB" w:rsidRDefault="00324EAB" w:rsidP="00324EAB">
      <w:pPr>
        <w:pStyle w:val="a6"/>
        <w:rPr>
          <w:color w:val="080808"/>
        </w:rPr>
      </w:pPr>
      <w:r w:rsidRPr="00324EAB">
        <w:rPr>
          <w:color w:val="080808"/>
        </w:rPr>
        <w:t xml:space="preserve">            }</w:t>
      </w:r>
    </w:p>
    <w:p w14:paraId="7A0AC38C" w14:textId="0A2E9D2D" w:rsidR="00324EAB" w:rsidRPr="00324EAB" w:rsidRDefault="00324EAB" w:rsidP="00324EAB">
      <w:pPr>
        <w:pStyle w:val="a6"/>
        <w:rPr>
          <w:color w:val="080808"/>
        </w:rPr>
      </w:pPr>
      <w:r w:rsidRPr="00324EAB">
        <w:rPr>
          <w:color w:val="080808"/>
        </w:rPr>
        <w:t xml:space="preserve">        }</w:t>
      </w:r>
    </w:p>
    <w:p w14:paraId="09FCC28E" w14:textId="77777777" w:rsidR="00324EAB" w:rsidRPr="00324EAB" w:rsidRDefault="00324EAB" w:rsidP="00324EAB">
      <w:pPr>
        <w:pStyle w:val="a6"/>
        <w:rPr>
          <w:color w:val="080808"/>
        </w:rPr>
      </w:pPr>
      <w:r w:rsidRPr="00324EAB">
        <w:rPr>
          <w:rFonts w:hint="eastAsia"/>
          <w:color w:val="080808"/>
        </w:rPr>
        <w:t xml:space="preserve">        // 4. </w:t>
      </w:r>
      <w:r w:rsidRPr="00324EAB">
        <w:rPr>
          <w:rFonts w:hint="eastAsia"/>
          <w:color w:val="080808"/>
        </w:rPr>
        <w:t>把考评结果写到</w:t>
      </w:r>
      <w:r w:rsidRPr="00324EAB">
        <w:rPr>
          <w:rFonts w:hint="eastAsia"/>
          <w:color w:val="080808"/>
        </w:rPr>
        <w:t>Mysql</w:t>
      </w:r>
    </w:p>
    <w:p w14:paraId="40C07C41" w14:textId="77777777" w:rsidR="00324EAB" w:rsidRPr="00324EAB" w:rsidRDefault="00324EAB" w:rsidP="00324EAB">
      <w:pPr>
        <w:pStyle w:val="a6"/>
        <w:rPr>
          <w:color w:val="080808"/>
        </w:rPr>
      </w:pPr>
      <w:r w:rsidRPr="00324EAB">
        <w:rPr>
          <w:color w:val="080808"/>
        </w:rPr>
        <w:t xml:space="preserve">        saveBatch(governanceAssessDetailList) ;</w:t>
      </w:r>
    </w:p>
    <w:p w14:paraId="6A9EC2B1" w14:textId="39508949" w:rsidR="00231FD9" w:rsidRPr="00231FD9" w:rsidRDefault="00324EAB" w:rsidP="00231FD9">
      <w:pPr>
        <w:pStyle w:val="a6"/>
        <w:rPr>
          <w:color w:val="080808"/>
        </w:rPr>
      </w:pPr>
      <w:r w:rsidRPr="00324EAB">
        <w:rPr>
          <w:color w:val="080808"/>
        </w:rPr>
        <w:t xml:space="preserve">    }</w:t>
      </w:r>
    </w:p>
    <w:p w14:paraId="7EFAE254" w14:textId="06BEE26A" w:rsidR="00EE7EF2" w:rsidRDefault="00EE7EF2" w:rsidP="00EE7EF2">
      <w:pPr>
        <w:pStyle w:val="2"/>
      </w:pPr>
      <w:r>
        <w:rPr>
          <w:rFonts w:hint="eastAsia"/>
        </w:rPr>
        <w:lastRenderedPageBreak/>
        <w:t>指标：当日有任务</w:t>
      </w:r>
      <w:r w:rsidR="00DC45E5">
        <w:rPr>
          <w:rFonts w:hint="eastAsia"/>
        </w:rPr>
        <w:t>报错</w:t>
      </w:r>
    </w:p>
    <w:tbl>
      <w:tblPr>
        <w:tblStyle w:val="4-30"/>
        <w:tblW w:w="8296" w:type="dxa"/>
        <w:tblLook w:val="04A0" w:firstRow="1" w:lastRow="0" w:firstColumn="1" w:lastColumn="0" w:noHBand="0" w:noVBand="1"/>
      </w:tblPr>
      <w:tblGrid>
        <w:gridCol w:w="1129"/>
        <w:gridCol w:w="2098"/>
        <w:gridCol w:w="3147"/>
        <w:gridCol w:w="1922"/>
      </w:tblGrid>
      <w:tr w:rsidR="00EE7EF2" w14:paraId="6CAAC60F" w14:textId="77777777" w:rsidTr="00950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F1AED1B" w14:textId="77777777" w:rsidR="00EE7EF2" w:rsidRDefault="00EE7EF2" w:rsidP="00DA11D9">
            <w:pPr>
              <w:ind w:firstLineChars="0" w:firstLine="0"/>
            </w:pPr>
            <w:r>
              <w:rPr>
                <w:rFonts w:hint="eastAsia"/>
              </w:rPr>
              <w:t>考评板块</w:t>
            </w:r>
          </w:p>
        </w:tc>
        <w:tc>
          <w:tcPr>
            <w:tcW w:w="2098" w:type="dxa"/>
          </w:tcPr>
          <w:p w14:paraId="1706E76C" w14:textId="77777777" w:rsidR="00EE7EF2" w:rsidRDefault="00EE7EF2"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147" w:type="dxa"/>
          </w:tcPr>
          <w:p w14:paraId="7EE8E010" w14:textId="77777777" w:rsidR="00EE7EF2" w:rsidRDefault="00EE7EF2"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46E8D11B" w14:textId="77777777" w:rsidR="00EE7EF2" w:rsidRDefault="00EE7EF2"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EE7EF2" w14:paraId="134E527D" w14:textId="77777777" w:rsidTr="00950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E7D11B3" w14:textId="08B03358" w:rsidR="00EE7EF2" w:rsidRDefault="00EE7EF2" w:rsidP="00EE7EF2">
            <w:pPr>
              <w:ind w:firstLineChars="0" w:firstLine="0"/>
            </w:pPr>
            <w:r>
              <w:rPr>
                <w:rFonts w:hint="eastAsia"/>
              </w:rPr>
              <w:t>计算</w:t>
            </w:r>
          </w:p>
        </w:tc>
        <w:tc>
          <w:tcPr>
            <w:tcW w:w="2098" w:type="dxa"/>
          </w:tcPr>
          <w:p w14:paraId="4F1D01BA" w14:textId="65D5C9A6" w:rsidR="00EE7EF2" w:rsidRDefault="00EE7EF2" w:rsidP="00EE7EF2">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计算中</w:t>
            </w:r>
            <w:r w:rsidR="00444BCB">
              <w:rPr>
                <w:rFonts w:hint="eastAsia"/>
              </w:rPr>
              <w:t>是否</w:t>
            </w:r>
            <w:r>
              <w:rPr>
                <w:rFonts w:hint="eastAsia"/>
              </w:rPr>
              <w:t>有报错</w:t>
            </w:r>
          </w:p>
        </w:tc>
        <w:tc>
          <w:tcPr>
            <w:tcW w:w="3147" w:type="dxa"/>
          </w:tcPr>
          <w:p w14:paraId="7E844400" w14:textId="452B41E7" w:rsidR="00EE7EF2" w:rsidRDefault="00EE7EF2" w:rsidP="00EE7EF2">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检查</w:t>
            </w:r>
            <w:r>
              <w:rPr>
                <w:rFonts w:hint="eastAsia"/>
              </w:rPr>
              <w:t>D</w:t>
            </w:r>
            <w:r>
              <w:t xml:space="preserve">S </w:t>
            </w:r>
            <w:r>
              <w:rPr>
                <w:rFonts w:hint="eastAsia"/>
              </w:rPr>
              <w:t>有报错</w:t>
            </w:r>
            <w:r>
              <w:rPr>
                <w:rFonts w:hint="eastAsia"/>
              </w:rPr>
              <w:t xml:space="preserve"> </w:t>
            </w:r>
            <w:r>
              <w:rPr>
                <w:rFonts w:hint="eastAsia"/>
              </w:rPr>
              <w:t>则给</w:t>
            </w:r>
            <w:r>
              <w:rPr>
                <w:rFonts w:hint="eastAsia"/>
              </w:rPr>
              <w:t>0</w:t>
            </w:r>
            <w:r>
              <w:rPr>
                <w:rFonts w:hint="eastAsia"/>
              </w:rPr>
              <w:t>分，其余给</w:t>
            </w:r>
            <w:r>
              <w:rPr>
                <w:rFonts w:hint="eastAsia"/>
              </w:rPr>
              <w:t>1</w:t>
            </w:r>
            <w:r>
              <w:t>0</w:t>
            </w:r>
            <w:r>
              <w:rPr>
                <w:rFonts w:hint="eastAsia"/>
              </w:rPr>
              <w:t>分</w:t>
            </w:r>
          </w:p>
        </w:tc>
        <w:tc>
          <w:tcPr>
            <w:tcW w:w="1922" w:type="dxa"/>
          </w:tcPr>
          <w:p w14:paraId="3331A9DD" w14:textId="460D70BE" w:rsidR="00EE7EF2" w:rsidRDefault="00EE7EF2" w:rsidP="00EE7EF2">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任务信息</w:t>
            </w:r>
          </w:p>
        </w:tc>
      </w:tr>
    </w:tbl>
    <w:p w14:paraId="535A4D6A" w14:textId="77777777" w:rsidR="00EE7EF2" w:rsidRDefault="00EE7EF2" w:rsidP="00C16B6D">
      <w:pPr>
        <w:ind w:firstLineChars="0" w:firstLine="0"/>
      </w:pPr>
    </w:p>
    <w:p w14:paraId="5AEAF933" w14:textId="6ED7A02D" w:rsidR="00B25540" w:rsidRPr="00941D69" w:rsidRDefault="00B25540" w:rsidP="00941D69">
      <w:pPr>
        <w:pStyle w:val="a6"/>
        <w:rPr>
          <w:rFonts w:eastAsia="宋体"/>
          <w:color w:val="080808"/>
        </w:rPr>
      </w:pPr>
      <w:r w:rsidRPr="00C16B6D">
        <w:rPr>
          <w:color w:val="080808"/>
        </w:rPr>
        <w:t>@Component</w:t>
      </w:r>
      <w:r>
        <w:rPr>
          <w:color w:val="080808"/>
        </w:rPr>
        <w:t>(</w:t>
      </w:r>
      <w:r w:rsidRPr="00C16B6D">
        <w:rPr>
          <w:color w:val="080808"/>
        </w:rPr>
        <w:t>"TASK_FAILED"</w:t>
      </w:r>
      <w:r>
        <w:rPr>
          <w:color w:val="080808"/>
        </w:rPr>
        <w:t>)</w:t>
      </w:r>
      <w:r>
        <w:rPr>
          <w:color w:val="080808"/>
        </w:rPr>
        <w:br/>
      </w:r>
      <w:r w:rsidRPr="00C16B6D">
        <w:rPr>
          <w:color w:val="080808"/>
        </w:rPr>
        <w:t xml:space="preserve">public class TaskFailedAssessor extends Assessor </w:t>
      </w:r>
      <w:r>
        <w:rPr>
          <w:color w:val="080808"/>
        </w:rPr>
        <w:t>{</w:t>
      </w:r>
      <w:r>
        <w:rPr>
          <w:color w:val="080808"/>
        </w:rPr>
        <w:br/>
      </w:r>
      <w:r>
        <w:rPr>
          <w:color w:val="080808"/>
        </w:rPr>
        <w:br/>
        <w:t xml:space="preserve">    </w:t>
      </w:r>
      <w:r w:rsidRPr="00C16B6D">
        <w:rPr>
          <w:color w:val="080808"/>
        </w:rPr>
        <w:t>@Autowired</w:t>
      </w:r>
      <w:r w:rsidRPr="00C16B6D">
        <w:rPr>
          <w:color w:val="080808"/>
        </w:rPr>
        <w:br/>
        <w:t xml:space="preserve">    TDsTaskInstanceService tDsTaskInstanceService</w:t>
      </w:r>
      <w:r>
        <w:rPr>
          <w:color w:val="080808"/>
        </w:rPr>
        <w:t>;</w:t>
      </w:r>
      <w:r>
        <w:rPr>
          <w:color w:val="080808"/>
        </w:rPr>
        <w:br/>
      </w:r>
      <w:r>
        <w:rPr>
          <w:color w:val="080808"/>
        </w:rPr>
        <w:br/>
        <w:t xml:space="preserve">    </w:t>
      </w:r>
      <w:r w:rsidRPr="00C16B6D">
        <w:rPr>
          <w:color w:val="080808"/>
        </w:rPr>
        <w:t>@Override</w:t>
      </w:r>
      <w:r w:rsidRPr="00C16B6D">
        <w:rPr>
          <w:color w:val="080808"/>
        </w:rPr>
        <w:br/>
        <w:t xml:space="preserve">    protected </w:t>
      </w:r>
      <w:r w:rsidR="00FD6899" w:rsidRPr="00C16B6D">
        <w:rPr>
          <w:color w:val="080808"/>
        </w:rPr>
        <w:t>void checkProblem(</w:t>
      </w:r>
      <w:r w:rsidRPr="00C16B6D">
        <w:rPr>
          <w:color w:val="080808"/>
        </w:rPr>
        <w:t xml:space="preserve">GovernanceAssessDetail </w:t>
      </w:r>
      <w:r>
        <w:rPr>
          <w:color w:val="080808"/>
        </w:rPr>
        <w:t xml:space="preserve">governanceAssessDetail, </w:t>
      </w:r>
      <w:r w:rsidRPr="00C16B6D">
        <w:rPr>
          <w:color w:val="080808"/>
        </w:rPr>
        <w:t xml:space="preserve">AssessParam </w:t>
      </w:r>
      <w:r>
        <w:rPr>
          <w:color w:val="080808"/>
        </w:rPr>
        <w:t xml:space="preserve">assessParam) </w:t>
      </w:r>
      <w:r w:rsidRPr="00C16B6D">
        <w:rPr>
          <w:color w:val="080808"/>
        </w:rPr>
        <w:t xml:space="preserve">throws  Exception </w:t>
      </w:r>
      <w:r>
        <w:rPr>
          <w:color w:val="080808"/>
        </w:rPr>
        <w:t>{</w:t>
      </w:r>
      <w:r>
        <w:rPr>
          <w:color w:val="080808"/>
        </w:rPr>
        <w:br/>
      </w:r>
      <w:r>
        <w:rPr>
          <w:color w:val="080808"/>
        </w:rPr>
        <w:br/>
        <w:t xml:space="preserve">        </w:t>
      </w:r>
      <w:r w:rsidRPr="00C16B6D">
        <w:rPr>
          <w:color w:val="080808"/>
        </w:rPr>
        <w:t>QueryWrapper</w:t>
      </w:r>
      <w:r>
        <w:rPr>
          <w:color w:val="080808"/>
        </w:rPr>
        <w:t>&lt;</w:t>
      </w:r>
      <w:r w:rsidRPr="00C16B6D">
        <w:rPr>
          <w:color w:val="080808"/>
        </w:rPr>
        <w:t>TDsTaskInstance</w:t>
      </w:r>
      <w:r>
        <w:rPr>
          <w:color w:val="080808"/>
        </w:rPr>
        <w:t xml:space="preserve">&gt; </w:t>
      </w:r>
      <w:r w:rsidRPr="00C16B6D">
        <w:rPr>
          <w:color w:val="080808"/>
        </w:rPr>
        <w:t xml:space="preserve">queryWrapper </w:t>
      </w:r>
      <w:r>
        <w:rPr>
          <w:color w:val="080808"/>
        </w:rPr>
        <w:t xml:space="preserve">= </w:t>
      </w:r>
      <w:r w:rsidRPr="00C16B6D">
        <w:rPr>
          <w:color w:val="080808"/>
        </w:rPr>
        <w:t xml:space="preserve">new </w:t>
      </w:r>
      <w:r>
        <w:rPr>
          <w:color w:val="080808"/>
        </w:rPr>
        <w:t>QueryWrapper&lt;</w:t>
      </w:r>
      <w:r w:rsidRPr="00C16B6D">
        <w:rPr>
          <w:color w:val="080808"/>
        </w:rPr>
        <w:t>TDsTaskInstance</w:t>
      </w:r>
      <w:r>
        <w:rPr>
          <w:color w:val="080808"/>
        </w:rPr>
        <w:t>&gt;()</w:t>
      </w:r>
      <w:r>
        <w:rPr>
          <w:color w:val="080808"/>
        </w:rPr>
        <w:br/>
        <w:t xml:space="preserve">                .eq(</w:t>
      </w:r>
      <w:r w:rsidRPr="00C16B6D">
        <w:rPr>
          <w:color w:val="080808"/>
        </w:rPr>
        <w:t>"date_format(start_time,'%Y-%m-%d')"</w:t>
      </w:r>
      <w:r>
        <w:rPr>
          <w:color w:val="080808"/>
        </w:rPr>
        <w:t xml:space="preserve">, assessParam.getAssessDate())  </w:t>
      </w:r>
      <w:r w:rsidRPr="00C16B6D">
        <w:rPr>
          <w:color w:val="080808"/>
        </w:rPr>
        <w:t>//</w:t>
      </w:r>
      <w:r w:rsidRPr="00C16B6D">
        <w:rPr>
          <w:rFonts w:hint="eastAsia"/>
          <w:color w:val="080808"/>
        </w:rPr>
        <w:t>当日</w:t>
      </w:r>
      <w:r w:rsidRPr="00C16B6D">
        <w:rPr>
          <w:rFonts w:hint="eastAsia"/>
          <w:color w:val="080808"/>
        </w:rPr>
        <w:br/>
        <w:t xml:space="preserve">                </w:t>
      </w:r>
      <w:r>
        <w:rPr>
          <w:color w:val="080808"/>
        </w:rPr>
        <w:t>.eq(</w:t>
      </w:r>
      <w:r w:rsidRPr="00C16B6D">
        <w:rPr>
          <w:color w:val="080808"/>
        </w:rPr>
        <w:t>"name"</w:t>
      </w:r>
      <w:r>
        <w:rPr>
          <w:color w:val="080808"/>
        </w:rPr>
        <w:t xml:space="preserve">, assessParam.getTableMetaInfo().getSchemaName() + </w:t>
      </w:r>
      <w:r w:rsidRPr="00C16B6D">
        <w:rPr>
          <w:color w:val="080808"/>
        </w:rPr>
        <w:t xml:space="preserve">"." </w:t>
      </w:r>
      <w:r>
        <w:rPr>
          <w:color w:val="080808"/>
        </w:rPr>
        <w:t xml:space="preserve">+ assessParam.getTableMetaInfo().getTableName()) </w:t>
      </w:r>
      <w:r w:rsidRPr="00C16B6D">
        <w:rPr>
          <w:color w:val="080808"/>
        </w:rPr>
        <w:t>//</w:t>
      </w:r>
      <w:r w:rsidRPr="00C16B6D">
        <w:rPr>
          <w:rFonts w:hint="eastAsia"/>
          <w:color w:val="080808"/>
        </w:rPr>
        <w:t>对应库名</w:t>
      </w:r>
      <w:r w:rsidRPr="00C16B6D">
        <w:rPr>
          <w:color w:val="080808"/>
        </w:rPr>
        <w:t>.</w:t>
      </w:r>
      <w:r w:rsidRPr="00C16B6D">
        <w:rPr>
          <w:rFonts w:hint="eastAsia"/>
          <w:color w:val="080808"/>
        </w:rPr>
        <w:t>表名的任务</w:t>
      </w:r>
      <w:r w:rsidRPr="00C16B6D">
        <w:rPr>
          <w:rFonts w:hint="eastAsia"/>
          <w:color w:val="080808"/>
        </w:rPr>
        <w:br/>
        <w:t xml:space="preserve">                </w:t>
      </w:r>
      <w:r>
        <w:rPr>
          <w:color w:val="080808"/>
        </w:rPr>
        <w:t>.eq(</w:t>
      </w:r>
      <w:r w:rsidRPr="00C16B6D">
        <w:rPr>
          <w:color w:val="080808"/>
        </w:rPr>
        <w:t>"state"</w:t>
      </w:r>
      <w:r>
        <w:rPr>
          <w:color w:val="080808"/>
        </w:rPr>
        <w:t>,</w:t>
      </w:r>
      <w:r w:rsidRPr="00C16B6D">
        <w:rPr>
          <w:color w:val="080808"/>
        </w:rPr>
        <w:t>6</w:t>
      </w:r>
      <w:r>
        <w:rPr>
          <w:color w:val="080808"/>
        </w:rPr>
        <w:t xml:space="preserve">);  </w:t>
      </w:r>
      <w:r w:rsidRPr="00C16B6D">
        <w:rPr>
          <w:color w:val="080808"/>
        </w:rPr>
        <w:t>//</w:t>
      </w:r>
      <w:r w:rsidRPr="00C16B6D">
        <w:rPr>
          <w:rFonts w:hint="eastAsia"/>
          <w:color w:val="080808"/>
        </w:rPr>
        <w:t>状态为失败</w:t>
      </w:r>
      <w:r w:rsidRPr="00C16B6D">
        <w:rPr>
          <w:rFonts w:hint="eastAsia"/>
          <w:color w:val="080808"/>
        </w:rPr>
        <w:br/>
        <w:t xml:space="preserve">        </w:t>
      </w:r>
      <w:r w:rsidRPr="00C16B6D">
        <w:rPr>
          <w:color w:val="080808"/>
        </w:rPr>
        <w:t>List</w:t>
      </w:r>
      <w:r>
        <w:rPr>
          <w:color w:val="080808"/>
        </w:rPr>
        <w:t>&lt;</w:t>
      </w:r>
      <w:r w:rsidRPr="00C16B6D">
        <w:rPr>
          <w:color w:val="080808"/>
        </w:rPr>
        <w:t>TDsTaskInstance</w:t>
      </w:r>
      <w:r>
        <w:rPr>
          <w:color w:val="080808"/>
        </w:rPr>
        <w:t xml:space="preserve">&gt; </w:t>
      </w:r>
      <w:r w:rsidRPr="00C16B6D">
        <w:rPr>
          <w:color w:val="080808"/>
        </w:rPr>
        <w:t xml:space="preserve">failTaskInstanceList </w:t>
      </w:r>
      <w:r>
        <w:rPr>
          <w:color w:val="080808"/>
        </w:rPr>
        <w:t xml:space="preserve">= </w:t>
      </w:r>
      <w:r w:rsidRPr="00C16B6D">
        <w:rPr>
          <w:color w:val="080808"/>
        </w:rPr>
        <w:t>tDsTaskInstanceService</w:t>
      </w:r>
      <w:r>
        <w:rPr>
          <w:color w:val="080808"/>
        </w:rPr>
        <w:t>.list(</w:t>
      </w:r>
      <w:r w:rsidRPr="00C16B6D">
        <w:rPr>
          <w:color w:val="080808"/>
        </w:rPr>
        <w:t>queryWrapper</w:t>
      </w:r>
      <w:r>
        <w:rPr>
          <w:color w:val="080808"/>
        </w:rPr>
        <w:t>);</w:t>
      </w:r>
      <w:r>
        <w:rPr>
          <w:color w:val="080808"/>
        </w:rPr>
        <w:br/>
      </w:r>
      <w:r>
        <w:rPr>
          <w:color w:val="080808"/>
        </w:rPr>
        <w:br/>
        <w:t xml:space="preserve">        </w:t>
      </w:r>
      <w:r w:rsidRPr="00C16B6D">
        <w:rPr>
          <w:color w:val="080808"/>
        </w:rPr>
        <w:t>if</w:t>
      </w:r>
      <w:r>
        <w:rPr>
          <w:color w:val="080808"/>
        </w:rPr>
        <w:t>(</w:t>
      </w:r>
      <w:r w:rsidRPr="00C16B6D">
        <w:rPr>
          <w:color w:val="080808"/>
        </w:rPr>
        <w:t>failTaskInstanceList</w:t>
      </w:r>
      <w:r>
        <w:rPr>
          <w:color w:val="080808"/>
        </w:rPr>
        <w:t>.size()&gt;</w:t>
      </w:r>
      <w:r w:rsidRPr="00C16B6D">
        <w:rPr>
          <w:color w:val="080808"/>
        </w:rPr>
        <w:t>0</w:t>
      </w:r>
      <w:r>
        <w:rPr>
          <w:color w:val="080808"/>
        </w:rPr>
        <w:t>){</w:t>
      </w:r>
      <w:r>
        <w:rPr>
          <w:color w:val="080808"/>
        </w:rPr>
        <w:br/>
        <w:t xml:space="preserve">            governanceAssessDetail.setAssessScore(</w:t>
      </w:r>
      <w:r w:rsidRPr="00C16B6D">
        <w:rPr>
          <w:color w:val="080808"/>
        </w:rPr>
        <w:t>BigDecimal</w:t>
      </w:r>
      <w:r>
        <w:rPr>
          <w:color w:val="080808"/>
        </w:rPr>
        <w:t>.</w:t>
      </w:r>
      <w:r w:rsidRPr="00C16B6D">
        <w:rPr>
          <w:color w:val="080808"/>
        </w:rPr>
        <w:t>ZERO</w:t>
      </w:r>
      <w:r>
        <w:rPr>
          <w:color w:val="080808"/>
        </w:rPr>
        <w:t>);</w:t>
      </w:r>
      <w:r>
        <w:rPr>
          <w:color w:val="080808"/>
        </w:rPr>
        <w:br/>
        <w:t xml:space="preserve">            governanceAssessDetail.setAssessProblem(</w:t>
      </w:r>
      <w:r w:rsidRPr="00C16B6D">
        <w:rPr>
          <w:color w:val="080808"/>
        </w:rPr>
        <w:t>"</w:t>
      </w:r>
      <w:r w:rsidRPr="00C16B6D">
        <w:rPr>
          <w:rFonts w:hint="eastAsia"/>
          <w:color w:val="080808"/>
        </w:rPr>
        <w:t>存在失败任务</w:t>
      </w:r>
      <w:r w:rsidRPr="00C16B6D">
        <w:rPr>
          <w:color w:val="080808"/>
        </w:rPr>
        <w:t>"</w:t>
      </w:r>
      <w:r>
        <w:rPr>
          <w:color w:val="080808"/>
        </w:rPr>
        <w:t>);</w:t>
      </w:r>
      <w:r>
        <w:rPr>
          <w:color w:val="080808"/>
        </w:rPr>
        <w:br/>
        <w:t xml:space="preserve">        }</w:t>
      </w:r>
      <w:r>
        <w:rPr>
          <w:color w:val="080808"/>
        </w:rPr>
        <w:br/>
        <w:t xml:space="preserve">        </w:t>
      </w:r>
      <w:r>
        <w:rPr>
          <w:color w:val="080808"/>
        </w:rPr>
        <w:br/>
        <w:t xml:space="preserve">    }</w:t>
      </w:r>
      <w:r>
        <w:rPr>
          <w:color w:val="080808"/>
        </w:rPr>
        <w:br/>
        <w:t>}</w:t>
      </w:r>
    </w:p>
    <w:p w14:paraId="5BD29A99" w14:textId="492248BE" w:rsidR="00DF2620" w:rsidRDefault="00DF2620" w:rsidP="00D36ED6">
      <w:pPr>
        <w:pStyle w:val="2"/>
      </w:pPr>
      <w:r>
        <w:rPr>
          <w:rFonts w:hint="eastAsia"/>
        </w:rPr>
        <w:t>指标：</w:t>
      </w:r>
      <w:r w:rsidR="00D36ED6">
        <w:rPr>
          <w:rFonts w:hint="eastAsia"/>
        </w:rPr>
        <w:t>表产出时效监控</w:t>
      </w:r>
    </w:p>
    <w:tbl>
      <w:tblPr>
        <w:tblStyle w:val="4-30"/>
        <w:tblW w:w="8296" w:type="dxa"/>
        <w:tblLook w:val="04A0" w:firstRow="1" w:lastRow="0" w:firstColumn="1" w:lastColumn="0" w:noHBand="0" w:noVBand="1"/>
      </w:tblPr>
      <w:tblGrid>
        <w:gridCol w:w="108"/>
        <w:gridCol w:w="1021"/>
        <w:gridCol w:w="1701"/>
        <w:gridCol w:w="3544"/>
        <w:gridCol w:w="1922"/>
      </w:tblGrid>
      <w:tr w:rsidR="00D36ED6" w14:paraId="4C3FD115"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gridSpan w:val="2"/>
          </w:tcPr>
          <w:p w14:paraId="7A59205C" w14:textId="77777777" w:rsidR="00D36ED6" w:rsidRDefault="00D36ED6" w:rsidP="00DA11D9">
            <w:pPr>
              <w:ind w:firstLineChars="0" w:firstLine="0"/>
            </w:pPr>
            <w:r>
              <w:rPr>
                <w:rFonts w:hint="eastAsia"/>
              </w:rPr>
              <w:t>考评板块</w:t>
            </w:r>
          </w:p>
        </w:tc>
        <w:tc>
          <w:tcPr>
            <w:tcW w:w="1701" w:type="dxa"/>
          </w:tcPr>
          <w:p w14:paraId="483B504C" w14:textId="77777777" w:rsidR="00D36ED6" w:rsidRDefault="00D36ED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544" w:type="dxa"/>
          </w:tcPr>
          <w:p w14:paraId="26845C96" w14:textId="77777777" w:rsidR="00D36ED6" w:rsidRDefault="00D36ED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3EE0AC53" w14:textId="77777777" w:rsidR="00D36ED6" w:rsidRDefault="00D36ED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D36ED6" w14:paraId="358F774F" w14:textId="77777777" w:rsidTr="00CA69DE">
        <w:trPr>
          <w:gridBefore w:val="1"/>
          <w:cnfStyle w:val="000000100000" w:firstRow="0" w:lastRow="0" w:firstColumn="0" w:lastColumn="0" w:oddVBand="0" w:evenVBand="0" w:oddHBand="1" w:evenHBand="0" w:firstRowFirstColumn="0" w:firstRowLastColumn="0" w:lastRowFirstColumn="0" w:lastRowLastColumn="0"/>
          <w:wBefore w:w="108" w:type="dxa"/>
        </w:trPr>
        <w:tc>
          <w:tcPr>
            <w:cnfStyle w:val="001000000000" w:firstRow="0" w:lastRow="0" w:firstColumn="1" w:lastColumn="0" w:oddVBand="0" w:evenVBand="0" w:oddHBand="0" w:evenHBand="0" w:firstRowFirstColumn="0" w:firstRowLastColumn="0" w:lastRowFirstColumn="0" w:lastRowLastColumn="0"/>
            <w:tcW w:w="1021" w:type="dxa"/>
          </w:tcPr>
          <w:p w14:paraId="4744DFCE" w14:textId="3B27754F" w:rsidR="00D36ED6" w:rsidRDefault="00D36ED6" w:rsidP="00D36ED6">
            <w:pPr>
              <w:ind w:firstLineChars="0" w:firstLine="0"/>
            </w:pPr>
            <w:r>
              <w:rPr>
                <w:rFonts w:hint="eastAsia"/>
              </w:rPr>
              <w:t>质量</w:t>
            </w:r>
          </w:p>
        </w:tc>
        <w:tc>
          <w:tcPr>
            <w:tcW w:w="1701" w:type="dxa"/>
          </w:tcPr>
          <w:p w14:paraId="384ABF1F" w14:textId="792E287A" w:rsidR="00D36ED6" w:rsidRDefault="00D36ED6" w:rsidP="00D36ED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表产出时效监控</w:t>
            </w:r>
          </w:p>
        </w:tc>
        <w:tc>
          <w:tcPr>
            <w:tcW w:w="3544" w:type="dxa"/>
          </w:tcPr>
          <w:p w14:paraId="2AD0F7FB" w14:textId="1B9E12D8" w:rsidR="00D36ED6" w:rsidRDefault="00483D20" w:rsidP="00D36ED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当日</w:t>
            </w:r>
            <w:r w:rsidR="00D36ED6">
              <w:rPr>
                <w:rFonts w:hint="eastAsia"/>
              </w:rPr>
              <w:t>产出时效，超过前</w:t>
            </w:r>
            <w:r w:rsidR="00D36ED6">
              <w:t>{days}</w:t>
            </w:r>
            <w:r w:rsidR="00D36ED6">
              <w:rPr>
                <w:rFonts w:hint="eastAsia"/>
              </w:rPr>
              <w:t>天产出时效平均值</w:t>
            </w:r>
            <w:r w:rsidR="00FA5262">
              <w:rPr>
                <w:rFonts w:hint="eastAsia"/>
              </w:rPr>
              <w:t>{</w:t>
            </w:r>
            <w:r w:rsidR="00FA5262">
              <w:t>percent}</w:t>
            </w:r>
            <w:r w:rsidR="00D36ED6">
              <w:t>%</w:t>
            </w:r>
          </w:p>
          <w:p w14:paraId="2692E793" w14:textId="2DC61D58" w:rsidR="00D36ED6" w:rsidRDefault="00D36ED6" w:rsidP="00D36ED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则给</w:t>
            </w:r>
            <w:r>
              <w:rPr>
                <w:rFonts w:hint="eastAsia"/>
              </w:rPr>
              <w:t>0</w:t>
            </w:r>
            <w:r>
              <w:rPr>
                <w:rFonts w:hint="eastAsia"/>
              </w:rPr>
              <w:t>分，其余</w:t>
            </w:r>
            <w:r>
              <w:rPr>
                <w:rFonts w:hint="eastAsia"/>
              </w:rPr>
              <w:t>1</w:t>
            </w:r>
            <w:r>
              <w:t>0</w:t>
            </w:r>
            <w:r>
              <w:rPr>
                <w:rFonts w:hint="eastAsia"/>
              </w:rPr>
              <w:t>分</w:t>
            </w:r>
          </w:p>
        </w:tc>
        <w:tc>
          <w:tcPr>
            <w:tcW w:w="1922" w:type="dxa"/>
          </w:tcPr>
          <w:p w14:paraId="6CCAA7AD" w14:textId="25F017C3" w:rsidR="00D36ED6" w:rsidRDefault="00D36ED6" w:rsidP="00D36ED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任务信息</w:t>
            </w:r>
          </w:p>
        </w:tc>
      </w:tr>
    </w:tbl>
    <w:p w14:paraId="4EF33F4D" w14:textId="77777777" w:rsidR="007A3264" w:rsidRDefault="007A3264" w:rsidP="00941D69">
      <w:pPr>
        <w:ind w:firstLineChars="0" w:firstLine="0"/>
      </w:pPr>
    </w:p>
    <w:p w14:paraId="423C74E9" w14:textId="77777777" w:rsidR="00941D69" w:rsidRPr="00941D69" w:rsidRDefault="00941D69" w:rsidP="00941D69">
      <w:pPr>
        <w:pStyle w:val="a6"/>
        <w:rPr>
          <w:color w:val="080808"/>
        </w:rPr>
      </w:pPr>
      <w:r w:rsidRPr="00941D69">
        <w:rPr>
          <w:color w:val="080808"/>
        </w:rPr>
        <w:t>@Component("TIME_LINESS")</w:t>
      </w:r>
    </w:p>
    <w:p w14:paraId="245DD59B" w14:textId="77777777" w:rsidR="00941D69" w:rsidRPr="00941D69" w:rsidRDefault="00941D69" w:rsidP="00941D69">
      <w:pPr>
        <w:pStyle w:val="a6"/>
        <w:rPr>
          <w:color w:val="080808"/>
        </w:rPr>
      </w:pPr>
      <w:r w:rsidRPr="00941D69">
        <w:rPr>
          <w:color w:val="080808"/>
        </w:rPr>
        <w:t>public class TimeLineAssessor extends Assessor {</w:t>
      </w:r>
    </w:p>
    <w:p w14:paraId="3ED84F4F" w14:textId="77777777" w:rsidR="00941D69" w:rsidRPr="00941D69" w:rsidRDefault="00941D69" w:rsidP="00941D69">
      <w:pPr>
        <w:pStyle w:val="a6"/>
        <w:rPr>
          <w:color w:val="080808"/>
        </w:rPr>
      </w:pPr>
    </w:p>
    <w:p w14:paraId="0B6765CA" w14:textId="77777777" w:rsidR="00941D69" w:rsidRPr="00941D69" w:rsidRDefault="00941D69" w:rsidP="00941D69">
      <w:pPr>
        <w:pStyle w:val="a6"/>
        <w:rPr>
          <w:color w:val="080808"/>
        </w:rPr>
      </w:pPr>
      <w:r w:rsidRPr="00941D69">
        <w:rPr>
          <w:color w:val="080808"/>
        </w:rPr>
        <w:t xml:space="preserve">    @Autowired</w:t>
      </w:r>
    </w:p>
    <w:p w14:paraId="18B8B2ED" w14:textId="77777777" w:rsidR="00941D69" w:rsidRPr="00941D69" w:rsidRDefault="00941D69" w:rsidP="00941D69">
      <w:pPr>
        <w:pStyle w:val="a6"/>
        <w:rPr>
          <w:color w:val="080808"/>
        </w:rPr>
      </w:pPr>
      <w:r w:rsidRPr="00941D69">
        <w:rPr>
          <w:color w:val="080808"/>
        </w:rPr>
        <w:t xml:space="preserve">    TDsTaskInstanceService tDsTaskInstanceService;</w:t>
      </w:r>
    </w:p>
    <w:p w14:paraId="00B4FEF3" w14:textId="77777777" w:rsidR="00941D69" w:rsidRPr="00941D69" w:rsidRDefault="00941D69" w:rsidP="00941D69">
      <w:pPr>
        <w:pStyle w:val="a6"/>
        <w:rPr>
          <w:color w:val="080808"/>
        </w:rPr>
      </w:pPr>
      <w:r w:rsidRPr="00941D69">
        <w:rPr>
          <w:color w:val="080808"/>
        </w:rPr>
        <w:t xml:space="preserve">    @Override</w:t>
      </w:r>
    </w:p>
    <w:p w14:paraId="3AA56361" w14:textId="77777777" w:rsidR="00941D69" w:rsidRPr="00941D69" w:rsidRDefault="00941D69" w:rsidP="00941D69">
      <w:pPr>
        <w:pStyle w:val="a6"/>
        <w:rPr>
          <w:color w:val="080808"/>
        </w:rPr>
      </w:pPr>
      <w:r w:rsidRPr="00941D69">
        <w:rPr>
          <w:color w:val="080808"/>
        </w:rPr>
        <w:t xml:space="preserve">    protected void checkProblem(GovernanceAssessDetail governanceAssessDetail, AssessParam assessParam) throws Exception {</w:t>
      </w:r>
    </w:p>
    <w:p w14:paraId="75E2556E" w14:textId="77777777" w:rsidR="00941D69" w:rsidRPr="00941D69" w:rsidRDefault="00941D69" w:rsidP="00941D69">
      <w:pPr>
        <w:pStyle w:val="a6"/>
        <w:rPr>
          <w:color w:val="080808"/>
        </w:rPr>
      </w:pPr>
      <w:r w:rsidRPr="00941D69">
        <w:rPr>
          <w:rFonts w:hint="eastAsia"/>
          <w:color w:val="080808"/>
        </w:rPr>
        <w:t xml:space="preserve">        // ODS</w:t>
      </w:r>
      <w:r w:rsidRPr="00941D69">
        <w:rPr>
          <w:rFonts w:hint="eastAsia"/>
          <w:color w:val="080808"/>
        </w:rPr>
        <w:t>的排除</w:t>
      </w:r>
    </w:p>
    <w:p w14:paraId="06F4566C" w14:textId="77777777" w:rsidR="00941D69" w:rsidRPr="00941D69" w:rsidRDefault="00941D69" w:rsidP="00941D69">
      <w:pPr>
        <w:pStyle w:val="a6"/>
        <w:rPr>
          <w:color w:val="080808"/>
        </w:rPr>
      </w:pPr>
      <w:r w:rsidRPr="00941D69">
        <w:rPr>
          <w:color w:val="080808"/>
        </w:rPr>
        <w:t xml:space="preserve">        if(assessParam.getTableMetaInfo().getTableMetaInfoExtra().getDwLevel().equals("ODS")){</w:t>
      </w:r>
    </w:p>
    <w:p w14:paraId="66A431A4" w14:textId="77777777" w:rsidR="00941D69" w:rsidRPr="00941D69" w:rsidRDefault="00941D69" w:rsidP="00941D69">
      <w:pPr>
        <w:pStyle w:val="a6"/>
        <w:rPr>
          <w:color w:val="080808"/>
        </w:rPr>
      </w:pPr>
      <w:r w:rsidRPr="00941D69">
        <w:rPr>
          <w:color w:val="080808"/>
        </w:rPr>
        <w:t xml:space="preserve">            return ;</w:t>
      </w:r>
    </w:p>
    <w:p w14:paraId="44115A90" w14:textId="77777777" w:rsidR="00941D69" w:rsidRPr="00941D69" w:rsidRDefault="00941D69" w:rsidP="00941D69">
      <w:pPr>
        <w:pStyle w:val="a6"/>
        <w:rPr>
          <w:color w:val="080808"/>
        </w:rPr>
      </w:pPr>
      <w:r w:rsidRPr="00941D69">
        <w:rPr>
          <w:color w:val="080808"/>
        </w:rPr>
        <w:t xml:space="preserve">        }</w:t>
      </w:r>
    </w:p>
    <w:p w14:paraId="68CC150F" w14:textId="77777777" w:rsidR="00941D69" w:rsidRPr="00941D69" w:rsidRDefault="00941D69" w:rsidP="00941D69">
      <w:pPr>
        <w:pStyle w:val="a6"/>
        <w:rPr>
          <w:color w:val="080808"/>
        </w:rPr>
      </w:pPr>
      <w:r w:rsidRPr="00941D69">
        <w:rPr>
          <w:rFonts w:hint="eastAsia"/>
          <w:color w:val="080808"/>
        </w:rPr>
        <w:t xml:space="preserve">        // </w:t>
      </w:r>
      <w:r w:rsidRPr="00941D69">
        <w:rPr>
          <w:rFonts w:hint="eastAsia"/>
          <w:color w:val="080808"/>
        </w:rPr>
        <w:t>从参数中</w:t>
      </w:r>
      <w:r w:rsidRPr="00941D69">
        <w:rPr>
          <w:rFonts w:hint="eastAsia"/>
          <w:color w:val="080808"/>
        </w:rPr>
        <w:t xml:space="preserve"> taskInstance </w:t>
      </w:r>
      <w:r w:rsidRPr="00941D69">
        <w:rPr>
          <w:rFonts w:hint="eastAsia"/>
          <w:color w:val="080808"/>
        </w:rPr>
        <w:t>提取</w:t>
      </w:r>
      <w:r w:rsidRPr="00941D69">
        <w:rPr>
          <w:rFonts w:hint="eastAsia"/>
          <w:color w:val="080808"/>
        </w:rPr>
        <w:t xml:space="preserve"> </w:t>
      </w:r>
      <w:r w:rsidRPr="00941D69">
        <w:rPr>
          <w:rFonts w:hint="eastAsia"/>
          <w:color w:val="080808"/>
        </w:rPr>
        <w:t>起止时间</w:t>
      </w:r>
      <w:r w:rsidRPr="00941D69">
        <w:rPr>
          <w:rFonts w:hint="eastAsia"/>
          <w:color w:val="080808"/>
        </w:rPr>
        <w:t xml:space="preserve"> </w:t>
      </w:r>
      <w:r w:rsidRPr="00941D69">
        <w:rPr>
          <w:rFonts w:hint="eastAsia"/>
          <w:color w:val="080808"/>
        </w:rPr>
        <w:t>得到秒数</w:t>
      </w:r>
    </w:p>
    <w:p w14:paraId="7850DCFA" w14:textId="77777777" w:rsidR="00941D69" w:rsidRPr="00941D69" w:rsidRDefault="00941D69" w:rsidP="00941D69">
      <w:pPr>
        <w:pStyle w:val="a6"/>
        <w:rPr>
          <w:color w:val="080808"/>
        </w:rPr>
      </w:pPr>
      <w:r w:rsidRPr="00941D69">
        <w:rPr>
          <w:color w:val="080808"/>
        </w:rPr>
        <w:lastRenderedPageBreak/>
        <w:t xml:space="preserve">        TDsTaskInstance tDsTaskInstance = assessParam.getTDsTaskInstance();</w:t>
      </w:r>
    </w:p>
    <w:p w14:paraId="513A5EAD" w14:textId="77777777" w:rsidR="00941D69" w:rsidRPr="00941D69" w:rsidRDefault="00941D69" w:rsidP="00941D69">
      <w:pPr>
        <w:pStyle w:val="a6"/>
        <w:rPr>
          <w:color w:val="080808"/>
        </w:rPr>
      </w:pPr>
      <w:r w:rsidRPr="00941D69">
        <w:rPr>
          <w:color w:val="080808"/>
        </w:rPr>
        <w:t xml:space="preserve">        if(tDsTaskInstance == null ) return ;</w:t>
      </w:r>
    </w:p>
    <w:p w14:paraId="474EF66D" w14:textId="77777777" w:rsidR="00941D69" w:rsidRPr="00941D69" w:rsidRDefault="00941D69" w:rsidP="00941D69">
      <w:pPr>
        <w:pStyle w:val="a6"/>
        <w:rPr>
          <w:color w:val="080808"/>
        </w:rPr>
      </w:pPr>
    </w:p>
    <w:p w14:paraId="3B509CCC" w14:textId="77777777" w:rsidR="00941D69" w:rsidRPr="00941D69" w:rsidRDefault="00941D69" w:rsidP="00941D69">
      <w:pPr>
        <w:pStyle w:val="a6"/>
        <w:rPr>
          <w:color w:val="080808"/>
        </w:rPr>
      </w:pPr>
      <w:r w:rsidRPr="00941D69">
        <w:rPr>
          <w:color w:val="080808"/>
        </w:rPr>
        <w:t xml:space="preserve">        Date submitTime = tDsTaskInstance.getSubmitTime();</w:t>
      </w:r>
    </w:p>
    <w:p w14:paraId="1E9C18DA" w14:textId="77777777" w:rsidR="00941D69" w:rsidRPr="00941D69" w:rsidRDefault="00941D69" w:rsidP="00941D69">
      <w:pPr>
        <w:pStyle w:val="a6"/>
        <w:rPr>
          <w:color w:val="080808"/>
        </w:rPr>
      </w:pPr>
      <w:r w:rsidRPr="00941D69">
        <w:rPr>
          <w:color w:val="080808"/>
        </w:rPr>
        <w:t xml:space="preserve">        Date endTime = tDsTaskInstance.getEndTime();</w:t>
      </w:r>
    </w:p>
    <w:p w14:paraId="65721565" w14:textId="77777777" w:rsidR="00941D69" w:rsidRPr="00941D69" w:rsidRDefault="00941D69" w:rsidP="00941D69">
      <w:pPr>
        <w:pStyle w:val="a6"/>
        <w:rPr>
          <w:color w:val="080808"/>
        </w:rPr>
      </w:pPr>
      <w:r w:rsidRPr="00941D69">
        <w:rPr>
          <w:color w:val="080808"/>
        </w:rPr>
        <w:t xml:space="preserve">        long durationSec = (endTime.getTime() - submitTime.getTime()) / 1000 ;</w:t>
      </w:r>
    </w:p>
    <w:p w14:paraId="64ABB85A" w14:textId="77777777" w:rsidR="00941D69" w:rsidRPr="00941D69" w:rsidRDefault="00941D69" w:rsidP="00941D69">
      <w:pPr>
        <w:pStyle w:val="a6"/>
        <w:rPr>
          <w:color w:val="080808"/>
        </w:rPr>
      </w:pPr>
    </w:p>
    <w:p w14:paraId="2ACC4DC8" w14:textId="77777777" w:rsidR="00941D69" w:rsidRPr="00941D69" w:rsidRDefault="00941D69" w:rsidP="00941D69">
      <w:pPr>
        <w:pStyle w:val="a6"/>
        <w:rPr>
          <w:color w:val="080808"/>
        </w:rPr>
      </w:pPr>
      <w:r w:rsidRPr="00941D69">
        <w:rPr>
          <w:rFonts w:hint="eastAsia"/>
          <w:color w:val="080808"/>
        </w:rPr>
        <w:t xml:space="preserve">        // </w:t>
      </w:r>
      <w:r w:rsidRPr="00941D69">
        <w:rPr>
          <w:rFonts w:hint="eastAsia"/>
          <w:color w:val="080808"/>
        </w:rPr>
        <w:t>从指标参数中提取</w:t>
      </w:r>
      <w:r w:rsidRPr="00941D69">
        <w:rPr>
          <w:rFonts w:hint="eastAsia"/>
          <w:color w:val="080808"/>
        </w:rPr>
        <w:t>json  days  percent</w:t>
      </w:r>
    </w:p>
    <w:p w14:paraId="7AD0B982" w14:textId="77777777" w:rsidR="00941D69" w:rsidRPr="00941D69" w:rsidRDefault="00941D69" w:rsidP="00941D69">
      <w:pPr>
        <w:pStyle w:val="a6"/>
        <w:rPr>
          <w:color w:val="080808"/>
        </w:rPr>
      </w:pPr>
      <w:r w:rsidRPr="00941D69">
        <w:rPr>
          <w:color w:val="080808"/>
        </w:rPr>
        <w:t xml:space="preserve">        String metricParamsJson = assessParam.getGovernanceMetric().getMetricParamsJson();</w:t>
      </w:r>
    </w:p>
    <w:p w14:paraId="3469B7D9" w14:textId="77777777" w:rsidR="00941D69" w:rsidRPr="00941D69" w:rsidRDefault="00941D69" w:rsidP="00941D69">
      <w:pPr>
        <w:pStyle w:val="a6"/>
        <w:rPr>
          <w:color w:val="080808"/>
        </w:rPr>
      </w:pPr>
      <w:r w:rsidRPr="00941D69">
        <w:rPr>
          <w:color w:val="080808"/>
        </w:rPr>
        <w:t xml:space="preserve">        JSONObject jsonObject = JSON.parseObject(metricParamsJson);</w:t>
      </w:r>
    </w:p>
    <w:p w14:paraId="56BED0FA" w14:textId="77777777" w:rsidR="00941D69" w:rsidRPr="00941D69" w:rsidRDefault="00941D69" w:rsidP="00941D69">
      <w:pPr>
        <w:pStyle w:val="a6"/>
        <w:rPr>
          <w:color w:val="080808"/>
        </w:rPr>
      </w:pPr>
      <w:r w:rsidRPr="00941D69">
        <w:rPr>
          <w:color w:val="080808"/>
        </w:rPr>
        <w:t xml:space="preserve">        Integer days = jsonObject.getInteger("days");</w:t>
      </w:r>
    </w:p>
    <w:p w14:paraId="7163FC28" w14:textId="77777777" w:rsidR="00941D69" w:rsidRPr="00941D69" w:rsidRDefault="00941D69" w:rsidP="00941D69">
      <w:pPr>
        <w:pStyle w:val="a6"/>
        <w:rPr>
          <w:color w:val="080808"/>
        </w:rPr>
      </w:pPr>
      <w:r w:rsidRPr="00941D69">
        <w:rPr>
          <w:color w:val="080808"/>
        </w:rPr>
        <w:t xml:space="preserve">        Integer percent = jsonObject.getInteger("percent");</w:t>
      </w:r>
    </w:p>
    <w:p w14:paraId="23CD759B" w14:textId="77777777" w:rsidR="00941D69" w:rsidRPr="00941D69" w:rsidRDefault="00941D69" w:rsidP="00941D69">
      <w:pPr>
        <w:pStyle w:val="a6"/>
        <w:rPr>
          <w:color w:val="080808"/>
        </w:rPr>
      </w:pPr>
    </w:p>
    <w:p w14:paraId="1C258484" w14:textId="77777777" w:rsidR="00941D69" w:rsidRPr="00941D69" w:rsidRDefault="00941D69" w:rsidP="00941D69">
      <w:pPr>
        <w:pStyle w:val="a6"/>
        <w:rPr>
          <w:color w:val="080808"/>
        </w:rPr>
      </w:pPr>
      <w:r w:rsidRPr="00941D69">
        <w:rPr>
          <w:color w:val="080808"/>
        </w:rPr>
        <w:t xml:space="preserve">        String assessDate = assessParam.getAssessDate();</w:t>
      </w:r>
    </w:p>
    <w:p w14:paraId="6659812F" w14:textId="77777777" w:rsidR="00941D69" w:rsidRPr="00941D69" w:rsidRDefault="00941D69" w:rsidP="00941D69">
      <w:pPr>
        <w:pStyle w:val="a6"/>
        <w:rPr>
          <w:color w:val="080808"/>
        </w:rPr>
      </w:pPr>
      <w:r w:rsidRPr="00941D69">
        <w:rPr>
          <w:color w:val="080808"/>
        </w:rPr>
        <w:t xml:space="preserve">        Date assessDateDt = DateUtils.parseDate(assessDate, "yyyy-MM-dd");</w:t>
      </w:r>
    </w:p>
    <w:p w14:paraId="12BDE1FC" w14:textId="77777777" w:rsidR="00941D69" w:rsidRPr="00941D69" w:rsidRDefault="00941D69" w:rsidP="00941D69">
      <w:pPr>
        <w:pStyle w:val="a6"/>
        <w:rPr>
          <w:color w:val="080808"/>
        </w:rPr>
      </w:pPr>
      <w:r w:rsidRPr="00941D69">
        <w:rPr>
          <w:color w:val="080808"/>
        </w:rPr>
        <w:t xml:space="preserve">        Date beforeDaysDt = DateUtils.addDays(assessDateDt, 0 - days);</w:t>
      </w:r>
    </w:p>
    <w:p w14:paraId="19934855" w14:textId="77777777" w:rsidR="00941D69" w:rsidRPr="00941D69" w:rsidRDefault="00941D69" w:rsidP="00941D69">
      <w:pPr>
        <w:pStyle w:val="a6"/>
        <w:rPr>
          <w:color w:val="080808"/>
        </w:rPr>
      </w:pPr>
      <w:r w:rsidRPr="00941D69">
        <w:rPr>
          <w:color w:val="080808"/>
        </w:rPr>
        <w:t xml:space="preserve">        String beforeDaysDtStr = DateFormatUtils.format(beforeDaysDt, "yyyy-MM-dd");</w:t>
      </w:r>
    </w:p>
    <w:p w14:paraId="424A98CE" w14:textId="77777777" w:rsidR="00941D69" w:rsidRPr="00941D69" w:rsidRDefault="00941D69" w:rsidP="00941D69">
      <w:pPr>
        <w:pStyle w:val="a6"/>
        <w:rPr>
          <w:color w:val="080808"/>
        </w:rPr>
      </w:pPr>
    </w:p>
    <w:p w14:paraId="42D4EBF4" w14:textId="77777777" w:rsidR="00941D69" w:rsidRPr="00941D69" w:rsidRDefault="00941D69" w:rsidP="00941D69">
      <w:pPr>
        <w:pStyle w:val="a6"/>
        <w:rPr>
          <w:color w:val="080808"/>
        </w:rPr>
      </w:pPr>
    </w:p>
    <w:p w14:paraId="7D6CD6AA" w14:textId="77777777" w:rsidR="00941D69" w:rsidRPr="00941D69" w:rsidRDefault="00941D69" w:rsidP="00941D69">
      <w:pPr>
        <w:pStyle w:val="a6"/>
        <w:rPr>
          <w:color w:val="080808"/>
        </w:rPr>
      </w:pPr>
      <w:r w:rsidRPr="00941D69">
        <w:rPr>
          <w:rFonts w:hint="eastAsia"/>
          <w:color w:val="080808"/>
        </w:rPr>
        <w:t xml:space="preserve">        // </w:t>
      </w:r>
      <w:r w:rsidRPr="00941D69">
        <w:rPr>
          <w:rFonts w:hint="eastAsia"/>
          <w:color w:val="080808"/>
        </w:rPr>
        <w:t>进行查询，</w:t>
      </w:r>
      <w:r w:rsidRPr="00941D69">
        <w:rPr>
          <w:rFonts w:hint="eastAsia"/>
          <w:color w:val="080808"/>
        </w:rPr>
        <w:t xml:space="preserve"> </w:t>
      </w:r>
      <w:r w:rsidRPr="00941D69">
        <w:rPr>
          <w:rFonts w:hint="eastAsia"/>
          <w:color w:val="080808"/>
        </w:rPr>
        <w:t>查询前</w:t>
      </w:r>
      <w:r w:rsidRPr="00941D69">
        <w:rPr>
          <w:rFonts w:hint="eastAsia"/>
          <w:color w:val="080808"/>
        </w:rPr>
        <w:t>days</w:t>
      </w:r>
      <w:r w:rsidRPr="00941D69">
        <w:rPr>
          <w:rFonts w:hint="eastAsia"/>
          <w:color w:val="080808"/>
        </w:rPr>
        <w:t>日平均耗时</w:t>
      </w:r>
      <w:r w:rsidRPr="00941D69">
        <w:rPr>
          <w:rFonts w:hint="eastAsia"/>
          <w:color w:val="080808"/>
        </w:rPr>
        <w:t xml:space="preserve"> </w:t>
      </w:r>
      <w:r w:rsidRPr="00941D69">
        <w:rPr>
          <w:rFonts w:hint="eastAsia"/>
          <w:color w:val="080808"/>
        </w:rPr>
        <w:t>，</w:t>
      </w:r>
      <w:r w:rsidRPr="00941D69">
        <w:rPr>
          <w:rFonts w:hint="eastAsia"/>
          <w:color w:val="080808"/>
        </w:rPr>
        <w:t xml:space="preserve"> </w:t>
      </w:r>
      <w:r w:rsidRPr="00941D69">
        <w:rPr>
          <w:rFonts w:hint="eastAsia"/>
          <w:color w:val="080808"/>
        </w:rPr>
        <w:t>可以查询列表，</w:t>
      </w:r>
      <w:r w:rsidRPr="00941D69">
        <w:rPr>
          <w:rFonts w:hint="eastAsia"/>
          <w:color w:val="080808"/>
        </w:rPr>
        <w:t xml:space="preserve"> </w:t>
      </w:r>
      <w:r w:rsidRPr="00941D69">
        <w:rPr>
          <w:rFonts w:hint="eastAsia"/>
          <w:color w:val="080808"/>
        </w:rPr>
        <w:t>用</w:t>
      </w:r>
      <w:r w:rsidRPr="00941D69">
        <w:rPr>
          <w:rFonts w:hint="eastAsia"/>
          <w:color w:val="080808"/>
        </w:rPr>
        <w:t>java</w:t>
      </w:r>
      <w:r w:rsidRPr="00941D69">
        <w:rPr>
          <w:rFonts w:hint="eastAsia"/>
          <w:color w:val="080808"/>
        </w:rPr>
        <w:t>汇总，</w:t>
      </w:r>
      <w:r w:rsidRPr="00941D69">
        <w:rPr>
          <w:rFonts w:hint="eastAsia"/>
          <w:color w:val="080808"/>
        </w:rPr>
        <w:t xml:space="preserve"> </w:t>
      </w:r>
      <w:r w:rsidRPr="00941D69">
        <w:rPr>
          <w:rFonts w:hint="eastAsia"/>
          <w:color w:val="080808"/>
        </w:rPr>
        <w:t>或者直接写</w:t>
      </w:r>
      <w:r w:rsidRPr="00941D69">
        <w:rPr>
          <w:rFonts w:hint="eastAsia"/>
          <w:color w:val="080808"/>
        </w:rPr>
        <w:t>sql</w:t>
      </w:r>
      <w:r w:rsidRPr="00941D69">
        <w:rPr>
          <w:rFonts w:hint="eastAsia"/>
          <w:color w:val="080808"/>
        </w:rPr>
        <w:t>，</w:t>
      </w:r>
      <w:r w:rsidRPr="00941D69">
        <w:rPr>
          <w:rFonts w:hint="eastAsia"/>
          <w:color w:val="080808"/>
        </w:rPr>
        <w:t xml:space="preserve"> </w:t>
      </w:r>
      <w:r w:rsidRPr="00941D69">
        <w:rPr>
          <w:rFonts w:hint="eastAsia"/>
          <w:color w:val="080808"/>
        </w:rPr>
        <w:t>用</w:t>
      </w:r>
      <w:r w:rsidRPr="00941D69">
        <w:rPr>
          <w:rFonts w:hint="eastAsia"/>
          <w:color w:val="080808"/>
        </w:rPr>
        <w:t>avg</w:t>
      </w:r>
      <w:r w:rsidRPr="00941D69">
        <w:rPr>
          <w:rFonts w:hint="eastAsia"/>
          <w:color w:val="080808"/>
        </w:rPr>
        <w:t>求平均</w:t>
      </w:r>
    </w:p>
    <w:p w14:paraId="53742E98" w14:textId="77777777" w:rsidR="00941D69" w:rsidRPr="00941D69" w:rsidRDefault="00941D69" w:rsidP="00941D69">
      <w:pPr>
        <w:pStyle w:val="a6"/>
        <w:rPr>
          <w:color w:val="080808"/>
        </w:rPr>
      </w:pPr>
      <w:r w:rsidRPr="00941D69">
        <w:rPr>
          <w:color w:val="080808"/>
        </w:rPr>
        <w:t xml:space="preserve">        QueryWrapper&lt;TDsTaskInstance&gt; queryWrapper = new QueryWrapper&lt;TDsTaskInstance&gt;()</w:t>
      </w:r>
    </w:p>
    <w:p w14:paraId="2B2C5A5B" w14:textId="77777777" w:rsidR="00941D69" w:rsidRPr="00941D69" w:rsidRDefault="00941D69" w:rsidP="00941D69">
      <w:pPr>
        <w:pStyle w:val="a6"/>
        <w:rPr>
          <w:color w:val="080808"/>
        </w:rPr>
      </w:pPr>
      <w:r w:rsidRPr="00941D69">
        <w:rPr>
          <w:color w:val="080808"/>
        </w:rPr>
        <w:t xml:space="preserve">                .exists(</w:t>
      </w:r>
    </w:p>
    <w:p w14:paraId="5F93266E" w14:textId="77777777" w:rsidR="00941D69" w:rsidRPr="00941D69" w:rsidRDefault="00941D69" w:rsidP="00941D69">
      <w:pPr>
        <w:pStyle w:val="a6"/>
        <w:rPr>
          <w:color w:val="080808"/>
        </w:rPr>
      </w:pPr>
      <w:r w:rsidRPr="00941D69">
        <w:rPr>
          <w:color w:val="080808"/>
        </w:rPr>
        <w:t xml:space="preserve">                        " select 1 from (select max(id) max_id from t_ds_task_instance " +</w:t>
      </w:r>
    </w:p>
    <w:p w14:paraId="2B362DD8" w14:textId="77777777" w:rsidR="00941D69" w:rsidRPr="00941D69" w:rsidRDefault="00941D69" w:rsidP="00941D69">
      <w:pPr>
        <w:pStyle w:val="a6"/>
        <w:rPr>
          <w:color w:val="080808"/>
        </w:rPr>
      </w:pPr>
      <w:r w:rsidRPr="00941D69">
        <w:rPr>
          <w:color w:val="080808"/>
        </w:rPr>
        <w:t xml:space="preserve">                                " where state = 7 and name ='" + governanceAssessDetail.getSchemaName() + "." + governanceAssessDetail.getTableName() + "' " +</w:t>
      </w:r>
    </w:p>
    <w:p w14:paraId="58896FD0" w14:textId="77777777" w:rsidR="00941D69" w:rsidRPr="00941D69" w:rsidRDefault="00941D69" w:rsidP="00941D69">
      <w:pPr>
        <w:pStyle w:val="a6"/>
        <w:rPr>
          <w:color w:val="080808"/>
        </w:rPr>
      </w:pPr>
      <w:r w:rsidRPr="00941D69">
        <w:rPr>
          <w:color w:val="080808"/>
        </w:rPr>
        <w:t xml:space="preserve">                                " and date_format(start_time , '%Y-%m-%d') &gt;= '" + beforeDaysDtStr + "' " +</w:t>
      </w:r>
    </w:p>
    <w:p w14:paraId="2B936F2E" w14:textId="77777777" w:rsidR="00941D69" w:rsidRPr="00941D69" w:rsidRDefault="00941D69" w:rsidP="00941D69">
      <w:pPr>
        <w:pStyle w:val="a6"/>
        <w:rPr>
          <w:color w:val="080808"/>
        </w:rPr>
      </w:pPr>
      <w:r w:rsidRPr="00941D69">
        <w:rPr>
          <w:color w:val="080808"/>
        </w:rPr>
        <w:t xml:space="preserve">                                " group by name, date_format(start_time, '%Y-%m-%d')) tmax " +</w:t>
      </w:r>
    </w:p>
    <w:p w14:paraId="521D11C6" w14:textId="77777777" w:rsidR="00941D69" w:rsidRPr="00941D69" w:rsidRDefault="00941D69" w:rsidP="00941D69">
      <w:pPr>
        <w:pStyle w:val="a6"/>
        <w:rPr>
          <w:color w:val="080808"/>
        </w:rPr>
      </w:pPr>
      <w:r w:rsidRPr="00941D69">
        <w:rPr>
          <w:color w:val="080808"/>
        </w:rPr>
        <w:t xml:space="preserve">                                " where t_ds_task_instance.id = tmax.max_id "</w:t>
      </w:r>
    </w:p>
    <w:p w14:paraId="403FBF82" w14:textId="77777777" w:rsidR="00941D69" w:rsidRPr="00941D69" w:rsidRDefault="00941D69" w:rsidP="00941D69">
      <w:pPr>
        <w:pStyle w:val="a6"/>
        <w:rPr>
          <w:color w:val="080808"/>
        </w:rPr>
      </w:pPr>
      <w:r w:rsidRPr="00941D69">
        <w:rPr>
          <w:color w:val="080808"/>
        </w:rPr>
        <w:t xml:space="preserve">                );</w:t>
      </w:r>
    </w:p>
    <w:p w14:paraId="68A2AB40" w14:textId="77777777" w:rsidR="00941D69" w:rsidRPr="00941D69" w:rsidRDefault="00941D69" w:rsidP="00941D69">
      <w:pPr>
        <w:pStyle w:val="a6"/>
        <w:rPr>
          <w:color w:val="080808"/>
        </w:rPr>
      </w:pPr>
      <w:r w:rsidRPr="00941D69">
        <w:rPr>
          <w:color w:val="080808"/>
        </w:rPr>
        <w:t xml:space="preserve">        List&lt;TDsTaskInstance&gt; beforeTaskInstanceList = tDsTaskInstanceService.list(queryWrapper);</w:t>
      </w:r>
    </w:p>
    <w:p w14:paraId="4390ABF6" w14:textId="77777777" w:rsidR="00941D69" w:rsidRPr="00941D69" w:rsidRDefault="00941D69" w:rsidP="00941D69">
      <w:pPr>
        <w:pStyle w:val="a6"/>
        <w:rPr>
          <w:color w:val="080808"/>
        </w:rPr>
      </w:pPr>
      <w:r w:rsidRPr="00941D69">
        <w:rPr>
          <w:color w:val="080808"/>
        </w:rPr>
        <w:t xml:space="preserve">        long sumBeforeDaysDurationSec = 0 ;</w:t>
      </w:r>
    </w:p>
    <w:p w14:paraId="2021E3EC" w14:textId="77777777" w:rsidR="00941D69" w:rsidRPr="00941D69" w:rsidRDefault="00941D69" w:rsidP="00941D69">
      <w:pPr>
        <w:pStyle w:val="a6"/>
        <w:rPr>
          <w:color w:val="080808"/>
        </w:rPr>
      </w:pPr>
      <w:r w:rsidRPr="00941D69">
        <w:rPr>
          <w:color w:val="080808"/>
        </w:rPr>
        <w:t xml:space="preserve">        for (TDsTaskInstance dsTaskInstance : beforeTaskInstanceList) {</w:t>
      </w:r>
    </w:p>
    <w:p w14:paraId="4F318942" w14:textId="77777777" w:rsidR="00941D69" w:rsidRPr="00941D69" w:rsidRDefault="00941D69" w:rsidP="00941D69">
      <w:pPr>
        <w:pStyle w:val="a6"/>
        <w:rPr>
          <w:color w:val="080808"/>
        </w:rPr>
      </w:pPr>
      <w:r w:rsidRPr="00941D69">
        <w:rPr>
          <w:color w:val="080808"/>
        </w:rPr>
        <w:t xml:space="preserve">            long beforeDayDurationSec = (dsTaskInstance.getEndTime().getTime() - dsTaskInstance.getSubmitTime().getTime()) / 1000 ;</w:t>
      </w:r>
    </w:p>
    <w:p w14:paraId="3A6B8F7B" w14:textId="77777777" w:rsidR="00941D69" w:rsidRPr="00941D69" w:rsidRDefault="00941D69" w:rsidP="00941D69">
      <w:pPr>
        <w:pStyle w:val="a6"/>
        <w:rPr>
          <w:color w:val="080808"/>
        </w:rPr>
      </w:pPr>
      <w:r w:rsidRPr="00941D69">
        <w:rPr>
          <w:color w:val="080808"/>
        </w:rPr>
        <w:t xml:space="preserve">            sumBeforeDaysDurationSec += beforeDayDurationSec ;</w:t>
      </w:r>
    </w:p>
    <w:p w14:paraId="4B6C27BE" w14:textId="77777777" w:rsidR="00941D69" w:rsidRPr="00941D69" w:rsidRDefault="00941D69" w:rsidP="00941D69">
      <w:pPr>
        <w:pStyle w:val="a6"/>
        <w:rPr>
          <w:color w:val="080808"/>
        </w:rPr>
      </w:pPr>
      <w:r w:rsidRPr="00941D69">
        <w:rPr>
          <w:color w:val="080808"/>
        </w:rPr>
        <w:t xml:space="preserve">        }</w:t>
      </w:r>
    </w:p>
    <w:p w14:paraId="0F3D777F" w14:textId="77777777" w:rsidR="00941D69" w:rsidRPr="00941D69" w:rsidRDefault="00941D69" w:rsidP="00941D69">
      <w:pPr>
        <w:pStyle w:val="a6"/>
        <w:rPr>
          <w:color w:val="080808"/>
        </w:rPr>
      </w:pPr>
      <w:r w:rsidRPr="00941D69">
        <w:rPr>
          <w:rFonts w:hint="eastAsia"/>
          <w:color w:val="080808"/>
        </w:rPr>
        <w:t xml:space="preserve">        // (</w:t>
      </w:r>
      <w:r w:rsidRPr="00941D69">
        <w:rPr>
          <w:rFonts w:hint="eastAsia"/>
          <w:color w:val="080808"/>
        </w:rPr>
        <w:t>当日秒数</w:t>
      </w:r>
      <w:r w:rsidRPr="00941D69">
        <w:rPr>
          <w:rFonts w:hint="eastAsia"/>
          <w:color w:val="080808"/>
        </w:rPr>
        <w:t xml:space="preserve"> - </w:t>
      </w:r>
      <w:r w:rsidRPr="00941D69">
        <w:rPr>
          <w:rFonts w:hint="eastAsia"/>
          <w:color w:val="080808"/>
        </w:rPr>
        <w:t>平均值</w:t>
      </w:r>
      <w:r w:rsidRPr="00941D69">
        <w:rPr>
          <w:rFonts w:hint="eastAsia"/>
          <w:color w:val="080808"/>
        </w:rPr>
        <w:t xml:space="preserve">)  / </w:t>
      </w:r>
      <w:r w:rsidRPr="00941D69">
        <w:rPr>
          <w:rFonts w:hint="eastAsia"/>
          <w:color w:val="080808"/>
        </w:rPr>
        <w:t>平均值</w:t>
      </w:r>
      <w:r w:rsidRPr="00941D69">
        <w:rPr>
          <w:rFonts w:hint="eastAsia"/>
          <w:color w:val="080808"/>
        </w:rPr>
        <w:t xml:space="preserve"> &gt;  percent , </w:t>
      </w:r>
      <w:r w:rsidRPr="00941D69">
        <w:rPr>
          <w:rFonts w:hint="eastAsia"/>
          <w:color w:val="080808"/>
        </w:rPr>
        <w:t>大于给</w:t>
      </w:r>
      <w:r w:rsidRPr="00941D69">
        <w:rPr>
          <w:rFonts w:hint="eastAsia"/>
          <w:color w:val="080808"/>
        </w:rPr>
        <w:t>0</w:t>
      </w:r>
      <w:r w:rsidRPr="00941D69">
        <w:rPr>
          <w:rFonts w:hint="eastAsia"/>
          <w:color w:val="080808"/>
        </w:rPr>
        <w:t>分，</w:t>
      </w:r>
    </w:p>
    <w:p w14:paraId="441E03F3" w14:textId="77777777" w:rsidR="00941D69" w:rsidRPr="00941D69" w:rsidRDefault="00941D69" w:rsidP="00941D69">
      <w:pPr>
        <w:pStyle w:val="a6"/>
        <w:rPr>
          <w:color w:val="080808"/>
        </w:rPr>
      </w:pPr>
      <w:r w:rsidRPr="00941D69">
        <w:rPr>
          <w:color w:val="080808"/>
        </w:rPr>
        <w:t xml:space="preserve">        long avg = sumBeforeDaysDurationSec / beforeTaskInstanceList.size() ;</w:t>
      </w:r>
    </w:p>
    <w:p w14:paraId="4E8A5FB0" w14:textId="77777777" w:rsidR="00941D69" w:rsidRPr="00941D69" w:rsidRDefault="00941D69" w:rsidP="00941D69">
      <w:pPr>
        <w:pStyle w:val="a6"/>
        <w:rPr>
          <w:color w:val="080808"/>
        </w:rPr>
      </w:pPr>
      <w:r w:rsidRPr="00941D69">
        <w:rPr>
          <w:color w:val="080808"/>
        </w:rPr>
        <w:t xml:space="preserve">        long currentPercent = (durationSec - avg) * 100  / avg;</w:t>
      </w:r>
    </w:p>
    <w:p w14:paraId="2D85B7AF" w14:textId="77777777" w:rsidR="00941D69" w:rsidRPr="00941D69" w:rsidRDefault="00941D69" w:rsidP="00941D69">
      <w:pPr>
        <w:pStyle w:val="a6"/>
        <w:rPr>
          <w:color w:val="080808"/>
        </w:rPr>
      </w:pPr>
    </w:p>
    <w:p w14:paraId="7DE478C1" w14:textId="77777777" w:rsidR="00941D69" w:rsidRPr="00941D69" w:rsidRDefault="00941D69" w:rsidP="00941D69">
      <w:pPr>
        <w:pStyle w:val="a6"/>
        <w:rPr>
          <w:color w:val="080808"/>
        </w:rPr>
      </w:pPr>
      <w:r w:rsidRPr="00941D69">
        <w:rPr>
          <w:rFonts w:hint="eastAsia"/>
          <w:color w:val="080808"/>
        </w:rPr>
        <w:t xml:space="preserve">        governanceAssessDetail.setAssessComment("</w:t>
      </w:r>
      <w:r w:rsidRPr="00941D69">
        <w:rPr>
          <w:rFonts w:hint="eastAsia"/>
          <w:color w:val="080808"/>
        </w:rPr>
        <w:t>本次耗时</w:t>
      </w:r>
      <w:r w:rsidRPr="00941D69">
        <w:rPr>
          <w:rFonts w:hint="eastAsia"/>
          <w:color w:val="080808"/>
        </w:rPr>
        <w:t xml:space="preserve">: " + durationSec + " </w:t>
      </w:r>
      <w:r w:rsidRPr="00941D69">
        <w:rPr>
          <w:rFonts w:hint="eastAsia"/>
          <w:color w:val="080808"/>
        </w:rPr>
        <w:t>秒，平均耗时</w:t>
      </w:r>
      <w:r w:rsidRPr="00941D69">
        <w:rPr>
          <w:rFonts w:hint="eastAsia"/>
          <w:color w:val="080808"/>
        </w:rPr>
        <w:t xml:space="preserve">: " + avg + " </w:t>
      </w:r>
      <w:r w:rsidRPr="00941D69">
        <w:rPr>
          <w:rFonts w:hint="eastAsia"/>
          <w:color w:val="080808"/>
        </w:rPr>
        <w:t>秒</w:t>
      </w:r>
      <w:r w:rsidRPr="00941D69">
        <w:rPr>
          <w:rFonts w:hint="eastAsia"/>
          <w:color w:val="080808"/>
        </w:rPr>
        <w:t>");</w:t>
      </w:r>
    </w:p>
    <w:p w14:paraId="40F98F8E" w14:textId="77777777" w:rsidR="00941D69" w:rsidRPr="00941D69" w:rsidRDefault="00941D69" w:rsidP="00941D69">
      <w:pPr>
        <w:pStyle w:val="a6"/>
        <w:rPr>
          <w:color w:val="080808"/>
        </w:rPr>
      </w:pPr>
    </w:p>
    <w:p w14:paraId="410515C6" w14:textId="77777777" w:rsidR="00941D69" w:rsidRPr="00941D69" w:rsidRDefault="00941D69" w:rsidP="00941D69">
      <w:pPr>
        <w:pStyle w:val="a6"/>
        <w:rPr>
          <w:color w:val="080808"/>
        </w:rPr>
      </w:pPr>
      <w:r w:rsidRPr="00941D69">
        <w:rPr>
          <w:color w:val="080808"/>
        </w:rPr>
        <w:t xml:space="preserve">        if(currentPercent &gt; percent){</w:t>
      </w:r>
    </w:p>
    <w:p w14:paraId="7B2128F0" w14:textId="77777777" w:rsidR="00941D69" w:rsidRPr="00941D69" w:rsidRDefault="00941D69" w:rsidP="00941D69">
      <w:pPr>
        <w:pStyle w:val="a6"/>
        <w:rPr>
          <w:color w:val="080808"/>
        </w:rPr>
      </w:pPr>
      <w:r w:rsidRPr="00941D69">
        <w:rPr>
          <w:color w:val="080808"/>
        </w:rPr>
        <w:t xml:space="preserve">            governanceAssessDetail.setAssessScore(BigDecimal.ZERO);</w:t>
      </w:r>
    </w:p>
    <w:p w14:paraId="422C817D" w14:textId="77777777" w:rsidR="00941D69" w:rsidRPr="00941D69" w:rsidRDefault="00941D69" w:rsidP="00941D69">
      <w:pPr>
        <w:pStyle w:val="a6"/>
        <w:rPr>
          <w:color w:val="080808"/>
        </w:rPr>
      </w:pPr>
      <w:r w:rsidRPr="00941D69">
        <w:rPr>
          <w:rFonts w:hint="eastAsia"/>
          <w:color w:val="080808"/>
        </w:rPr>
        <w:t xml:space="preserve">            governanceAssessDetail.setAssessProblem("</w:t>
      </w:r>
      <w:r w:rsidRPr="00941D69">
        <w:rPr>
          <w:rFonts w:hint="eastAsia"/>
          <w:color w:val="080808"/>
        </w:rPr>
        <w:t>本次耗时超过平均值的百分比</w:t>
      </w:r>
      <w:r w:rsidRPr="00941D69">
        <w:rPr>
          <w:rFonts w:hint="eastAsia"/>
          <w:color w:val="080808"/>
        </w:rPr>
        <w:t xml:space="preserve"> : " + currentPercent + "%");</w:t>
      </w:r>
    </w:p>
    <w:p w14:paraId="40706D74" w14:textId="77777777" w:rsidR="00941D69" w:rsidRPr="00941D69" w:rsidRDefault="00941D69" w:rsidP="00941D69">
      <w:pPr>
        <w:pStyle w:val="a6"/>
        <w:rPr>
          <w:color w:val="080808"/>
        </w:rPr>
      </w:pPr>
      <w:r w:rsidRPr="00941D69">
        <w:rPr>
          <w:color w:val="080808"/>
        </w:rPr>
        <w:t xml:space="preserve">        }</w:t>
      </w:r>
    </w:p>
    <w:p w14:paraId="3423DB33" w14:textId="77777777" w:rsidR="00941D69" w:rsidRPr="00941D69" w:rsidRDefault="00941D69" w:rsidP="00941D69">
      <w:pPr>
        <w:pStyle w:val="a6"/>
        <w:rPr>
          <w:color w:val="080808"/>
        </w:rPr>
      </w:pPr>
    </w:p>
    <w:p w14:paraId="5E9D081F" w14:textId="77777777" w:rsidR="00941D69" w:rsidRPr="00941D69" w:rsidRDefault="00941D69" w:rsidP="00941D69">
      <w:pPr>
        <w:pStyle w:val="a6"/>
        <w:rPr>
          <w:color w:val="080808"/>
        </w:rPr>
      </w:pPr>
      <w:r w:rsidRPr="00941D69">
        <w:rPr>
          <w:color w:val="080808"/>
        </w:rPr>
        <w:t xml:space="preserve">    }</w:t>
      </w:r>
    </w:p>
    <w:p w14:paraId="701122C2" w14:textId="58C75B54" w:rsidR="00B60052" w:rsidRDefault="00941D69" w:rsidP="005A403A">
      <w:pPr>
        <w:pStyle w:val="a6"/>
        <w:rPr>
          <w:color w:val="080808"/>
        </w:rPr>
      </w:pPr>
      <w:r w:rsidRPr="00941D69">
        <w:rPr>
          <w:color w:val="080808"/>
        </w:rPr>
        <w:t>}</w:t>
      </w:r>
      <w:r w:rsidR="007A3264">
        <w:rPr>
          <w:color w:val="080808"/>
        </w:rPr>
        <w:br/>
      </w:r>
    </w:p>
    <w:p w14:paraId="0459B8F4" w14:textId="77777777" w:rsidR="005A403A" w:rsidRPr="005A403A" w:rsidRDefault="005A403A" w:rsidP="005A403A"/>
    <w:p w14:paraId="0539961E" w14:textId="77777777" w:rsidR="00FA733B" w:rsidRPr="00FA733B" w:rsidRDefault="00FA733B" w:rsidP="00FA733B"/>
    <w:p w14:paraId="380EB7B8" w14:textId="55ED03B2" w:rsidR="00BF619E" w:rsidRDefault="00BF619E" w:rsidP="00BF619E">
      <w:pPr>
        <w:pStyle w:val="2"/>
      </w:pPr>
      <w:r>
        <w:rPr>
          <w:rFonts w:hint="eastAsia"/>
        </w:rPr>
        <w:lastRenderedPageBreak/>
        <w:t>指标：</w:t>
      </w:r>
      <w:r w:rsidR="00555390">
        <w:rPr>
          <w:rFonts w:hint="eastAsia"/>
        </w:rPr>
        <w:t>sql</w:t>
      </w:r>
      <w:r>
        <w:rPr>
          <w:rFonts w:hint="eastAsia"/>
        </w:rPr>
        <w:t>是否简单加工</w:t>
      </w:r>
    </w:p>
    <w:tbl>
      <w:tblPr>
        <w:tblStyle w:val="4-30"/>
        <w:tblW w:w="8296" w:type="dxa"/>
        <w:tblLook w:val="04A0" w:firstRow="1" w:lastRow="0" w:firstColumn="1" w:lastColumn="0" w:noHBand="0" w:noVBand="1"/>
      </w:tblPr>
      <w:tblGrid>
        <w:gridCol w:w="1129"/>
        <w:gridCol w:w="1701"/>
        <w:gridCol w:w="3544"/>
        <w:gridCol w:w="1922"/>
      </w:tblGrid>
      <w:tr w:rsidR="001F6E3E" w14:paraId="7985CEF2"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AD9145D" w14:textId="77777777" w:rsidR="001F6E3E" w:rsidRDefault="001F6E3E" w:rsidP="00DA11D9">
            <w:pPr>
              <w:ind w:firstLineChars="0" w:firstLine="0"/>
            </w:pPr>
            <w:r>
              <w:rPr>
                <w:rFonts w:hint="eastAsia"/>
              </w:rPr>
              <w:t>考评板块</w:t>
            </w:r>
          </w:p>
        </w:tc>
        <w:tc>
          <w:tcPr>
            <w:tcW w:w="1701" w:type="dxa"/>
          </w:tcPr>
          <w:p w14:paraId="44EED820" w14:textId="77777777" w:rsidR="001F6E3E" w:rsidRDefault="001F6E3E"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544" w:type="dxa"/>
          </w:tcPr>
          <w:p w14:paraId="19E62123" w14:textId="77777777" w:rsidR="001F6E3E" w:rsidRDefault="001F6E3E"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2C920991" w14:textId="77777777" w:rsidR="001F6E3E" w:rsidRDefault="001F6E3E"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C405B6" w14:paraId="386A6799"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D6120DD" w14:textId="27F1417F" w:rsidR="00C405B6" w:rsidRDefault="00C405B6" w:rsidP="00C405B6">
            <w:pPr>
              <w:ind w:firstLineChars="0" w:firstLine="0"/>
            </w:pPr>
            <w:r>
              <w:rPr>
                <w:rFonts w:hint="eastAsia"/>
              </w:rPr>
              <w:t>计算</w:t>
            </w:r>
          </w:p>
        </w:tc>
        <w:tc>
          <w:tcPr>
            <w:tcW w:w="1701" w:type="dxa"/>
          </w:tcPr>
          <w:p w14:paraId="32367702" w14:textId="20F5599F" w:rsidR="00C405B6" w:rsidRDefault="00C405B6" w:rsidP="00C405B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简单加工</w:t>
            </w:r>
          </w:p>
        </w:tc>
        <w:tc>
          <w:tcPr>
            <w:tcW w:w="3544" w:type="dxa"/>
          </w:tcPr>
          <w:p w14:paraId="4B4ECA53" w14:textId="691465C1" w:rsidR="00C405B6" w:rsidRDefault="003F6532" w:rsidP="00C405B6">
            <w:pPr>
              <w:ind w:firstLineChars="0" w:firstLine="0"/>
              <w:cnfStyle w:val="000000100000" w:firstRow="0" w:lastRow="0" w:firstColumn="0" w:lastColumn="0" w:oddVBand="0" w:evenVBand="0" w:oddHBand="1" w:evenHBand="0" w:firstRowFirstColumn="0" w:firstRowLastColumn="0" w:lastRowFirstColumn="0" w:lastRowLastColumn="0"/>
            </w:pPr>
            <w:r>
              <w:t>sql</w:t>
            </w:r>
            <w:r>
              <w:rPr>
                <w:rFonts w:hint="eastAsia"/>
              </w:rPr>
              <w:t>语句没有任何</w:t>
            </w:r>
            <w:r>
              <w:rPr>
                <w:rFonts w:hint="eastAsia"/>
              </w:rPr>
              <w:t>j</w:t>
            </w:r>
            <w:r>
              <w:t>oin\groupby</w:t>
            </w:r>
            <w:r>
              <w:rPr>
                <w:rFonts w:hint="eastAsia"/>
              </w:rPr>
              <w:t>\</w:t>
            </w:r>
            <w:r>
              <w:t>union\</w:t>
            </w:r>
            <w:r>
              <w:rPr>
                <w:rFonts w:hint="eastAsia"/>
              </w:rPr>
              <w:t>函数的复杂计算，</w:t>
            </w:r>
            <w:r>
              <w:t xml:space="preserve"> </w:t>
            </w:r>
            <w:r>
              <w:rPr>
                <w:rFonts w:hint="eastAsia"/>
              </w:rPr>
              <w:t>且</w:t>
            </w:r>
            <w:r>
              <w:rPr>
                <w:rFonts w:hint="eastAsia"/>
              </w:rPr>
              <w:t xml:space="preserve"> </w:t>
            </w:r>
            <w:r>
              <w:t>where</w:t>
            </w:r>
            <w:r>
              <w:rPr>
                <w:rFonts w:hint="eastAsia"/>
              </w:rPr>
              <w:t>过滤字段皆为分区字段，则视为简单加工，给</w:t>
            </w:r>
            <w:r>
              <w:rPr>
                <w:rFonts w:hint="eastAsia"/>
              </w:rPr>
              <w:t>0</w:t>
            </w:r>
            <w:r>
              <w:rPr>
                <w:rFonts w:hint="eastAsia"/>
              </w:rPr>
              <w:t>分，其余给</w:t>
            </w:r>
            <w:r>
              <w:rPr>
                <w:rFonts w:hint="eastAsia"/>
              </w:rPr>
              <w:t>1</w:t>
            </w:r>
            <w:r>
              <w:t>0</w:t>
            </w:r>
            <w:r>
              <w:rPr>
                <w:rFonts w:hint="eastAsia"/>
              </w:rPr>
              <w:t>分</w:t>
            </w:r>
          </w:p>
        </w:tc>
        <w:tc>
          <w:tcPr>
            <w:tcW w:w="1922" w:type="dxa"/>
          </w:tcPr>
          <w:p w14:paraId="28B4BAAE" w14:textId="1A4CFAC9" w:rsidR="00C405B6" w:rsidRDefault="00C405B6" w:rsidP="00C405B6">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任务信息</w:t>
            </w:r>
          </w:p>
        </w:tc>
      </w:tr>
    </w:tbl>
    <w:p w14:paraId="6BD8E50A" w14:textId="08C917FE" w:rsidR="00A62A75" w:rsidRDefault="00A62A75" w:rsidP="00A62A75">
      <w:pPr>
        <w:ind w:firstLineChars="0" w:firstLine="0"/>
      </w:pPr>
      <w:r>
        <w:rPr>
          <w:b/>
          <w:bCs/>
        </w:rPr>
        <w:t>1</w:t>
      </w:r>
      <w:r>
        <w:rPr>
          <w:rFonts w:hint="eastAsia"/>
          <w:b/>
          <w:bCs/>
        </w:rPr>
        <w:t>）</w:t>
      </w:r>
      <w:r w:rsidR="00B60052" w:rsidRPr="00A62A75">
        <w:rPr>
          <w:rFonts w:hint="eastAsia"/>
          <w:b/>
          <w:bCs/>
        </w:rPr>
        <w:t>分析</w:t>
      </w:r>
    </w:p>
    <w:p w14:paraId="3D09FB67" w14:textId="42FE81FF" w:rsidR="00A62A75" w:rsidRPr="00A62A75" w:rsidRDefault="00A62A75" w:rsidP="00A62A75">
      <w:pPr>
        <w:ind w:firstLineChars="0" w:firstLine="0"/>
      </w:pPr>
      <w:r>
        <w:rPr>
          <w:rFonts w:hint="eastAsia"/>
        </w:rPr>
        <w:t>（</w:t>
      </w:r>
      <w:r>
        <w:rPr>
          <w:rFonts w:hint="eastAsia"/>
        </w:rPr>
        <w:t>1</w:t>
      </w:r>
      <w:r>
        <w:rPr>
          <w:rFonts w:hint="eastAsia"/>
        </w:rPr>
        <w:t>）</w:t>
      </w:r>
      <w:r w:rsidR="00B60052">
        <w:rPr>
          <w:rFonts w:hint="eastAsia"/>
        </w:rPr>
        <w:t>分析</w:t>
      </w:r>
      <w:r w:rsidR="00B60052">
        <w:t xml:space="preserve">sql </w:t>
      </w:r>
    </w:p>
    <w:p w14:paraId="3B3F7718" w14:textId="0B35FAC6" w:rsidR="00C35E9D" w:rsidRDefault="00A62A75" w:rsidP="00A62A75">
      <w:pPr>
        <w:ind w:firstLineChars="0" w:firstLine="0"/>
      </w:pPr>
      <w:r>
        <w:rPr>
          <w:rFonts w:hint="eastAsia"/>
        </w:rPr>
        <w:t>（</w:t>
      </w:r>
      <w:r>
        <w:rPr>
          <w:rFonts w:hint="eastAsia"/>
        </w:rPr>
        <w:t>2</w:t>
      </w:r>
      <w:r>
        <w:rPr>
          <w:rFonts w:hint="eastAsia"/>
        </w:rPr>
        <w:t>）</w:t>
      </w:r>
      <w:r w:rsidR="00C35E9D">
        <w:rPr>
          <w:rFonts w:hint="eastAsia"/>
        </w:rPr>
        <w:t>检查</w:t>
      </w:r>
      <w:r w:rsidR="00C35E9D">
        <w:rPr>
          <w:rFonts w:hint="eastAsia"/>
        </w:rPr>
        <w:t>s</w:t>
      </w:r>
      <w:r w:rsidR="00C35E9D">
        <w:t xml:space="preserve">ql </w:t>
      </w:r>
      <w:r w:rsidR="00C35E9D">
        <w:rPr>
          <w:rFonts w:hint="eastAsia"/>
        </w:rPr>
        <w:t>的每个关键词</w:t>
      </w:r>
      <w:r w:rsidR="00C35E9D">
        <w:rPr>
          <w:rFonts w:hint="eastAsia"/>
        </w:rPr>
        <w:t xml:space="preserve"> </w:t>
      </w:r>
      <w:r w:rsidR="00C35E9D">
        <w:rPr>
          <w:rFonts w:hint="eastAsia"/>
        </w:rPr>
        <w:t>判断是否有</w:t>
      </w:r>
      <w:r w:rsidR="00C35E9D">
        <w:rPr>
          <w:rFonts w:hint="eastAsia"/>
        </w:rPr>
        <w:t xml:space="preserve"> </w:t>
      </w:r>
      <w:r w:rsidR="00C35E9D">
        <w:t>join\groupby</w:t>
      </w:r>
      <w:r w:rsidR="00C35E9D">
        <w:rPr>
          <w:rFonts w:hint="eastAsia"/>
        </w:rPr>
        <w:t>\</w:t>
      </w:r>
      <w:r w:rsidR="00C35E9D">
        <w:t xml:space="preserve">union </w:t>
      </w:r>
      <w:r w:rsidR="00C35E9D">
        <w:rPr>
          <w:rFonts w:hint="eastAsia"/>
        </w:rPr>
        <w:t>等关键词。</w:t>
      </w:r>
    </w:p>
    <w:p w14:paraId="6E88B5A5" w14:textId="56C97B2E" w:rsidR="00C35E9D" w:rsidRDefault="00A62A75" w:rsidP="00A62A75">
      <w:pPr>
        <w:ind w:firstLineChars="0" w:firstLine="0"/>
      </w:pPr>
      <w:r>
        <w:rPr>
          <w:rFonts w:hint="eastAsia"/>
        </w:rPr>
        <w:t>（</w:t>
      </w:r>
      <w:r>
        <w:rPr>
          <w:rFonts w:hint="eastAsia"/>
        </w:rPr>
        <w:t>3</w:t>
      </w:r>
      <w:r>
        <w:rPr>
          <w:rFonts w:hint="eastAsia"/>
        </w:rPr>
        <w:t>）</w:t>
      </w:r>
      <w:r w:rsidR="00C35E9D">
        <w:rPr>
          <w:rFonts w:hint="eastAsia"/>
        </w:rPr>
        <w:t>提取</w:t>
      </w:r>
      <w:r w:rsidR="00220A27">
        <w:rPr>
          <w:rFonts w:hint="eastAsia"/>
        </w:rPr>
        <w:t>整个</w:t>
      </w:r>
      <w:r w:rsidR="00220A27">
        <w:rPr>
          <w:rFonts w:hint="eastAsia"/>
        </w:rPr>
        <w:t>s</w:t>
      </w:r>
      <w:r w:rsidR="00220A27">
        <w:t>ql</w:t>
      </w:r>
      <w:r w:rsidR="00220A27">
        <w:rPr>
          <w:rFonts w:hint="eastAsia"/>
        </w:rPr>
        <w:t>涉及的来源表</w:t>
      </w:r>
      <w:r w:rsidR="00220A27">
        <w:rPr>
          <w:rFonts w:hint="eastAsia"/>
        </w:rPr>
        <w:t xml:space="preserve"> </w:t>
      </w:r>
    </w:p>
    <w:p w14:paraId="2AF5FE29" w14:textId="37AC6446" w:rsidR="00220A27" w:rsidRDefault="00A62A75" w:rsidP="00A62A75">
      <w:pPr>
        <w:ind w:firstLineChars="0" w:firstLine="0"/>
      </w:pPr>
      <w:r>
        <w:rPr>
          <w:rFonts w:hint="eastAsia"/>
        </w:rPr>
        <w:t>（</w:t>
      </w:r>
      <w:r>
        <w:rPr>
          <w:rFonts w:hint="eastAsia"/>
        </w:rPr>
        <w:t>4</w:t>
      </w:r>
      <w:r>
        <w:rPr>
          <w:rFonts w:hint="eastAsia"/>
        </w:rPr>
        <w:t>）</w:t>
      </w:r>
      <w:r w:rsidR="00220A27">
        <w:rPr>
          <w:rFonts w:hint="eastAsia"/>
        </w:rPr>
        <w:t>提取整个</w:t>
      </w:r>
      <w:r w:rsidR="00220A27">
        <w:rPr>
          <w:rFonts w:hint="eastAsia"/>
        </w:rPr>
        <w:t>s</w:t>
      </w:r>
      <w:r w:rsidR="00220A27">
        <w:t>ql</w:t>
      </w:r>
      <w:r w:rsidR="00220A27">
        <w:rPr>
          <w:rFonts w:hint="eastAsia"/>
        </w:rPr>
        <w:t>涉及过滤的字段</w:t>
      </w:r>
    </w:p>
    <w:p w14:paraId="3D45FD3D" w14:textId="6B8FA127" w:rsidR="00220A27" w:rsidRDefault="00A62A75" w:rsidP="00A62A75">
      <w:pPr>
        <w:ind w:firstLineChars="0" w:firstLine="0"/>
      </w:pPr>
      <w:r>
        <w:rPr>
          <w:rFonts w:hint="eastAsia"/>
        </w:rPr>
        <w:t>（</w:t>
      </w:r>
      <w:r>
        <w:rPr>
          <w:rFonts w:hint="eastAsia"/>
        </w:rPr>
        <w:t>5</w:t>
      </w:r>
      <w:r>
        <w:rPr>
          <w:rFonts w:hint="eastAsia"/>
        </w:rPr>
        <w:t>）</w:t>
      </w:r>
      <w:r w:rsidR="00220A27">
        <w:rPr>
          <w:rFonts w:hint="eastAsia"/>
        </w:rPr>
        <w:t>根据来源表的元数据信息中的分区信息检查该过滤字段是否是分区字段。</w:t>
      </w:r>
    </w:p>
    <w:p w14:paraId="3839BB8C" w14:textId="3399FFF3" w:rsidR="00F034F6" w:rsidRPr="00A62A75" w:rsidRDefault="00A62A75" w:rsidP="00F034F6">
      <w:pPr>
        <w:ind w:firstLineChars="0" w:firstLine="0"/>
        <w:rPr>
          <w:b/>
          <w:bCs/>
        </w:rPr>
      </w:pPr>
      <w:r w:rsidRPr="00A62A75">
        <w:rPr>
          <w:b/>
          <w:bCs/>
        </w:rPr>
        <w:t>2</w:t>
      </w:r>
      <w:r w:rsidRPr="00A62A75">
        <w:rPr>
          <w:rFonts w:hint="eastAsia"/>
          <w:b/>
          <w:bCs/>
        </w:rPr>
        <w:t>）</w:t>
      </w:r>
      <w:r w:rsidR="00F034F6" w:rsidRPr="00A62A75">
        <w:rPr>
          <w:b/>
          <w:bCs/>
        </w:rPr>
        <w:t>Sql</w:t>
      </w:r>
      <w:r w:rsidR="00F034F6" w:rsidRPr="00A62A75">
        <w:rPr>
          <w:rFonts w:hint="eastAsia"/>
          <w:b/>
          <w:bCs/>
        </w:rPr>
        <w:t>解析工具类</w:t>
      </w:r>
      <w:r w:rsidR="00F034F6" w:rsidRPr="00A62A75">
        <w:rPr>
          <w:rFonts w:hint="eastAsia"/>
          <w:b/>
          <w:bCs/>
        </w:rPr>
        <w:t xml:space="preserve"> </w:t>
      </w:r>
    </w:p>
    <w:p w14:paraId="19DCC31A" w14:textId="77777777" w:rsidR="00F034F6" w:rsidRDefault="00F034F6" w:rsidP="00F034F6">
      <w:pPr>
        <w:ind w:firstLineChars="0"/>
      </w:pPr>
      <w:r>
        <w:rPr>
          <w:rFonts w:hint="eastAsia"/>
        </w:rPr>
        <w:t>用于把</w:t>
      </w:r>
      <w:r>
        <w:rPr>
          <w:rFonts w:hint="eastAsia"/>
        </w:rPr>
        <w:t>S</w:t>
      </w:r>
      <w:r>
        <w:t>QL</w:t>
      </w:r>
      <w:r>
        <w:rPr>
          <w:rFonts w:hint="eastAsia"/>
        </w:rPr>
        <w:t>解析为语法树</w:t>
      </w:r>
    </w:p>
    <w:p w14:paraId="45357CBC" w14:textId="77777777" w:rsidR="00F034F6" w:rsidRDefault="00F034F6" w:rsidP="00F034F6">
      <w:pPr>
        <w:ind w:firstLineChars="0"/>
      </w:pPr>
      <w:r>
        <w:rPr>
          <w:rFonts w:hint="eastAsia"/>
        </w:rPr>
        <w:t>并且注入一个节点处理器，对语法树中的每个节点进行遍历。</w:t>
      </w:r>
    </w:p>
    <w:p w14:paraId="0B9B9BEF" w14:textId="77777777" w:rsidR="003C136D" w:rsidRPr="003C136D" w:rsidRDefault="003C136D" w:rsidP="003C136D">
      <w:pPr>
        <w:pStyle w:val="a6"/>
        <w:rPr>
          <w:color w:val="080808"/>
        </w:rPr>
      </w:pPr>
      <w:r w:rsidRPr="003C136D">
        <w:rPr>
          <w:color w:val="080808"/>
        </w:rPr>
        <w:t>public class SqlParser {</w:t>
      </w:r>
    </w:p>
    <w:p w14:paraId="6BB9E714" w14:textId="77777777" w:rsidR="003C136D" w:rsidRPr="003C136D" w:rsidRDefault="003C136D" w:rsidP="003C136D">
      <w:pPr>
        <w:pStyle w:val="a6"/>
        <w:rPr>
          <w:color w:val="080808"/>
        </w:rPr>
      </w:pPr>
    </w:p>
    <w:p w14:paraId="55E2E080" w14:textId="77777777" w:rsidR="003C136D" w:rsidRPr="003C136D" w:rsidRDefault="003C136D" w:rsidP="003C136D">
      <w:pPr>
        <w:pStyle w:val="a6"/>
        <w:rPr>
          <w:color w:val="080808"/>
        </w:rPr>
      </w:pPr>
      <w:r w:rsidRPr="003C136D">
        <w:rPr>
          <w:color w:val="080808"/>
        </w:rPr>
        <w:t xml:space="preserve">    public static void main(String[] args) throws ParseException, SemanticException {</w:t>
      </w:r>
    </w:p>
    <w:p w14:paraId="7BCB809D" w14:textId="77777777" w:rsidR="003C136D" w:rsidRPr="003C136D" w:rsidRDefault="003C136D" w:rsidP="003C136D">
      <w:pPr>
        <w:pStyle w:val="a6"/>
        <w:rPr>
          <w:color w:val="080808"/>
        </w:rPr>
      </w:pPr>
      <w:r w:rsidRPr="003C136D">
        <w:rPr>
          <w:color w:val="080808"/>
        </w:rPr>
        <w:t xml:space="preserve">        String sql = " select a, b ,c from user_info u where u.id = 123" ;</w:t>
      </w:r>
    </w:p>
    <w:p w14:paraId="4911F960" w14:textId="77777777" w:rsidR="003C136D" w:rsidRPr="003C136D" w:rsidRDefault="003C136D" w:rsidP="003C136D">
      <w:pPr>
        <w:pStyle w:val="a6"/>
        <w:rPr>
          <w:color w:val="080808"/>
        </w:rPr>
      </w:pPr>
      <w:r w:rsidRPr="003C136D">
        <w:rPr>
          <w:color w:val="080808"/>
        </w:rPr>
        <w:t xml:space="preserve">        SqlParser.prase( new TestDispatcher() , sql);</w:t>
      </w:r>
    </w:p>
    <w:p w14:paraId="5198B8E8" w14:textId="77777777" w:rsidR="003C136D" w:rsidRPr="003C136D" w:rsidRDefault="003C136D" w:rsidP="003C136D">
      <w:pPr>
        <w:pStyle w:val="a6"/>
        <w:rPr>
          <w:color w:val="080808"/>
        </w:rPr>
      </w:pPr>
      <w:r w:rsidRPr="003C136D">
        <w:rPr>
          <w:color w:val="080808"/>
        </w:rPr>
        <w:t xml:space="preserve">     }</w:t>
      </w:r>
    </w:p>
    <w:p w14:paraId="6AFA7EBC" w14:textId="77777777" w:rsidR="003C136D" w:rsidRPr="003C136D" w:rsidRDefault="003C136D" w:rsidP="003C136D">
      <w:pPr>
        <w:pStyle w:val="a6"/>
        <w:rPr>
          <w:color w:val="080808"/>
        </w:rPr>
      </w:pPr>
    </w:p>
    <w:p w14:paraId="26DCE610" w14:textId="77777777" w:rsidR="003C136D" w:rsidRPr="003C136D" w:rsidRDefault="003C136D" w:rsidP="003C136D">
      <w:pPr>
        <w:pStyle w:val="a6"/>
        <w:rPr>
          <w:color w:val="080808"/>
        </w:rPr>
      </w:pPr>
      <w:r w:rsidRPr="003C136D">
        <w:rPr>
          <w:color w:val="080808"/>
        </w:rPr>
        <w:t xml:space="preserve">     static class TestDispatcher implements  Dispatcher{</w:t>
      </w:r>
    </w:p>
    <w:p w14:paraId="0372BFB8" w14:textId="77777777" w:rsidR="003C136D" w:rsidRPr="003C136D" w:rsidRDefault="003C136D" w:rsidP="003C136D">
      <w:pPr>
        <w:pStyle w:val="a6"/>
        <w:rPr>
          <w:color w:val="080808"/>
        </w:rPr>
      </w:pPr>
    </w:p>
    <w:p w14:paraId="6431A964" w14:textId="77777777" w:rsidR="003C136D" w:rsidRPr="003C136D" w:rsidRDefault="003C136D" w:rsidP="003C136D">
      <w:pPr>
        <w:pStyle w:val="a6"/>
        <w:rPr>
          <w:color w:val="080808"/>
        </w:rPr>
      </w:pPr>
      <w:r w:rsidRPr="003C136D">
        <w:rPr>
          <w:rFonts w:hint="eastAsia"/>
          <w:color w:val="080808"/>
        </w:rPr>
        <w:t xml:space="preserve">        // </w:t>
      </w:r>
      <w:r w:rsidRPr="003C136D">
        <w:rPr>
          <w:rFonts w:hint="eastAsia"/>
          <w:color w:val="080808"/>
        </w:rPr>
        <w:t>每到达一个节点，</w:t>
      </w:r>
      <w:r w:rsidRPr="003C136D">
        <w:rPr>
          <w:rFonts w:hint="eastAsia"/>
          <w:color w:val="080808"/>
        </w:rPr>
        <w:t xml:space="preserve"> </w:t>
      </w:r>
      <w:r w:rsidRPr="003C136D">
        <w:rPr>
          <w:rFonts w:hint="eastAsia"/>
          <w:color w:val="080808"/>
        </w:rPr>
        <w:t>要处理的事项</w:t>
      </w:r>
    </w:p>
    <w:p w14:paraId="603C6054" w14:textId="77777777" w:rsidR="003C136D" w:rsidRPr="003C136D" w:rsidRDefault="003C136D" w:rsidP="003C136D">
      <w:pPr>
        <w:pStyle w:val="a6"/>
        <w:rPr>
          <w:color w:val="080808"/>
        </w:rPr>
      </w:pPr>
      <w:r w:rsidRPr="003C136D">
        <w:rPr>
          <w:color w:val="080808"/>
        </w:rPr>
        <w:t xml:space="preserve">         @Override</w:t>
      </w:r>
    </w:p>
    <w:p w14:paraId="07487227" w14:textId="77777777" w:rsidR="003C136D" w:rsidRPr="003C136D" w:rsidRDefault="003C136D" w:rsidP="003C136D">
      <w:pPr>
        <w:pStyle w:val="a6"/>
        <w:rPr>
          <w:color w:val="080808"/>
        </w:rPr>
      </w:pPr>
      <w:r w:rsidRPr="003C136D">
        <w:rPr>
          <w:color w:val="080808"/>
        </w:rPr>
        <w:t xml:space="preserve">         public Object dispatch(Node nd, Stack&lt;Node&gt; stack, Object... nodeOutputs) throws SemanticException {</w:t>
      </w:r>
    </w:p>
    <w:p w14:paraId="014FEA69" w14:textId="77777777" w:rsidR="003C136D" w:rsidRPr="003C136D" w:rsidRDefault="003C136D" w:rsidP="003C136D">
      <w:pPr>
        <w:pStyle w:val="a6"/>
        <w:rPr>
          <w:color w:val="080808"/>
        </w:rPr>
      </w:pPr>
      <w:r w:rsidRPr="003C136D">
        <w:rPr>
          <w:color w:val="080808"/>
        </w:rPr>
        <w:t xml:space="preserve">             ASTNode astNode = (ASTNode)nd ;</w:t>
      </w:r>
    </w:p>
    <w:p w14:paraId="71E06002" w14:textId="77777777" w:rsidR="003C136D" w:rsidRPr="003C136D" w:rsidRDefault="003C136D" w:rsidP="003C136D">
      <w:pPr>
        <w:pStyle w:val="a6"/>
        <w:rPr>
          <w:color w:val="080808"/>
        </w:rPr>
      </w:pPr>
      <w:r w:rsidRPr="003C136D">
        <w:rPr>
          <w:color w:val="080808"/>
        </w:rPr>
        <w:t xml:space="preserve">             System.out.println( "type: " + astNode.getType() + " , token : " + astNode.getToken().getText());</w:t>
      </w:r>
    </w:p>
    <w:p w14:paraId="47D030D3" w14:textId="77777777" w:rsidR="003C136D" w:rsidRPr="003C136D" w:rsidRDefault="003C136D" w:rsidP="003C136D">
      <w:pPr>
        <w:pStyle w:val="a6"/>
        <w:rPr>
          <w:color w:val="080808"/>
        </w:rPr>
      </w:pPr>
      <w:r w:rsidRPr="003C136D">
        <w:rPr>
          <w:color w:val="080808"/>
        </w:rPr>
        <w:t xml:space="preserve">             return null;</w:t>
      </w:r>
    </w:p>
    <w:p w14:paraId="18EDFD06" w14:textId="77777777" w:rsidR="003C136D" w:rsidRPr="003C136D" w:rsidRDefault="003C136D" w:rsidP="003C136D">
      <w:pPr>
        <w:pStyle w:val="a6"/>
        <w:rPr>
          <w:color w:val="080808"/>
        </w:rPr>
      </w:pPr>
      <w:r w:rsidRPr="003C136D">
        <w:rPr>
          <w:color w:val="080808"/>
        </w:rPr>
        <w:t xml:space="preserve">         }</w:t>
      </w:r>
    </w:p>
    <w:p w14:paraId="7D109802" w14:textId="77777777" w:rsidR="003C136D" w:rsidRPr="003C136D" w:rsidRDefault="003C136D" w:rsidP="003C136D">
      <w:pPr>
        <w:pStyle w:val="a6"/>
        <w:rPr>
          <w:color w:val="080808"/>
        </w:rPr>
      </w:pPr>
      <w:r w:rsidRPr="003C136D">
        <w:rPr>
          <w:color w:val="080808"/>
        </w:rPr>
        <w:t xml:space="preserve">     }</w:t>
      </w:r>
    </w:p>
    <w:p w14:paraId="00A473D9" w14:textId="77777777" w:rsidR="003C136D" w:rsidRPr="003C136D" w:rsidRDefault="003C136D" w:rsidP="003C136D">
      <w:pPr>
        <w:pStyle w:val="a6"/>
        <w:rPr>
          <w:color w:val="080808"/>
        </w:rPr>
      </w:pPr>
    </w:p>
    <w:p w14:paraId="3FFD0DB2" w14:textId="77777777" w:rsidR="003C136D" w:rsidRPr="003C136D" w:rsidRDefault="003C136D" w:rsidP="003C136D">
      <w:pPr>
        <w:pStyle w:val="a6"/>
        <w:rPr>
          <w:color w:val="080808"/>
        </w:rPr>
      </w:pPr>
      <w:r w:rsidRPr="003C136D">
        <w:rPr>
          <w:color w:val="080808"/>
        </w:rPr>
        <w:t xml:space="preserve">    public static void  prase(Dispatcher dispatcher , String sql ) throws ParseException, SemanticException {</w:t>
      </w:r>
    </w:p>
    <w:p w14:paraId="6A03328A" w14:textId="77777777" w:rsidR="003C136D" w:rsidRPr="003C136D" w:rsidRDefault="003C136D" w:rsidP="003C136D">
      <w:pPr>
        <w:pStyle w:val="a6"/>
        <w:rPr>
          <w:color w:val="080808"/>
        </w:rPr>
      </w:pPr>
      <w:r w:rsidRPr="003C136D">
        <w:rPr>
          <w:rFonts w:hint="eastAsia"/>
          <w:color w:val="080808"/>
        </w:rPr>
        <w:t xml:space="preserve">        //1. </w:t>
      </w:r>
      <w:r w:rsidRPr="003C136D">
        <w:rPr>
          <w:rFonts w:hint="eastAsia"/>
          <w:color w:val="080808"/>
        </w:rPr>
        <w:t>把</w:t>
      </w:r>
      <w:r w:rsidRPr="003C136D">
        <w:rPr>
          <w:rFonts w:hint="eastAsia"/>
          <w:color w:val="080808"/>
        </w:rPr>
        <w:t>sql</w:t>
      </w:r>
      <w:r w:rsidRPr="003C136D">
        <w:rPr>
          <w:rFonts w:hint="eastAsia"/>
          <w:color w:val="080808"/>
        </w:rPr>
        <w:t>转换为语法树</w:t>
      </w:r>
      <w:r w:rsidRPr="003C136D">
        <w:rPr>
          <w:rFonts w:hint="eastAsia"/>
          <w:color w:val="080808"/>
        </w:rPr>
        <w:t xml:space="preserve"> </w:t>
      </w:r>
      <w:r w:rsidRPr="003C136D">
        <w:rPr>
          <w:rFonts w:hint="eastAsia"/>
          <w:color w:val="080808"/>
        </w:rPr>
        <w:t>，有工具完成，在</w:t>
      </w:r>
      <w:r w:rsidRPr="003C136D">
        <w:rPr>
          <w:rFonts w:hint="eastAsia"/>
          <w:color w:val="080808"/>
        </w:rPr>
        <w:t>hive</w:t>
      </w:r>
      <w:r w:rsidRPr="003C136D">
        <w:rPr>
          <w:rFonts w:hint="eastAsia"/>
          <w:color w:val="080808"/>
        </w:rPr>
        <w:t>依赖中已经提供了</w:t>
      </w:r>
    </w:p>
    <w:p w14:paraId="17B6CB60" w14:textId="77777777" w:rsidR="003C136D" w:rsidRPr="003C136D" w:rsidRDefault="003C136D" w:rsidP="003C136D">
      <w:pPr>
        <w:pStyle w:val="a6"/>
        <w:rPr>
          <w:color w:val="080808"/>
        </w:rPr>
      </w:pPr>
      <w:r w:rsidRPr="003C136D">
        <w:rPr>
          <w:rFonts w:hint="eastAsia"/>
          <w:color w:val="080808"/>
        </w:rPr>
        <w:t xml:space="preserve">        ParseDriver parseDriver = new ParseDriver() ; // </w:t>
      </w:r>
      <w:r w:rsidRPr="003C136D">
        <w:rPr>
          <w:rFonts w:hint="eastAsia"/>
          <w:color w:val="080808"/>
        </w:rPr>
        <w:t>用于把</w:t>
      </w:r>
      <w:r w:rsidRPr="003C136D">
        <w:rPr>
          <w:rFonts w:hint="eastAsia"/>
          <w:color w:val="080808"/>
        </w:rPr>
        <w:t>sql</w:t>
      </w:r>
      <w:r w:rsidRPr="003C136D">
        <w:rPr>
          <w:rFonts w:hint="eastAsia"/>
          <w:color w:val="080808"/>
        </w:rPr>
        <w:t>转为语法树</w:t>
      </w:r>
    </w:p>
    <w:p w14:paraId="5AA4E349" w14:textId="77777777" w:rsidR="003C136D" w:rsidRPr="003C136D" w:rsidRDefault="003C136D" w:rsidP="003C136D">
      <w:pPr>
        <w:pStyle w:val="a6"/>
        <w:rPr>
          <w:color w:val="080808"/>
        </w:rPr>
      </w:pPr>
      <w:r w:rsidRPr="003C136D">
        <w:rPr>
          <w:color w:val="080808"/>
        </w:rPr>
        <w:t xml:space="preserve">        ASTNode astNode = parseDriver.parse(sql);</w:t>
      </w:r>
    </w:p>
    <w:p w14:paraId="02B05751" w14:textId="77777777" w:rsidR="003C136D" w:rsidRPr="003C136D" w:rsidRDefault="003C136D" w:rsidP="003C136D">
      <w:pPr>
        <w:pStyle w:val="a6"/>
        <w:rPr>
          <w:color w:val="080808"/>
        </w:rPr>
      </w:pPr>
      <w:r w:rsidRPr="003C136D">
        <w:rPr>
          <w:rFonts w:hint="eastAsia"/>
          <w:color w:val="080808"/>
        </w:rPr>
        <w:t xml:space="preserve">        //2. </w:t>
      </w:r>
      <w:r w:rsidRPr="003C136D">
        <w:rPr>
          <w:rFonts w:hint="eastAsia"/>
          <w:color w:val="080808"/>
        </w:rPr>
        <w:t>提供一个遍历器，</w:t>
      </w:r>
      <w:r w:rsidRPr="003C136D">
        <w:rPr>
          <w:rFonts w:hint="eastAsia"/>
          <w:color w:val="080808"/>
        </w:rPr>
        <w:t xml:space="preserve"> </w:t>
      </w:r>
      <w:r w:rsidRPr="003C136D">
        <w:rPr>
          <w:rFonts w:hint="eastAsia"/>
          <w:color w:val="080808"/>
        </w:rPr>
        <w:t>后序遍历</w:t>
      </w:r>
    </w:p>
    <w:p w14:paraId="42127234" w14:textId="77777777" w:rsidR="003C136D" w:rsidRPr="003C136D" w:rsidRDefault="003C136D" w:rsidP="003C136D">
      <w:pPr>
        <w:pStyle w:val="a6"/>
        <w:rPr>
          <w:color w:val="080808"/>
        </w:rPr>
      </w:pPr>
      <w:r w:rsidRPr="003C136D">
        <w:rPr>
          <w:rFonts w:hint="eastAsia"/>
          <w:color w:val="080808"/>
        </w:rPr>
        <w:t xml:space="preserve">        while(astNode.getType() != HiveParser.TOK_QUERY){ //</w:t>
      </w:r>
      <w:r w:rsidRPr="003C136D">
        <w:rPr>
          <w:rFonts w:hint="eastAsia"/>
          <w:color w:val="080808"/>
        </w:rPr>
        <w:t>循环遍历，直到找到第一个</w:t>
      </w:r>
      <w:r w:rsidRPr="003C136D">
        <w:rPr>
          <w:rFonts w:hint="eastAsia"/>
          <w:color w:val="080808"/>
        </w:rPr>
        <w:t>query</w:t>
      </w:r>
      <w:r w:rsidRPr="003C136D">
        <w:rPr>
          <w:rFonts w:hint="eastAsia"/>
          <w:color w:val="080808"/>
        </w:rPr>
        <w:t>节点，</w:t>
      </w:r>
      <w:r w:rsidRPr="003C136D">
        <w:rPr>
          <w:rFonts w:hint="eastAsia"/>
          <w:color w:val="080808"/>
        </w:rPr>
        <w:t xml:space="preserve"> </w:t>
      </w:r>
      <w:r w:rsidRPr="003C136D">
        <w:rPr>
          <w:rFonts w:hint="eastAsia"/>
          <w:color w:val="080808"/>
        </w:rPr>
        <w:t>循环退出。用</w:t>
      </w:r>
      <w:r w:rsidRPr="003C136D">
        <w:rPr>
          <w:rFonts w:hint="eastAsia"/>
          <w:color w:val="080808"/>
        </w:rPr>
        <w:t>query</w:t>
      </w:r>
      <w:r w:rsidRPr="003C136D">
        <w:rPr>
          <w:rFonts w:hint="eastAsia"/>
          <w:color w:val="080808"/>
        </w:rPr>
        <w:t>节点作为根节点</w:t>
      </w:r>
    </w:p>
    <w:p w14:paraId="58B3FC13" w14:textId="77777777" w:rsidR="003C136D" w:rsidRPr="003C136D" w:rsidRDefault="003C136D" w:rsidP="003C136D">
      <w:pPr>
        <w:pStyle w:val="a6"/>
        <w:rPr>
          <w:color w:val="080808"/>
        </w:rPr>
      </w:pPr>
      <w:r w:rsidRPr="003C136D">
        <w:rPr>
          <w:color w:val="080808"/>
        </w:rPr>
        <w:t xml:space="preserve">            astNode = (ASTNode) astNode.getChild(0);</w:t>
      </w:r>
    </w:p>
    <w:p w14:paraId="0BDA44D0" w14:textId="77777777" w:rsidR="003C136D" w:rsidRPr="003C136D" w:rsidRDefault="003C136D" w:rsidP="003C136D">
      <w:pPr>
        <w:pStyle w:val="a6"/>
        <w:rPr>
          <w:color w:val="080808"/>
        </w:rPr>
      </w:pPr>
      <w:r w:rsidRPr="003C136D">
        <w:rPr>
          <w:color w:val="080808"/>
        </w:rPr>
        <w:t xml:space="preserve">        }</w:t>
      </w:r>
    </w:p>
    <w:p w14:paraId="4F8EA638" w14:textId="77777777" w:rsidR="003C136D" w:rsidRPr="003C136D" w:rsidRDefault="003C136D" w:rsidP="003C136D">
      <w:pPr>
        <w:pStyle w:val="a6"/>
        <w:rPr>
          <w:color w:val="080808"/>
        </w:rPr>
      </w:pPr>
      <w:r w:rsidRPr="003C136D">
        <w:rPr>
          <w:rFonts w:hint="eastAsia"/>
          <w:color w:val="080808"/>
        </w:rPr>
        <w:t xml:space="preserve">        //3.  </w:t>
      </w:r>
      <w:r w:rsidRPr="003C136D">
        <w:rPr>
          <w:rFonts w:hint="eastAsia"/>
          <w:color w:val="080808"/>
        </w:rPr>
        <w:t>自定义一个节点处理器</w:t>
      </w:r>
      <w:r w:rsidRPr="003C136D">
        <w:rPr>
          <w:rFonts w:hint="eastAsia"/>
          <w:color w:val="080808"/>
        </w:rPr>
        <w:t xml:space="preserve"> , </w:t>
      </w:r>
      <w:r w:rsidRPr="003C136D">
        <w:rPr>
          <w:rFonts w:hint="eastAsia"/>
          <w:color w:val="080808"/>
        </w:rPr>
        <w:t>根据不同的需求在方法外部定义，</w:t>
      </w:r>
      <w:r w:rsidRPr="003C136D">
        <w:rPr>
          <w:rFonts w:hint="eastAsia"/>
          <w:color w:val="080808"/>
        </w:rPr>
        <w:t xml:space="preserve"> </w:t>
      </w:r>
      <w:r w:rsidRPr="003C136D">
        <w:rPr>
          <w:rFonts w:hint="eastAsia"/>
          <w:color w:val="080808"/>
        </w:rPr>
        <w:t>定义好后传递</w:t>
      </w:r>
    </w:p>
    <w:p w14:paraId="2E8B9733" w14:textId="77777777" w:rsidR="003C136D" w:rsidRPr="003C136D" w:rsidRDefault="003C136D" w:rsidP="003C136D">
      <w:pPr>
        <w:pStyle w:val="a6"/>
        <w:rPr>
          <w:color w:val="080808"/>
        </w:rPr>
      </w:pPr>
    </w:p>
    <w:p w14:paraId="3C3445BC" w14:textId="77777777" w:rsidR="003C136D" w:rsidRPr="003C136D" w:rsidRDefault="003C136D" w:rsidP="003C136D">
      <w:pPr>
        <w:pStyle w:val="a6"/>
        <w:rPr>
          <w:color w:val="080808"/>
        </w:rPr>
      </w:pPr>
      <w:r w:rsidRPr="003C136D">
        <w:rPr>
          <w:rFonts w:hint="eastAsia"/>
          <w:color w:val="080808"/>
        </w:rPr>
        <w:lastRenderedPageBreak/>
        <w:t xml:space="preserve">        //4. </w:t>
      </w:r>
      <w:r w:rsidRPr="003C136D">
        <w:rPr>
          <w:rFonts w:hint="eastAsia"/>
          <w:color w:val="080808"/>
        </w:rPr>
        <w:t>把处理器放到遍历器中</w:t>
      </w:r>
    </w:p>
    <w:p w14:paraId="3C641EB4" w14:textId="77777777" w:rsidR="003C136D" w:rsidRPr="003C136D" w:rsidRDefault="003C136D" w:rsidP="003C136D">
      <w:pPr>
        <w:pStyle w:val="a6"/>
        <w:rPr>
          <w:color w:val="080808"/>
        </w:rPr>
      </w:pPr>
      <w:r w:rsidRPr="003C136D">
        <w:rPr>
          <w:color w:val="080808"/>
        </w:rPr>
        <w:t xml:space="preserve">        GraphWalker graphWalker = new DefaultGraphWalker(dispatcher);</w:t>
      </w:r>
    </w:p>
    <w:p w14:paraId="67FABE53" w14:textId="77777777" w:rsidR="003C136D" w:rsidRPr="003C136D" w:rsidRDefault="003C136D" w:rsidP="003C136D">
      <w:pPr>
        <w:pStyle w:val="a6"/>
        <w:rPr>
          <w:color w:val="080808"/>
        </w:rPr>
      </w:pPr>
    </w:p>
    <w:p w14:paraId="19645550" w14:textId="77777777" w:rsidR="003C136D" w:rsidRPr="003C136D" w:rsidRDefault="003C136D" w:rsidP="003C136D">
      <w:pPr>
        <w:pStyle w:val="a6"/>
        <w:rPr>
          <w:color w:val="080808"/>
        </w:rPr>
      </w:pPr>
      <w:r w:rsidRPr="003C136D">
        <w:rPr>
          <w:rFonts w:hint="eastAsia"/>
          <w:color w:val="080808"/>
        </w:rPr>
        <w:t xml:space="preserve">        //5. </w:t>
      </w:r>
      <w:r w:rsidRPr="003C136D">
        <w:rPr>
          <w:rFonts w:hint="eastAsia"/>
          <w:color w:val="080808"/>
        </w:rPr>
        <w:t>让遍历器遍历语法树</w:t>
      </w:r>
    </w:p>
    <w:p w14:paraId="3929ABC4" w14:textId="77777777" w:rsidR="003C136D" w:rsidRPr="003C136D" w:rsidRDefault="003C136D" w:rsidP="003C136D">
      <w:pPr>
        <w:pStyle w:val="a6"/>
        <w:rPr>
          <w:color w:val="080808"/>
        </w:rPr>
      </w:pPr>
      <w:r w:rsidRPr="003C136D">
        <w:rPr>
          <w:color w:val="080808"/>
        </w:rPr>
        <w:t xml:space="preserve">        graphWalker.startWalking(Collections.singleton(astNode) , null );</w:t>
      </w:r>
    </w:p>
    <w:p w14:paraId="0EAF3F8B" w14:textId="77777777" w:rsidR="003C136D" w:rsidRPr="003C136D" w:rsidRDefault="003C136D" w:rsidP="003C136D">
      <w:pPr>
        <w:pStyle w:val="a6"/>
        <w:rPr>
          <w:color w:val="080808"/>
        </w:rPr>
      </w:pPr>
      <w:r w:rsidRPr="003C136D">
        <w:rPr>
          <w:color w:val="080808"/>
        </w:rPr>
        <w:t xml:space="preserve">    }</w:t>
      </w:r>
    </w:p>
    <w:p w14:paraId="76446092" w14:textId="31B07FCC" w:rsidR="00F034F6" w:rsidRPr="00A62A75" w:rsidRDefault="003C136D" w:rsidP="00A62A75">
      <w:pPr>
        <w:pStyle w:val="a6"/>
        <w:rPr>
          <w:color w:val="080808"/>
        </w:rPr>
      </w:pPr>
      <w:r w:rsidRPr="003C136D">
        <w:rPr>
          <w:color w:val="080808"/>
        </w:rPr>
        <w:t>}</w:t>
      </w:r>
    </w:p>
    <w:p w14:paraId="3CE32C1A" w14:textId="62CD7933" w:rsidR="00455C90" w:rsidRPr="00A62A75" w:rsidRDefault="00A62A75" w:rsidP="00BD7135">
      <w:pPr>
        <w:ind w:firstLineChars="0" w:firstLine="0"/>
        <w:rPr>
          <w:b/>
          <w:bCs/>
        </w:rPr>
      </w:pPr>
      <w:r>
        <w:rPr>
          <w:rFonts w:hint="eastAsia"/>
          <w:b/>
          <w:bCs/>
        </w:rPr>
        <w:t>3</w:t>
      </w:r>
      <w:r>
        <w:rPr>
          <w:rFonts w:hint="eastAsia"/>
          <w:b/>
          <w:bCs/>
        </w:rPr>
        <w:t>）</w:t>
      </w:r>
      <w:r w:rsidR="00C5101A" w:rsidRPr="00A62A75">
        <w:rPr>
          <w:rFonts w:hint="eastAsia"/>
          <w:b/>
          <w:bCs/>
        </w:rPr>
        <w:t>考评器</w:t>
      </w:r>
    </w:p>
    <w:p w14:paraId="493F4AAA" w14:textId="77777777" w:rsidR="00A62A75" w:rsidRDefault="00A62A75" w:rsidP="00A62A75">
      <w:pPr>
        <w:pStyle w:val="a6"/>
      </w:pPr>
      <w:r>
        <w:t>@Component("SIMPLE_PROCESS")</w:t>
      </w:r>
    </w:p>
    <w:p w14:paraId="1C204230" w14:textId="77777777" w:rsidR="00A62A75" w:rsidRDefault="00A62A75" w:rsidP="00A62A75">
      <w:pPr>
        <w:pStyle w:val="a6"/>
      </w:pPr>
      <w:r>
        <w:t>public class SimpleProcessAssessor extends Assessor {</w:t>
      </w:r>
    </w:p>
    <w:p w14:paraId="1C97EA88" w14:textId="77777777" w:rsidR="00A62A75" w:rsidRDefault="00A62A75" w:rsidP="00A62A75">
      <w:pPr>
        <w:pStyle w:val="a6"/>
      </w:pPr>
      <w:r>
        <w:t xml:space="preserve">    @Override</w:t>
      </w:r>
    </w:p>
    <w:p w14:paraId="0B0D14A3" w14:textId="77777777" w:rsidR="00A62A75" w:rsidRDefault="00A62A75" w:rsidP="00A62A75">
      <w:pPr>
        <w:pStyle w:val="a6"/>
      </w:pPr>
      <w:r>
        <w:t xml:space="preserve">    protected void checkProblem(GovernanceAssessDetail governanceAssessDetail, AssessParam assessParam) throws Exception {</w:t>
      </w:r>
    </w:p>
    <w:p w14:paraId="0FDD71A8" w14:textId="77777777" w:rsidR="00A62A75" w:rsidRDefault="00A62A75" w:rsidP="00A62A75">
      <w:pPr>
        <w:pStyle w:val="a6"/>
      </w:pPr>
      <w:r>
        <w:rPr>
          <w:rFonts w:hint="eastAsia"/>
        </w:rPr>
        <w:t xml:space="preserve">        // ODS</w:t>
      </w:r>
      <w:r>
        <w:rPr>
          <w:rFonts w:hint="eastAsia"/>
        </w:rPr>
        <w:t>的排除</w:t>
      </w:r>
    </w:p>
    <w:p w14:paraId="3D5DF59A" w14:textId="77777777" w:rsidR="00A62A75" w:rsidRDefault="00A62A75" w:rsidP="00A62A75">
      <w:pPr>
        <w:pStyle w:val="a6"/>
      </w:pPr>
      <w:r>
        <w:t xml:space="preserve">        if(assessParam.getTableMetaInfo().getTableMetaInfoExtra().getDwLevel().equals("ODS")){</w:t>
      </w:r>
    </w:p>
    <w:p w14:paraId="58A3D7EE" w14:textId="77777777" w:rsidR="00A62A75" w:rsidRDefault="00A62A75" w:rsidP="00A62A75">
      <w:pPr>
        <w:pStyle w:val="a6"/>
      </w:pPr>
      <w:r>
        <w:t xml:space="preserve">            return ;</w:t>
      </w:r>
    </w:p>
    <w:p w14:paraId="209FAE23" w14:textId="77777777" w:rsidR="00A62A75" w:rsidRDefault="00A62A75" w:rsidP="00A62A75">
      <w:pPr>
        <w:pStyle w:val="a6"/>
      </w:pPr>
      <w:r>
        <w:t xml:space="preserve">        }</w:t>
      </w:r>
    </w:p>
    <w:p w14:paraId="28E8450A" w14:textId="77777777" w:rsidR="00A62A75" w:rsidRDefault="00A62A75" w:rsidP="00A62A75">
      <w:pPr>
        <w:pStyle w:val="a6"/>
      </w:pPr>
      <w:r>
        <w:rPr>
          <w:rFonts w:hint="eastAsia"/>
        </w:rPr>
        <w:t xml:space="preserve">        // </w:t>
      </w:r>
      <w:r>
        <w:rPr>
          <w:rFonts w:hint="eastAsia"/>
        </w:rPr>
        <w:t>排除没有定义的</w:t>
      </w:r>
    </w:p>
    <w:p w14:paraId="71AD5FAE" w14:textId="77777777" w:rsidR="00A62A75" w:rsidRDefault="00A62A75" w:rsidP="00A62A75">
      <w:pPr>
        <w:pStyle w:val="a6"/>
      </w:pPr>
      <w:r>
        <w:t xml:space="preserve">        if(assessParam.getTDsTaskDefinition() == null  || assessParam.getTDsTaskDefinition().getSql() == null ){</w:t>
      </w:r>
    </w:p>
    <w:p w14:paraId="233C8841" w14:textId="77777777" w:rsidR="00A62A75" w:rsidRDefault="00A62A75" w:rsidP="00A62A75">
      <w:pPr>
        <w:pStyle w:val="a6"/>
      </w:pPr>
      <w:r>
        <w:t xml:space="preserve">            return ;</w:t>
      </w:r>
    </w:p>
    <w:p w14:paraId="6443EAC5" w14:textId="77777777" w:rsidR="00A62A75" w:rsidRDefault="00A62A75" w:rsidP="00A62A75">
      <w:pPr>
        <w:pStyle w:val="a6"/>
      </w:pPr>
      <w:r>
        <w:t xml:space="preserve">        }</w:t>
      </w:r>
    </w:p>
    <w:p w14:paraId="1C927A82" w14:textId="77777777" w:rsidR="00A62A75" w:rsidRDefault="00A62A75" w:rsidP="00A62A75">
      <w:pPr>
        <w:pStyle w:val="a6"/>
      </w:pPr>
    </w:p>
    <w:p w14:paraId="3A729921" w14:textId="77777777" w:rsidR="00A62A75" w:rsidRDefault="00A62A75" w:rsidP="00A62A75">
      <w:pPr>
        <w:pStyle w:val="a6"/>
      </w:pPr>
      <w:r>
        <w:rPr>
          <w:rFonts w:hint="eastAsia"/>
        </w:rPr>
        <w:t xml:space="preserve">        //1. </w:t>
      </w:r>
      <w:r>
        <w:rPr>
          <w:rFonts w:hint="eastAsia"/>
        </w:rPr>
        <w:t>获取</w:t>
      </w:r>
      <w:r>
        <w:rPr>
          <w:rFonts w:hint="eastAsia"/>
        </w:rPr>
        <w:t>sql</w:t>
      </w:r>
    </w:p>
    <w:p w14:paraId="596960E7" w14:textId="77777777" w:rsidR="00A62A75" w:rsidRDefault="00A62A75" w:rsidP="00A62A75">
      <w:pPr>
        <w:pStyle w:val="a6"/>
      </w:pPr>
      <w:r>
        <w:t xml:space="preserve">        String sql = assessParam.getTDsTaskDefinition().getSql();</w:t>
      </w:r>
    </w:p>
    <w:p w14:paraId="3AB7568F" w14:textId="77777777" w:rsidR="00A62A75" w:rsidRDefault="00A62A75" w:rsidP="00A62A75">
      <w:pPr>
        <w:pStyle w:val="a6"/>
      </w:pPr>
      <w:r>
        <w:rPr>
          <w:rFonts w:hint="eastAsia"/>
        </w:rPr>
        <w:t xml:space="preserve">        //2. </w:t>
      </w:r>
      <w:r>
        <w:rPr>
          <w:rFonts w:hint="eastAsia"/>
        </w:rPr>
        <w:t>创建一个自定义的节点处理器</w:t>
      </w:r>
    </w:p>
    <w:p w14:paraId="26808138" w14:textId="77777777" w:rsidR="00A62A75" w:rsidRDefault="00A62A75" w:rsidP="00A62A75">
      <w:pPr>
        <w:pStyle w:val="a6"/>
      </w:pPr>
      <w:r>
        <w:t xml:space="preserve">        SimpleProcessDispatcher simpleProcessDispatcher = new SimpleProcessDispatcher();</w:t>
      </w:r>
    </w:p>
    <w:p w14:paraId="2AEA0FF2" w14:textId="77777777" w:rsidR="00A62A75" w:rsidRDefault="00A62A75" w:rsidP="00A62A75">
      <w:pPr>
        <w:pStyle w:val="a6"/>
      </w:pPr>
      <w:r>
        <w:t xml:space="preserve">        simpleProcessDispatcher.setDefaultSchemaName(governanceAssessDetail.getSchemaName());</w:t>
      </w:r>
    </w:p>
    <w:p w14:paraId="70727F24" w14:textId="77777777" w:rsidR="00A62A75" w:rsidRDefault="00A62A75" w:rsidP="00A62A75">
      <w:pPr>
        <w:pStyle w:val="a6"/>
      </w:pPr>
      <w:r>
        <w:rPr>
          <w:rFonts w:hint="eastAsia"/>
        </w:rPr>
        <w:t xml:space="preserve">        //3. </w:t>
      </w:r>
      <w:r>
        <w:rPr>
          <w:rFonts w:hint="eastAsia"/>
        </w:rPr>
        <w:t>利用工具类对</w:t>
      </w:r>
      <w:r>
        <w:rPr>
          <w:rFonts w:hint="eastAsia"/>
        </w:rPr>
        <w:t>sql</w:t>
      </w:r>
      <w:r>
        <w:rPr>
          <w:rFonts w:hint="eastAsia"/>
        </w:rPr>
        <w:t>进行解析</w:t>
      </w:r>
    </w:p>
    <w:p w14:paraId="73848C2D" w14:textId="77777777" w:rsidR="00A62A75" w:rsidRDefault="00A62A75" w:rsidP="00A62A75">
      <w:pPr>
        <w:pStyle w:val="a6"/>
      </w:pPr>
      <w:r>
        <w:t xml:space="preserve">        SqlParser.prase(simpleProcessDispatcher ,sql );</w:t>
      </w:r>
    </w:p>
    <w:p w14:paraId="3F027D2E" w14:textId="77777777" w:rsidR="00A62A75" w:rsidRDefault="00A62A75" w:rsidP="00A62A75">
      <w:pPr>
        <w:pStyle w:val="a6"/>
      </w:pPr>
      <w:r>
        <w:rPr>
          <w:rFonts w:hint="eastAsia"/>
        </w:rPr>
        <w:t xml:space="preserve">        //4. </w:t>
      </w:r>
      <w:r>
        <w:rPr>
          <w:rFonts w:hint="eastAsia"/>
        </w:rPr>
        <w:t>从节点处理器提取相关信息</w:t>
      </w:r>
    </w:p>
    <w:p w14:paraId="5D8917AA" w14:textId="77777777" w:rsidR="00A62A75" w:rsidRDefault="00A62A75" w:rsidP="00A62A75">
      <w:pPr>
        <w:pStyle w:val="a6"/>
      </w:pPr>
      <w:r>
        <w:rPr>
          <w:rFonts w:hint="eastAsia"/>
        </w:rPr>
        <w:t xml:space="preserve">        // 4.1 </w:t>
      </w:r>
      <w:r>
        <w:rPr>
          <w:rFonts w:hint="eastAsia"/>
        </w:rPr>
        <w:t>涉及复杂计算的集合</w:t>
      </w:r>
    </w:p>
    <w:p w14:paraId="6F5DB94F" w14:textId="77777777" w:rsidR="00A62A75" w:rsidRDefault="00A62A75" w:rsidP="00A62A75">
      <w:pPr>
        <w:pStyle w:val="a6"/>
      </w:pPr>
      <w:r>
        <w:t xml:space="preserve">        Set&lt;String&gt; complicateProcessSet = simpleProcessDispatcher.getComplicateProcessSet();</w:t>
      </w:r>
    </w:p>
    <w:p w14:paraId="799B02C2" w14:textId="77777777" w:rsidR="00A62A75" w:rsidRDefault="00A62A75" w:rsidP="00A62A75">
      <w:pPr>
        <w:pStyle w:val="a6"/>
      </w:pPr>
      <w:r>
        <w:rPr>
          <w:rFonts w:hint="eastAsia"/>
        </w:rPr>
        <w:t xml:space="preserve">        // 4.2 </w:t>
      </w:r>
      <w:r>
        <w:rPr>
          <w:rFonts w:hint="eastAsia"/>
        </w:rPr>
        <w:t>被查询的表</w:t>
      </w:r>
    </w:p>
    <w:p w14:paraId="4AC5BE71" w14:textId="77777777" w:rsidR="00A62A75" w:rsidRDefault="00A62A75" w:rsidP="00A62A75">
      <w:pPr>
        <w:pStyle w:val="a6"/>
      </w:pPr>
      <w:r>
        <w:t xml:space="preserve">        Set&lt;String&gt; refTablenameSet = simpleProcessDispatcher.getRefTablenameSet();</w:t>
      </w:r>
    </w:p>
    <w:p w14:paraId="1F27D988" w14:textId="77777777" w:rsidR="00A62A75" w:rsidRDefault="00A62A75" w:rsidP="00A62A75">
      <w:pPr>
        <w:pStyle w:val="a6"/>
      </w:pPr>
      <w:r>
        <w:rPr>
          <w:rFonts w:hint="eastAsia"/>
        </w:rPr>
        <w:t xml:space="preserve">        // 4.3 </w:t>
      </w:r>
      <w:r>
        <w:rPr>
          <w:rFonts w:hint="eastAsia"/>
        </w:rPr>
        <w:t>被过滤的字段</w:t>
      </w:r>
    </w:p>
    <w:p w14:paraId="56D10022" w14:textId="77777777" w:rsidR="00A62A75" w:rsidRDefault="00A62A75" w:rsidP="00A62A75">
      <w:pPr>
        <w:pStyle w:val="a6"/>
      </w:pPr>
      <w:r>
        <w:t xml:space="preserve">        Set&lt;String&gt; filterFieldNameSet = simpleProcessDispatcher.getFilterFieldNameSet();</w:t>
      </w:r>
    </w:p>
    <w:p w14:paraId="2AFF0E5D" w14:textId="77777777" w:rsidR="00A62A75" w:rsidRDefault="00A62A75" w:rsidP="00A62A75">
      <w:pPr>
        <w:pStyle w:val="a6"/>
      </w:pPr>
      <w:r>
        <w:rPr>
          <w:rFonts w:hint="eastAsia"/>
        </w:rPr>
        <w:t xml:space="preserve">        //5. </w:t>
      </w:r>
      <w:r>
        <w:rPr>
          <w:rFonts w:hint="eastAsia"/>
        </w:rPr>
        <w:t>根据相关信息判断是否为简单加工，如果是</w:t>
      </w:r>
      <w:r>
        <w:rPr>
          <w:rFonts w:hint="eastAsia"/>
        </w:rPr>
        <w:t xml:space="preserve"> </w:t>
      </w:r>
      <w:r>
        <w:rPr>
          <w:rFonts w:hint="eastAsia"/>
        </w:rPr>
        <w:t>给</w:t>
      </w:r>
      <w:r>
        <w:rPr>
          <w:rFonts w:hint="eastAsia"/>
        </w:rPr>
        <w:t>0</w:t>
      </w:r>
      <w:r>
        <w:rPr>
          <w:rFonts w:hint="eastAsia"/>
        </w:rPr>
        <w:t>分</w:t>
      </w:r>
      <w:r>
        <w:rPr>
          <w:rFonts w:hint="eastAsia"/>
        </w:rPr>
        <w:t xml:space="preserve"> </w:t>
      </w:r>
      <w:r>
        <w:rPr>
          <w:rFonts w:hint="eastAsia"/>
        </w:rPr>
        <w:t>写问题描述</w:t>
      </w:r>
      <w:r>
        <w:rPr>
          <w:rFonts w:hint="eastAsia"/>
        </w:rPr>
        <w:t xml:space="preserve"> </w:t>
      </w:r>
      <w:r>
        <w:rPr>
          <w:rFonts w:hint="eastAsia"/>
        </w:rPr>
        <w:t>备注</w:t>
      </w:r>
    </w:p>
    <w:p w14:paraId="15D6E2D9" w14:textId="77777777" w:rsidR="00A62A75" w:rsidRDefault="00A62A75" w:rsidP="00A62A75">
      <w:pPr>
        <w:pStyle w:val="a6"/>
      </w:pPr>
      <w:r>
        <w:t xml:space="preserve">        boolean isSimple = true ;</w:t>
      </w:r>
    </w:p>
    <w:p w14:paraId="6FC9693C" w14:textId="77777777" w:rsidR="00A62A75" w:rsidRDefault="00A62A75" w:rsidP="00A62A75">
      <w:pPr>
        <w:pStyle w:val="a6"/>
      </w:pPr>
      <w:r>
        <w:t xml:space="preserve">        if(complicateProcessSet.size()&gt; 0 ){</w:t>
      </w:r>
    </w:p>
    <w:p w14:paraId="1CD70ACD" w14:textId="77777777" w:rsidR="00A62A75" w:rsidRDefault="00A62A75" w:rsidP="00A62A75">
      <w:pPr>
        <w:pStyle w:val="a6"/>
      </w:pPr>
      <w:r>
        <w:rPr>
          <w:rFonts w:hint="eastAsia"/>
        </w:rPr>
        <w:t xml:space="preserve">            governanceAssessDetail.setAssessComment("</w:t>
      </w:r>
      <w:r>
        <w:rPr>
          <w:rFonts w:hint="eastAsia"/>
        </w:rPr>
        <w:t>涉及复杂处理</w:t>
      </w:r>
      <w:r>
        <w:rPr>
          <w:rFonts w:hint="eastAsia"/>
        </w:rPr>
        <w:t>: " + complicateProcessSet);</w:t>
      </w:r>
    </w:p>
    <w:p w14:paraId="00C61273" w14:textId="77777777" w:rsidR="00A62A75" w:rsidRDefault="00A62A75" w:rsidP="00A62A75">
      <w:pPr>
        <w:pStyle w:val="a6"/>
      </w:pPr>
      <w:r>
        <w:t xml:space="preserve">            isSimple = false ;</w:t>
      </w:r>
    </w:p>
    <w:p w14:paraId="49BE6D30" w14:textId="77777777" w:rsidR="00A62A75" w:rsidRDefault="00A62A75" w:rsidP="00A62A75">
      <w:pPr>
        <w:pStyle w:val="a6"/>
      </w:pPr>
      <w:r>
        <w:t xml:space="preserve">        }else{</w:t>
      </w:r>
    </w:p>
    <w:p w14:paraId="296FB91C" w14:textId="77777777" w:rsidR="00A62A75" w:rsidRDefault="00A62A75" w:rsidP="00A62A75">
      <w:pPr>
        <w:pStyle w:val="a6"/>
      </w:pPr>
      <w:r>
        <w:rPr>
          <w:rFonts w:hint="eastAsia"/>
        </w:rPr>
        <w:t xml:space="preserve">            //</w:t>
      </w:r>
      <w:r>
        <w:rPr>
          <w:rFonts w:hint="eastAsia"/>
        </w:rPr>
        <w:t>判断</w:t>
      </w:r>
      <w:r>
        <w:rPr>
          <w:rFonts w:hint="eastAsia"/>
        </w:rPr>
        <w:t>filterFieldnameSet</w:t>
      </w:r>
      <w:r>
        <w:rPr>
          <w:rFonts w:hint="eastAsia"/>
        </w:rPr>
        <w:t>是否都是分区字段，</w:t>
      </w:r>
      <w:r>
        <w:rPr>
          <w:rFonts w:hint="eastAsia"/>
        </w:rPr>
        <w:t xml:space="preserve"> </w:t>
      </w:r>
      <w:r>
        <w:rPr>
          <w:rFonts w:hint="eastAsia"/>
        </w:rPr>
        <w:t>依据</w:t>
      </w:r>
      <w:r>
        <w:rPr>
          <w:rFonts w:hint="eastAsia"/>
        </w:rPr>
        <w:t>: refTableNameSet</w:t>
      </w:r>
      <w:r>
        <w:rPr>
          <w:rFonts w:hint="eastAsia"/>
        </w:rPr>
        <w:t>表的元数据中的分区字段信息</w:t>
      </w:r>
    </w:p>
    <w:p w14:paraId="3E1D30FA" w14:textId="77777777" w:rsidR="00A62A75" w:rsidRDefault="00A62A75" w:rsidP="00A62A75">
      <w:pPr>
        <w:pStyle w:val="a6"/>
      </w:pPr>
      <w:r>
        <w:t xml:space="preserve">            for (String tableNameWithSchema : refTablenameSet) {</w:t>
      </w:r>
    </w:p>
    <w:p w14:paraId="00ECBD71" w14:textId="77777777" w:rsidR="00A62A75" w:rsidRDefault="00A62A75" w:rsidP="00A62A75">
      <w:pPr>
        <w:pStyle w:val="a6"/>
      </w:pPr>
      <w:r>
        <w:rPr>
          <w:rFonts w:hint="eastAsia"/>
        </w:rPr>
        <w:t xml:space="preserve">                //</w:t>
      </w:r>
      <w:r>
        <w:rPr>
          <w:rFonts w:hint="eastAsia"/>
        </w:rPr>
        <w:t>从被查询表中找分区字段集合</w:t>
      </w:r>
    </w:p>
    <w:p w14:paraId="152C4AA1" w14:textId="77777777" w:rsidR="00A62A75" w:rsidRDefault="00A62A75" w:rsidP="00A62A75">
      <w:pPr>
        <w:pStyle w:val="a6"/>
      </w:pPr>
      <w:r>
        <w:t xml:space="preserve">                Map&lt;String, TableMetaInfo&gt; tableMetaInfoMap = assessParam.getTableMetaInfoMap();</w:t>
      </w:r>
    </w:p>
    <w:p w14:paraId="5F37CD44" w14:textId="77777777" w:rsidR="00A62A75" w:rsidRDefault="00A62A75" w:rsidP="00A62A75">
      <w:pPr>
        <w:pStyle w:val="a6"/>
      </w:pPr>
      <w:r>
        <w:t xml:space="preserve">                TableMetaInfo refTableMetaInfo = tableMetaInfoMap.get(tableNameWithSchema);</w:t>
      </w:r>
    </w:p>
    <w:p w14:paraId="7ACA99AE" w14:textId="77777777" w:rsidR="00A62A75" w:rsidRDefault="00A62A75" w:rsidP="00A62A75">
      <w:pPr>
        <w:pStyle w:val="a6"/>
      </w:pPr>
      <w:r>
        <w:t xml:space="preserve">                String partitionColNameJson = refTableMetaInfo.getPartitionColNameJson();</w:t>
      </w:r>
    </w:p>
    <w:p w14:paraId="4976A6FD" w14:textId="77777777" w:rsidR="00A62A75" w:rsidRDefault="00A62A75" w:rsidP="00A62A75">
      <w:pPr>
        <w:pStyle w:val="a6"/>
      </w:pPr>
      <w:r>
        <w:t xml:space="preserve">                JSONArray partitionJsonArray = JSON.parseArray(partitionColNameJson);</w:t>
      </w:r>
    </w:p>
    <w:p w14:paraId="67F11EA2" w14:textId="77777777" w:rsidR="00A62A75" w:rsidRDefault="00A62A75" w:rsidP="00A62A75">
      <w:pPr>
        <w:pStyle w:val="a6"/>
      </w:pPr>
      <w:r>
        <w:rPr>
          <w:rFonts w:hint="eastAsia"/>
        </w:rPr>
        <w:t xml:space="preserve">                //</w:t>
      </w:r>
      <w:r>
        <w:rPr>
          <w:rFonts w:hint="eastAsia"/>
        </w:rPr>
        <w:t>迭代过滤字段</w:t>
      </w:r>
      <w:r>
        <w:rPr>
          <w:rFonts w:hint="eastAsia"/>
        </w:rPr>
        <w:t xml:space="preserve"> </w:t>
      </w:r>
      <w:r>
        <w:rPr>
          <w:rFonts w:hint="eastAsia"/>
        </w:rPr>
        <w:t>，</w:t>
      </w:r>
      <w:r>
        <w:rPr>
          <w:rFonts w:hint="eastAsia"/>
        </w:rPr>
        <w:t xml:space="preserve"> </w:t>
      </w:r>
      <w:r>
        <w:rPr>
          <w:rFonts w:hint="eastAsia"/>
        </w:rPr>
        <w:t>用过滤字段和分区字段进行依次比较</w:t>
      </w:r>
    </w:p>
    <w:p w14:paraId="28312E2E" w14:textId="77777777" w:rsidR="00A62A75" w:rsidRDefault="00A62A75" w:rsidP="00A62A75">
      <w:pPr>
        <w:pStyle w:val="a6"/>
      </w:pPr>
      <w:r>
        <w:t xml:space="preserve">                for (String fieldName : filterFieldNameSet) {</w:t>
      </w:r>
    </w:p>
    <w:p w14:paraId="01C561D2" w14:textId="77777777" w:rsidR="00A62A75" w:rsidRDefault="00A62A75" w:rsidP="00A62A75">
      <w:pPr>
        <w:pStyle w:val="a6"/>
      </w:pPr>
      <w:r>
        <w:t xml:space="preserve">                    boolean  isFieldPartitionCol = false;</w:t>
      </w:r>
    </w:p>
    <w:p w14:paraId="0C46773B" w14:textId="77777777" w:rsidR="00A62A75" w:rsidRDefault="00A62A75" w:rsidP="00A62A75">
      <w:pPr>
        <w:pStyle w:val="a6"/>
      </w:pPr>
      <w:r>
        <w:t xml:space="preserve">                    for (int i = 0; i &lt; partitionJsonArray.size(); i++) {</w:t>
      </w:r>
    </w:p>
    <w:p w14:paraId="0658BFEC" w14:textId="77777777" w:rsidR="00A62A75" w:rsidRDefault="00A62A75" w:rsidP="00A62A75">
      <w:pPr>
        <w:pStyle w:val="a6"/>
      </w:pPr>
      <w:r>
        <w:t xml:space="preserve">                        JSONObject partitionColJsonObj = partitionJsonArray.getJSONObject(i);</w:t>
      </w:r>
    </w:p>
    <w:p w14:paraId="15C76EA9" w14:textId="77777777" w:rsidR="00A62A75" w:rsidRDefault="00A62A75" w:rsidP="00A62A75">
      <w:pPr>
        <w:pStyle w:val="a6"/>
      </w:pPr>
      <w:r>
        <w:t xml:space="preserve">                        String partitionColName = partitionColJsonObj.getString("name");</w:t>
      </w:r>
    </w:p>
    <w:p w14:paraId="1EECFAE1" w14:textId="77777777" w:rsidR="00A62A75" w:rsidRDefault="00A62A75" w:rsidP="00A62A75">
      <w:pPr>
        <w:pStyle w:val="a6"/>
      </w:pPr>
      <w:r>
        <w:rPr>
          <w:rFonts w:hint="eastAsia"/>
        </w:rPr>
        <w:t xml:space="preserve">                        // </w:t>
      </w:r>
      <w:r>
        <w:rPr>
          <w:rFonts w:hint="eastAsia"/>
        </w:rPr>
        <w:t>如果相同，该过滤字段为分区字段</w:t>
      </w:r>
    </w:p>
    <w:p w14:paraId="04614024" w14:textId="77777777" w:rsidR="00A62A75" w:rsidRDefault="00A62A75" w:rsidP="00A62A75">
      <w:pPr>
        <w:pStyle w:val="a6"/>
      </w:pPr>
      <w:r>
        <w:t xml:space="preserve">                        if(fieldName.equals(partitionColName)){</w:t>
      </w:r>
    </w:p>
    <w:p w14:paraId="21E6539C" w14:textId="77777777" w:rsidR="00A62A75" w:rsidRDefault="00A62A75" w:rsidP="00A62A75">
      <w:pPr>
        <w:pStyle w:val="a6"/>
      </w:pPr>
      <w:r>
        <w:t xml:space="preserve">                            isFieldPartitionCol = true ;</w:t>
      </w:r>
    </w:p>
    <w:p w14:paraId="1C2259CC" w14:textId="77777777" w:rsidR="00A62A75" w:rsidRDefault="00A62A75" w:rsidP="00A62A75">
      <w:pPr>
        <w:pStyle w:val="a6"/>
      </w:pPr>
      <w:r>
        <w:lastRenderedPageBreak/>
        <w:t xml:space="preserve">                            break ;</w:t>
      </w:r>
    </w:p>
    <w:p w14:paraId="6CDB9D94" w14:textId="77777777" w:rsidR="00A62A75" w:rsidRDefault="00A62A75" w:rsidP="00A62A75">
      <w:pPr>
        <w:pStyle w:val="a6"/>
      </w:pPr>
      <w:r>
        <w:t xml:space="preserve">                        }</w:t>
      </w:r>
    </w:p>
    <w:p w14:paraId="403938FE" w14:textId="77777777" w:rsidR="00A62A75" w:rsidRDefault="00A62A75" w:rsidP="00A62A75">
      <w:pPr>
        <w:pStyle w:val="a6"/>
      </w:pPr>
      <w:r>
        <w:t xml:space="preserve">                    }</w:t>
      </w:r>
    </w:p>
    <w:p w14:paraId="6E4C366C" w14:textId="77777777" w:rsidR="00A62A75" w:rsidRDefault="00A62A75" w:rsidP="00A62A75">
      <w:pPr>
        <w:pStyle w:val="a6"/>
      </w:pPr>
      <w:r>
        <w:rPr>
          <w:rFonts w:hint="eastAsia"/>
        </w:rPr>
        <w:t xml:space="preserve">                    //</w:t>
      </w:r>
      <w:r>
        <w:rPr>
          <w:rFonts w:hint="eastAsia"/>
        </w:rPr>
        <w:t>只要不是分区字段，</w:t>
      </w:r>
      <w:r>
        <w:rPr>
          <w:rFonts w:hint="eastAsia"/>
        </w:rPr>
        <w:t xml:space="preserve"> </w:t>
      </w:r>
      <w:r>
        <w:rPr>
          <w:rFonts w:hint="eastAsia"/>
        </w:rPr>
        <w:t>不是简单处理</w:t>
      </w:r>
    </w:p>
    <w:p w14:paraId="7CD0B861" w14:textId="77777777" w:rsidR="00A62A75" w:rsidRDefault="00A62A75" w:rsidP="00A62A75">
      <w:pPr>
        <w:pStyle w:val="a6"/>
      </w:pPr>
      <w:r>
        <w:t xml:space="preserve">                    if(!isFieldPartitionCol){</w:t>
      </w:r>
    </w:p>
    <w:p w14:paraId="6E3E57D9" w14:textId="77777777" w:rsidR="00A62A75" w:rsidRDefault="00A62A75" w:rsidP="00A62A75">
      <w:pPr>
        <w:pStyle w:val="a6"/>
      </w:pPr>
      <w:r>
        <w:rPr>
          <w:rFonts w:hint="eastAsia"/>
        </w:rPr>
        <w:t xml:space="preserve">                        governanceAssessDetail.setAssessComment("</w:t>
      </w:r>
      <w:r>
        <w:rPr>
          <w:rFonts w:hint="eastAsia"/>
        </w:rPr>
        <w:t>该字段为非分区字段</w:t>
      </w:r>
      <w:r>
        <w:rPr>
          <w:rFonts w:hint="eastAsia"/>
        </w:rPr>
        <w:t>: " + fieldName);</w:t>
      </w:r>
    </w:p>
    <w:p w14:paraId="68BD0E59" w14:textId="77777777" w:rsidR="00A62A75" w:rsidRDefault="00A62A75" w:rsidP="00A62A75">
      <w:pPr>
        <w:pStyle w:val="a6"/>
      </w:pPr>
      <w:r>
        <w:t xml:space="preserve">                        isSimple = false   ;</w:t>
      </w:r>
    </w:p>
    <w:p w14:paraId="37DC698A" w14:textId="77777777" w:rsidR="00A62A75" w:rsidRDefault="00A62A75" w:rsidP="00A62A75">
      <w:pPr>
        <w:pStyle w:val="a6"/>
      </w:pPr>
      <w:r>
        <w:t xml:space="preserve">                        break ;</w:t>
      </w:r>
    </w:p>
    <w:p w14:paraId="1DC99A9E" w14:textId="77777777" w:rsidR="00A62A75" w:rsidRDefault="00A62A75" w:rsidP="00A62A75">
      <w:pPr>
        <w:pStyle w:val="a6"/>
      </w:pPr>
      <w:r>
        <w:t xml:space="preserve">                    }else{</w:t>
      </w:r>
    </w:p>
    <w:p w14:paraId="5A3D5DD0" w14:textId="77777777" w:rsidR="00A62A75" w:rsidRDefault="00A62A75" w:rsidP="00A62A75">
      <w:pPr>
        <w:pStyle w:val="a6"/>
      </w:pPr>
      <w:r>
        <w:t xml:space="preserve">                        isSimple = true ;</w:t>
      </w:r>
    </w:p>
    <w:p w14:paraId="7F44DA29" w14:textId="77777777" w:rsidR="00A62A75" w:rsidRDefault="00A62A75" w:rsidP="00A62A75">
      <w:pPr>
        <w:pStyle w:val="a6"/>
      </w:pPr>
      <w:r>
        <w:t xml:space="preserve">                    }</w:t>
      </w:r>
    </w:p>
    <w:p w14:paraId="0F7262CA" w14:textId="77777777" w:rsidR="00A62A75" w:rsidRDefault="00A62A75" w:rsidP="00A62A75">
      <w:pPr>
        <w:pStyle w:val="a6"/>
      </w:pPr>
      <w:r>
        <w:t xml:space="preserve">                }</w:t>
      </w:r>
    </w:p>
    <w:p w14:paraId="324497A8" w14:textId="77777777" w:rsidR="00A62A75" w:rsidRDefault="00A62A75" w:rsidP="00A62A75">
      <w:pPr>
        <w:pStyle w:val="a6"/>
      </w:pPr>
      <w:r>
        <w:t xml:space="preserve">            }</w:t>
      </w:r>
    </w:p>
    <w:p w14:paraId="0C7ACB52" w14:textId="77777777" w:rsidR="00A62A75" w:rsidRDefault="00A62A75" w:rsidP="00A62A75">
      <w:pPr>
        <w:pStyle w:val="a6"/>
      </w:pPr>
      <w:r>
        <w:t xml:space="preserve">        }</w:t>
      </w:r>
    </w:p>
    <w:p w14:paraId="5DD6C09C" w14:textId="77777777" w:rsidR="00A62A75" w:rsidRDefault="00A62A75" w:rsidP="00A62A75">
      <w:pPr>
        <w:pStyle w:val="a6"/>
      </w:pPr>
    </w:p>
    <w:p w14:paraId="12A806E1" w14:textId="77777777" w:rsidR="00A62A75" w:rsidRDefault="00A62A75" w:rsidP="00A62A75">
      <w:pPr>
        <w:pStyle w:val="a6"/>
      </w:pPr>
      <w:r>
        <w:t xml:space="preserve">        if(isSimple ){</w:t>
      </w:r>
    </w:p>
    <w:p w14:paraId="531C8FEC" w14:textId="77777777" w:rsidR="00A62A75" w:rsidRDefault="00A62A75" w:rsidP="00A62A75">
      <w:pPr>
        <w:pStyle w:val="a6"/>
      </w:pPr>
      <w:r>
        <w:t xml:space="preserve">            governanceAssessDetail.setAssessScore(BigDecimal.ZERO);</w:t>
      </w:r>
    </w:p>
    <w:p w14:paraId="09CA34B1" w14:textId="77777777" w:rsidR="00A62A75" w:rsidRDefault="00A62A75" w:rsidP="00A62A75">
      <w:pPr>
        <w:pStyle w:val="a6"/>
      </w:pPr>
      <w:r>
        <w:rPr>
          <w:rFonts w:hint="eastAsia"/>
        </w:rPr>
        <w:t xml:space="preserve">            governanceAssessDetail.setAssessProblem("</w:t>
      </w:r>
      <w:r>
        <w:rPr>
          <w:rFonts w:hint="eastAsia"/>
        </w:rPr>
        <w:t>该</w:t>
      </w:r>
      <w:r>
        <w:rPr>
          <w:rFonts w:hint="eastAsia"/>
        </w:rPr>
        <w:t>Sql</w:t>
      </w:r>
      <w:r>
        <w:rPr>
          <w:rFonts w:hint="eastAsia"/>
        </w:rPr>
        <w:t>为简单加工</w:t>
      </w:r>
      <w:r>
        <w:rPr>
          <w:rFonts w:hint="eastAsia"/>
        </w:rPr>
        <w:t>");</w:t>
      </w:r>
    </w:p>
    <w:p w14:paraId="2D54299E" w14:textId="77777777" w:rsidR="00A62A75" w:rsidRDefault="00A62A75" w:rsidP="00A62A75">
      <w:pPr>
        <w:pStyle w:val="a6"/>
      </w:pPr>
    </w:p>
    <w:p w14:paraId="10CD5889" w14:textId="77777777" w:rsidR="00A62A75" w:rsidRDefault="00A62A75" w:rsidP="00A62A75">
      <w:pPr>
        <w:pStyle w:val="a6"/>
      </w:pPr>
      <w:r>
        <w:t xml:space="preserve">        }</w:t>
      </w:r>
    </w:p>
    <w:p w14:paraId="30CA33D9" w14:textId="77777777" w:rsidR="00A62A75" w:rsidRDefault="00A62A75" w:rsidP="00A62A75">
      <w:pPr>
        <w:pStyle w:val="a6"/>
      </w:pPr>
      <w:r>
        <w:t xml:space="preserve">    }</w:t>
      </w:r>
    </w:p>
    <w:p w14:paraId="5833C886" w14:textId="77777777" w:rsidR="00A62A75" w:rsidRDefault="00A62A75" w:rsidP="00A62A75">
      <w:pPr>
        <w:pStyle w:val="a6"/>
      </w:pPr>
    </w:p>
    <w:p w14:paraId="55A09B77" w14:textId="77777777" w:rsidR="00A62A75" w:rsidRDefault="00A62A75" w:rsidP="00A62A75">
      <w:pPr>
        <w:pStyle w:val="a6"/>
      </w:pPr>
      <w:r>
        <w:t xml:space="preserve">    class SimpleProcessDispatcher implements Dispatcher{</w:t>
      </w:r>
    </w:p>
    <w:p w14:paraId="0D78F575" w14:textId="77777777" w:rsidR="00A62A75" w:rsidRDefault="00A62A75" w:rsidP="00A62A75">
      <w:pPr>
        <w:pStyle w:val="a6"/>
      </w:pPr>
    </w:p>
    <w:p w14:paraId="746D3915" w14:textId="77777777" w:rsidR="00A62A75" w:rsidRDefault="00A62A75" w:rsidP="00A62A75">
      <w:pPr>
        <w:pStyle w:val="a6"/>
      </w:pPr>
      <w:r>
        <w:rPr>
          <w:rFonts w:hint="eastAsia"/>
        </w:rPr>
        <w:t xml:space="preserve">        //</w:t>
      </w:r>
      <w:r>
        <w:rPr>
          <w:rFonts w:hint="eastAsia"/>
        </w:rPr>
        <w:t>收集</w:t>
      </w:r>
    </w:p>
    <w:p w14:paraId="1D33C195" w14:textId="77777777" w:rsidR="00A62A75" w:rsidRDefault="00A62A75" w:rsidP="00A62A75">
      <w:pPr>
        <w:pStyle w:val="a6"/>
      </w:pPr>
      <w:r>
        <w:rPr>
          <w:rFonts w:hint="eastAsia"/>
        </w:rPr>
        <w:t xml:space="preserve">        // 4.1 </w:t>
      </w:r>
      <w:r>
        <w:rPr>
          <w:rFonts w:hint="eastAsia"/>
        </w:rPr>
        <w:t>涉及复杂计算的集合</w:t>
      </w:r>
    </w:p>
    <w:p w14:paraId="65963AC8" w14:textId="77777777" w:rsidR="00A62A75" w:rsidRDefault="00A62A75" w:rsidP="00A62A75">
      <w:pPr>
        <w:pStyle w:val="a6"/>
      </w:pPr>
      <w:r>
        <w:t xml:space="preserve">        @Getter</w:t>
      </w:r>
    </w:p>
    <w:p w14:paraId="4F59F9B3" w14:textId="77777777" w:rsidR="00A62A75" w:rsidRDefault="00A62A75" w:rsidP="00A62A75">
      <w:pPr>
        <w:pStyle w:val="a6"/>
      </w:pPr>
      <w:r>
        <w:t xml:space="preserve">        Set&lt;String&gt; complicateProcessSet = new HashSet&lt;&gt;();</w:t>
      </w:r>
    </w:p>
    <w:p w14:paraId="49CD2936" w14:textId="77777777" w:rsidR="00A62A75" w:rsidRDefault="00A62A75" w:rsidP="00A62A75">
      <w:pPr>
        <w:pStyle w:val="a6"/>
      </w:pPr>
      <w:r>
        <w:rPr>
          <w:rFonts w:hint="eastAsia"/>
        </w:rPr>
        <w:t xml:space="preserve">        // 4.2 </w:t>
      </w:r>
      <w:r>
        <w:rPr>
          <w:rFonts w:hint="eastAsia"/>
        </w:rPr>
        <w:t>被查询的表</w:t>
      </w:r>
      <w:r>
        <w:rPr>
          <w:rFonts w:hint="eastAsia"/>
        </w:rPr>
        <w:t xml:space="preserve"> , </w:t>
      </w:r>
      <w:r>
        <w:rPr>
          <w:rFonts w:hint="eastAsia"/>
        </w:rPr>
        <w:t>带库名</w:t>
      </w:r>
    </w:p>
    <w:p w14:paraId="5EB2C6A5" w14:textId="77777777" w:rsidR="00A62A75" w:rsidRDefault="00A62A75" w:rsidP="00A62A75">
      <w:pPr>
        <w:pStyle w:val="a6"/>
      </w:pPr>
      <w:r>
        <w:t xml:space="preserve">        @Getter</w:t>
      </w:r>
    </w:p>
    <w:p w14:paraId="0B7B9378" w14:textId="77777777" w:rsidR="00A62A75" w:rsidRDefault="00A62A75" w:rsidP="00A62A75">
      <w:pPr>
        <w:pStyle w:val="a6"/>
      </w:pPr>
      <w:r>
        <w:t xml:space="preserve">        Set&lt;String&gt; refTablenameSet = new HashSet&lt;&gt;();</w:t>
      </w:r>
    </w:p>
    <w:p w14:paraId="1ED508CF" w14:textId="77777777" w:rsidR="00A62A75" w:rsidRDefault="00A62A75" w:rsidP="00A62A75">
      <w:pPr>
        <w:pStyle w:val="a6"/>
      </w:pPr>
    </w:p>
    <w:p w14:paraId="6DBFB919" w14:textId="77777777" w:rsidR="00A62A75" w:rsidRDefault="00A62A75" w:rsidP="00A62A75">
      <w:pPr>
        <w:pStyle w:val="a6"/>
      </w:pPr>
      <w:r>
        <w:t xml:space="preserve">        @Setter</w:t>
      </w:r>
    </w:p>
    <w:p w14:paraId="6F2CF45B" w14:textId="77777777" w:rsidR="00A62A75" w:rsidRDefault="00A62A75" w:rsidP="00A62A75">
      <w:pPr>
        <w:pStyle w:val="a6"/>
      </w:pPr>
      <w:r>
        <w:t xml:space="preserve">        String defaultSchemaName = null ;</w:t>
      </w:r>
    </w:p>
    <w:p w14:paraId="2AA74610" w14:textId="77777777" w:rsidR="00A62A75" w:rsidRDefault="00A62A75" w:rsidP="00A62A75">
      <w:pPr>
        <w:pStyle w:val="a6"/>
      </w:pPr>
    </w:p>
    <w:p w14:paraId="6E37A927" w14:textId="77777777" w:rsidR="00A62A75" w:rsidRDefault="00A62A75" w:rsidP="00A62A75">
      <w:pPr>
        <w:pStyle w:val="a6"/>
      </w:pPr>
      <w:r>
        <w:rPr>
          <w:rFonts w:hint="eastAsia"/>
        </w:rPr>
        <w:t xml:space="preserve">        // 4.3 </w:t>
      </w:r>
      <w:r>
        <w:rPr>
          <w:rFonts w:hint="eastAsia"/>
        </w:rPr>
        <w:t>被过滤的字段</w:t>
      </w:r>
    </w:p>
    <w:p w14:paraId="68613919" w14:textId="77777777" w:rsidR="00A62A75" w:rsidRDefault="00A62A75" w:rsidP="00A62A75">
      <w:pPr>
        <w:pStyle w:val="a6"/>
      </w:pPr>
      <w:r>
        <w:t xml:space="preserve">        @Getter</w:t>
      </w:r>
    </w:p>
    <w:p w14:paraId="74D85EB4" w14:textId="77777777" w:rsidR="00A62A75" w:rsidRDefault="00A62A75" w:rsidP="00A62A75">
      <w:pPr>
        <w:pStyle w:val="a6"/>
      </w:pPr>
      <w:r>
        <w:t xml:space="preserve">        Set&lt;String&gt; filterFieldNameSet = new HashSet&lt;&gt;();</w:t>
      </w:r>
    </w:p>
    <w:p w14:paraId="2BB60B70" w14:textId="77777777" w:rsidR="00A62A75" w:rsidRDefault="00A62A75" w:rsidP="00A62A75">
      <w:pPr>
        <w:pStyle w:val="a6"/>
      </w:pPr>
    </w:p>
    <w:p w14:paraId="01E19ED5" w14:textId="77777777" w:rsidR="00A62A75" w:rsidRDefault="00A62A75" w:rsidP="00A62A75">
      <w:pPr>
        <w:pStyle w:val="a6"/>
      </w:pPr>
      <w:r>
        <w:rPr>
          <w:rFonts w:hint="eastAsia"/>
        </w:rPr>
        <w:t xml:space="preserve">        //</w:t>
      </w:r>
      <w:r>
        <w:rPr>
          <w:rFonts w:hint="eastAsia"/>
        </w:rPr>
        <w:t>定义一个集合，</w:t>
      </w:r>
      <w:r>
        <w:rPr>
          <w:rFonts w:hint="eastAsia"/>
        </w:rPr>
        <w:t xml:space="preserve"> </w:t>
      </w:r>
      <w:r>
        <w:rPr>
          <w:rFonts w:hint="eastAsia"/>
        </w:rPr>
        <w:t>哪些计算是复杂计算</w:t>
      </w:r>
    </w:p>
    <w:p w14:paraId="47970E5F" w14:textId="77777777" w:rsidR="00A62A75" w:rsidRDefault="00A62A75" w:rsidP="00A62A75">
      <w:pPr>
        <w:pStyle w:val="a6"/>
      </w:pPr>
      <w:r>
        <w:t xml:space="preserve">        Set&lt;Integer&gt; complicateTokSet = Sets.newHashSet(</w:t>
      </w:r>
    </w:p>
    <w:p w14:paraId="090F26D0" w14:textId="77777777" w:rsidR="00A62A75" w:rsidRDefault="00A62A75" w:rsidP="00A62A75">
      <w:pPr>
        <w:pStyle w:val="a6"/>
      </w:pPr>
      <w:r>
        <w:rPr>
          <w:rFonts w:hint="eastAsia"/>
        </w:rPr>
        <w:t xml:space="preserve">                HiveParser.TOK_JOIN ,   // join ,</w:t>
      </w:r>
      <w:r>
        <w:rPr>
          <w:rFonts w:hint="eastAsia"/>
        </w:rPr>
        <w:t>包含通过</w:t>
      </w:r>
      <w:r>
        <w:rPr>
          <w:rFonts w:hint="eastAsia"/>
        </w:rPr>
        <w:t>where</w:t>
      </w:r>
      <w:r>
        <w:rPr>
          <w:rFonts w:hint="eastAsia"/>
        </w:rPr>
        <w:t>连接的情况</w:t>
      </w:r>
    </w:p>
    <w:p w14:paraId="2550AAF1" w14:textId="77777777" w:rsidR="00A62A75" w:rsidRDefault="00A62A75" w:rsidP="00A62A75">
      <w:pPr>
        <w:pStyle w:val="a6"/>
      </w:pPr>
      <w:r>
        <w:t xml:space="preserve">                HiveParser.TOK_GROUPBY , // group by</w:t>
      </w:r>
    </w:p>
    <w:p w14:paraId="22BAADEE" w14:textId="77777777" w:rsidR="00A62A75" w:rsidRDefault="00A62A75" w:rsidP="00A62A75">
      <w:pPr>
        <w:pStyle w:val="a6"/>
      </w:pPr>
      <w:r>
        <w:t xml:space="preserve">                HiveParser.TOK_LEFTOUTERJOIN , // left join</w:t>
      </w:r>
    </w:p>
    <w:p w14:paraId="6EAF36C9" w14:textId="77777777" w:rsidR="00A62A75" w:rsidRDefault="00A62A75" w:rsidP="00A62A75">
      <w:pPr>
        <w:pStyle w:val="a6"/>
      </w:pPr>
      <w:r>
        <w:t xml:space="preserve">                HiveParser.TOK_RIGHTOUTERJOIN , //right join</w:t>
      </w:r>
    </w:p>
    <w:p w14:paraId="52D5A71E" w14:textId="77777777" w:rsidR="00A62A75" w:rsidRDefault="00A62A75" w:rsidP="00A62A75">
      <w:pPr>
        <w:pStyle w:val="a6"/>
      </w:pPr>
      <w:r>
        <w:t xml:space="preserve">                HiveParser.TOK_FULLOUTERJOIN , // full join</w:t>
      </w:r>
    </w:p>
    <w:p w14:paraId="69790B87" w14:textId="77777777" w:rsidR="00A62A75" w:rsidRDefault="00A62A75" w:rsidP="00A62A75">
      <w:pPr>
        <w:pStyle w:val="a6"/>
      </w:pPr>
      <w:r>
        <w:t xml:space="preserve">                HiveParser.TOK_FUNCTION , // count(1)</w:t>
      </w:r>
    </w:p>
    <w:p w14:paraId="63BC2DE1" w14:textId="77777777" w:rsidR="00A62A75" w:rsidRDefault="00A62A75" w:rsidP="00A62A75">
      <w:pPr>
        <w:pStyle w:val="a6"/>
      </w:pPr>
      <w:r>
        <w:t xml:space="preserve">                HiveParser.TOK_FUNCTIONDI, // count(distinct xx)</w:t>
      </w:r>
    </w:p>
    <w:p w14:paraId="453909E6" w14:textId="77777777" w:rsidR="00A62A75" w:rsidRDefault="00A62A75" w:rsidP="00A62A75">
      <w:pPr>
        <w:pStyle w:val="a6"/>
      </w:pPr>
      <w:r>
        <w:t xml:space="preserve">                HiveParser.TOK_FUNCTIONSTAR , // count(*)</w:t>
      </w:r>
    </w:p>
    <w:p w14:paraId="383D8B61" w14:textId="77777777" w:rsidR="00A62A75" w:rsidRDefault="00A62A75" w:rsidP="00A62A75">
      <w:pPr>
        <w:pStyle w:val="a6"/>
      </w:pPr>
      <w:r>
        <w:t xml:space="preserve">                HiveParser.TOK_SELECTDI , // distinct</w:t>
      </w:r>
    </w:p>
    <w:p w14:paraId="2C18E560" w14:textId="77777777" w:rsidR="00A62A75" w:rsidRDefault="00A62A75" w:rsidP="00A62A75">
      <w:pPr>
        <w:pStyle w:val="a6"/>
      </w:pPr>
      <w:r>
        <w:t xml:space="preserve">                HiveParser.TOK_UNIONALL // union</w:t>
      </w:r>
    </w:p>
    <w:p w14:paraId="5224653F" w14:textId="77777777" w:rsidR="00A62A75" w:rsidRDefault="00A62A75" w:rsidP="00A62A75">
      <w:pPr>
        <w:pStyle w:val="a6"/>
      </w:pPr>
      <w:r>
        <w:t xml:space="preserve">        ) ;</w:t>
      </w:r>
    </w:p>
    <w:p w14:paraId="594D05C4" w14:textId="77777777" w:rsidR="00A62A75" w:rsidRDefault="00A62A75" w:rsidP="00A62A75">
      <w:pPr>
        <w:pStyle w:val="a6"/>
      </w:pPr>
    </w:p>
    <w:p w14:paraId="7AE30EE9" w14:textId="77777777" w:rsidR="00A62A75" w:rsidRDefault="00A62A75" w:rsidP="00A62A75">
      <w:pPr>
        <w:pStyle w:val="a6"/>
      </w:pPr>
      <w:r>
        <w:t xml:space="preserve">        Set&lt;String&gt; operatorSet = Sets.newHashSet("=","&gt;","&lt;","&gt;=","&lt;=","&lt;&gt;","like") ;</w:t>
      </w:r>
    </w:p>
    <w:p w14:paraId="73BFF142" w14:textId="77777777" w:rsidR="00A62A75" w:rsidRDefault="00A62A75" w:rsidP="00A62A75">
      <w:pPr>
        <w:pStyle w:val="a6"/>
      </w:pPr>
    </w:p>
    <w:p w14:paraId="2597717B" w14:textId="77777777" w:rsidR="00A62A75" w:rsidRDefault="00A62A75" w:rsidP="00A62A75">
      <w:pPr>
        <w:pStyle w:val="a6"/>
      </w:pPr>
      <w:r>
        <w:t xml:space="preserve">        @Override</w:t>
      </w:r>
    </w:p>
    <w:p w14:paraId="3DE942F1" w14:textId="77777777" w:rsidR="00A62A75" w:rsidRDefault="00A62A75" w:rsidP="00A62A75">
      <w:pPr>
        <w:pStyle w:val="a6"/>
      </w:pPr>
      <w:r>
        <w:t xml:space="preserve">        public Object dispatch(Node nd, Stack&lt;Node&gt; stack, Object... nodeOutputs) throws SemanticException {</w:t>
      </w:r>
    </w:p>
    <w:p w14:paraId="38B9E76D" w14:textId="77777777" w:rsidR="00A62A75" w:rsidRDefault="00A62A75" w:rsidP="00A62A75">
      <w:pPr>
        <w:pStyle w:val="a6"/>
      </w:pPr>
      <w:r>
        <w:t xml:space="preserve">            ASTNode astNode = (ASTNode) nd;</w:t>
      </w:r>
    </w:p>
    <w:p w14:paraId="4EF00C33" w14:textId="77777777" w:rsidR="00A62A75" w:rsidRDefault="00A62A75" w:rsidP="00A62A75">
      <w:pPr>
        <w:pStyle w:val="a6"/>
      </w:pPr>
      <w:r>
        <w:rPr>
          <w:rFonts w:hint="eastAsia"/>
        </w:rPr>
        <w:t xml:space="preserve">            //1. </w:t>
      </w:r>
      <w:r>
        <w:rPr>
          <w:rFonts w:hint="eastAsia"/>
        </w:rPr>
        <w:t>任意一个节点</w:t>
      </w:r>
      <w:r>
        <w:rPr>
          <w:rFonts w:hint="eastAsia"/>
        </w:rPr>
        <w:t xml:space="preserve">  </w:t>
      </w:r>
      <w:r>
        <w:rPr>
          <w:rFonts w:hint="eastAsia"/>
        </w:rPr>
        <w:t>只要在复杂计算中</w:t>
      </w:r>
      <w:r>
        <w:rPr>
          <w:rFonts w:hint="eastAsia"/>
        </w:rPr>
        <w:t xml:space="preserve"> </w:t>
      </w:r>
      <w:r>
        <w:rPr>
          <w:rFonts w:hint="eastAsia"/>
        </w:rPr>
        <w:t>都要记录下来</w:t>
      </w:r>
    </w:p>
    <w:p w14:paraId="6A10E4EE" w14:textId="77777777" w:rsidR="00A62A75" w:rsidRDefault="00A62A75" w:rsidP="00A62A75">
      <w:pPr>
        <w:pStyle w:val="a6"/>
      </w:pPr>
      <w:r>
        <w:t xml:space="preserve">            if(complicateTokSet.contains(astNode.getType())){</w:t>
      </w:r>
    </w:p>
    <w:p w14:paraId="252B6796" w14:textId="77777777" w:rsidR="00A62A75" w:rsidRDefault="00A62A75" w:rsidP="00A62A75">
      <w:pPr>
        <w:pStyle w:val="a6"/>
      </w:pPr>
      <w:r>
        <w:t xml:space="preserve">                complicateProcessSet.add(astNode.getToken().getText()) ;</w:t>
      </w:r>
    </w:p>
    <w:p w14:paraId="0D31B944" w14:textId="77777777" w:rsidR="00A62A75" w:rsidRDefault="00A62A75" w:rsidP="00A62A75">
      <w:pPr>
        <w:pStyle w:val="a6"/>
      </w:pPr>
      <w:r>
        <w:lastRenderedPageBreak/>
        <w:t xml:space="preserve">            }</w:t>
      </w:r>
    </w:p>
    <w:p w14:paraId="479D1C07" w14:textId="77777777" w:rsidR="00A62A75" w:rsidRDefault="00A62A75" w:rsidP="00A62A75">
      <w:pPr>
        <w:pStyle w:val="a6"/>
      </w:pPr>
      <w:r>
        <w:rPr>
          <w:rFonts w:hint="eastAsia"/>
        </w:rPr>
        <w:t xml:space="preserve">            //2. </w:t>
      </w:r>
      <w:r>
        <w:rPr>
          <w:rFonts w:hint="eastAsia"/>
        </w:rPr>
        <w:t>收集所有</w:t>
      </w:r>
      <w:r>
        <w:rPr>
          <w:rFonts w:hint="eastAsia"/>
        </w:rPr>
        <w:t>where</w:t>
      </w:r>
      <w:r>
        <w:rPr>
          <w:rFonts w:hint="eastAsia"/>
        </w:rPr>
        <w:t>条件中的字段</w:t>
      </w:r>
      <w:r>
        <w:rPr>
          <w:rFonts w:hint="eastAsia"/>
        </w:rPr>
        <w:t xml:space="preserve">  TOK_WHERE </w:t>
      </w:r>
      <w:r>
        <w:rPr>
          <w:rFonts w:hint="eastAsia"/>
        </w:rPr>
        <w:t>，找比较符号下面的</w:t>
      </w:r>
      <w:r>
        <w:rPr>
          <w:rFonts w:hint="eastAsia"/>
        </w:rPr>
        <w:t xml:space="preserve">. </w:t>
      </w:r>
      <w:r>
        <w:rPr>
          <w:rFonts w:hint="eastAsia"/>
        </w:rPr>
        <w:t>或者</w:t>
      </w:r>
      <w:r>
        <w:rPr>
          <w:rFonts w:hint="eastAsia"/>
        </w:rPr>
        <w:t>TOK_TABLE_OR_COL</w:t>
      </w:r>
    </w:p>
    <w:p w14:paraId="71490677" w14:textId="77777777" w:rsidR="00A62A75" w:rsidRDefault="00A62A75" w:rsidP="00A62A75">
      <w:pPr>
        <w:pStyle w:val="a6"/>
      </w:pPr>
      <w:r>
        <w:rPr>
          <w:rFonts w:hint="eastAsia"/>
        </w:rPr>
        <w:t xml:space="preserve">            //  </w:t>
      </w:r>
      <w:r>
        <w:rPr>
          <w:rFonts w:hint="eastAsia"/>
        </w:rPr>
        <w:t>是一个条件判断符号，而且是一个</w:t>
      </w:r>
      <w:r>
        <w:rPr>
          <w:rFonts w:hint="eastAsia"/>
        </w:rPr>
        <w:t>where</w:t>
      </w:r>
      <w:r>
        <w:rPr>
          <w:rFonts w:hint="eastAsia"/>
        </w:rPr>
        <w:t>下面的。</w:t>
      </w:r>
    </w:p>
    <w:p w14:paraId="1989FFD7" w14:textId="77777777" w:rsidR="00A62A75" w:rsidRDefault="00A62A75" w:rsidP="00A62A75">
      <w:pPr>
        <w:pStyle w:val="a6"/>
      </w:pPr>
      <w:r>
        <w:t xml:space="preserve">            if(operatorSet.contains(astNode.getToken().getText()) &amp;&amp; astNode.getAncestor(HiveParser.TOK_WHERE) != null ){</w:t>
      </w:r>
    </w:p>
    <w:p w14:paraId="5E289147" w14:textId="77777777" w:rsidR="00A62A75" w:rsidRDefault="00A62A75" w:rsidP="00A62A75">
      <w:pPr>
        <w:pStyle w:val="a6"/>
      </w:pPr>
      <w:r>
        <w:rPr>
          <w:rFonts w:hint="eastAsia"/>
        </w:rPr>
        <w:t xml:space="preserve">                // </w:t>
      </w:r>
      <w:r>
        <w:rPr>
          <w:rFonts w:hint="eastAsia"/>
        </w:rPr>
        <w:t>如果进入则为符号节点，</w:t>
      </w:r>
      <w:r>
        <w:rPr>
          <w:rFonts w:hint="eastAsia"/>
        </w:rPr>
        <w:t xml:space="preserve"> </w:t>
      </w:r>
      <w:r>
        <w:rPr>
          <w:rFonts w:hint="eastAsia"/>
        </w:rPr>
        <w:t>可以去两边的字段或者值</w:t>
      </w:r>
    </w:p>
    <w:p w14:paraId="555A3725" w14:textId="77777777" w:rsidR="00A62A75" w:rsidRDefault="00A62A75" w:rsidP="00A62A75">
      <w:pPr>
        <w:pStyle w:val="a6"/>
      </w:pPr>
      <w:r>
        <w:rPr>
          <w:rFonts w:hint="eastAsia"/>
        </w:rPr>
        <w:t xml:space="preserve">                for (Node fieldOrValueNode : astNode.getChildren()) { // </w:t>
      </w:r>
      <w:r>
        <w:rPr>
          <w:rFonts w:hint="eastAsia"/>
        </w:rPr>
        <w:t>符号节点</w:t>
      </w:r>
    </w:p>
    <w:p w14:paraId="010264EE" w14:textId="77777777" w:rsidR="00A62A75" w:rsidRDefault="00A62A75" w:rsidP="00A62A75">
      <w:pPr>
        <w:pStyle w:val="a6"/>
      </w:pPr>
      <w:r>
        <w:t xml:space="preserve">                    ASTNode fieldOrValueASTNode = (ASTNode) fieldOrValueNode;</w:t>
      </w:r>
    </w:p>
    <w:p w14:paraId="53E6B3CF" w14:textId="77777777" w:rsidR="00A62A75" w:rsidRDefault="00A62A75" w:rsidP="00A62A75">
      <w:pPr>
        <w:pStyle w:val="a6"/>
      </w:pPr>
      <w:r>
        <w:rPr>
          <w:rFonts w:hint="eastAsia"/>
        </w:rPr>
        <w:t xml:space="preserve">                    if(fieldOrValueASTNode.getType() == HiveParser.TOK_TABLE_OR_COL){ // </w:t>
      </w:r>
      <w:r>
        <w:rPr>
          <w:rFonts w:hint="eastAsia"/>
        </w:rPr>
        <w:t>直接就是字段</w:t>
      </w:r>
    </w:p>
    <w:p w14:paraId="548CF2A0" w14:textId="77777777" w:rsidR="00A62A75" w:rsidRDefault="00A62A75" w:rsidP="00A62A75">
      <w:pPr>
        <w:pStyle w:val="a6"/>
      </w:pPr>
      <w:r>
        <w:t xml:space="preserve">                        String filterFieldName = fieldOrValueASTNode.getChild(0).getText() ;</w:t>
      </w:r>
    </w:p>
    <w:p w14:paraId="3E44D50B" w14:textId="77777777" w:rsidR="00A62A75" w:rsidRDefault="00A62A75" w:rsidP="00A62A75">
      <w:pPr>
        <w:pStyle w:val="a6"/>
      </w:pPr>
      <w:r>
        <w:t xml:space="preserve">                        filterFieldNameSet.add(filterFieldName);</w:t>
      </w:r>
    </w:p>
    <w:p w14:paraId="71ADD691" w14:textId="77777777" w:rsidR="00A62A75" w:rsidRDefault="00A62A75" w:rsidP="00A62A75">
      <w:pPr>
        <w:pStyle w:val="a6"/>
      </w:pPr>
      <w:r>
        <w:rPr>
          <w:rFonts w:hint="eastAsia"/>
        </w:rPr>
        <w:t xml:space="preserve">                    }else if ( fieldOrValueASTNode.getType() == HiveParser.DOT){ // </w:t>
      </w:r>
      <w:r>
        <w:rPr>
          <w:rFonts w:hint="eastAsia"/>
        </w:rPr>
        <w:t>带表名的字段</w:t>
      </w:r>
    </w:p>
    <w:p w14:paraId="350D7522" w14:textId="77777777" w:rsidR="00A62A75" w:rsidRDefault="00A62A75" w:rsidP="00A62A75">
      <w:pPr>
        <w:pStyle w:val="a6"/>
      </w:pPr>
      <w:r>
        <w:t xml:space="preserve">                        String filterFieldName = fieldOrValueASTNode.getChild(1).getText();</w:t>
      </w:r>
    </w:p>
    <w:p w14:paraId="605367F3" w14:textId="77777777" w:rsidR="00A62A75" w:rsidRDefault="00A62A75" w:rsidP="00A62A75">
      <w:pPr>
        <w:pStyle w:val="a6"/>
      </w:pPr>
      <w:r>
        <w:t xml:space="preserve">                        filterFieldNameSet.add(filterFieldName);</w:t>
      </w:r>
    </w:p>
    <w:p w14:paraId="7AC7C3DE" w14:textId="77777777" w:rsidR="00A62A75" w:rsidRDefault="00A62A75" w:rsidP="00A62A75">
      <w:pPr>
        <w:pStyle w:val="a6"/>
      </w:pPr>
      <w:r>
        <w:t xml:space="preserve">                    }</w:t>
      </w:r>
    </w:p>
    <w:p w14:paraId="5CB21FBF" w14:textId="77777777" w:rsidR="00A62A75" w:rsidRDefault="00A62A75" w:rsidP="00A62A75">
      <w:pPr>
        <w:pStyle w:val="a6"/>
      </w:pPr>
      <w:r>
        <w:t xml:space="preserve">                }</w:t>
      </w:r>
    </w:p>
    <w:p w14:paraId="3878C538" w14:textId="77777777" w:rsidR="00A62A75" w:rsidRDefault="00A62A75" w:rsidP="00A62A75">
      <w:pPr>
        <w:pStyle w:val="a6"/>
      </w:pPr>
      <w:r>
        <w:t xml:space="preserve">            }</w:t>
      </w:r>
    </w:p>
    <w:p w14:paraId="2B29D111" w14:textId="77777777" w:rsidR="00A62A75" w:rsidRDefault="00A62A75" w:rsidP="00A62A75">
      <w:pPr>
        <w:pStyle w:val="a6"/>
      </w:pPr>
    </w:p>
    <w:p w14:paraId="7E464453" w14:textId="77777777" w:rsidR="00A62A75" w:rsidRDefault="00A62A75" w:rsidP="00A62A75">
      <w:pPr>
        <w:pStyle w:val="a6"/>
      </w:pPr>
    </w:p>
    <w:p w14:paraId="68B82B78" w14:textId="77777777" w:rsidR="00A62A75" w:rsidRDefault="00A62A75" w:rsidP="00A62A75">
      <w:pPr>
        <w:pStyle w:val="a6"/>
      </w:pPr>
      <w:r>
        <w:t xml:space="preserve">           /* if(astNode.getType() == HiveParser.TOK_WHERE){</w:t>
      </w:r>
    </w:p>
    <w:p w14:paraId="7C689C97" w14:textId="77777777" w:rsidR="00A62A75" w:rsidRDefault="00A62A75" w:rsidP="00A62A75">
      <w:pPr>
        <w:pStyle w:val="a6"/>
      </w:pPr>
      <w:r>
        <w:t xml:space="preserve">                ArrayList&lt;Node&gt; childrenNodeList = astNode.getChildren();</w:t>
      </w:r>
    </w:p>
    <w:p w14:paraId="544C52AD" w14:textId="77777777" w:rsidR="00A62A75" w:rsidRDefault="00A62A75" w:rsidP="00A62A75">
      <w:pPr>
        <w:pStyle w:val="a6"/>
      </w:pPr>
      <w:r>
        <w:t xml:space="preserve">                for (Node node : childrenNodeList) {</w:t>
      </w:r>
    </w:p>
    <w:p w14:paraId="0F0CA093" w14:textId="77777777" w:rsidR="00A62A75" w:rsidRDefault="00A62A75" w:rsidP="00A62A75">
      <w:pPr>
        <w:pStyle w:val="a6"/>
      </w:pPr>
      <w:r>
        <w:t xml:space="preserve">                    ASTNode conditionNode = (ASTNode) node  ;</w:t>
      </w:r>
    </w:p>
    <w:p w14:paraId="7278E631" w14:textId="77777777" w:rsidR="00A62A75" w:rsidRDefault="00A62A75" w:rsidP="00A62A75">
      <w:pPr>
        <w:pStyle w:val="a6"/>
      </w:pPr>
      <w:r>
        <w:t xml:space="preserve">                    for (Node fieldOrValueNode : conditionNode.getChildren()) {</w:t>
      </w:r>
    </w:p>
    <w:p w14:paraId="2323C7E2" w14:textId="77777777" w:rsidR="00A62A75" w:rsidRDefault="00A62A75" w:rsidP="00A62A75">
      <w:pPr>
        <w:pStyle w:val="a6"/>
      </w:pPr>
      <w:r>
        <w:t xml:space="preserve">                        ASTNode fieldOrValueASTNode = (ASTNode) fieldOrValueNode;</w:t>
      </w:r>
    </w:p>
    <w:p w14:paraId="2EB7FA1A" w14:textId="77777777" w:rsidR="00A62A75" w:rsidRDefault="00A62A75" w:rsidP="00A62A75">
      <w:pPr>
        <w:pStyle w:val="a6"/>
      </w:pPr>
      <w:r>
        <w:rPr>
          <w:rFonts w:hint="eastAsia"/>
        </w:rPr>
        <w:t xml:space="preserve">                        if(fieldOrValueASTNode.getType() == HiveParser.TOK_TABLE_OR_COL){ // </w:t>
      </w:r>
      <w:r>
        <w:rPr>
          <w:rFonts w:hint="eastAsia"/>
        </w:rPr>
        <w:t>直接就是字段</w:t>
      </w:r>
    </w:p>
    <w:p w14:paraId="6302787B" w14:textId="77777777" w:rsidR="00A62A75" w:rsidRDefault="00A62A75" w:rsidP="00A62A75">
      <w:pPr>
        <w:pStyle w:val="a6"/>
      </w:pPr>
      <w:r>
        <w:t xml:space="preserve">                            String filterFieldName = fieldOrValueASTNode.getChild(0).getText() ;</w:t>
      </w:r>
    </w:p>
    <w:p w14:paraId="70D4F9FF" w14:textId="77777777" w:rsidR="00A62A75" w:rsidRDefault="00A62A75" w:rsidP="00A62A75">
      <w:pPr>
        <w:pStyle w:val="a6"/>
      </w:pPr>
      <w:r>
        <w:t xml:space="preserve">                            filterFieldNameSet.add(filterFieldName);</w:t>
      </w:r>
    </w:p>
    <w:p w14:paraId="35879A62" w14:textId="77777777" w:rsidR="00A62A75" w:rsidRDefault="00A62A75" w:rsidP="00A62A75">
      <w:pPr>
        <w:pStyle w:val="a6"/>
      </w:pPr>
      <w:r>
        <w:rPr>
          <w:rFonts w:hint="eastAsia"/>
        </w:rPr>
        <w:t xml:space="preserve">                        }else if ( fieldOrValueASTNode.getType() == HiveParser.DOT){ // </w:t>
      </w:r>
      <w:r>
        <w:rPr>
          <w:rFonts w:hint="eastAsia"/>
        </w:rPr>
        <w:t>带表名的字段</w:t>
      </w:r>
    </w:p>
    <w:p w14:paraId="2E3A6710" w14:textId="77777777" w:rsidR="00A62A75" w:rsidRDefault="00A62A75" w:rsidP="00A62A75">
      <w:pPr>
        <w:pStyle w:val="a6"/>
      </w:pPr>
      <w:r>
        <w:t xml:space="preserve">                            String filterFieldName = fieldOrValueASTNode.getChild(1).getText();</w:t>
      </w:r>
    </w:p>
    <w:p w14:paraId="119092E7" w14:textId="77777777" w:rsidR="00A62A75" w:rsidRDefault="00A62A75" w:rsidP="00A62A75">
      <w:pPr>
        <w:pStyle w:val="a6"/>
      </w:pPr>
      <w:r>
        <w:t xml:space="preserve">                            filterFieldNameSet.add(filterFieldName);</w:t>
      </w:r>
    </w:p>
    <w:p w14:paraId="72606355" w14:textId="77777777" w:rsidR="00A62A75" w:rsidRDefault="00A62A75" w:rsidP="00A62A75">
      <w:pPr>
        <w:pStyle w:val="a6"/>
      </w:pPr>
      <w:r>
        <w:t xml:space="preserve">                        }</w:t>
      </w:r>
    </w:p>
    <w:p w14:paraId="76CFB5A7" w14:textId="77777777" w:rsidR="00A62A75" w:rsidRDefault="00A62A75" w:rsidP="00A62A75">
      <w:pPr>
        <w:pStyle w:val="a6"/>
      </w:pPr>
      <w:r>
        <w:t xml:space="preserve">                    }</w:t>
      </w:r>
    </w:p>
    <w:p w14:paraId="1978B896" w14:textId="77777777" w:rsidR="00A62A75" w:rsidRDefault="00A62A75" w:rsidP="00A62A75">
      <w:pPr>
        <w:pStyle w:val="a6"/>
      </w:pPr>
      <w:r>
        <w:t xml:space="preserve">                }</w:t>
      </w:r>
    </w:p>
    <w:p w14:paraId="474E2224" w14:textId="77777777" w:rsidR="00A62A75" w:rsidRDefault="00A62A75" w:rsidP="00A62A75">
      <w:pPr>
        <w:pStyle w:val="a6"/>
      </w:pPr>
      <w:r>
        <w:t xml:space="preserve">            }*/</w:t>
      </w:r>
    </w:p>
    <w:p w14:paraId="1B809C24" w14:textId="77777777" w:rsidR="00A62A75" w:rsidRDefault="00A62A75" w:rsidP="00A62A75">
      <w:pPr>
        <w:pStyle w:val="a6"/>
      </w:pPr>
      <w:r>
        <w:rPr>
          <w:rFonts w:hint="eastAsia"/>
        </w:rPr>
        <w:t xml:space="preserve">            //3. </w:t>
      </w:r>
      <w:r>
        <w:rPr>
          <w:rFonts w:hint="eastAsia"/>
        </w:rPr>
        <w:t>收集所有被查询的表名</w:t>
      </w:r>
      <w:r>
        <w:rPr>
          <w:rFonts w:hint="eastAsia"/>
        </w:rPr>
        <w:t xml:space="preserve">  TOK_TABREF</w:t>
      </w:r>
    </w:p>
    <w:p w14:paraId="2FF2DB7C" w14:textId="77777777" w:rsidR="00A62A75" w:rsidRDefault="00A62A75" w:rsidP="00A62A75">
      <w:pPr>
        <w:pStyle w:val="a6"/>
      </w:pPr>
      <w:r>
        <w:t xml:space="preserve">            if(astNode.getType() == HiveParser.TOK_TABREF){</w:t>
      </w:r>
    </w:p>
    <w:p w14:paraId="12DAE5B0" w14:textId="77777777" w:rsidR="00A62A75" w:rsidRDefault="00A62A75" w:rsidP="00A62A75">
      <w:pPr>
        <w:pStyle w:val="a6"/>
      </w:pPr>
      <w:r>
        <w:t xml:space="preserve">                ASTNode tableNameNode  = (ASTNode) astNode.getChild(0);</w:t>
      </w:r>
    </w:p>
    <w:p w14:paraId="72AA48E8" w14:textId="77777777" w:rsidR="00A62A75" w:rsidRDefault="00A62A75" w:rsidP="00A62A75">
      <w:pPr>
        <w:pStyle w:val="a6"/>
      </w:pPr>
      <w:r>
        <w:rPr>
          <w:rFonts w:hint="eastAsia"/>
        </w:rPr>
        <w:t xml:space="preserve">                if(tableNameNode.getChildren().size() == 1){ //</w:t>
      </w:r>
      <w:r>
        <w:rPr>
          <w:rFonts w:hint="eastAsia"/>
        </w:rPr>
        <w:t>只有表名</w:t>
      </w:r>
    </w:p>
    <w:p w14:paraId="09BBE06C" w14:textId="77777777" w:rsidR="00A62A75" w:rsidRDefault="00A62A75" w:rsidP="00A62A75">
      <w:pPr>
        <w:pStyle w:val="a6"/>
      </w:pPr>
      <w:r>
        <w:t xml:space="preserve">                    refTablenameSet.add( defaultSchemaName +"." + tableNameNode.getChild(0).getText()) ;</w:t>
      </w:r>
    </w:p>
    <w:p w14:paraId="079D57B2" w14:textId="77777777" w:rsidR="00A62A75" w:rsidRDefault="00A62A75" w:rsidP="00A62A75">
      <w:pPr>
        <w:pStyle w:val="a6"/>
      </w:pPr>
      <w:r>
        <w:t xml:space="preserve">                }else{</w:t>
      </w:r>
    </w:p>
    <w:p w14:paraId="3A39ED94" w14:textId="77777777" w:rsidR="00A62A75" w:rsidRDefault="00A62A75" w:rsidP="00A62A75">
      <w:pPr>
        <w:pStyle w:val="a6"/>
      </w:pPr>
      <w:r>
        <w:t xml:space="preserve">                    refTablenameSet.add( tableNameNode.getChild(0).getText() + "." + tableNameNode.getChild(1).getText()) ;</w:t>
      </w:r>
    </w:p>
    <w:p w14:paraId="5B5C1D28" w14:textId="77777777" w:rsidR="00A62A75" w:rsidRDefault="00A62A75" w:rsidP="00A62A75">
      <w:pPr>
        <w:pStyle w:val="a6"/>
      </w:pPr>
      <w:r>
        <w:t xml:space="preserve">                }</w:t>
      </w:r>
    </w:p>
    <w:p w14:paraId="77D771ED" w14:textId="77777777" w:rsidR="00A62A75" w:rsidRDefault="00A62A75" w:rsidP="00A62A75">
      <w:pPr>
        <w:pStyle w:val="a6"/>
      </w:pPr>
      <w:r>
        <w:t xml:space="preserve">            }</w:t>
      </w:r>
    </w:p>
    <w:p w14:paraId="1F3A8E9B" w14:textId="77777777" w:rsidR="00A62A75" w:rsidRDefault="00A62A75" w:rsidP="00A62A75">
      <w:pPr>
        <w:pStyle w:val="a6"/>
      </w:pPr>
      <w:r>
        <w:t xml:space="preserve">            return null;</w:t>
      </w:r>
    </w:p>
    <w:p w14:paraId="247D8D61" w14:textId="77777777" w:rsidR="00A62A75" w:rsidRDefault="00A62A75" w:rsidP="00A62A75">
      <w:pPr>
        <w:pStyle w:val="a6"/>
      </w:pPr>
      <w:r>
        <w:t xml:space="preserve">        }</w:t>
      </w:r>
    </w:p>
    <w:p w14:paraId="7FA57722" w14:textId="77777777" w:rsidR="00A62A75" w:rsidRDefault="00A62A75" w:rsidP="00A62A75">
      <w:pPr>
        <w:pStyle w:val="a6"/>
      </w:pPr>
      <w:r>
        <w:t xml:space="preserve">    }</w:t>
      </w:r>
    </w:p>
    <w:p w14:paraId="09D85CB3" w14:textId="77777777" w:rsidR="00A62A75" w:rsidRDefault="00A62A75" w:rsidP="00A62A75">
      <w:pPr>
        <w:pStyle w:val="a6"/>
      </w:pPr>
    </w:p>
    <w:p w14:paraId="4C68F08E" w14:textId="77777777" w:rsidR="00A62A75" w:rsidRDefault="00A62A75" w:rsidP="00A62A75">
      <w:pPr>
        <w:pStyle w:val="a6"/>
      </w:pPr>
    </w:p>
    <w:p w14:paraId="70E153E5" w14:textId="77777777" w:rsidR="00A62A75" w:rsidRDefault="00A62A75" w:rsidP="00A62A75">
      <w:pPr>
        <w:pStyle w:val="a6"/>
      </w:pPr>
      <w:r>
        <w:t xml:space="preserve">    //@Test</w:t>
      </w:r>
    </w:p>
    <w:p w14:paraId="0F5C7001" w14:textId="77777777" w:rsidR="00A62A75" w:rsidRDefault="00A62A75" w:rsidP="00A62A75">
      <w:pPr>
        <w:pStyle w:val="a6"/>
      </w:pPr>
      <w:r>
        <w:t xml:space="preserve">    public void testDispatcher() throws ParseException, SemanticException {</w:t>
      </w:r>
    </w:p>
    <w:p w14:paraId="68419AEC" w14:textId="77777777" w:rsidR="00A62A75" w:rsidRDefault="00A62A75" w:rsidP="00A62A75">
      <w:pPr>
        <w:pStyle w:val="a6"/>
      </w:pPr>
      <w:r>
        <w:t xml:space="preserve">        //String sql = " insert overwrite table dim_user_info select id ,n mae ,create_time from ods_user_info where name = 'zhang3' and dt ='2023-05-02'" ;</w:t>
      </w:r>
    </w:p>
    <w:p w14:paraId="37E1314B" w14:textId="77777777" w:rsidR="00A62A75" w:rsidRDefault="00A62A75" w:rsidP="00A62A75">
      <w:pPr>
        <w:pStyle w:val="a6"/>
      </w:pPr>
      <w:r>
        <w:t xml:space="preserve">        String sql =</w:t>
      </w:r>
    </w:p>
    <w:p w14:paraId="552CD0C1" w14:textId="77777777" w:rsidR="00A62A75" w:rsidRDefault="00A62A75" w:rsidP="00A62A75">
      <w:pPr>
        <w:pStyle w:val="a6"/>
      </w:pPr>
      <w:r>
        <w:t xml:space="preserve">                " insert overwrite table dim_user_info select id ,n mae ,create_time " +</w:t>
      </w:r>
    </w:p>
    <w:p w14:paraId="33515308" w14:textId="77777777" w:rsidR="00A62A75" w:rsidRDefault="00A62A75" w:rsidP="00A62A75">
      <w:pPr>
        <w:pStyle w:val="a6"/>
      </w:pPr>
      <w:r>
        <w:lastRenderedPageBreak/>
        <w:t xml:space="preserve">                        " from ods_user_info a , gmall.ods_user_detail b  " +</w:t>
      </w:r>
    </w:p>
    <w:p w14:paraId="51EB285B" w14:textId="77777777" w:rsidR="00A62A75" w:rsidRDefault="00A62A75" w:rsidP="00A62A75">
      <w:pPr>
        <w:pStyle w:val="a6"/>
      </w:pPr>
      <w:r>
        <w:t xml:space="preserve">                        " where a.id = b.id and  name = 'zhang3' and dt ='2023-05-02'" ;</w:t>
      </w:r>
    </w:p>
    <w:p w14:paraId="45780BB7" w14:textId="77777777" w:rsidR="00A62A75" w:rsidRDefault="00A62A75" w:rsidP="00A62A75">
      <w:pPr>
        <w:pStyle w:val="a6"/>
      </w:pPr>
      <w:r>
        <w:t xml:space="preserve">        SimpleProcessDispatcher simpleProcessDispatcher = new SimpleProcessDispatcher();</w:t>
      </w:r>
    </w:p>
    <w:p w14:paraId="29665176" w14:textId="77777777" w:rsidR="00A62A75" w:rsidRDefault="00A62A75" w:rsidP="00A62A75">
      <w:pPr>
        <w:pStyle w:val="a6"/>
      </w:pPr>
      <w:r>
        <w:t xml:space="preserve">        simpleProcessDispatcher.setDefaultSchemaName("gmall");</w:t>
      </w:r>
    </w:p>
    <w:p w14:paraId="554FD782" w14:textId="77777777" w:rsidR="00A62A75" w:rsidRDefault="00A62A75" w:rsidP="00A62A75">
      <w:pPr>
        <w:pStyle w:val="a6"/>
      </w:pPr>
      <w:r>
        <w:t xml:space="preserve">        SqlParser.prase(simpleProcessDispatcher,sql);</w:t>
      </w:r>
    </w:p>
    <w:p w14:paraId="730B868B" w14:textId="77777777" w:rsidR="00A62A75" w:rsidRDefault="00A62A75" w:rsidP="00A62A75">
      <w:pPr>
        <w:pStyle w:val="a6"/>
      </w:pPr>
    </w:p>
    <w:p w14:paraId="1C35670D" w14:textId="77777777" w:rsidR="00A62A75" w:rsidRDefault="00A62A75" w:rsidP="00A62A75">
      <w:pPr>
        <w:pStyle w:val="a6"/>
      </w:pPr>
      <w:r>
        <w:t xml:space="preserve">        Set&lt;String&gt; complicateProcessSet = simpleProcessDispatcher.getComplicateProcessSet();</w:t>
      </w:r>
    </w:p>
    <w:p w14:paraId="47BF2E92" w14:textId="77777777" w:rsidR="00A62A75" w:rsidRDefault="00A62A75" w:rsidP="00A62A75">
      <w:pPr>
        <w:pStyle w:val="a6"/>
      </w:pPr>
    </w:p>
    <w:p w14:paraId="0C6A7082" w14:textId="77777777" w:rsidR="00A62A75" w:rsidRDefault="00A62A75" w:rsidP="00A62A75">
      <w:pPr>
        <w:pStyle w:val="a6"/>
      </w:pPr>
      <w:r>
        <w:t xml:space="preserve">        Set&lt;String&gt; refTablenameSet = simpleProcessDispatcher.getRefTablenameSet();</w:t>
      </w:r>
    </w:p>
    <w:p w14:paraId="6A6ADA0E" w14:textId="77777777" w:rsidR="00A62A75" w:rsidRDefault="00A62A75" w:rsidP="00A62A75">
      <w:pPr>
        <w:pStyle w:val="a6"/>
      </w:pPr>
    </w:p>
    <w:p w14:paraId="203C3915" w14:textId="77777777" w:rsidR="00A62A75" w:rsidRDefault="00A62A75" w:rsidP="00A62A75">
      <w:pPr>
        <w:pStyle w:val="a6"/>
      </w:pPr>
      <w:r>
        <w:t xml:space="preserve">        Set&lt;String&gt; filterFieldNameSet = simpleProcessDispatcher.getFilterFieldNameSet();</w:t>
      </w:r>
    </w:p>
    <w:p w14:paraId="4166A6FB" w14:textId="77777777" w:rsidR="00A62A75" w:rsidRDefault="00A62A75" w:rsidP="00A62A75">
      <w:pPr>
        <w:pStyle w:val="a6"/>
      </w:pPr>
    </w:p>
    <w:p w14:paraId="1A20C88C" w14:textId="77777777" w:rsidR="00A62A75" w:rsidRDefault="00A62A75" w:rsidP="00A62A75">
      <w:pPr>
        <w:pStyle w:val="a6"/>
      </w:pPr>
      <w:r>
        <w:t xml:space="preserve">        System.out.println(simpleProcessDispatcher);</w:t>
      </w:r>
    </w:p>
    <w:p w14:paraId="76BA62C5" w14:textId="77777777" w:rsidR="00A62A75" w:rsidRDefault="00A62A75" w:rsidP="00A62A75">
      <w:pPr>
        <w:pStyle w:val="a6"/>
      </w:pPr>
      <w:r>
        <w:t xml:space="preserve">    }</w:t>
      </w:r>
    </w:p>
    <w:p w14:paraId="1EEF38B6" w14:textId="676C1D72" w:rsidR="00005697" w:rsidRDefault="00A62A75" w:rsidP="00A62A75">
      <w:pPr>
        <w:pStyle w:val="a6"/>
      </w:pPr>
      <w:r>
        <w:t>}</w:t>
      </w:r>
    </w:p>
    <w:p w14:paraId="3A70913D" w14:textId="3DFCBF5D" w:rsidR="00F034F6" w:rsidRDefault="00F034F6" w:rsidP="00F034F6">
      <w:pPr>
        <w:pStyle w:val="2"/>
      </w:pPr>
      <w:r>
        <w:rPr>
          <w:rFonts w:hint="eastAsia"/>
        </w:rPr>
        <w:t>指标：</w:t>
      </w:r>
      <w:r w:rsidRPr="00F07CAD">
        <w:rPr>
          <w:rFonts w:hint="eastAsia"/>
        </w:rPr>
        <w:t>sql</w:t>
      </w:r>
      <w:r w:rsidR="0069779D">
        <w:rPr>
          <w:rFonts w:hint="eastAsia"/>
        </w:rPr>
        <w:t>是否</w:t>
      </w:r>
      <w:r w:rsidRPr="00F07CAD">
        <w:rPr>
          <w:rFonts w:hint="eastAsia"/>
        </w:rPr>
        <w:t>包含</w:t>
      </w:r>
      <w:r w:rsidRPr="00F07CAD">
        <w:rPr>
          <w:rFonts w:hint="eastAsia"/>
        </w:rPr>
        <w:t>select*</w:t>
      </w:r>
    </w:p>
    <w:tbl>
      <w:tblPr>
        <w:tblStyle w:val="4-30"/>
        <w:tblW w:w="8188" w:type="dxa"/>
        <w:tblInd w:w="108" w:type="dxa"/>
        <w:tblLook w:val="04A0" w:firstRow="1" w:lastRow="0" w:firstColumn="1" w:lastColumn="0" w:noHBand="0" w:noVBand="1"/>
      </w:tblPr>
      <w:tblGrid>
        <w:gridCol w:w="1134"/>
        <w:gridCol w:w="1985"/>
        <w:gridCol w:w="3147"/>
        <w:gridCol w:w="1922"/>
      </w:tblGrid>
      <w:tr w:rsidR="00F034F6" w14:paraId="5792CD5B" w14:textId="77777777" w:rsidTr="00F53E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B80AB87" w14:textId="77777777" w:rsidR="00F034F6" w:rsidRDefault="00F034F6" w:rsidP="00DA11D9">
            <w:pPr>
              <w:ind w:firstLineChars="0" w:firstLine="0"/>
            </w:pPr>
            <w:r>
              <w:rPr>
                <w:rFonts w:hint="eastAsia"/>
              </w:rPr>
              <w:t>考评板块</w:t>
            </w:r>
          </w:p>
        </w:tc>
        <w:tc>
          <w:tcPr>
            <w:tcW w:w="1985" w:type="dxa"/>
          </w:tcPr>
          <w:p w14:paraId="62410FC4" w14:textId="77777777" w:rsidR="00F034F6" w:rsidRDefault="00F034F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147" w:type="dxa"/>
          </w:tcPr>
          <w:p w14:paraId="7506B51B" w14:textId="77777777" w:rsidR="00F034F6" w:rsidRDefault="00F034F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1D5EC406" w14:textId="77777777" w:rsidR="00F034F6" w:rsidRDefault="00F034F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F034F6" w14:paraId="0DE2ADEA" w14:textId="77777777" w:rsidTr="00F53E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5DCF839" w14:textId="77777777" w:rsidR="00F034F6" w:rsidRDefault="00F034F6" w:rsidP="00DA11D9">
            <w:pPr>
              <w:ind w:firstLineChars="0" w:firstLine="0"/>
            </w:pPr>
            <w:r>
              <w:rPr>
                <w:rFonts w:hint="eastAsia"/>
              </w:rPr>
              <w:t>计算</w:t>
            </w:r>
          </w:p>
        </w:tc>
        <w:tc>
          <w:tcPr>
            <w:tcW w:w="1985" w:type="dxa"/>
          </w:tcPr>
          <w:p w14:paraId="792B6637" w14:textId="0B3DF671" w:rsidR="00F034F6" w:rsidRDefault="00C16458" w:rsidP="00DA11D9">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s</w:t>
            </w:r>
            <w:r w:rsidR="00F034F6" w:rsidRPr="00F07CAD">
              <w:rPr>
                <w:rFonts w:hint="eastAsia"/>
              </w:rPr>
              <w:t>ql</w:t>
            </w:r>
            <w:r w:rsidR="002B1D8B">
              <w:rPr>
                <w:rFonts w:hint="eastAsia"/>
              </w:rPr>
              <w:t>是否</w:t>
            </w:r>
            <w:r w:rsidR="00F034F6" w:rsidRPr="00F07CAD">
              <w:rPr>
                <w:rFonts w:hint="eastAsia"/>
              </w:rPr>
              <w:t>包含</w:t>
            </w:r>
            <w:r w:rsidR="00F034F6" w:rsidRPr="00F07CAD">
              <w:rPr>
                <w:rFonts w:hint="eastAsia"/>
              </w:rPr>
              <w:t>select*</w:t>
            </w:r>
          </w:p>
        </w:tc>
        <w:tc>
          <w:tcPr>
            <w:tcW w:w="3147" w:type="dxa"/>
          </w:tcPr>
          <w:p w14:paraId="0A7A031F" w14:textId="77777777" w:rsidR="00F53E71" w:rsidRDefault="00F034F6" w:rsidP="00DA11D9">
            <w:pPr>
              <w:ind w:firstLineChars="0" w:firstLine="0"/>
              <w:cnfStyle w:val="000000100000" w:firstRow="0" w:lastRow="0" w:firstColumn="0" w:lastColumn="0" w:oddVBand="0" w:evenVBand="0" w:oddHBand="1" w:evenHBand="0" w:firstRowFirstColumn="0" w:firstRowLastColumn="0" w:lastRowFirstColumn="0" w:lastRowLastColumn="0"/>
            </w:pPr>
            <w:r w:rsidRPr="00F07CAD">
              <w:rPr>
                <w:rFonts w:hint="eastAsia"/>
              </w:rPr>
              <w:t>sql</w:t>
            </w:r>
            <w:r w:rsidRPr="00F07CAD">
              <w:rPr>
                <w:rFonts w:hint="eastAsia"/>
              </w:rPr>
              <w:t>语句中包含</w:t>
            </w:r>
            <w:r w:rsidRPr="00F07CAD">
              <w:rPr>
                <w:rFonts w:hint="eastAsia"/>
              </w:rPr>
              <w:t xml:space="preserve">select* </w:t>
            </w:r>
            <w:r w:rsidRPr="00F07CAD">
              <w:rPr>
                <w:rFonts w:hint="eastAsia"/>
              </w:rPr>
              <w:t>，</w:t>
            </w:r>
          </w:p>
          <w:p w14:paraId="10FD3F13" w14:textId="41919E7D" w:rsidR="00F034F6" w:rsidRDefault="00F034F6" w:rsidP="00DA11D9">
            <w:pPr>
              <w:ind w:firstLineChars="0" w:firstLine="0"/>
              <w:cnfStyle w:val="000000100000" w:firstRow="0" w:lastRow="0" w:firstColumn="0" w:lastColumn="0" w:oddVBand="0" w:evenVBand="0" w:oddHBand="1" w:evenHBand="0" w:firstRowFirstColumn="0" w:firstRowLastColumn="0" w:lastRowFirstColumn="0" w:lastRowLastColumn="0"/>
            </w:pPr>
            <w:r w:rsidRPr="00F07CAD">
              <w:rPr>
                <w:rFonts w:hint="eastAsia"/>
              </w:rPr>
              <w:t>给</w:t>
            </w:r>
            <w:r w:rsidRPr="00F07CAD">
              <w:rPr>
                <w:rFonts w:hint="eastAsia"/>
              </w:rPr>
              <w:t>0</w:t>
            </w:r>
            <w:r w:rsidRPr="00F07CAD">
              <w:rPr>
                <w:rFonts w:hint="eastAsia"/>
              </w:rPr>
              <w:t>分，其余给</w:t>
            </w:r>
            <w:r w:rsidRPr="00F07CAD">
              <w:rPr>
                <w:rFonts w:hint="eastAsia"/>
              </w:rPr>
              <w:t>10</w:t>
            </w:r>
            <w:r w:rsidRPr="00F07CAD">
              <w:rPr>
                <w:rFonts w:hint="eastAsia"/>
              </w:rPr>
              <w:t>分</w:t>
            </w:r>
          </w:p>
        </w:tc>
        <w:tc>
          <w:tcPr>
            <w:tcW w:w="1922" w:type="dxa"/>
          </w:tcPr>
          <w:p w14:paraId="5E696F60" w14:textId="77777777" w:rsidR="00F034F6" w:rsidRDefault="00F034F6"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任务信息</w:t>
            </w:r>
          </w:p>
        </w:tc>
      </w:tr>
    </w:tbl>
    <w:p w14:paraId="2DA83948" w14:textId="77777777" w:rsidR="00A62A75" w:rsidRDefault="00A62A75" w:rsidP="00A62A75">
      <w:pPr>
        <w:ind w:firstLineChars="0" w:firstLine="0"/>
      </w:pPr>
      <w:r w:rsidRPr="00A62A75">
        <w:rPr>
          <w:rFonts w:hint="eastAsia"/>
          <w:b/>
          <w:bCs/>
        </w:rPr>
        <w:t>1</w:t>
      </w:r>
      <w:r w:rsidRPr="00A62A75">
        <w:rPr>
          <w:rFonts w:hint="eastAsia"/>
          <w:b/>
          <w:bCs/>
        </w:rPr>
        <w:t>）</w:t>
      </w:r>
      <w:r w:rsidR="00F034F6" w:rsidRPr="00A62A75">
        <w:rPr>
          <w:rFonts w:hint="eastAsia"/>
          <w:b/>
          <w:bCs/>
        </w:rPr>
        <w:t>分析：</w:t>
      </w:r>
      <w:r w:rsidR="00F034F6">
        <w:rPr>
          <w:rFonts w:hint="eastAsia"/>
        </w:rPr>
        <w:t xml:space="preserve"> </w:t>
      </w:r>
    </w:p>
    <w:p w14:paraId="4C369D09" w14:textId="6EFDA639" w:rsidR="00F034F6" w:rsidRDefault="00A62A75" w:rsidP="00A62A75">
      <w:pPr>
        <w:ind w:firstLineChars="0" w:firstLine="0"/>
      </w:pPr>
      <w:r>
        <w:rPr>
          <w:rFonts w:hint="eastAsia"/>
        </w:rPr>
        <w:t>（</w:t>
      </w:r>
      <w:r>
        <w:rPr>
          <w:rFonts w:hint="eastAsia"/>
        </w:rPr>
        <w:t>1</w:t>
      </w:r>
      <w:r>
        <w:rPr>
          <w:rFonts w:hint="eastAsia"/>
        </w:rPr>
        <w:t>）</w:t>
      </w:r>
      <w:r w:rsidR="00F034F6">
        <w:t xml:space="preserve"> </w:t>
      </w:r>
      <w:r w:rsidR="00F034F6">
        <w:rPr>
          <w:rFonts w:hint="eastAsia"/>
        </w:rPr>
        <w:t>分析</w:t>
      </w:r>
      <w:r w:rsidR="00F034F6">
        <w:t xml:space="preserve">sql </w:t>
      </w:r>
    </w:p>
    <w:p w14:paraId="54D843E3" w14:textId="2E904040" w:rsidR="00F034F6" w:rsidRDefault="00A62A75" w:rsidP="00A62A75">
      <w:pPr>
        <w:ind w:firstLineChars="0" w:firstLine="0"/>
      </w:pPr>
      <w:r>
        <w:rPr>
          <w:rFonts w:hint="eastAsia"/>
        </w:rPr>
        <w:t>（</w:t>
      </w:r>
      <w:r>
        <w:rPr>
          <w:rFonts w:hint="eastAsia"/>
        </w:rPr>
        <w:t>2</w:t>
      </w:r>
      <w:r>
        <w:rPr>
          <w:rFonts w:hint="eastAsia"/>
        </w:rPr>
        <w:t>）</w:t>
      </w:r>
      <w:r w:rsidR="00F034F6">
        <w:t xml:space="preserve"> </w:t>
      </w:r>
      <w:r w:rsidR="00F034F6">
        <w:rPr>
          <w:rFonts w:hint="eastAsia"/>
        </w:rPr>
        <w:t>遍历</w:t>
      </w:r>
      <w:r w:rsidR="00F034F6">
        <w:t xml:space="preserve">sql </w:t>
      </w:r>
      <w:r w:rsidR="00F034F6">
        <w:rPr>
          <w:rFonts w:hint="eastAsia"/>
        </w:rPr>
        <w:t>，查找</w:t>
      </w:r>
      <w:r w:rsidR="00F034F6">
        <w:rPr>
          <w:rFonts w:hint="eastAsia"/>
        </w:rPr>
        <w:t>s</w:t>
      </w:r>
      <w:r w:rsidR="00F034F6">
        <w:t xml:space="preserve">elect * </w:t>
      </w:r>
      <w:r>
        <w:rPr>
          <w:rFonts w:hint="eastAsia"/>
        </w:rPr>
        <w:t xml:space="preserve"> </w:t>
      </w:r>
      <w:r>
        <w:rPr>
          <w:rFonts w:hint="eastAsia"/>
        </w:rPr>
        <w:t>，</w:t>
      </w:r>
      <w:r>
        <w:rPr>
          <w:rFonts w:hint="eastAsia"/>
        </w:rPr>
        <w:t xml:space="preserve"> </w:t>
      </w:r>
      <w:r w:rsidR="00F034F6">
        <w:rPr>
          <w:rFonts w:hint="eastAsia"/>
        </w:rPr>
        <w:t>虽然是</w:t>
      </w:r>
      <w:r w:rsidR="00F034F6">
        <w:rPr>
          <w:rFonts w:hint="eastAsia"/>
        </w:rPr>
        <w:t>s</w:t>
      </w:r>
      <w:r w:rsidR="00F034F6">
        <w:t xml:space="preserve">elect * </w:t>
      </w:r>
      <w:r w:rsidR="00F034F6">
        <w:rPr>
          <w:rFonts w:hint="eastAsia"/>
        </w:rPr>
        <w:t>但是实际上在</w:t>
      </w:r>
      <w:r w:rsidR="00F034F6">
        <w:rPr>
          <w:rFonts w:hint="eastAsia"/>
        </w:rPr>
        <w:t>s</w:t>
      </w:r>
      <w:r w:rsidR="00F034F6">
        <w:t>ql</w:t>
      </w:r>
      <w:r w:rsidR="00F034F6">
        <w:rPr>
          <w:rFonts w:hint="eastAsia"/>
        </w:rPr>
        <w:t>语法中情况比较复杂，</w:t>
      </w:r>
    </w:p>
    <w:p w14:paraId="07B14DCF" w14:textId="77777777" w:rsidR="00F034F6" w:rsidRDefault="00F034F6" w:rsidP="00A62A75">
      <w:pPr>
        <w:ind w:firstLineChars="300" w:firstLine="630"/>
      </w:pPr>
      <w:r>
        <w:rPr>
          <w:rFonts w:hint="eastAsia"/>
        </w:rPr>
        <w:t>比如</w:t>
      </w:r>
      <w:r>
        <w:rPr>
          <w:rFonts w:hint="eastAsia"/>
        </w:rPr>
        <w:t xml:space="preserve"> </w:t>
      </w:r>
    </w:p>
    <w:p w14:paraId="3802B8B8" w14:textId="77777777" w:rsidR="00F034F6" w:rsidRDefault="00F034F6" w:rsidP="00F034F6">
      <w:pPr>
        <w:ind w:firstLineChars="800" w:firstLine="1680"/>
      </w:pPr>
      <w:r>
        <w:t xml:space="preserve">select a.*         </w:t>
      </w:r>
      <w:r>
        <w:rPr>
          <w:rFonts w:hint="eastAsia"/>
        </w:rPr>
        <w:t>包含</w:t>
      </w:r>
      <w:r>
        <w:rPr>
          <w:rFonts w:hint="eastAsia"/>
        </w:rPr>
        <w:t>s</w:t>
      </w:r>
      <w:r>
        <w:t>elect *</w:t>
      </w:r>
    </w:p>
    <w:p w14:paraId="5B753F5D" w14:textId="77777777" w:rsidR="00F034F6" w:rsidRDefault="00F034F6" w:rsidP="00F034F6">
      <w:pPr>
        <w:ind w:firstLineChars="800" w:firstLine="1680"/>
      </w:pPr>
      <w:r>
        <w:t xml:space="preserve">select  b, c,a.*   </w:t>
      </w:r>
      <w:r>
        <w:rPr>
          <w:rFonts w:hint="eastAsia"/>
        </w:rPr>
        <w:t>包含</w:t>
      </w:r>
      <w:r>
        <w:rPr>
          <w:rFonts w:hint="eastAsia"/>
        </w:rPr>
        <w:t>s</w:t>
      </w:r>
      <w:r>
        <w:t>elect *</w:t>
      </w:r>
    </w:p>
    <w:p w14:paraId="3C0CA86E" w14:textId="77777777" w:rsidR="00F034F6" w:rsidRDefault="00F034F6" w:rsidP="00F034F6">
      <w:pPr>
        <w:ind w:firstLineChars="0" w:firstLine="0"/>
      </w:pPr>
      <w:r>
        <w:tab/>
      </w:r>
      <w:r>
        <w:tab/>
      </w:r>
      <w:r>
        <w:tab/>
      </w:r>
      <w:r>
        <w:tab/>
        <w:t xml:space="preserve">select  a*b        </w:t>
      </w:r>
      <w:r>
        <w:rPr>
          <w:rFonts w:hint="eastAsia"/>
        </w:rPr>
        <w:t>不包含</w:t>
      </w:r>
      <w:r>
        <w:rPr>
          <w:rFonts w:hint="eastAsia"/>
        </w:rPr>
        <w:t>s</w:t>
      </w:r>
      <w:r>
        <w:t>elect *</w:t>
      </w:r>
    </w:p>
    <w:p w14:paraId="4CA64F0A" w14:textId="09E15829" w:rsidR="00F034F6" w:rsidRDefault="00F034F6" w:rsidP="00F034F6">
      <w:pPr>
        <w:ind w:firstLineChars="0" w:firstLine="0"/>
      </w:pPr>
      <w:r>
        <w:rPr>
          <w:rFonts w:hint="eastAsia"/>
        </w:rPr>
        <w:t xml:space="preserve"> </w:t>
      </w:r>
      <w:r>
        <w:t xml:space="preserve">                              </w:t>
      </w:r>
      <w:r w:rsidR="005E5CF2">
        <w:rPr>
          <w:rFonts w:hint="eastAsia"/>
        </w:rPr>
        <w:t xml:space="preserve"> </w:t>
      </w:r>
      <w:r>
        <w:t xml:space="preserve">select count(*)  </w:t>
      </w:r>
      <w:r>
        <w:rPr>
          <w:rFonts w:hint="eastAsia"/>
        </w:rPr>
        <w:t>不包含</w:t>
      </w:r>
      <w:r>
        <w:rPr>
          <w:rFonts w:hint="eastAsia"/>
        </w:rPr>
        <w:t xml:space="preserve"> s</w:t>
      </w:r>
      <w:r>
        <w:t>elect *</w:t>
      </w:r>
    </w:p>
    <w:p w14:paraId="5168BEE7" w14:textId="13DEC3C8" w:rsidR="00F034F6" w:rsidRDefault="006A29C8" w:rsidP="00F034F6">
      <w:r>
        <w:rPr>
          <w:rFonts w:hint="eastAsia"/>
        </w:rPr>
        <w:t>可以用正则表达式解决，也可以用语法树解决。</w:t>
      </w:r>
    </w:p>
    <w:p w14:paraId="121694C3" w14:textId="0C826D6A" w:rsidR="009E00D1" w:rsidRDefault="005A2ADC" w:rsidP="009E00D1">
      <w:r>
        <w:rPr>
          <w:rFonts w:hint="eastAsia"/>
        </w:rPr>
        <w:t>以下为使用语法树遍历解决：</w:t>
      </w:r>
    </w:p>
    <w:p w14:paraId="5F3A1B84" w14:textId="65EB56E7" w:rsidR="00A62A75" w:rsidRPr="00A62A75" w:rsidRDefault="00A62A75" w:rsidP="00A62A75">
      <w:pPr>
        <w:ind w:firstLineChars="0" w:firstLine="0"/>
        <w:rPr>
          <w:b/>
          <w:bCs/>
        </w:rPr>
      </w:pPr>
      <w:r w:rsidRPr="00A62A75">
        <w:rPr>
          <w:rFonts w:hint="eastAsia"/>
          <w:b/>
          <w:bCs/>
        </w:rPr>
        <w:t>2</w:t>
      </w:r>
      <w:r w:rsidRPr="00A62A75">
        <w:rPr>
          <w:rFonts w:hint="eastAsia"/>
          <w:b/>
          <w:bCs/>
        </w:rPr>
        <w:t>）考评器</w:t>
      </w:r>
    </w:p>
    <w:p w14:paraId="7104457F" w14:textId="696D76D9" w:rsidR="009E00D1" w:rsidRPr="004D59E2" w:rsidRDefault="009E00D1" w:rsidP="009E00D1">
      <w:pPr>
        <w:pStyle w:val="a6"/>
      </w:pPr>
      <w:r w:rsidRPr="009E00D1">
        <w:rPr>
          <w:color w:val="080808"/>
        </w:rPr>
        <w:br/>
      </w:r>
      <w:r w:rsidRPr="004D59E2">
        <w:t>@Component("SELECT_ALL")</w:t>
      </w:r>
      <w:r w:rsidRPr="004D59E2">
        <w:br/>
        <w:t xml:space="preserve">public class </w:t>
      </w:r>
      <w:r w:rsidRPr="009E00D1">
        <w:t xml:space="preserve">SelectAllAssessor </w:t>
      </w:r>
      <w:r w:rsidRPr="004D59E2">
        <w:t xml:space="preserve">extends </w:t>
      </w:r>
      <w:r w:rsidRPr="009E00D1">
        <w:t xml:space="preserve">Assessor </w:t>
      </w:r>
      <w:r w:rsidRPr="004D59E2">
        <w:t>{</w:t>
      </w:r>
      <w:r w:rsidRPr="004D59E2">
        <w:br/>
      </w:r>
      <w:r w:rsidRPr="004D59E2">
        <w:br/>
      </w:r>
      <w:r w:rsidRPr="004D59E2">
        <w:br/>
        <w:t xml:space="preserve">    @Override</w:t>
      </w:r>
      <w:r w:rsidRPr="004D59E2">
        <w:br/>
        <w:t xml:space="preserve">    protected void checkProblem(</w:t>
      </w:r>
      <w:r w:rsidRPr="009E00D1">
        <w:t xml:space="preserve">GovernanceAssessDetail </w:t>
      </w:r>
      <w:r w:rsidRPr="004D59E2">
        <w:t xml:space="preserve">governanceAssessDetail, </w:t>
      </w:r>
      <w:r w:rsidRPr="009E00D1">
        <w:t xml:space="preserve">AssessParam </w:t>
      </w:r>
      <w:r w:rsidRPr="004D59E2">
        <w:t xml:space="preserve">assessParam) throws </w:t>
      </w:r>
      <w:r w:rsidRPr="009E00D1">
        <w:t xml:space="preserve">Exception </w:t>
      </w:r>
      <w:r w:rsidRPr="004D59E2">
        <w:t>{</w:t>
      </w:r>
      <w:r w:rsidRPr="004D59E2">
        <w:br/>
      </w:r>
      <w:r w:rsidRPr="004D59E2">
        <w:br/>
      </w:r>
      <w:r w:rsidRPr="004D59E2">
        <w:br/>
        <w:t xml:space="preserve">        if(assessParam.getTableMetaInfo().getTableMetaInfoExtra().getDwLevel().equals("ODS") ||assessParam.getTDsTaskDefinition()==null){  //ods</w:t>
      </w:r>
      <w:r w:rsidRPr="004D59E2">
        <w:rPr>
          <w:rFonts w:hint="eastAsia"/>
        </w:rPr>
        <w:t>层没有</w:t>
      </w:r>
      <w:r w:rsidRPr="004D59E2">
        <w:t>sql</w:t>
      </w:r>
      <w:r w:rsidRPr="004D59E2">
        <w:rPr>
          <w:rFonts w:hint="eastAsia"/>
        </w:rPr>
        <w:t>处理</w:t>
      </w:r>
      <w:r w:rsidRPr="004D59E2">
        <w:rPr>
          <w:rFonts w:hint="eastAsia"/>
        </w:rPr>
        <w:br/>
        <w:t xml:space="preserve">            </w:t>
      </w:r>
      <w:r w:rsidRPr="004D59E2">
        <w:t>return;</w:t>
      </w:r>
      <w:r w:rsidRPr="004D59E2">
        <w:br/>
        <w:t xml:space="preserve">        }</w:t>
      </w:r>
      <w:r w:rsidRPr="004D59E2">
        <w:br/>
      </w:r>
      <w:r w:rsidRPr="004D59E2">
        <w:br/>
        <w:t xml:space="preserve">        //</w:t>
      </w:r>
      <w:r w:rsidRPr="004D59E2">
        <w:rPr>
          <w:rFonts w:hint="eastAsia"/>
        </w:rPr>
        <w:t>提取</w:t>
      </w:r>
      <w:r w:rsidRPr="004D59E2">
        <w:t xml:space="preserve">sql </w:t>
      </w:r>
      <w:r w:rsidRPr="004D59E2">
        <w:rPr>
          <w:rFonts w:hint="eastAsia"/>
        </w:rPr>
        <w:t>进行</w:t>
      </w:r>
      <w:r w:rsidRPr="004D59E2">
        <w:rPr>
          <w:rFonts w:hint="eastAsia"/>
        </w:rPr>
        <w:br/>
      </w:r>
      <w:r w:rsidRPr="004D59E2">
        <w:rPr>
          <w:rFonts w:hint="eastAsia"/>
        </w:rPr>
        <w:lastRenderedPageBreak/>
        <w:br/>
        <w:t xml:space="preserve">        </w:t>
      </w:r>
      <w:r w:rsidRPr="009E00D1">
        <w:t xml:space="preserve">String sql </w:t>
      </w:r>
      <w:r w:rsidRPr="004D59E2">
        <w:t>= assessParam.getTDsTaskDefinition().getSql();</w:t>
      </w:r>
      <w:r w:rsidRPr="004D59E2">
        <w:br/>
        <w:t xml:space="preserve">        governanceAssessDetail.setAssessComment( </w:t>
      </w:r>
      <w:r w:rsidRPr="009E00D1">
        <w:t>sql</w:t>
      </w:r>
      <w:r w:rsidRPr="004D59E2">
        <w:t>);</w:t>
      </w:r>
      <w:r w:rsidRPr="004D59E2">
        <w:br/>
      </w:r>
      <w:r w:rsidRPr="004D59E2">
        <w:br/>
      </w:r>
      <w:r w:rsidRPr="004D59E2">
        <w:br/>
        <w:t xml:space="preserve">        </w:t>
      </w:r>
      <w:r w:rsidRPr="009E00D1">
        <w:t xml:space="preserve">SelectAllDispatcher selectAllDispatcher </w:t>
      </w:r>
      <w:r w:rsidRPr="004D59E2">
        <w:t>= new SelectAllDispatcher();</w:t>
      </w:r>
      <w:r w:rsidRPr="004D59E2">
        <w:br/>
        <w:t xml:space="preserve">        </w:t>
      </w:r>
      <w:r w:rsidRPr="009E00D1">
        <w:t>SqlParser</w:t>
      </w:r>
      <w:r w:rsidRPr="004D59E2">
        <w:t>.parseSQL(</w:t>
      </w:r>
      <w:r w:rsidRPr="009E00D1">
        <w:t>sql</w:t>
      </w:r>
      <w:r w:rsidRPr="004D59E2">
        <w:t>,</w:t>
      </w:r>
      <w:r w:rsidRPr="009E00D1">
        <w:t>selectAllDispatcher</w:t>
      </w:r>
      <w:r w:rsidRPr="004D59E2">
        <w:t>);</w:t>
      </w:r>
      <w:r w:rsidRPr="004D59E2">
        <w:br/>
      </w:r>
      <w:r w:rsidRPr="004D59E2">
        <w:br/>
        <w:t xml:space="preserve">        if(</w:t>
      </w:r>
      <w:r w:rsidRPr="009E00D1">
        <w:t>selectAllDispatcher</w:t>
      </w:r>
      <w:r w:rsidRPr="004D59E2">
        <w:t>.hasSelectAll){</w:t>
      </w:r>
      <w:r w:rsidRPr="004D59E2">
        <w:br/>
        <w:t xml:space="preserve">            governanceAssessDetail.setAssessScore(</w:t>
      </w:r>
      <w:r w:rsidRPr="009E00D1">
        <w:t>BigDecimal</w:t>
      </w:r>
      <w:r w:rsidRPr="004D59E2">
        <w:t>.ZERO);</w:t>
      </w:r>
      <w:r w:rsidRPr="004D59E2">
        <w:br/>
        <w:t xml:space="preserve">            governanceAssessDetail.setAssessProblem("</w:t>
      </w:r>
      <w:r w:rsidRPr="004D59E2">
        <w:rPr>
          <w:rFonts w:hint="eastAsia"/>
        </w:rPr>
        <w:t>存在</w:t>
      </w:r>
      <w:r w:rsidRPr="004D59E2">
        <w:t xml:space="preserve"> select * </w:t>
      </w:r>
      <w:r w:rsidRPr="004D59E2">
        <w:rPr>
          <w:rFonts w:hint="eastAsia"/>
        </w:rPr>
        <w:t>语句</w:t>
      </w:r>
      <w:r w:rsidRPr="004D59E2">
        <w:t>");</w:t>
      </w:r>
      <w:r w:rsidRPr="004D59E2">
        <w:br/>
        <w:t xml:space="preserve">        }</w:t>
      </w:r>
      <w:r w:rsidRPr="004D59E2">
        <w:br/>
      </w:r>
      <w:r w:rsidRPr="004D59E2">
        <w:br/>
      </w:r>
      <w:r w:rsidRPr="004D59E2">
        <w:br/>
        <w:t xml:space="preserve">    }</w:t>
      </w:r>
      <w:r w:rsidRPr="004D59E2">
        <w:br/>
      </w:r>
      <w:r w:rsidRPr="004D59E2">
        <w:br/>
        <w:t xml:space="preserve">    public class </w:t>
      </w:r>
      <w:r w:rsidRPr="009E00D1">
        <w:t xml:space="preserve">SelectAllDispatcher </w:t>
      </w:r>
      <w:r w:rsidRPr="004D59E2">
        <w:t xml:space="preserve">implements </w:t>
      </w:r>
      <w:r w:rsidRPr="009E00D1">
        <w:t xml:space="preserve">Dispatcher </w:t>
      </w:r>
      <w:r w:rsidRPr="004D59E2">
        <w:t>{</w:t>
      </w:r>
      <w:r w:rsidRPr="004D59E2">
        <w:br/>
      </w:r>
      <w:r w:rsidRPr="004D59E2">
        <w:br/>
        <w:t xml:space="preserve">        @Getter</w:t>
      </w:r>
      <w:r w:rsidRPr="004D59E2">
        <w:br/>
        <w:t xml:space="preserve">        boolean hasSelectAll=false;</w:t>
      </w:r>
      <w:r w:rsidRPr="004D59E2">
        <w:br/>
      </w:r>
      <w:r w:rsidRPr="004D59E2">
        <w:br/>
        <w:t xml:space="preserve">        @Override</w:t>
      </w:r>
      <w:r w:rsidRPr="004D59E2">
        <w:br/>
        <w:t xml:space="preserve">        public </w:t>
      </w:r>
      <w:r w:rsidRPr="009E00D1">
        <w:t xml:space="preserve">Object </w:t>
      </w:r>
      <w:r w:rsidRPr="004D59E2">
        <w:t>dispatch(</w:t>
      </w:r>
      <w:r w:rsidRPr="009E00D1">
        <w:t xml:space="preserve">Node </w:t>
      </w:r>
      <w:r w:rsidRPr="004D59E2">
        <w:t xml:space="preserve">nd, </w:t>
      </w:r>
      <w:r w:rsidRPr="009E00D1">
        <w:t>Stack</w:t>
      </w:r>
      <w:r w:rsidRPr="004D59E2">
        <w:t>&lt;</w:t>
      </w:r>
      <w:r w:rsidRPr="009E00D1">
        <w:t>Node</w:t>
      </w:r>
      <w:r w:rsidRPr="004D59E2">
        <w:t xml:space="preserve">&gt; stack, </w:t>
      </w:r>
      <w:r w:rsidRPr="009E00D1">
        <w:t>Object</w:t>
      </w:r>
      <w:r w:rsidRPr="004D59E2">
        <w:t xml:space="preserve">... nodeOutputs) throws </w:t>
      </w:r>
      <w:r w:rsidRPr="009E00D1">
        <w:t xml:space="preserve">SemanticException </w:t>
      </w:r>
      <w:r w:rsidRPr="004D59E2">
        <w:t>{</w:t>
      </w:r>
      <w:r w:rsidRPr="004D59E2">
        <w:br/>
        <w:t xml:space="preserve">            //</w:t>
      </w:r>
      <w:r w:rsidRPr="004D59E2">
        <w:rPr>
          <w:rFonts w:hint="eastAsia"/>
        </w:rPr>
        <w:t>检查该节点的处理内容</w:t>
      </w:r>
      <w:r w:rsidRPr="004D59E2">
        <w:rPr>
          <w:rFonts w:hint="eastAsia"/>
        </w:rPr>
        <w:br/>
        <w:t xml:space="preserve">            </w:t>
      </w:r>
      <w:r w:rsidRPr="009E00D1">
        <w:t xml:space="preserve">ASTNode queryNode </w:t>
      </w:r>
      <w:r w:rsidRPr="004D59E2">
        <w:t>= (</w:t>
      </w:r>
      <w:r w:rsidRPr="009E00D1">
        <w:t>ASTNode</w:t>
      </w:r>
      <w:r w:rsidRPr="004D59E2">
        <w:t>) nd;</w:t>
      </w:r>
      <w:r w:rsidRPr="004D59E2">
        <w:br/>
        <w:t xml:space="preserve">            //</w:t>
      </w:r>
      <w:r w:rsidRPr="004D59E2">
        <w:rPr>
          <w:rFonts w:hint="eastAsia"/>
        </w:rPr>
        <w:t>分析查询</w:t>
      </w:r>
      <w:r w:rsidRPr="004D59E2">
        <w:rPr>
          <w:rFonts w:hint="eastAsia"/>
        </w:rPr>
        <w:br/>
        <w:t xml:space="preserve">            </w:t>
      </w:r>
      <w:r w:rsidRPr="004D59E2">
        <w:t>if (</w:t>
      </w:r>
      <w:r w:rsidRPr="009E00D1">
        <w:t>queryNode</w:t>
      </w:r>
      <w:r w:rsidRPr="004D59E2">
        <w:t>.getType()==</w:t>
      </w:r>
      <w:r w:rsidRPr="009E00D1">
        <w:t>HiveParser</w:t>
      </w:r>
      <w:r w:rsidRPr="004D59E2">
        <w:t>.TOK_ALLCOLREF) {</w:t>
      </w:r>
      <w:r w:rsidRPr="004D59E2">
        <w:br/>
        <w:t xml:space="preserve">                hasSelectAll=true;</w:t>
      </w:r>
      <w:r w:rsidRPr="004D59E2">
        <w:br/>
        <w:t xml:space="preserve">            }</w:t>
      </w:r>
      <w:r w:rsidRPr="004D59E2">
        <w:br/>
        <w:t xml:space="preserve">            return null;</w:t>
      </w:r>
      <w:r w:rsidRPr="004D59E2">
        <w:br/>
        <w:t xml:space="preserve">        }</w:t>
      </w:r>
      <w:r w:rsidRPr="004D59E2">
        <w:br/>
        <w:t xml:space="preserve">    }</w:t>
      </w:r>
      <w:r w:rsidRPr="004D59E2">
        <w:br/>
      </w:r>
      <w:r w:rsidRPr="004D59E2">
        <w:br/>
      </w:r>
      <w:r w:rsidRPr="004D59E2">
        <w:br/>
        <w:t xml:space="preserve">    @Test</w:t>
      </w:r>
      <w:r w:rsidRPr="004D59E2">
        <w:br/>
        <w:t xml:space="preserve">    public void testSelectAll() throws </w:t>
      </w:r>
      <w:r w:rsidRPr="009E00D1">
        <w:t>ParseException</w:t>
      </w:r>
      <w:r w:rsidRPr="004D59E2">
        <w:t xml:space="preserve">, </w:t>
      </w:r>
      <w:r w:rsidRPr="009E00D1">
        <w:t xml:space="preserve">SemanticException </w:t>
      </w:r>
      <w:r w:rsidRPr="004D59E2">
        <w:t>{</w:t>
      </w:r>
      <w:r w:rsidRPr="004D59E2">
        <w:br/>
        <w:t xml:space="preserve">        </w:t>
      </w:r>
      <w:r w:rsidRPr="009E00D1">
        <w:t>String sql</w:t>
      </w:r>
      <w:r w:rsidRPr="004D59E2">
        <w:t>="insert overwrite  table aa select 1 from (select a.* from order_info a,order_detail b where a.id=b.oid ) cc";</w:t>
      </w:r>
      <w:r w:rsidRPr="004D59E2">
        <w:br/>
        <w:t xml:space="preserve">        </w:t>
      </w:r>
      <w:r w:rsidRPr="009E00D1">
        <w:t xml:space="preserve">SelectAllDispatcher selectAllDispatcher </w:t>
      </w:r>
      <w:r w:rsidRPr="004D59E2">
        <w:t>= new SelectAllDispatcher();</w:t>
      </w:r>
      <w:r w:rsidRPr="004D59E2">
        <w:br/>
        <w:t xml:space="preserve">        </w:t>
      </w:r>
      <w:r w:rsidRPr="009E00D1">
        <w:t>SqlParser</w:t>
      </w:r>
      <w:r w:rsidRPr="004D59E2">
        <w:t>.parseSQL(</w:t>
      </w:r>
      <w:r w:rsidRPr="009E00D1">
        <w:t>sql</w:t>
      </w:r>
      <w:r w:rsidRPr="004D59E2">
        <w:t>,</w:t>
      </w:r>
      <w:r w:rsidRPr="009E00D1">
        <w:t>selectAllDispatcher</w:t>
      </w:r>
      <w:r w:rsidRPr="004D59E2">
        <w:t>);</w:t>
      </w:r>
      <w:r w:rsidRPr="004D59E2">
        <w:br/>
      </w:r>
      <w:r w:rsidRPr="004D59E2">
        <w:br/>
        <w:t xml:space="preserve">        </w:t>
      </w:r>
      <w:r w:rsidRPr="009E00D1">
        <w:t>System</w:t>
      </w:r>
      <w:r w:rsidRPr="004D59E2">
        <w:t xml:space="preserve">.out.println("selectAllDispatcher = " + </w:t>
      </w:r>
      <w:r w:rsidRPr="009E00D1">
        <w:t>selectAllDispatcher</w:t>
      </w:r>
      <w:r w:rsidRPr="004D59E2">
        <w:t>);</w:t>
      </w:r>
      <w:r w:rsidRPr="004D59E2">
        <w:br/>
      </w:r>
      <w:r w:rsidRPr="004D59E2">
        <w:br/>
        <w:t xml:space="preserve">    }</w:t>
      </w:r>
      <w:r w:rsidRPr="004D59E2">
        <w:br/>
        <w:t>}</w:t>
      </w:r>
    </w:p>
    <w:p w14:paraId="7E5C9974" w14:textId="056FD581" w:rsidR="009E00D1" w:rsidRDefault="009950E0" w:rsidP="00DA11D9">
      <w:pPr>
        <w:pStyle w:val="2"/>
      </w:pPr>
      <w:r>
        <w:rPr>
          <w:rFonts w:hint="eastAsia"/>
        </w:rPr>
        <w:t>指标：数据倾斜检查</w:t>
      </w:r>
    </w:p>
    <w:tbl>
      <w:tblPr>
        <w:tblStyle w:val="4-30"/>
        <w:tblW w:w="8296" w:type="dxa"/>
        <w:tblLook w:val="04A0" w:firstRow="1" w:lastRow="0" w:firstColumn="1" w:lastColumn="0" w:noHBand="0" w:noVBand="1"/>
      </w:tblPr>
      <w:tblGrid>
        <w:gridCol w:w="1129"/>
        <w:gridCol w:w="1701"/>
        <w:gridCol w:w="3544"/>
        <w:gridCol w:w="1922"/>
      </w:tblGrid>
      <w:tr w:rsidR="009950E0" w14:paraId="1DEE2A5E" w14:textId="77777777" w:rsidTr="00C414DF">
        <w:trPr>
          <w:cnfStyle w:val="100000000000" w:firstRow="1" w:lastRow="0" w:firstColumn="0" w:lastColumn="0" w:oddVBand="0" w:evenVBand="0" w:oddHBand="0"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129" w:type="dxa"/>
          </w:tcPr>
          <w:p w14:paraId="41EAE1F0" w14:textId="77777777" w:rsidR="009950E0" w:rsidRDefault="009950E0" w:rsidP="00DA11D9">
            <w:pPr>
              <w:ind w:firstLineChars="0" w:firstLine="0"/>
            </w:pPr>
            <w:r>
              <w:rPr>
                <w:rFonts w:hint="eastAsia"/>
              </w:rPr>
              <w:t>考评板块</w:t>
            </w:r>
          </w:p>
        </w:tc>
        <w:tc>
          <w:tcPr>
            <w:tcW w:w="1701" w:type="dxa"/>
          </w:tcPr>
          <w:p w14:paraId="6AEA942B" w14:textId="77777777" w:rsidR="009950E0" w:rsidRDefault="009950E0"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考评指标</w:t>
            </w:r>
          </w:p>
        </w:tc>
        <w:tc>
          <w:tcPr>
            <w:tcW w:w="3544" w:type="dxa"/>
          </w:tcPr>
          <w:p w14:paraId="4443299C" w14:textId="77777777" w:rsidR="009950E0" w:rsidRDefault="009950E0"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考评标准</w:t>
            </w:r>
          </w:p>
        </w:tc>
        <w:tc>
          <w:tcPr>
            <w:tcW w:w="1922" w:type="dxa"/>
          </w:tcPr>
          <w:p w14:paraId="5FA02667" w14:textId="77777777" w:rsidR="009950E0" w:rsidRDefault="009950E0"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需要信息</w:t>
            </w:r>
          </w:p>
        </w:tc>
      </w:tr>
      <w:tr w:rsidR="009950E0" w14:paraId="1A949A67"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4DC0FAB" w14:textId="77777777" w:rsidR="009950E0" w:rsidRDefault="009950E0" w:rsidP="009950E0">
            <w:pPr>
              <w:ind w:firstLineChars="0" w:firstLine="0"/>
            </w:pPr>
            <w:r>
              <w:rPr>
                <w:rFonts w:hint="eastAsia"/>
              </w:rPr>
              <w:t>计算</w:t>
            </w:r>
          </w:p>
        </w:tc>
        <w:tc>
          <w:tcPr>
            <w:tcW w:w="1701" w:type="dxa"/>
          </w:tcPr>
          <w:p w14:paraId="195203D1" w14:textId="16507517" w:rsidR="009950E0" w:rsidRDefault="009950E0" w:rsidP="009950E0">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计算中</w:t>
            </w:r>
            <w:r w:rsidR="00DF1C6D">
              <w:rPr>
                <w:rFonts w:hint="eastAsia"/>
              </w:rPr>
              <w:t>是否</w:t>
            </w:r>
            <w:r>
              <w:rPr>
                <w:rFonts w:hint="eastAsia"/>
              </w:rPr>
              <w:t>存在数据倾斜</w:t>
            </w:r>
          </w:p>
        </w:tc>
        <w:tc>
          <w:tcPr>
            <w:tcW w:w="3544" w:type="dxa"/>
          </w:tcPr>
          <w:p w14:paraId="355B3F08" w14:textId="29865D1F" w:rsidR="009950E0" w:rsidRPr="00991DBD" w:rsidRDefault="009950E0" w:rsidP="009950E0">
            <w:pPr>
              <w:ind w:firstLineChars="0" w:firstLine="0"/>
              <w:cnfStyle w:val="000000100000" w:firstRow="0" w:lastRow="0" w:firstColumn="0" w:lastColumn="0" w:oddVBand="0" w:evenVBand="0" w:oddHBand="1" w:evenHBand="0" w:firstRowFirstColumn="0" w:firstRowLastColumn="0" w:lastRowFirstColumn="0" w:lastRowLastColumn="0"/>
            </w:pPr>
            <w:r w:rsidRPr="00991DBD">
              <w:rPr>
                <w:rFonts w:hint="eastAsia"/>
              </w:rPr>
              <w:t>检查是否有数据倾斜，如果某个</w:t>
            </w:r>
            <w:r w:rsidRPr="00991DBD">
              <w:t>stage</w:t>
            </w:r>
            <w:r w:rsidRPr="00991DBD">
              <w:rPr>
                <w:rFonts w:hint="eastAsia"/>
              </w:rPr>
              <w:t>的最大任务耗时超过平均任务耗时的</w:t>
            </w:r>
            <w:r w:rsidRPr="00991DBD">
              <w:t xml:space="preserve">{percent}%, </w:t>
            </w:r>
            <w:r w:rsidRPr="00991DBD">
              <w:rPr>
                <w:rFonts w:hint="eastAsia"/>
              </w:rPr>
              <w:t>只检查耗时超过</w:t>
            </w:r>
            <w:r w:rsidRPr="00991DBD">
              <w:t>{stage_dur_seconds}</w:t>
            </w:r>
            <w:r w:rsidRPr="00991DBD">
              <w:rPr>
                <w:rFonts w:hint="eastAsia"/>
              </w:rPr>
              <w:t>秒的</w:t>
            </w:r>
            <w:r w:rsidRPr="00991DBD">
              <w:t>stage</w:t>
            </w:r>
            <w:r w:rsidRPr="00991DBD">
              <w:rPr>
                <w:rFonts w:hint="eastAsia"/>
              </w:rPr>
              <w:t>。</w:t>
            </w:r>
          </w:p>
          <w:p w14:paraId="7A692397" w14:textId="088DF718" w:rsidR="009950E0" w:rsidRDefault="009950E0" w:rsidP="009950E0">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存在倾斜给</w:t>
            </w:r>
            <w:r>
              <w:rPr>
                <w:rFonts w:hint="eastAsia"/>
              </w:rPr>
              <w:t>0</w:t>
            </w:r>
            <w:r>
              <w:rPr>
                <w:rFonts w:hint="eastAsia"/>
              </w:rPr>
              <w:t>分，不存在给</w:t>
            </w:r>
            <w:r>
              <w:rPr>
                <w:rFonts w:hint="eastAsia"/>
              </w:rPr>
              <w:t>1</w:t>
            </w:r>
            <w:r>
              <w:t>0</w:t>
            </w:r>
            <w:r>
              <w:rPr>
                <w:rFonts w:hint="eastAsia"/>
              </w:rPr>
              <w:t>分。</w:t>
            </w:r>
          </w:p>
        </w:tc>
        <w:tc>
          <w:tcPr>
            <w:tcW w:w="1922" w:type="dxa"/>
          </w:tcPr>
          <w:p w14:paraId="2E8760AD" w14:textId="36A21E33" w:rsidR="009950E0" w:rsidRDefault="00440EF2" w:rsidP="009950E0">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任务信息</w:t>
            </w:r>
          </w:p>
        </w:tc>
      </w:tr>
    </w:tbl>
    <w:p w14:paraId="668D0458" w14:textId="77777777" w:rsidR="008D44CF" w:rsidRDefault="008D44CF" w:rsidP="008D44CF">
      <w:pPr>
        <w:ind w:firstLineChars="0" w:firstLine="0"/>
      </w:pPr>
      <w:r>
        <w:rPr>
          <w:rFonts w:hint="eastAsia"/>
          <w:b/>
          <w:bCs/>
        </w:rPr>
        <w:t>1</w:t>
      </w:r>
      <w:r>
        <w:rPr>
          <w:rFonts w:hint="eastAsia"/>
          <w:b/>
          <w:bCs/>
        </w:rPr>
        <w:t>）</w:t>
      </w:r>
      <w:r w:rsidR="009950E0" w:rsidRPr="006560BB">
        <w:rPr>
          <w:rFonts w:hint="eastAsia"/>
          <w:b/>
          <w:bCs/>
        </w:rPr>
        <w:t>分析</w:t>
      </w:r>
      <w:r w:rsidR="009950E0">
        <w:rPr>
          <w:rFonts w:hint="eastAsia"/>
        </w:rPr>
        <w:t>：</w:t>
      </w:r>
    </w:p>
    <w:p w14:paraId="7016972E" w14:textId="4D2EA781" w:rsidR="00897C45" w:rsidRDefault="009950E0" w:rsidP="008D44CF">
      <w:pPr>
        <w:ind w:firstLineChars="0" w:firstLine="0"/>
      </w:pPr>
      <w:r>
        <w:rPr>
          <w:rFonts w:hint="eastAsia"/>
        </w:rPr>
        <w:lastRenderedPageBreak/>
        <w:t xml:space="preserve"> </w:t>
      </w:r>
      <w:r w:rsidR="008D44CF">
        <w:t xml:space="preserve">       </w:t>
      </w:r>
      <w:r>
        <w:rPr>
          <w:rFonts w:hint="eastAsia"/>
        </w:rPr>
        <w:t>数据倾斜主要是指在多并行度操作时</w:t>
      </w:r>
      <w:r w:rsidR="00244CD9">
        <w:rPr>
          <w:rFonts w:hint="eastAsia"/>
        </w:rPr>
        <w:t>，</w:t>
      </w:r>
      <w:r w:rsidR="00897C45">
        <w:rPr>
          <w:rFonts w:hint="eastAsia"/>
        </w:rPr>
        <w:t>同一个</w:t>
      </w:r>
      <w:r w:rsidR="00897C45">
        <w:t>stage</w:t>
      </w:r>
      <w:r w:rsidR="00897C45">
        <w:rPr>
          <w:rFonts w:hint="eastAsia"/>
        </w:rPr>
        <w:t>中某个</w:t>
      </w:r>
      <w:r w:rsidR="00B95064">
        <w:rPr>
          <w:rFonts w:hint="eastAsia"/>
        </w:rPr>
        <w:t>t</w:t>
      </w:r>
      <w:r w:rsidR="00B95064">
        <w:t>ask</w:t>
      </w:r>
      <w:r w:rsidR="00897C45">
        <w:rPr>
          <w:rFonts w:hint="eastAsia"/>
        </w:rPr>
        <w:t>出现长尾效应，通常是因为数据分派不均造成的。</w:t>
      </w:r>
    </w:p>
    <w:p w14:paraId="76132AC0" w14:textId="357964A5" w:rsidR="009950E0" w:rsidRDefault="00897C45" w:rsidP="009950E0">
      <w:r>
        <w:rPr>
          <w:rFonts w:hint="eastAsia"/>
        </w:rPr>
        <w:t>当然因为任务除了计算在启动调度上也会耗时，越短耗时的任务误差就越高，所以要设定一个</w:t>
      </w:r>
      <w:r>
        <w:rPr>
          <w:rFonts w:hint="eastAsia"/>
        </w:rPr>
        <w:t>s</w:t>
      </w:r>
      <w:r>
        <w:t>tage</w:t>
      </w:r>
      <w:r>
        <w:rPr>
          <w:rFonts w:hint="eastAsia"/>
        </w:rPr>
        <w:t>耗时的阈值，尽量审查较长耗时的</w:t>
      </w:r>
      <w:r>
        <w:rPr>
          <w:rFonts w:hint="eastAsia"/>
        </w:rPr>
        <w:t>s</w:t>
      </w:r>
      <w:r>
        <w:t>tage</w:t>
      </w:r>
      <w:r w:rsidR="000D71D3">
        <w:rPr>
          <w:rFonts w:hint="eastAsia"/>
        </w:rPr>
        <w:t>。</w:t>
      </w:r>
    </w:p>
    <w:p w14:paraId="1C8DC8A3" w14:textId="7C206327" w:rsidR="00B95064" w:rsidRDefault="00B95064" w:rsidP="009950E0">
      <w:r>
        <w:rPr>
          <w:rFonts w:hint="eastAsia"/>
        </w:rPr>
        <w:t>那么如何获得</w:t>
      </w:r>
      <w:r>
        <w:rPr>
          <w:rFonts w:hint="eastAsia"/>
        </w:rPr>
        <w:t>s</w:t>
      </w:r>
      <w:r>
        <w:t>tage</w:t>
      </w:r>
      <w:r>
        <w:rPr>
          <w:rFonts w:hint="eastAsia"/>
        </w:rPr>
        <w:t>及其</w:t>
      </w:r>
      <w:r>
        <w:rPr>
          <w:rFonts w:hint="eastAsia"/>
        </w:rPr>
        <w:t>t</w:t>
      </w:r>
      <w:r>
        <w:t>ask</w:t>
      </w:r>
      <w:r>
        <w:rPr>
          <w:rFonts w:hint="eastAsia"/>
        </w:rPr>
        <w:t>耗时呢，这就需要从历史日志中抓取。</w:t>
      </w:r>
    </w:p>
    <w:p w14:paraId="6DE8D9CF" w14:textId="11DCE35F" w:rsidR="005418AC" w:rsidRDefault="00B95064" w:rsidP="008D44CF">
      <w:r>
        <w:rPr>
          <w:rFonts w:hint="eastAsia"/>
        </w:rPr>
        <w:t>但是如果光从历史日志的文本筛选非常繁琐，索性可以利用</w:t>
      </w:r>
      <w:r>
        <w:rPr>
          <w:rFonts w:hint="eastAsia"/>
        </w:rPr>
        <w:t>s</w:t>
      </w:r>
      <w:r>
        <w:t>park</w:t>
      </w:r>
      <w:r>
        <w:rPr>
          <w:rFonts w:hint="eastAsia"/>
        </w:rPr>
        <w:t>的历史服务来解析日志。</w:t>
      </w:r>
      <w:r w:rsidR="00A861C4">
        <w:rPr>
          <w:rFonts w:hint="eastAsia"/>
        </w:rPr>
        <w:t>历史服务器会把查询日志的操作，发布为</w:t>
      </w:r>
      <w:r w:rsidR="00A861C4">
        <w:t>web</w:t>
      </w:r>
      <w:r w:rsidR="00A861C4">
        <w:rPr>
          <w:rFonts w:hint="eastAsia"/>
        </w:rPr>
        <w:t>接口。可以通过浏览器或者</w:t>
      </w:r>
      <w:r w:rsidR="00A861C4">
        <w:rPr>
          <w:rFonts w:hint="eastAsia"/>
        </w:rPr>
        <w:t>w</w:t>
      </w:r>
      <w:r w:rsidR="00A861C4">
        <w:t>eb</w:t>
      </w:r>
      <w:r w:rsidR="00A861C4">
        <w:rPr>
          <w:rFonts w:hint="eastAsia"/>
        </w:rPr>
        <w:t>客户端工具查询。返回值均为</w:t>
      </w:r>
      <w:r w:rsidR="00A861C4">
        <w:t>json</w:t>
      </w:r>
      <w:r w:rsidR="00A861C4">
        <w:rPr>
          <w:rFonts w:hint="eastAsia"/>
        </w:rPr>
        <w:t>格式的数据</w:t>
      </w:r>
      <w:r w:rsidR="006560BB">
        <w:rPr>
          <w:rFonts w:hint="eastAsia"/>
        </w:rPr>
        <w:t>，查询参数为</w:t>
      </w:r>
      <w:r w:rsidR="006560BB">
        <w:rPr>
          <w:rFonts w:hint="eastAsia"/>
        </w:rPr>
        <w:t>y</w:t>
      </w:r>
      <w:r w:rsidR="006560BB">
        <w:t>arn_id</w:t>
      </w:r>
      <w:r w:rsidR="006560BB">
        <w:rPr>
          <w:rFonts w:hint="eastAsia"/>
        </w:rPr>
        <w:t>和</w:t>
      </w:r>
      <w:r w:rsidR="006560BB">
        <w:rPr>
          <w:rFonts w:hint="eastAsia"/>
        </w:rPr>
        <w:t>s</w:t>
      </w:r>
      <w:r w:rsidR="006560BB">
        <w:t>tage_id</w:t>
      </w:r>
    </w:p>
    <w:p w14:paraId="27057358" w14:textId="6BBCBB18" w:rsidR="006560BB" w:rsidRPr="006560BB" w:rsidRDefault="008D44CF" w:rsidP="008D44CF">
      <w:pPr>
        <w:ind w:firstLineChars="0" w:firstLine="0"/>
        <w:rPr>
          <w:b/>
          <w:bCs/>
        </w:rPr>
      </w:pPr>
      <w:r>
        <w:rPr>
          <w:rFonts w:hint="eastAsia"/>
          <w:b/>
          <w:bCs/>
        </w:rPr>
        <w:t>2</w:t>
      </w:r>
      <w:r>
        <w:rPr>
          <w:rFonts w:hint="eastAsia"/>
          <w:b/>
          <w:bCs/>
        </w:rPr>
        <w:t>）</w:t>
      </w:r>
      <w:r w:rsidR="006560BB" w:rsidRPr="006560BB">
        <w:rPr>
          <w:rFonts w:hint="eastAsia"/>
          <w:b/>
          <w:bCs/>
        </w:rPr>
        <w:t>步骤：</w:t>
      </w:r>
    </w:p>
    <w:p w14:paraId="32C5F9CA" w14:textId="3AD2C5C7" w:rsidR="006A29C8" w:rsidRDefault="008D44CF" w:rsidP="008D44CF">
      <w:pPr>
        <w:ind w:firstLineChars="0" w:firstLine="0"/>
      </w:pPr>
      <w:r>
        <w:rPr>
          <w:rFonts w:hint="eastAsia"/>
        </w:rPr>
        <w:t>（</w:t>
      </w:r>
      <w:r>
        <w:rPr>
          <w:rFonts w:hint="eastAsia"/>
        </w:rPr>
        <w:t>1</w:t>
      </w:r>
      <w:r>
        <w:rPr>
          <w:rFonts w:hint="eastAsia"/>
        </w:rPr>
        <w:t>）</w:t>
      </w:r>
      <w:r w:rsidR="006560BB">
        <w:rPr>
          <w:rFonts w:hint="eastAsia"/>
        </w:rPr>
        <w:t>从任务信息中获得</w:t>
      </w:r>
      <w:r w:rsidR="006560BB">
        <w:rPr>
          <w:rFonts w:hint="eastAsia"/>
        </w:rPr>
        <w:t>y</w:t>
      </w:r>
      <w:r w:rsidR="006560BB">
        <w:t xml:space="preserve">arn_id </w:t>
      </w:r>
      <w:r w:rsidR="00FF4B45">
        <w:rPr>
          <w:rFonts w:hint="eastAsia"/>
        </w:rPr>
        <w:t>。</w:t>
      </w:r>
    </w:p>
    <w:p w14:paraId="1F2E0BE8" w14:textId="6A0C5DA5" w:rsidR="006560BB" w:rsidRDefault="008D44CF" w:rsidP="008D44CF">
      <w:pPr>
        <w:ind w:firstLineChars="0" w:firstLine="0"/>
      </w:pPr>
      <w:r>
        <w:rPr>
          <w:rFonts w:hint="eastAsia"/>
        </w:rPr>
        <w:t>（</w:t>
      </w:r>
      <w:r>
        <w:rPr>
          <w:rFonts w:hint="eastAsia"/>
        </w:rPr>
        <w:t>2</w:t>
      </w:r>
      <w:r>
        <w:rPr>
          <w:rFonts w:hint="eastAsia"/>
        </w:rPr>
        <w:t>）</w:t>
      </w:r>
      <w:r w:rsidR="006560BB">
        <w:rPr>
          <w:rFonts w:hint="eastAsia"/>
        </w:rPr>
        <w:t>通过</w:t>
      </w:r>
      <w:r w:rsidR="006560BB">
        <w:rPr>
          <w:rFonts w:hint="eastAsia"/>
        </w:rPr>
        <w:t>y</w:t>
      </w:r>
      <w:r w:rsidR="006560BB">
        <w:t>arn_id</w:t>
      </w:r>
      <w:r w:rsidR="006560BB">
        <w:rPr>
          <w:rFonts w:hint="eastAsia"/>
        </w:rPr>
        <w:t>查询</w:t>
      </w:r>
      <w:r w:rsidR="00F33567">
        <w:rPr>
          <w:rFonts w:hint="eastAsia"/>
        </w:rPr>
        <w:t>s</w:t>
      </w:r>
      <w:r w:rsidR="00F33567">
        <w:t>tage</w:t>
      </w:r>
      <w:r w:rsidR="00F33567">
        <w:rPr>
          <w:rFonts w:hint="eastAsia"/>
        </w:rPr>
        <w:t>列表</w:t>
      </w:r>
      <w:r w:rsidR="00FF4B45">
        <w:rPr>
          <w:rFonts w:hint="eastAsia"/>
        </w:rPr>
        <w:t>。</w:t>
      </w:r>
    </w:p>
    <w:p w14:paraId="4A15BB5F" w14:textId="436067E5" w:rsidR="00F33567" w:rsidRDefault="008D44CF" w:rsidP="008D44CF">
      <w:pPr>
        <w:ind w:firstLineChars="0" w:firstLine="0"/>
      </w:pPr>
      <w:r>
        <w:rPr>
          <w:rFonts w:hint="eastAsia"/>
        </w:rPr>
        <w:t>（</w:t>
      </w:r>
      <w:r>
        <w:t>3</w:t>
      </w:r>
      <w:r>
        <w:rPr>
          <w:rFonts w:hint="eastAsia"/>
        </w:rPr>
        <w:t>）</w:t>
      </w:r>
      <w:r w:rsidR="00F33567">
        <w:rPr>
          <w:rFonts w:hint="eastAsia"/>
        </w:rPr>
        <w:t>逐个查询</w:t>
      </w:r>
      <w:r w:rsidR="00F33567">
        <w:rPr>
          <w:rFonts w:hint="eastAsia"/>
        </w:rPr>
        <w:t>s</w:t>
      </w:r>
      <w:r w:rsidR="00F33567">
        <w:t>tage</w:t>
      </w:r>
      <w:r w:rsidR="00F33567">
        <w:rPr>
          <w:rFonts w:hint="eastAsia"/>
        </w:rPr>
        <w:t>下的</w:t>
      </w:r>
      <w:r w:rsidR="00F33567">
        <w:t>task</w:t>
      </w:r>
      <w:r w:rsidR="00F33567">
        <w:rPr>
          <w:rFonts w:hint="eastAsia"/>
        </w:rPr>
        <w:t>耗时信息</w:t>
      </w:r>
      <w:r w:rsidR="00FF4B45">
        <w:rPr>
          <w:rFonts w:hint="eastAsia"/>
        </w:rPr>
        <w:t>。</w:t>
      </w:r>
    </w:p>
    <w:p w14:paraId="0B6162E3" w14:textId="729080C9" w:rsidR="00F33567" w:rsidRDefault="008D44CF" w:rsidP="008D44CF">
      <w:pPr>
        <w:ind w:firstLineChars="0" w:firstLine="0"/>
      </w:pPr>
      <w:r>
        <w:rPr>
          <w:rFonts w:hint="eastAsia"/>
        </w:rPr>
        <w:t>（</w:t>
      </w:r>
      <w:r>
        <w:rPr>
          <w:rFonts w:hint="eastAsia"/>
        </w:rPr>
        <w:t>4</w:t>
      </w:r>
      <w:r>
        <w:rPr>
          <w:rFonts w:hint="eastAsia"/>
        </w:rPr>
        <w:t>）</w:t>
      </w:r>
      <w:r w:rsidR="00F33567">
        <w:rPr>
          <w:rFonts w:hint="eastAsia"/>
        </w:rPr>
        <w:t>统计平均耗时，以及</w:t>
      </w:r>
      <w:r w:rsidR="00FC0B59">
        <w:rPr>
          <w:rFonts w:hint="eastAsia"/>
        </w:rPr>
        <w:t>最大</w:t>
      </w:r>
      <w:r w:rsidR="00F33567">
        <w:rPr>
          <w:rFonts w:hint="eastAsia"/>
        </w:rPr>
        <w:t>t</w:t>
      </w:r>
      <w:r w:rsidR="00F33567">
        <w:t>ask</w:t>
      </w:r>
      <w:r w:rsidR="00FC0B59">
        <w:rPr>
          <w:rFonts w:hint="eastAsia"/>
        </w:rPr>
        <w:t>耗时</w:t>
      </w:r>
      <w:r w:rsidR="00F33567">
        <w:rPr>
          <w:rFonts w:hint="eastAsia"/>
        </w:rPr>
        <w:t>对平均耗时的超出比例</w:t>
      </w:r>
      <w:r w:rsidR="00FC0B59">
        <w:rPr>
          <w:rFonts w:hint="eastAsia"/>
        </w:rPr>
        <w:t>。</w:t>
      </w:r>
    </w:p>
    <w:p w14:paraId="5E2050D7" w14:textId="42FA2AED" w:rsidR="00F33567" w:rsidRPr="00A861C4" w:rsidRDefault="008D44CF" w:rsidP="008D44CF">
      <w:pPr>
        <w:ind w:firstLineChars="0" w:firstLine="0"/>
      </w:pPr>
      <w:r>
        <w:rPr>
          <w:rFonts w:hint="eastAsia"/>
        </w:rPr>
        <w:t>（</w:t>
      </w:r>
      <w:r>
        <w:rPr>
          <w:rFonts w:hint="eastAsia"/>
        </w:rPr>
        <w:t>5</w:t>
      </w:r>
      <w:r>
        <w:rPr>
          <w:rFonts w:hint="eastAsia"/>
        </w:rPr>
        <w:t>）</w:t>
      </w:r>
      <w:r w:rsidR="00FC0B59">
        <w:t>stage</w:t>
      </w:r>
      <w:r w:rsidR="00FC0B59">
        <w:rPr>
          <w:rFonts w:hint="eastAsia"/>
        </w:rPr>
        <w:t>耗时和最大</w:t>
      </w:r>
      <w:r w:rsidR="00FC0B59">
        <w:rPr>
          <w:rFonts w:hint="eastAsia"/>
        </w:rPr>
        <w:t>t</w:t>
      </w:r>
      <w:r w:rsidR="00FC0B59">
        <w:t>ask</w:t>
      </w:r>
      <w:r w:rsidR="00FC0B59">
        <w:rPr>
          <w:rFonts w:hint="eastAsia"/>
        </w:rPr>
        <w:t>超出比例超过阈值的直接扣分</w:t>
      </w:r>
      <w:r w:rsidR="00FF4B45">
        <w:rPr>
          <w:rFonts w:hint="eastAsia"/>
        </w:rPr>
        <w:t>。</w:t>
      </w:r>
    </w:p>
    <w:p w14:paraId="29F60A8A" w14:textId="23B75C4A" w:rsidR="006A29C8" w:rsidRDefault="00D12B1D" w:rsidP="007D004F">
      <w:pPr>
        <w:pStyle w:val="3"/>
      </w:pPr>
      <w:r>
        <w:rPr>
          <w:rFonts w:hint="eastAsia"/>
        </w:rPr>
        <w:t>配置并启动</w:t>
      </w:r>
      <w:r>
        <w:rPr>
          <w:rFonts w:hint="eastAsia"/>
        </w:rPr>
        <w:t>s</w:t>
      </w:r>
      <w:r>
        <w:t>park</w:t>
      </w:r>
      <w:r>
        <w:rPr>
          <w:rFonts w:hint="eastAsia"/>
        </w:rPr>
        <w:t>历史服务器</w:t>
      </w:r>
    </w:p>
    <w:p w14:paraId="790D3FD2" w14:textId="137052F3" w:rsidR="00295D92" w:rsidRPr="008D44CF" w:rsidRDefault="008D44CF" w:rsidP="008D44CF">
      <w:pPr>
        <w:ind w:firstLineChars="0" w:firstLine="0"/>
        <w:rPr>
          <w:b/>
          <w:bCs/>
        </w:rPr>
      </w:pPr>
      <w:r w:rsidRPr="008D44CF">
        <w:rPr>
          <w:rFonts w:hint="eastAsia"/>
          <w:b/>
          <w:bCs/>
        </w:rPr>
        <w:t>1</w:t>
      </w:r>
      <w:r w:rsidRPr="008D44CF">
        <w:rPr>
          <w:rFonts w:hint="eastAsia"/>
          <w:b/>
          <w:bCs/>
        </w:rPr>
        <w:t>）</w:t>
      </w:r>
      <w:r w:rsidR="00295D92" w:rsidRPr="008D44CF">
        <w:rPr>
          <w:rFonts w:hint="eastAsia"/>
          <w:b/>
          <w:bCs/>
        </w:rPr>
        <w:t>首先确认</w:t>
      </w:r>
      <w:r w:rsidR="00295D92" w:rsidRPr="008D44CF">
        <w:rPr>
          <w:rFonts w:hint="eastAsia"/>
          <w:b/>
          <w:bCs/>
        </w:rPr>
        <w:t>y</w:t>
      </w:r>
      <w:r w:rsidR="00295D92" w:rsidRPr="008D44CF">
        <w:rPr>
          <w:b/>
          <w:bCs/>
        </w:rPr>
        <w:t>arn</w:t>
      </w:r>
      <w:r w:rsidR="00295D92" w:rsidRPr="008D44CF">
        <w:rPr>
          <w:rFonts w:hint="eastAsia"/>
          <w:b/>
          <w:bCs/>
        </w:rPr>
        <w:t>的</w:t>
      </w:r>
      <w:r w:rsidR="00295D92" w:rsidRPr="008D44CF">
        <w:rPr>
          <w:rFonts w:hint="eastAsia"/>
          <w:b/>
          <w:bCs/>
        </w:rPr>
        <w:t>j</w:t>
      </w:r>
      <w:r w:rsidR="00295D92" w:rsidRPr="008D44CF">
        <w:rPr>
          <w:b/>
          <w:bCs/>
        </w:rPr>
        <w:t>ob</w:t>
      </w:r>
      <w:r w:rsidR="00295D92" w:rsidRPr="008D44CF">
        <w:rPr>
          <w:rFonts w:hint="eastAsia"/>
          <w:b/>
          <w:bCs/>
        </w:rPr>
        <w:t>His</w:t>
      </w:r>
      <w:r w:rsidR="00295D92" w:rsidRPr="008D44CF">
        <w:rPr>
          <w:b/>
          <w:bCs/>
        </w:rPr>
        <w:t>tory</w:t>
      </w:r>
      <w:r w:rsidR="00295D92" w:rsidRPr="008D44CF">
        <w:rPr>
          <w:rFonts w:hint="eastAsia"/>
          <w:b/>
          <w:bCs/>
        </w:rPr>
        <w:t>服务启动</w:t>
      </w:r>
    </w:p>
    <w:p w14:paraId="13DFBAA0" w14:textId="6A009089" w:rsidR="00295D92" w:rsidRDefault="00295D92" w:rsidP="00295D92">
      <w:r>
        <w:rPr>
          <w:noProof/>
        </w:rPr>
        <w:drawing>
          <wp:inline distT="0" distB="0" distL="0" distR="0" wp14:anchorId="32B5CCE2" wp14:editId="0381D046">
            <wp:extent cx="3029106" cy="2051155"/>
            <wp:effectExtent l="0" t="0" r="0" b="6350"/>
            <wp:docPr id="5087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2256" name=""/>
                    <pic:cNvPicPr/>
                  </pic:nvPicPr>
                  <pic:blipFill>
                    <a:blip r:embed="rId45"/>
                    <a:stretch>
                      <a:fillRect/>
                    </a:stretch>
                  </pic:blipFill>
                  <pic:spPr>
                    <a:xfrm>
                      <a:off x="0" y="0"/>
                      <a:ext cx="3029106" cy="2051155"/>
                    </a:xfrm>
                    <a:prstGeom prst="rect">
                      <a:avLst/>
                    </a:prstGeom>
                  </pic:spPr>
                </pic:pic>
              </a:graphicData>
            </a:graphic>
          </wp:inline>
        </w:drawing>
      </w:r>
    </w:p>
    <w:p w14:paraId="25316046" w14:textId="6E9FEFA7" w:rsidR="008D44CF" w:rsidRPr="00110CBC" w:rsidRDefault="00110CBC" w:rsidP="00110CBC">
      <w:pPr>
        <w:ind w:firstLineChars="0" w:firstLine="0"/>
        <w:rPr>
          <w:b/>
          <w:bCs/>
        </w:rPr>
      </w:pPr>
      <w:r>
        <w:rPr>
          <w:rFonts w:hint="eastAsia"/>
          <w:b/>
          <w:bCs/>
        </w:rPr>
        <w:t>2</w:t>
      </w:r>
      <w:r>
        <w:rPr>
          <w:rFonts w:hint="eastAsia"/>
          <w:b/>
          <w:bCs/>
        </w:rPr>
        <w:t>）</w:t>
      </w:r>
      <w:r w:rsidR="00985A35" w:rsidRPr="008D44CF">
        <w:rPr>
          <w:rFonts w:hint="eastAsia"/>
          <w:b/>
          <w:bCs/>
        </w:rPr>
        <w:t>修改</w:t>
      </w:r>
      <w:r w:rsidR="00985A35" w:rsidRPr="008D44CF">
        <w:rPr>
          <w:b/>
          <w:bCs/>
        </w:rPr>
        <w:t>spark-env.sh</w:t>
      </w:r>
    </w:p>
    <w:p w14:paraId="23384B25" w14:textId="16DFC1D4" w:rsidR="00985A35" w:rsidRDefault="00985A35" w:rsidP="00985A35">
      <w:pPr>
        <w:pStyle w:val="a6"/>
      </w:pPr>
      <w:r>
        <w:t>export SPARK_DIST_CLASSPATH=$(hadoop classpath)</w:t>
      </w:r>
    </w:p>
    <w:p w14:paraId="41A7985E" w14:textId="77777777" w:rsidR="00985A35" w:rsidRDefault="00985A35" w:rsidP="00985A35">
      <w:pPr>
        <w:pStyle w:val="a6"/>
      </w:pPr>
      <w:r>
        <w:t xml:space="preserve">export SPARK_HISTORY_OPTS="-Dspark.history.ui.port=18080 </w:t>
      </w:r>
    </w:p>
    <w:p w14:paraId="558D2464" w14:textId="77777777" w:rsidR="00985A35" w:rsidRDefault="00985A35" w:rsidP="00985A35">
      <w:pPr>
        <w:pStyle w:val="a6"/>
      </w:pPr>
      <w:r>
        <w:t xml:space="preserve">-Dspark.history.fs.logDirectory=hdfs://hadoop102:8020/spark-history </w:t>
      </w:r>
    </w:p>
    <w:p w14:paraId="1F5BAA26" w14:textId="219EFEC3" w:rsidR="00985A35" w:rsidRDefault="00985A35" w:rsidP="00110CBC">
      <w:pPr>
        <w:pStyle w:val="a6"/>
      </w:pPr>
      <w:r>
        <w:t>-Dspark.history.retainedApplications=1100"</w:t>
      </w:r>
    </w:p>
    <w:p w14:paraId="321DAE52" w14:textId="3E536D90" w:rsidR="00985A35" w:rsidRPr="00110CBC" w:rsidRDefault="00110CBC" w:rsidP="00110CBC">
      <w:pPr>
        <w:ind w:firstLineChars="0" w:firstLine="0"/>
        <w:rPr>
          <w:b/>
          <w:bCs/>
        </w:rPr>
      </w:pPr>
      <w:r w:rsidRPr="00110CBC">
        <w:rPr>
          <w:b/>
          <w:bCs/>
        </w:rPr>
        <w:t>3</w:t>
      </w:r>
      <w:r w:rsidRPr="00110CBC">
        <w:rPr>
          <w:rFonts w:hint="eastAsia"/>
          <w:b/>
          <w:bCs/>
        </w:rPr>
        <w:t>）</w:t>
      </w:r>
      <w:r w:rsidR="00985A35" w:rsidRPr="00110CBC">
        <w:rPr>
          <w:rFonts w:hint="eastAsia"/>
          <w:b/>
          <w:bCs/>
        </w:rPr>
        <w:t>启动</w:t>
      </w:r>
      <w:r w:rsidR="00985A35" w:rsidRPr="00110CBC">
        <w:rPr>
          <w:rFonts w:hint="eastAsia"/>
          <w:b/>
          <w:bCs/>
        </w:rPr>
        <w:t xml:space="preserve"> </w:t>
      </w:r>
      <w:r w:rsidR="00985A35" w:rsidRPr="00110CBC">
        <w:rPr>
          <w:b/>
          <w:bCs/>
        </w:rPr>
        <w:t>spark</w:t>
      </w:r>
      <w:r w:rsidR="00985A35" w:rsidRPr="00110CBC">
        <w:rPr>
          <w:rFonts w:hint="eastAsia"/>
          <w:b/>
          <w:bCs/>
        </w:rPr>
        <w:t>历史服务器</w:t>
      </w:r>
    </w:p>
    <w:p w14:paraId="26A76151" w14:textId="6C4DE439" w:rsidR="00985A35" w:rsidRDefault="00985A35" w:rsidP="00D13BD8">
      <w:pPr>
        <w:pStyle w:val="a6"/>
      </w:pPr>
      <w:r>
        <w:t>/</w:t>
      </w:r>
      <w:r>
        <w:rPr>
          <w:rFonts w:hint="eastAsia"/>
        </w:rPr>
        <w:t>o</w:t>
      </w:r>
      <w:r>
        <w:t>pt/module/spark/</w:t>
      </w:r>
      <w:r w:rsidRPr="00985A35">
        <w:t>sbin/start-history-server.sh</w:t>
      </w:r>
    </w:p>
    <w:p w14:paraId="4FDF6891" w14:textId="0E695D1C" w:rsidR="00985A35" w:rsidRDefault="00AF0820" w:rsidP="007D004F">
      <w:pPr>
        <w:pStyle w:val="3"/>
      </w:pPr>
      <w:r>
        <w:rPr>
          <w:rFonts w:hint="eastAsia"/>
        </w:rPr>
        <w:t>增加</w:t>
      </w:r>
      <w:r>
        <w:rPr>
          <w:rFonts w:hint="eastAsia"/>
        </w:rPr>
        <w:t>H</w:t>
      </w:r>
      <w:r>
        <w:t>ttp</w:t>
      </w:r>
      <w:r>
        <w:rPr>
          <w:rFonts w:hint="eastAsia"/>
        </w:rPr>
        <w:t>客户端工具类</w:t>
      </w:r>
    </w:p>
    <w:p w14:paraId="04C255E9" w14:textId="46C4F2D0" w:rsidR="00AF0820" w:rsidRPr="00D13BD8" w:rsidRDefault="00D13BD8" w:rsidP="00D13BD8">
      <w:pPr>
        <w:ind w:firstLineChars="0" w:firstLine="0"/>
        <w:rPr>
          <w:b/>
          <w:bCs/>
        </w:rPr>
      </w:pPr>
      <w:r w:rsidRPr="00D13BD8">
        <w:rPr>
          <w:b/>
          <w:bCs/>
        </w:rPr>
        <w:lastRenderedPageBreak/>
        <w:t>1</w:t>
      </w:r>
      <w:r w:rsidRPr="00D13BD8">
        <w:rPr>
          <w:rFonts w:hint="eastAsia"/>
          <w:b/>
          <w:bCs/>
        </w:rPr>
        <w:t>）</w:t>
      </w:r>
      <w:r w:rsidR="00AF0820" w:rsidRPr="00D13BD8">
        <w:rPr>
          <w:rFonts w:hint="eastAsia"/>
          <w:b/>
          <w:bCs/>
        </w:rPr>
        <w:t>增加</w:t>
      </w:r>
      <w:r w:rsidR="00AF0820" w:rsidRPr="00D13BD8">
        <w:rPr>
          <w:rFonts w:hint="eastAsia"/>
          <w:b/>
          <w:bCs/>
        </w:rPr>
        <w:t>o</w:t>
      </w:r>
      <w:r w:rsidR="00AF0820" w:rsidRPr="00D13BD8">
        <w:rPr>
          <w:b/>
          <w:bCs/>
        </w:rPr>
        <w:t>kHttp</w:t>
      </w:r>
      <w:r w:rsidR="00AF0820" w:rsidRPr="00D13BD8">
        <w:rPr>
          <w:rFonts w:hint="eastAsia"/>
          <w:b/>
          <w:bCs/>
        </w:rPr>
        <w:t>依赖</w:t>
      </w:r>
    </w:p>
    <w:p w14:paraId="291AAD92" w14:textId="77777777" w:rsidR="00AF0820" w:rsidRPr="00AF0820" w:rsidRDefault="00AF0820" w:rsidP="00AF0820">
      <w:pPr>
        <w:pStyle w:val="a6"/>
        <w:rPr>
          <w:color w:val="080808"/>
        </w:rPr>
      </w:pPr>
      <w:r w:rsidRPr="00AF0820">
        <w:rPr>
          <w:color w:val="080808"/>
        </w:rPr>
        <w:t>&lt;</w:t>
      </w:r>
      <w:r w:rsidRPr="00AF0820">
        <w:t>dependency</w:t>
      </w:r>
      <w:r w:rsidRPr="00AF0820">
        <w:rPr>
          <w:color w:val="080808"/>
        </w:rPr>
        <w:t>&gt;</w:t>
      </w:r>
      <w:r w:rsidRPr="00AF0820">
        <w:rPr>
          <w:color w:val="080808"/>
        </w:rPr>
        <w:br/>
        <w:t xml:space="preserve">    &lt;</w:t>
      </w:r>
      <w:r w:rsidRPr="00AF0820">
        <w:t>groupId</w:t>
      </w:r>
      <w:r w:rsidRPr="00AF0820">
        <w:rPr>
          <w:color w:val="080808"/>
        </w:rPr>
        <w:t>&gt;com.squareup.okhttp3&lt;/</w:t>
      </w:r>
      <w:r w:rsidRPr="00AF0820">
        <w:t>groupId</w:t>
      </w:r>
      <w:r w:rsidRPr="00AF0820">
        <w:rPr>
          <w:color w:val="080808"/>
        </w:rPr>
        <w:t>&gt;</w:t>
      </w:r>
      <w:r w:rsidRPr="00AF0820">
        <w:rPr>
          <w:color w:val="080808"/>
        </w:rPr>
        <w:br/>
        <w:t xml:space="preserve">    &lt;</w:t>
      </w:r>
      <w:r w:rsidRPr="00AF0820">
        <w:t>artifactId</w:t>
      </w:r>
      <w:r w:rsidRPr="00AF0820">
        <w:rPr>
          <w:color w:val="080808"/>
        </w:rPr>
        <w:t>&gt;okhttp&lt;/</w:t>
      </w:r>
      <w:r w:rsidRPr="00AF0820">
        <w:t>artifactId</w:t>
      </w:r>
      <w:r w:rsidRPr="00AF0820">
        <w:rPr>
          <w:color w:val="080808"/>
        </w:rPr>
        <w:t>&gt;</w:t>
      </w:r>
      <w:r w:rsidRPr="00AF0820">
        <w:rPr>
          <w:color w:val="080808"/>
        </w:rPr>
        <w:br/>
        <w:t>&lt;/</w:t>
      </w:r>
      <w:r w:rsidRPr="00AF0820">
        <w:t>dependency</w:t>
      </w:r>
      <w:r w:rsidRPr="00AF0820">
        <w:rPr>
          <w:color w:val="080808"/>
        </w:rPr>
        <w:t>&gt;</w:t>
      </w:r>
    </w:p>
    <w:p w14:paraId="07AAD4D3" w14:textId="68CF9043" w:rsidR="00AF0820" w:rsidRPr="00D13BD8" w:rsidRDefault="00D13BD8" w:rsidP="00814BDB">
      <w:pPr>
        <w:ind w:firstLineChars="0" w:firstLine="0"/>
        <w:rPr>
          <w:b/>
          <w:bCs/>
        </w:rPr>
      </w:pPr>
      <w:r w:rsidRPr="00D13BD8">
        <w:rPr>
          <w:rFonts w:hint="eastAsia"/>
          <w:b/>
          <w:bCs/>
        </w:rPr>
        <w:t>2</w:t>
      </w:r>
      <w:r w:rsidRPr="00D13BD8">
        <w:rPr>
          <w:rFonts w:hint="eastAsia"/>
          <w:b/>
          <w:bCs/>
        </w:rPr>
        <w:t>）</w:t>
      </w:r>
      <w:r w:rsidRPr="00D13BD8">
        <w:rPr>
          <w:rFonts w:hint="eastAsia"/>
          <w:b/>
          <w:bCs/>
        </w:rPr>
        <w:t>Http</w:t>
      </w:r>
      <w:r w:rsidRPr="00D13BD8">
        <w:rPr>
          <w:rFonts w:hint="eastAsia"/>
          <w:b/>
          <w:bCs/>
        </w:rPr>
        <w:t>工具类</w:t>
      </w:r>
    </w:p>
    <w:p w14:paraId="01F8B48A" w14:textId="77777777" w:rsidR="007A3CEB" w:rsidRDefault="007A3CEB" w:rsidP="007A3CEB">
      <w:pPr>
        <w:pStyle w:val="a6"/>
      </w:pPr>
      <w:r>
        <w:t>public class HttpUtil {</w:t>
      </w:r>
    </w:p>
    <w:p w14:paraId="3D32B187" w14:textId="77777777" w:rsidR="007A3CEB" w:rsidRDefault="007A3CEB" w:rsidP="007A3CEB">
      <w:pPr>
        <w:pStyle w:val="a6"/>
      </w:pPr>
      <w:r>
        <w:t xml:space="preserve">    private static OkHttpClient client = getInstance();</w:t>
      </w:r>
    </w:p>
    <w:p w14:paraId="5CD16601" w14:textId="77777777" w:rsidR="007A3CEB" w:rsidRDefault="007A3CEB" w:rsidP="007A3CEB">
      <w:pPr>
        <w:pStyle w:val="a6"/>
      </w:pPr>
    </w:p>
    <w:p w14:paraId="68431CA9" w14:textId="77777777" w:rsidR="007A3CEB" w:rsidRDefault="007A3CEB" w:rsidP="007A3CEB">
      <w:pPr>
        <w:pStyle w:val="a6"/>
      </w:pPr>
      <w:r>
        <w:t xml:space="preserve">    public static OkHttpClient getInstance(){</w:t>
      </w:r>
    </w:p>
    <w:p w14:paraId="71AF799A" w14:textId="77777777" w:rsidR="007A3CEB" w:rsidRDefault="007A3CEB" w:rsidP="007A3CEB">
      <w:pPr>
        <w:pStyle w:val="a6"/>
      </w:pPr>
      <w:r>
        <w:t xml:space="preserve">        return new OkHttpClient();</w:t>
      </w:r>
    </w:p>
    <w:p w14:paraId="73D8EC99" w14:textId="77777777" w:rsidR="007A3CEB" w:rsidRDefault="007A3CEB" w:rsidP="007A3CEB">
      <w:pPr>
        <w:pStyle w:val="a6"/>
      </w:pPr>
      <w:r>
        <w:t xml:space="preserve">    }</w:t>
      </w:r>
    </w:p>
    <w:p w14:paraId="63F999E6" w14:textId="77777777" w:rsidR="007A3CEB" w:rsidRDefault="007A3CEB" w:rsidP="007A3CEB">
      <w:pPr>
        <w:pStyle w:val="a6"/>
      </w:pPr>
    </w:p>
    <w:p w14:paraId="7991F12E" w14:textId="77777777" w:rsidR="007A3CEB" w:rsidRDefault="007A3CEB" w:rsidP="007A3CEB">
      <w:pPr>
        <w:pStyle w:val="a6"/>
      </w:pPr>
      <w:r>
        <w:t xml:space="preserve">    public static String  get(String url ){</w:t>
      </w:r>
    </w:p>
    <w:p w14:paraId="6EDE6FBD" w14:textId="77777777" w:rsidR="007A3CEB" w:rsidRDefault="007A3CEB" w:rsidP="007A3CEB">
      <w:pPr>
        <w:pStyle w:val="a6"/>
      </w:pPr>
    </w:p>
    <w:p w14:paraId="66719394" w14:textId="77777777" w:rsidR="007A3CEB" w:rsidRDefault="007A3CEB" w:rsidP="007A3CEB">
      <w:pPr>
        <w:pStyle w:val="a6"/>
      </w:pPr>
      <w:r>
        <w:t xml:space="preserve">        Request.Builder builder = new Request.Builder();</w:t>
      </w:r>
    </w:p>
    <w:p w14:paraId="2E378097" w14:textId="77777777" w:rsidR="007A3CEB" w:rsidRDefault="007A3CEB" w:rsidP="007A3CEB">
      <w:pPr>
        <w:pStyle w:val="a6"/>
      </w:pPr>
      <w:r>
        <w:t xml:space="preserve">        Request request = builder</w:t>
      </w:r>
    </w:p>
    <w:p w14:paraId="224CE2F2" w14:textId="77777777" w:rsidR="007A3CEB" w:rsidRDefault="007A3CEB" w:rsidP="007A3CEB">
      <w:pPr>
        <w:pStyle w:val="a6"/>
      </w:pPr>
      <w:r>
        <w:t xml:space="preserve">                .get()</w:t>
      </w:r>
    </w:p>
    <w:p w14:paraId="7AAB1954" w14:textId="77777777" w:rsidR="007A3CEB" w:rsidRDefault="007A3CEB" w:rsidP="007A3CEB">
      <w:pPr>
        <w:pStyle w:val="a6"/>
      </w:pPr>
      <w:r>
        <w:t xml:space="preserve">                .url(url)</w:t>
      </w:r>
    </w:p>
    <w:p w14:paraId="10F7AD4B" w14:textId="77777777" w:rsidR="007A3CEB" w:rsidRDefault="007A3CEB" w:rsidP="007A3CEB">
      <w:pPr>
        <w:pStyle w:val="a6"/>
      </w:pPr>
      <w:r>
        <w:t xml:space="preserve">                .build();</w:t>
      </w:r>
    </w:p>
    <w:p w14:paraId="08BFE0CE" w14:textId="77777777" w:rsidR="007A3CEB" w:rsidRDefault="007A3CEB" w:rsidP="007A3CEB">
      <w:pPr>
        <w:pStyle w:val="a6"/>
      </w:pPr>
      <w:r>
        <w:t xml:space="preserve">        Call call = client.newCall(request);</w:t>
      </w:r>
    </w:p>
    <w:p w14:paraId="441FE80C" w14:textId="77777777" w:rsidR="007A3CEB" w:rsidRDefault="007A3CEB" w:rsidP="007A3CEB">
      <w:pPr>
        <w:pStyle w:val="a6"/>
      </w:pPr>
      <w:r>
        <w:t xml:space="preserve">        try {</w:t>
      </w:r>
    </w:p>
    <w:p w14:paraId="1715EA74" w14:textId="77777777" w:rsidR="007A3CEB" w:rsidRDefault="007A3CEB" w:rsidP="007A3CEB">
      <w:pPr>
        <w:pStyle w:val="a6"/>
      </w:pPr>
      <w:r>
        <w:t xml:space="preserve">            Response response = call.execute();</w:t>
      </w:r>
    </w:p>
    <w:p w14:paraId="3ED032AA" w14:textId="77777777" w:rsidR="007A3CEB" w:rsidRDefault="007A3CEB" w:rsidP="007A3CEB">
      <w:pPr>
        <w:pStyle w:val="a6"/>
      </w:pPr>
      <w:r>
        <w:t xml:space="preserve">            return response.body().string() ;</w:t>
      </w:r>
    </w:p>
    <w:p w14:paraId="54348B62" w14:textId="77777777" w:rsidR="007A3CEB" w:rsidRDefault="007A3CEB" w:rsidP="007A3CEB">
      <w:pPr>
        <w:pStyle w:val="a6"/>
      </w:pPr>
      <w:r>
        <w:t xml:space="preserve">        } catch (IOException e) {</w:t>
      </w:r>
    </w:p>
    <w:p w14:paraId="7ED41074" w14:textId="77777777" w:rsidR="007A3CEB" w:rsidRDefault="007A3CEB" w:rsidP="007A3CEB">
      <w:pPr>
        <w:pStyle w:val="a6"/>
      </w:pPr>
      <w:r>
        <w:t xml:space="preserve">            throw new RuntimeException(e);</w:t>
      </w:r>
    </w:p>
    <w:p w14:paraId="28883AE3" w14:textId="77777777" w:rsidR="007A3CEB" w:rsidRDefault="007A3CEB" w:rsidP="007A3CEB">
      <w:pPr>
        <w:pStyle w:val="a6"/>
      </w:pPr>
      <w:r>
        <w:t xml:space="preserve">        }</w:t>
      </w:r>
    </w:p>
    <w:p w14:paraId="0D47DCFA" w14:textId="77777777" w:rsidR="007A3CEB" w:rsidRDefault="007A3CEB" w:rsidP="007A3CEB">
      <w:pPr>
        <w:pStyle w:val="a6"/>
      </w:pPr>
      <w:r>
        <w:t xml:space="preserve">    }</w:t>
      </w:r>
    </w:p>
    <w:p w14:paraId="18F51360" w14:textId="77777777" w:rsidR="007A3CEB" w:rsidRDefault="007A3CEB" w:rsidP="007A3CEB">
      <w:pPr>
        <w:pStyle w:val="a6"/>
      </w:pPr>
    </w:p>
    <w:p w14:paraId="0CF51854" w14:textId="77777777" w:rsidR="007A3CEB" w:rsidRDefault="007A3CEB" w:rsidP="007A3CEB">
      <w:pPr>
        <w:pStyle w:val="a6"/>
      </w:pPr>
      <w:r>
        <w:t xml:space="preserve">    public static void main(String[] args) {</w:t>
      </w:r>
    </w:p>
    <w:p w14:paraId="31B308D0" w14:textId="77777777" w:rsidR="007A3CEB" w:rsidRDefault="007A3CEB" w:rsidP="007A3CEB">
      <w:pPr>
        <w:pStyle w:val="a6"/>
      </w:pPr>
      <w:r>
        <w:t xml:space="preserve">        String json = HttpUtil.get("http://hadoop102:18080/api/v1/applications/application_1682967712307_0047");</w:t>
      </w:r>
    </w:p>
    <w:p w14:paraId="3C65D32D" w14:textId="77777777" w:rsidR="007A3CEB" w:rsidRDefault="007A3CEB" w:rsidP="007A3CEB">
      <w:pPr>
        <w:pStyle w:val="a6"/>
      </w:pPr>
      <w:r>
        <w:t xml:space="preserve">        System.out.println(json);</w:t>
      </w:r>
    </w:p>
    <w:p w14:paraId="2963475B" w14:textId="77777777" w:rsidR="007A3CEB" w:rsidRDefault="007A3CEB" w:rsidP="007A3CEB">
      <w:pPr>
        <w:pStyle w:val="a6"/>
      </w:pPr>
      <w:r>
        <w:t xml:space="preserve">    }</w:t>
      </w:r>
    </w:p>
    <w:p w14:paraId="5A75E6F8" w14:textId="782A9BBF" w:rsidR="002950F0" w:rsidRDefault="007A3CEB" w:rsidP="002950F0">
      <w:pPr>
        <w:pStyle w:val="a6"/>
      </w:pPr>
      <w:r>
        <w:t>}</w:t>
      </w:r>
    </w:p>
    <w:p w14:paraId="55FE8F74" w14:textId="1431EDA1" w:rsidR="00985A35" w:rsidRDefault="00985A35" w:rsidP="007D004F">
      <w:pPr>
        <w:pStyle w:val="3"/>
      </w:pPr>
      <w:r>
        <w:rPr>
          <w:rFonts w:hint="eastAsia"/>
        </w:rPr>
        <w:t>考评器代码</w:t>
      </w:r>
    </w:p>
    <w:p w14:paraId="4BC13B0C" w14:textId="4BF870DD" w:rsidR="002950F0" w:rsidRDefault="002950F0" w:rsidP="002950F0">
      <w:pPr>
        <w:ind w:firstLineChars="0" w:firstLine="0"/>
        <w:rPr>
          <w:b/>
          <w:bCs/>
        </w:rPr>
      </w:pPr>
      <w:r w:rsidRPr="00D13BD8">
        <w:rPr>
          <w:b/>
          <w:bCs/>
        </w:rPr>
        <w:t>1</w:t>
      </w:r>
      <w:r w:rsidRPr="00D13BD8">
        <w:rPr>
          <w:rFonts w:hint="eastAsia"/>
          <w:b/>
          <w:bCs/>
        </w:rPr>
        <w:t>）</w:t>
      </w:r>
      <w:r>
        <w:rPr>
          <w:rFonts w:hint="eastAsia"/>
          <w:b/>
          <w:bCs/>
        </w:rPr>
        <w:t>application</w:t>
      </w:r>
      <w:r>
        <w:rPr>
          <w:b/>
          <w:bCs/>
        </w:rPr>
        <w:t>.properties</w:t>
      </w:r>
      <w:r>
        <w:rPr>
          <w:rFonts w:hint="eastAsia"/>
          <w:b/>
          <w:bCs/>
        </w:rPr>
        <w:t>中添加如下配置</w:t>
      </w:r>
    </w:p>
    <w:p w14:paraId="6E3226D9" w14:textId="55FFCD76" w:rsidR="002950F0" w:rsidRPr="005F6A5F" w:rsidRDefault="005F6A5F" w:rsidP="005F6A5F">
      <w:pPr>
        <w:pStyle w:val="a6"/>
      </w:pPr>
      <w:r w:rsidRPr="005F6A5F">
        <w:t>spark.history.api.url=http://hadoop102:18080/api/v1/applications</w:t>
      </w:r>
    </w:p>
    <w:p w14:paraId="1757C448" w14:textId="1E51B27E" w:rsidR="002950F0" w:rsidRPr="002950F0" w:rsidRDefault="002950F0" w:rsidP="002950F0">
      <w:pPr>
        <w:ind w:firstLineChars="0" w:firstLine="0"/>
        <w:rPr>
          <w:b/>
          <w:bCs/>
        </w:rPr>
      </w:pPr>
      <w:r w:rsidRPr="002950F0">
        <w:rPr>
          <w:rFonts w:hint="eastAsia"/>
          <w:b/>
          <w:bCs/>
        </w:rPr>
        <w:t>2</w:t>
      </w:r>
      <w:r w:rsidRPr="002950F0">
        <w:rPr>
          <w:rFonts w:hint="eastAsia"/>
          <w:b/>
          <w:bCs/>
        </w:rPr>
        <w:t>）代码</w:t>
      </w:r>
    </w:p>
    <w:p w14:paraId="51183D21" w14:textId="77777777" w:rsidR="003B2D86" w:rsidRDefault="003B2D86" w:rsidP="003B2D86">
      <w:pPr>
        <w:pStyle w:val="a6"/>
      </w:pPr>
      <w:r>
        <w:t>@Component("DATA_SKEW")</w:t>
      </w:r>
    </w:p>
    <w:p w14:paraId="29EE071D" w14:textId="77777777" w:rsidR="003B2D86" w:rsidRDefault="003B2D86" w:rsidP="003B2D86">
      <w:pPr>
        <w:pStyle w:val="a6"/>
      </w:pPr>
      <w:r>
        <w:t>public class DataSkewAssessor extends Assessor {</w:t>
      </w:r>
    </w:p>
    <w:p w14:paraId="2B939B22" w14:textId="77777777" w:rsidR="003B2D86" w:rsidRDefault="003B2D86" w:rsidP="003B2D86">
      <w:pPr>
        <w:pStyle w:val="a6"/>
      </w:pPr>
    </w:p>
    <w:p w14:paraId="58B338A6" w14:textId="77777777" w:rsidR="003B2D86" w:rsidRDefault="003B2D86" w:rsidP="003B2D86">
      <w:pPr>
        <w:pStyle w:val="a6"/>
      </w:pPr>
      <w:r>
        <w:t xml:space="preserve">    @Value("${spark.history.api.url}")</w:t>
      </w:r>
    </w:p>
    <w:p w14:paraId="6E911537" w14:textId="77777777" w:rsidR="003B2D86" w:rsidRDefault="003B2D86" w:rsidP="003B2D86">
      <w:pPr>
        <w:pStyle w:val="a6"/>
      </w:pPr>
      <w:r>
        <w:t xml:space="preserve">    String historyUrl ;</w:t>
      </w:r>
    </w:p>
    <w:p w14:paraId="4EE7C1CF" w14:textId="77777777" w:rsidR="003B2D86" w:rsidRDefault="003B2D86" w:rsidP="003B2D86">
      <w:pPr>
        <w:pStyle w:val="a6"/>
      </w:pPr>
      <w:r>
        <w:t xml:space="preserve">    @Override</w:t>
      </w:r>
    </w:p>
    <w:p w14:paraId="2C031285" w14:textId="77777777" w:rsidR="003B2D86" w:rsidRDefault="003B2D86" w:rsidP="003B2D86">
      <w:pPr>
        <w:pStyle w:val="a6"/>
      </w:pPr>
      <w:r>
        <w:t xml:space="preserve">    protected void checkProblem(GovernanceAssessDetail governanceAssessDetail, AssessParam assessParam) throws Exception {</w:t>
      </w:r>
    </w:p>
    <w:p w14:paraId="0CEA3683" w14:textId="77777777" w:rsidR="003B2D86" w:rsidRDefault="003B2D86" w:rsidP="003B2D86">
      <w:pPr>
        <w:pStyle w:val="a6"/>
      </w:pPr>
      <w:r>
        <w:t xml:space="preserve">        if(assessParam.getTableMetaInfo().getTableMetaInfoExtra().getDwLevel().equals("ODS")){</w:t>
      </w:r>
    </w:p>
    <w:p w14:paraId="1039E9ED" w14:textId="77777777" w:rsidR="003B2D86" w:rsidRDefault="003B2D86" w:rsidP="003B2D86">
      <w:pPr>
        <w:pStyle w:val="a6"/>
      </w:pPr>
      <w:r>
        <w:t xml:space="preserve">            return ;</w:t>
      </w:r>
    </w:p>
    <w:p w14:paraId="18CFF4A1" w14:textId="77777777" w:rsidR="003B2D86" w:rsidRDefault="003B2D86" w:rsidP="003B2D86">
      <w:pPr>
        <w:pStyle w:val="a6"/>
      </w:pPr>
      <w:r>
        <w:t xml:space="preserve">        }</w:t>
      </w:r>
    </w:p>
    <w:p w14:paraId="7CE87B8F" w14:textId="77777777" w:rsidR="003B2D86" w:rsidRDefault="003B2D86" w:rsidP="003B2D86">
      <w:pPr>
        <w:pStyle w:val="a6"/>
      </w:pPr>
      <w:r>
        <w:t xml:space="preserve">        if(assessParam.getTDsTaskDefinition() == null ){</w:t>
      </w:r>
    </w:p>
    <w:p w14:paraId="7DD90A31" w14:textId="77777777" w:rsidR="003B2D86" w:rsidRDefault="003B2D86" w:rsidP="003B2D86">
      <w:pPr>
        <w:pStyle w:val="a6"/>
      </w:pPr>
      <w:r>
        <w:rPr>
          <w:rFonts w:hint="eastAsia"/>
        </w:rPr>
        <w:t xml:space="preserve">           throw new RuntimeException("</w:t>
      </w:r>
      <w:r>
        <w:rPr>
          <w:rFonts w:hint="eastAsia"/>
        </w:rPr>
        <w:t>缺少任务实例</w:t>
      </w:r>
      <w:r>
        <w:rPr>
          <w:rFonts w:hint="eastAsia"/>
        </w:rPr>
        <w:t>");</w:t>
      </w:r>
    </w:p>
    <w:p w14:paraId="0A68F3B6" w14:textId="77777777" w:rsidR="003B2D86" w:rsidRDefault="003B2D86" w:rsidP="003B2D86">
      <w:pPr>
        <w:pStyle w:val="a6"/>
      </w:pPr>
      <w:r>
        <w:t xml:space="preserve">        }</w:t>
      </w:r>
    </w:p>
    <w:p w14:paraId="775A54F8" w14:textId="77777777" w:rsidR="003B2D86" w:rsidRDefault="003B2D86" w:rsidP="003B2D86">
      <w:pPr>
        <w:pStyle w:val="a6"/>
      </w:pPr>
    </w:p>
    <w:p w14:paraId="5F7AB5B6" w14:textId="77777777" w:rsidR="003B2D86" w:rsidRDefault="003B2D86" w:rsidP="003B2D86">
      <w:pPr>
        <w:pStyle w:val="a6"/>
      </w:pPr>
      <w:r>
        <w:t xml:space="preserve">        String metricParamsJson = assessParam.getGovernanceMetric().getMetricParamsJson();</w:t>
      </w:r>
    </w:p>
    <w:p w14:paraId="0199FEA2" w14:textId="77777777" w:rsidR="003B2D86" w:rsidRDefault="003B2D86" w:rsidP="003B2D86">
      <w:pPr>
        <w:pStyle w:val="a6"/>
      </w:pPr>
      <w:r>
        <w:t xml:space="preserve">        JSONObject paramJsonObj = JSON.parseObject(metricParamsJson);</w:t>
      </w:r>
    </w:p>
    <w:p w14:paraId="0BCA3577" w14:textId="77777777" w:rsidR="003B2D86" w:rsidRDefault="003B2D86" w:rsidP="003B2D86">
      <w:pPr>
        <w:pStyle w:val="a6"/>
      </w:pPr>
      <w:r>
        <w:lastRenderedPageBreak/>
        <w:t xml:space="preserve">        Integer percent = paramJsonObj.getInteger("percent");</w:t>
      </w:r>
    </w:p>
    <w:p w14:paraId="6771DAF0" w14:textId="77777777" w:rsidR="003B2D86" w:rsidRDefault="003B2D86" w:rsidP="003B2D86">
      <w:pPr>
        <w:pStyle w:val="a6"/>
      </w:pPr>
      <w:r>
        <w:t xml:space="preserve">        Integer stageDurSeconds = paramJsonObj.getInteger("stage_dur_seconds");</w:t>
      </w:r>
    </w:p>
    <w:p w14:paraId="15E9242F" w14:textId="77777777" w:rsidR="003B2D86" w:rsidRDefault="003B2D86" w:rsidP="003B2D86">
      <w:pPr>
        <w:pStyle w:val="a6"/>
      </w:pPr>
    </w:p>
    <w:p w14:paraId="2C1DEBF4" w14:textId="77777777" w:rsidR="003B2D86" w:rsidRDefault="003B2D86" w:rsidP="003B2D86">
      <w:pPr>
        <w:pStyle w:val="a6"/>
      </w:pPr>
      <w:r>
        <w:rPr>
          <w:rFonts w:hint="eastAsia"/>
        </w:rPr>
        <w:t xml:space="preserve">        //1. </w:t>
      </w:r>
      <w:r>
        <w:rPr>
          <w:rFonts w:hint="eastAsia"/>
        </w:rPr>
        <w:t>先获得任务的</w:t>
      </w:r>
      <w:r>
        <w:rPr>
          <w:rFonts w:hint="eastAsia"/>
        </w:rPr>
        <w:t>{yarnId}</w:t>
      </w:r>
    </w:p>
    <w:p w14:paraId="12F1B10E" w14:textId="77777777" w:rsidR="003B2D86" w:rsidRDefault="003B2D86" w:rsidP="003B2D86">
      <w:pPr>
        <w:pStyle w:val="a6"/>
      </w:pPr>
      <w:r>
        <w:t xml:space="preserve">        TDsTaskInstance tDsTaskInstance = assessParam.getTDsTaskInstance();</w:t>
      </w:r>
    </w:p>
    <w:p w14:paraId="5D222F84" w14:textId="77777777" w:rsidR="003B2D86" w:rsidRDefault="003B2D86" w:rsidP="003B2D86">
      <w:pPr>
        <w:pStyle w:val="a6"/>
      </w:pPr>
      <w:r>
        <w:t xml:space="preserve">        String yarnId = tDsTaskInstance.getAppLink();</w:t>
      </w:r>
    </w:p>
    <w:p w14:paraId="0385B519" w14:textId="77777777" w:rsidR="003B2D86" w:rsidRDefault="003B2D86" w:rsidP="003B2D86">
      <w:pPr>
        <w:pStyle w:val="a6"/>
      </w:pPr>
      <w:r>
        <w:t xml:space="preserve">        if(yarnId == null || yarnId.length() == 0 ){</w:t>
      </w:r>
    </w:p>
    <w:p w14:paraId="3B8120E7" w14:textId="77777777" w:rsidR="003B2D86" w:rsidRDefault="003B2D86" w:rsidP="003B2D86">
      <w:pPr>
        <w:pStyle w:val="a6"/>
      </w:pPr>
      <w:r>
        <w:rPr>
          <w:rFonts w:hint="eastAsia"/>
        </w:rPr>
        <w:t xml:space="preserve">            throw new RuntimeException("</w:t>
      </w:r>
      <w:r>
        <w:rPr>
          <w:rFonts w:hint="eastAsia"/>
        </w:rPr>
        <w:t>缺少</w:t>
      </w:r>
      <w:r>
        <w:rPr>
          <w:rFonts w:hint="eastAsia"/>
        </w:rPr>
        <w:t>yarn_id");</w:t>
      </w:r>
    </w:p>
    <w:p w14:paraId="63D806D2" w14:textId="77777777" w:rsidR="003B2D86" w:rsidRDefault="003B2D86" w:rsidP="003B2D86">
      <w:pPr>
        <w:pStyle w:val="a6"/>
      </w:pPr>
      <w:r>
        <w:t xml:space="preserve">        }</w:t>
      </w:r>
    </w:p>
    <w:p w14:paraId="718A9C60" w14:textId="77777777" w:rsidR="003B2D86" w:rsidRDefault="003B2D86" w:rsidP="003B2D86">
      <w:pPr>
        <w:pStyle w:val="a6"/>
      </w:pPr>
    </w:p>
    <w:p w14:paraId="6D9DF2E7" w14:textId="77777777" w:rsidR="003B2D86" w:rsidRDefault="003B2D86" w:rsidP="003B2D86">
      <w:pPr>
        <w:pStyle w:val="a6"/>
      </w:pPr>
      <w:r>
        <w:rPr>
          <w:rFonts w:hint="eastAsia"/>
        </w:rPr>
        <w:t xml:space="preserve">        //2. http://hadoop102:18080/api/v1/applications/{yarnId}  </w:t>
      </w:r>
      <w:r>
        <w:rPr>
          <w:rFonts w:hint="eastAsia"/>
        </w:rPr>
        <w:t>获取完成的</w:t>
      </w:r>
      <w:r>
        <w:rPr>
          <w:rFonts w:hint="eastAsia"/>
        </w:rPr>
        <w:t>{attemptId}</w:t>
      </w:r>
    </w:p>
    <w:p w14:paraId="5F7C74A3" w14:textId="77777777" w:rsidR="003B2D86" w:rsidRDefault="003B2D86" w:rsidP="003B2D86">
      <w:pPr>
        <w:pStyle w:val="a6"/>
      </w:pPr>
      <w:r>
        <w:t xml:space="preserve">        String completeAttemptId = getCompleteAttemptId(yarnId);</w:t>
      </w:r>
    </w:p>
    <w:p w14:paraId="449380A2" w14:textId="77777777" w:rsidR="003B2D86" w:rsidRDefault="003B2D86" w:rsidP="003B2D86">
      <w:pPr>
        <w:pStyle w:val="a6"/>
      </w:pPr>
    </w:p>
    <w:p w14:paraId="69BAA482" w14:textId="77777777" w:rsidR="003B2D86" w:rsidRDefault="003B2D86" w:rsidP="003B2D86">
      <w:pPr>
        <w:pStyle w:val="a6"/>
      </w:pPr>
      <w:r>
        <w:rPr>
          <w:rFonts w:hint="eastAsia"/>
        </w:rPr>
        <w:t xml:space="preserve">        //3. http://hadoop102:18080/api/v1/applications/{yarnId}/{attemptId}/stages </w:t>
      </w:r>
      <w:r>
        <w:rPr>
          <w:rFonts w:hint="eastAsia"/>
        </w:rPr>
        <w:t>有哪些</w:t>
      </w:r>
      <w:r>
        <w:rPr>
          <w:rFonts w:hint="eastAsia"/>
        </w:rPr>
        <w:t>stages List&lt;String&gt; stageIdList</w:t>
      </w:r>
    </w:p>
    <w:p w14:paraId="38461161" w14:textId="77777777" w:rsidR="003B2D86" w:rsidRDefault="003B2D86" w:rsidP="003B2D86">
      <w:pPr>
        <w:pStyle w:val="a6"/>
      </w:pPr>
      <w:r>
        <w:t xml:space="preserve">        List&lt;String&gt; stagesIdList = getStageIdList(yarnId , completeAttemptId) ;</w:t>
      </w:r>
    </w:p>
    <w:p w14:paraId="73157D44" w14:textId="77777777" w:rsidR="003B2D86" w:rsidRDefault="003B2D86" w:rsidP="003B2D86">
      <w:pPr>
        <w:pStyle w:val="a6"/>
      </w:pPr>
    </w:p>
    <w:p w14:paraId="1A73A167" w14:textId="77777777" w:rsidR="003B2D86" w:rsidRDefault="003B2D86" w:rsidP="003B2D86">
      <w:pPr>
        <w:pStyle w:val="a6"/>
      </w:pPr>
      <w:r>
        <w:t xml:space="preserve">        //4. http://hadoop102:18080/api/v1/applications/{yarnId}/{attemptId}/stages/{stageId}</w:t>
      </w:r>
    </w:p>
    <w:p w14:paraId="61039E18" w14:textId="77777777" w:rsidR="003B2D86" w:rsidRDefault="003B2D86" w:rsidP="003B2D86">
      <w:pPr>
        <w:pStyle w:val="a6"/>
      </w:pPr>
      <w:r>
        <w:rPr>
          <w:rFonts w:hint="eastAsia"/>
        </w:rPr>
        <w:t xml:space="preserve">        // </w:t>
      </w:r>
      <w:r>
        <w:rPr>
          <w:rFonts w:hint="eastAsia"/>
        </w:rPr>
        <w:t>提取每个</w:t>
      </w:r>
      <w:r>
        <w:rPr>
          <w:rFonts w:hint="eastAsia"/>
        </w:rPr>
        <w:t xml:space="preserve">stage </w:t>
      </w:r>
      <w:r>
        <w:rPr>
          <w:rFonts w:hint="eastAsia"/>
        </w:rPr>
        <w:t>的</w:t>
      </w:r>
      <w:r>
        <w:rPr>
          <w:rFonts w:hint="eastAsia"/>
        </w:rPr>
        <w:t>taskDurationList</w:t>
      </w:r>
    </w:p>
    <w:p w14:paraId="62D4E8F7" w14:textId="77777777" w:rsidR="003B2D86" w:rsidRDefault="003B2D86" w:rsidP="003B2D86">
      <w:pPr>
        <w:pStyle w:val="a6"/>
      </w:pPr>
      <w:r>
        <w:rPr>
          <w:rFonts w:hint="eastAsia"/>
        </w:rPr>
        <w:t xml:space="preserve">        //5. </w:t>
      </w:r>
      <w:r>
        <w:rPr>
          <w:rFonts w:hint="eastAsia"/>
        </w:rPr>
        <w:t>把</w:t>
      </w:r>
      <w:r>
        <w:rPr>
          <w:rFonts w:hint="eastAsia"/>
        </w:rPr>
        <w:t>taskDurationList</w:t>
      </w:r>
      <w:r>
        <w:rPr>
          <w:rFonts w:hint="eastAsia"/>
        </w:rPr>
        <w:t>取平均值</w:t>
      </w:r>
    </w:p>
    <w:p w14:paraId="1CFA3B4D" w14:textId="77777777" w:rsidR="003B2D86" w:rsidRDefault="003B2D86" w:rsidP="003B2D86">
      <w:pPr>
        <w:pStyle w:val="a6"/>
      </w:pPr>
      <w:r>
        <w:rPr>
          <w:rFonts w:hint="eastAsia"/>
        </w:rPr>
        <w:t xml:space="preserve">        //6. </w:t>
      </w:r>
      <w:r>
        <w:rPr>
          <w:rFonts w:hint="eastAsia"/>
        </w:rPr>
        <w:t>每个</w:t>
      </w:r>
      <w:r>
        <w:rPr>
          <w:rFonts w:hint="eastAsia"/>
        </w:rPr>
        <w:t>taskDuration - avgDuration /  avgDuration ==&gt; taskPercent</w:t>
      </w:r>
    </w:p>
    <w:p w14:paraId="46C1BE35" w14:textId="77777777" w:rsidR="003B2D86" w:rsidRDefault="003B2D86" w:rsidP="003B2D86">
      <w:pPr>
        <w:pStyle w:val="a6"/>
      </w:pPr>
      <w:r>
        <w:rPr>
          <w:rFonts w:hint="eastAsia"/>
        </w:rPr>
        <w:t xml:space="preserve">        //7. </w:t>
      </w:r>
      <w:r>
        <w:rPr>
          <w:rFonts w:hint="eastAsia"/>
        </w:rPr>
        <w:t>用</w:t>
      </w:r>
      <w:r>
        <w:rPr>
          <w:rFonts w:hint="eastAsia"/>
        </w:rPr>
        <w:t xml:space="preserve">taskPercent </w:t>
      </w:r>
      <w:r>
        <w:rPr>
          <w:rFonts w:hint="eastAsia"/>
        </w:rPr>
        <w:t>和</w:t>
      </w:r>
      <w:r>
        <w:rPr>
          <w:rFonts w:hint="eastAsia"/>
        </w:rPr>
        <w:t xml:space="preserve"> </w:t>
      </w:r>
      <w:r>
        <w:rPr>
          <w:rFonts w:hint="eastAsia"/>
        </w:rPr>
        <w:t>参数中设置的阈值进行比较</w:t>
      </w:r>
    </w:p>
    <w:p w14:paraId="11AACACD" w14:textId="77777777" w:rsidR="003B2D86" w:rsidRDefault="003B2D86" w:rsidP="003B2D86">
      <w:pPr>
        <w:pStyle w:val="a6"/>
      </w:pPr>
      <w:r>
        <w:t xml:space="preserve">        List&lt;Stage&gt; stageList = calcStageList(yarnId , completeAttemptId , stagesIdList);</w:t>
      </w:r>
    </w:p>
    <w:p w14:paraId="6032E241" w14:textId="77777777" w:rsidR="003B2D86" w:rsidRDefault="003B2D86" w:rsidP="003B2D86">
      <w:pPr>
        <w:pStyle w:val="a6"/>
      </w:pPr>
    </w:p>
    <w:p w14:paraId="1B1EB1E8" w14:textId="77777777" w:rsidR="003B2D86" w:rsidRDefault="003B2D86" w:rsidP="003B2D86">
      <w:pPr>
        <w:pStyle w:val="a6"/>
      </w:pPr>
      <w:r>
        <w:rPr>
          <w:rFonts w:hint="eastAsia"/>
        </w:rPr>
        <w:t xml:space="preserve">        //8. </w:t>
      </w:r>
      <w:r>
        <w:rPr>
          <w:rFonts w:hint="eastAsia"/>
        </w:rPr>
        <w:t>只要超过阈值，存在数据倾斜，</w:t>
      </w:r>
      <w:r>
        <w:rPr>
          <w:rFonts w:hint="eastAsia"/>
        </w:rPr>
        <w:t xml:space="preserve"> </w:t>
      </w:r>
      <w:r>
        <w:rPr>
          <w:rFonts w:hint="eastAsia"/>
        </w:rPr>
        <w:t>给</w:t>
      </w:r>
      <w:r>
        <w:rPr>
          <w:rFonts w:hint="eastAsia"/>
        </w:rPr>
        <w:t>0</w:t>
      </w:r>
      <w:r>
        <w:rPr>
          <w:rFonts w:hint="eastAsia"/>
        </w:rPr>
        <w:t>分，</w:t>
      </w:r>
      <w:r>
        <w:rPr>
          <w:rFonts w:hint="eastAsia"/>
        </w:rPr>
        <w:t xml:space="preserve"> </w:t>
      </w:r>
      <w:r>
        <w:rPr>
          <w:rFonts w:hint="eastAsia"/>
        </w:rPr>
        <w:t>记录哪个</w:t>
      </w:r>
      <w:r>
        <w:rPr>
          <w:rFonts w:hint="eastAsia"/>
        </w:rPr>
        <w:t>stage</w:t>
      </w:r>
      <w:r>
        <w:rPr>
          <w:rFonts w:hint="eastAsia"/>
        </w:rPr>
        <w:t>出现的数据倾斜，</w:t>
      </w:r>
      <w:r>
        <w:rPr>
          <w:rFonts w:hint="eastAsia"/>
        </w:rPr>
        <w:t xml:space="preserve"> </w:t>
      </w:r>
      <w:r>
        <w:rPr>
          <w:rFonts w:hint="eastAsia"/>
        </w:rPr>
        <w:t>保存</w:t>
      </w:r>
      <w:r>
        <w:rPr>
          <w:rFonts w:hint="eastAsia"/>
        </w:rPr>
        <w:t>comment</w:t>
      </w:r>
    </w:p>
    <w:p w14:paraId="039BC00A" w14:textId="77777777" w:rsidR="003B2D86" w:rsidRDefault="003B2D86" w:rsidP="003B2D86">
      <w:pPr>
        <w:pStyle w:val="a6"/>
      </w:pPr>
      <w:r>
        <w:t xml:space="preserve">        StringBuilder comment = new StringBuilder() ;</w:t>
      </w:r>
    </w:p>
    <w:p w14:paraId="0923004D" w14:textId="77777777" w:rsidR="003B2D86" w:rsidRDefault="003B2D86" w:rsidP="003B2D86">
      <w:pPr>
        <w:pStyle w:val="a6"/>
      </w:pPr>
      <w:r>
        <w:t xml:space="preserve">        for (Stage stage : stageList) {</w:t>
      </w:r>
    </w:p>
    <w:p w14:paraId="1ECF3416" w14:textId="77777777" w:rsidR="003B2D86" w:rsidRDefault="003B2D86" w:rsidP="003B2D86">
      <w:pPr>
        <w:pStyle w:val="a6"/>
      </w:pPr>
      <w:r>
        <w:t xml:space="preserve">            if(stage.getMaxTaskDuration() &gt; stageDurSeconds &amp;&amp;  stage.getMaxTaskDurationBeyondPercent() &gt; percent ){</w:t>
      </w:r>
    </w:p>
    <w:p w14:paraId="0E0DE69E" w14:textId="77777777" w:rsidR="003B2D86" w:rsidRDefault="003B2D86" w:rsidP="003B2D86">
      <w:pPr>
        <w:pStyle w:val="a6"/>
      </w:pPr>
      <w:r>
        <w:rPr>
          <w:rFonts w:hint="eastAsia"/>
        </w:rPr>
        <w:t xml:space="preserve">                comment.append("stage_id : " + stage.getStageId() + " </w:t>
      </w:r>
      <w:r>
        <w:rPr>
          <w:rFonts w:hint="eastAsia"/>
        </w:rPr>
        <w:t>超过平均耗时</w:t>
      </w:r>
      <w:r>
        <w:rPr>
          <w:rFonts w:hint="eastAsia"/>
        </w:rPr>
        <w:t xml:space="preserve"> : " + stage.getMaxTaskDurationBeyondPercent() +"%") ;</w:t>
      </w:r>
    </w:p>
    <w:p w14:paraId="4654FED5" w14:textId="77777777" w:rsidR="003B2D86" w:rsidRDefault="003B2D86" w:rsidP="003B2D86">
      <w:pPr>
        <w:pStyle w:val="a6"/>
      </w:pPr>
      <w:r>
        <w:t xml:space="preserve">            }</w:t>
      </w:r>
    </w:p>
    <w:p w14:paraId="45C11D80" w14:textId="77777777" w:rsidR="003B2D86" w:rsidRDefault="003B2D86" w:rsidP="003B2D86">
      <w:pPr>
        <w:pStyle w:val="a6"/>
      </w:pPr>
      <w:r>
        <w:t xml:space="preserve">        }</w:t>
      </w:r>
    </w:p>
    <w:p w14:paraId="1C959576" w14:textId="77777777" w:rsidR="003B2D86" w:rsidRDefault="003B2D86" w:rsidP="003B2D86">
      <w:pPr>
        <w:pStyle w:val="a6"/>
      </w:pPr>
      <w:r>
        <w:t xml:space="preserve">        if (comment.length() &gt; 0) {</w:t>
      </w:r>
    </w:p>
    <w:p w14:paraId="3193A12A" w14:textId="77777777" w:rsidR="003B2D86" w:rsidRDefault="003B2D86" w:rsidP="003B2D86">
      <w:pPr>
        <w:pStyle w:val="a6"/>
      </w:pPr>
      <w:r>
        <w:t xml:space="preserve">            governanceAssessDetail.setAssessScore(BigDecimal.ZERO);</w:t>
      </w:r>
    </w:p>
    <w:p w14:paraId="079AA52C" w14:textId="77777777" w:rsidR="003B2D86" w:rsidRDefault="003B2D86" w:rsidP="003B2D86">
      <w:pPr>
        <w:pStyle w:val="a6"/>
      </w:pPr>
      <w:r>
        <w:rPr>
          <w:rFonts w:hint="eastAsia"/>
        </w:rPr>
        <w:t xml:space="preserve">            governanceAssessDetail.setAssessProblem("</w:t>
      </w:r>
      <w:r>
        <w:rPr>
          <w:rFonts w:hint="eastAsia"/>
        </w:rPr>
        <w:t>存在数据倾斜</w:t>
      </w:r>
      <w:r>
        <w:rPr>
          <w:rFonts w:hint="eastAsia"/>
        </w:rPr>
        <w:t>");</w:t>
      </w:r>
    </w:p>
    <w:p w14:paraId="52BF4573" w14:textId="77777777" w:rsidR="003B2D86" w:rsidRDefault="003B2D86" w:rsidP="003B2D86">
      <w:pPr>
        <w:pStyle w:val="a6"/>
      </w:pPr>
      <w:r>
        <w:t xml:space="preserve">        }</w:t>
      </w:r>
    </w:p>
    <w:p w14:paraId="0ED83D06" w14:textId="77777777" w:rsidR="003B2D86" w:rsidRDefault="003B2D86" w:rsidP="003B2D86">
      <w:pPr>
        <w:pStyle w:val="a6"/>
      </w:pPr>
      <w:r>
        <w:t xml:space="preserve">    }</w:t>
      </w:r>
    </w:p>
    <w:p w14:paraId="18A9C668" w14:textId="77777777" w:rsidR="003B2D86" w:rsidRDefault="003B2D86" w:rsidP="003B2D86">
      <w:pPr>
        <w:pStyle w:val="a6"/>
      </w:pPr>
    </w:p>
    <w:p w14:paraId="442D323D" w14:textId="77777777" w:rsidR="003B2D86" w:rsidRDefault="003B2D86" w:rsidP="003B2D86">
      <w:pPr>
        <w:pStyle w:val="a6"/>
      </w:pPr>
      <w:r>
        <w:t xml:space="preserve">    private List&lt;Stage&gt; calcStageList(String yarnId, String completeAttemptId, List&lt;String&gt; stagesIdList) {</w:t>
      </w:r>
    </w:p>
    <w:p w14:paraId="14ED1951" w14:textId="77777777" w:rsidR="003B2D86" w:rsidRDefault="003B2D86" w:rsidP="003B2D86">
      <w:pPr>
        <w:pStyle w:val="a6"/>
      </w:pPr>
      <w:r>
        <w:t xml:space="preserve">        List&lt;Stage&gt;  stageList = new ArrayList&lt;&gt;( ) ;</w:t>
      </w:r>
    </w:p>
    <w:p w14:paraId="66F0F305" w14:textId="77777777" w:rsidR="003B2D86" w:rsidRDefault="003B2D86" w:rsidP="003B2D86">
      <w:pPr>
        <w:pStyle w:val="a6"/>
      </w:pPr>
      <w:r>
        <w:t xml:space="preserve">        for (String stageId : stagesIdList) {</w:t>
      </w:r>
    </w:p>
    <w:p w14:paraId="44A7E24E" w14:textId="77777777" w:rsidR="003B2D86" w:rsidRDefault="003B2D86" w:rsidP="003B2D86">
      <w:pPr>
        <w:pStyle w:val="a6"/>
      </w:pPr>
      <w:r>
        <w:t xml:space="preserve">            String stageUrl = historyUrl + "/" + yarnId + "/" + completeAttemptId + "/stages/"  +  stageId;</w:t>
      </w:r>
    </w:p>
    <w:p w14:paraId="77A19BDB" w14:textId="77777777" w:rsidR="003B2D86" w:rsidRDefault="003B2D86" w:rsidP="003B2D86">
      <w:pPr>
        <w:pStyle w:val="a6"/>
      </w:pPr>
      <w:r>
        <w:t xml:space="preserve">            String stageJson = HttpUtil.get(stageUrl);</w:t>
      </w:r>
    </w:p>
    <w:p w14:paraId="0DE51261" w14:textId="77777777" w:rsidR="003B2D86" w:rsidRDefault="003B2D86" w:rsidP="003B2D86">
      <w:pPr>
        <w:pStyle w:val="a6"/>
      </w:pPr>
      <w:r>
        <w:t xml:space="preserve">            JSONArray jsonArray = JSON.parseArray(stageJson);</w:t>
      </w:r>
    </w:p>
    <w:p w14:paraId="27FEC36B" w14:textId="77777777" w:rsidR="003B2D86" w:rsidRDefault="003B2D86" w:rsidP="003B2D86">
      <w:pPr>
        <w:pStyle w:val="a6"/>
      </w:pPr>
      <w:r>
        <w:t xml:space="preserve">            for (int i = 0; i &lt; jsonArray.size(); i++) {</w:t>
      </w:r>
    </w:p>
    <w:p w14:paraId="739BB1D7" w14:textId="77777777" w:rsidR="003B2D86" w:rsidRDefault="003B2D86" w:rsidP="003B2D86">
      <w:pPr>
        <w:pStyle w:val="a6"/>
      </w:pPr>
      <w:r>
        <w:t xml:space="preserve">                JSONObject stageJsonObj = jsonArray.getJSONObject(i);</w:t>
      </w:r>
    </w:p>
    <w:p w14:paraId="37027A5E" w14:textId="77777777" w:rsidR="003B2D86" w:rsidRDefault="003B2D86" w:rsidP="003B2D86">
      <w:pPr>
        <w:pStyle w:val="a6"/>
      </w:pPr>
      <w:r>
        <w:rPr>
          <w:rFonts w:hint="eastAsia"/>
        </w:rPr>
        <w:t xml:space="preserve">                List&lt;Integer&gt; taskDurList = new ArrayList&lt;&gt;( ); //</w:t>
      </w:r>
      <w:r>
        <w:rPr>
          <w:rFonts w:hint="eastAsia"/>
        </w:rPr>
        <w:t>每个</w:t>
      </w:r>
      <w:r>
        <w:rPr>
          <w:rFonts w:hint="eastAsia"/>
        </w:rPr>
        <w:t>stage</w:t>
      </w:r>
      <w:r>
        <w:rPr>
          <w:rFonts w:hint="eastAsia"/>
        </w:rPr>
        <w:t>所有任务的耗时</w:t>
      </w:r>
    </w:p>
    <w:p w14:paraId="751D4C53" w14:textId="77777777" w:rsidR="003B2D86" w:rsidRDefault="003B2D86" w:rsidP="003B2D86">
      <w:pPr>
        <w:pStyle w:val="a6"/>
      </w:pPr>
      <w:r>
        <w:t xml:space="preserve">                if(stageJsonObj.getString("status").equals("COMPLETE")){</w:t>
      </w:r>
    </w:p>
    <w:p w14:paraId="000606BD" w14:textId="77777777" w:rsidR="003B2D86" w:rsidRDefault="003B2D86" w:rsidP="003B2D86">
      <w:pPr>
        <w:pStyle w:val="a6"/>
      </w:pPr>
      <w:r>
        <w:t xml:space="preserve">                    JSONObject taskJsonObj = stageJsonObj.getJSONObject("tasks");</w:t>
      </w:r>
    </w:p>
    <w:p w14:paraId="023D3A6F" w14:textId="77777777" w:rsidR="003B2D86" w:rsidRDefault="003B2D86" w:rsidP="003B2D86">
      <w:pPr>
        <w:pStyle w:val="a6"/>
      </w:pPr>
    </w:p>
    <w:p w14:paraId="01F76987" w14:textId="77777777" w:rsidR="003B2D86" w:rsidRDefault="003B2D86" w:rsidP="003B2D86">
      <w:pPr>
        <w:pStyle w:val="a6"/>
      </w:pPr>
      <w:r>
        <w:t xml:space="preserve">                    for (Object taskObj : taskJsonObj.values()) {</w:t>
      </w:r>
    </w:p>
    <w:p w14:paraId="0B981FD4" w14:textId="77777777" w:rsidR="003B2D86" w:rsidRDefault="003B2D86" w:rsidP="003B2D86">
      <w:pPr>
        <w:pStyle w:val="a6"/>
      </w:pPr>
      <w:r>
        <w:t xml:space="preserve">                        JSONObject everyTaskJsonObj = (JSONObject) taskObj;</w:t>
      </w:r>
    </w:p>
    <w:p w14:paraId="6609C9BF" w14:textId="77777777" w:rsidR="003B2D86" w:rsidRDefault="003B2D86" w:rsidP="003B2D86">
      <w:pPr>
        <w:pStyle w:val="a6"/>
      </w:pPr>
      <w:r>
        <w:t xml:space="preserve">                        if(everyTaskJsonObj.getString("status").equals("SUCCESS")){</w:t>
      </w:r>
    </w:p>
    <w:p w14:paraId="208D98D6" w14:textId="77777777" w:rsidR="003B2D86" w:rsidRDefault="003B2D86" w:rsidP="003B2D86">
      <w:pPr>
        <w:pStyle w:val="a6"/>
      </w:pPr>
      <w:r>
        <w:t xml:space="preserve">                            Integer duration = everyTaskJsonObj.getInteger("duration");</w:t>
      </w:r>
    </w:p>
    <w:p w14:paraId="732D16D7" w14:textId="77777777" w:rsidR="003B2D86" w:rsidRDefault="003B2D86" w:rsidP="003B2D86">
      <w:pPr>
        <w:pStyle w:val="a6"/>
      </w:pPr>
      <w:r>
        <w:t xml:space="preserve">                            taskDurList.add(duration);</w:t>
      </w:r>
    </w:p>
    <w:p w14:paraId="23D232CA" w14:textId="77777777" w:rsidR="003B2D86" w:rsidRDefault="003B2D86" w:rsidP="003B2D86">
      <w:pPr>
        <w:pStyle w:val="a6"/>
      </w:pPr>
      <w:r>
        <w:t xml:space="preserve">                        }</w:t>
      </w:r>
    </w:p>
    <w:p w14:paraId="51F32C73" w14:textId="77777777" w:rsidR="003B2D86" w:rsidRDefault="003B2D86" w:rsidP="003B2D86">
      <w:pPr>
        <w:pStyle w:val="a6"/>
      </w:pPr>
      <w:r>
        <w:t xml:space="preserve">                    }</w:t>
      </w:r>
    </w:p>
    <w:p w14:paraId="78FD1309" w14:textId="77777777" w:rsidR="003B2D86" w:rsidRDefault="003B2D86" w:rsidP="003B2D86">
      <w:pPr>
        <w:pStyle w:val="a6"/>
      </w:pPr>
      <w:r>
        <w:t xml:space="preserve">                    Stage stage = calcStateByTaskList(taskDurList);</w:t>
      </w:r>
    </w:p>
    <w:p w14:paraId="1FD0499E" w14:textId="77777777" w:rsidR="003B2D86" w:rsidRDefault="003B2D86" w:rsidP="003B2D86">
      <w:pPr>
        <w:pStyle w:val="a6"/>
      </w:pPr>
      <w:r>
        <w:t xml:space="preserve">                    stage.setStageId(stageJsonObj.getString("stageId"));</w:t>
      </w:r>
    </w:p>
    <w:p w14:paraId="14A4E3EE" w14:textId="77777777" w:rsidR="003B2D86" w:rsidRDefault="003B2D86" w:rsidP="003B2D86">
      <w:pPr>
        <w:pStyle w:val="a6"/>
      </w:pPr>
      <w:r>
        <w:t xml:space="preserve">                    stageList.add(stage) ;</w:t>
      </w:r>
    </w:p>
    <w:p w14:paraId="14C8D76A" w14:textId="77777777" w:rsidR="003B2D86" w:rsidRDefault="003B2D86" w:rsidP="003B2D86">
      <w:pPr>
        <w:pStyle w:val="a6"/>
      </w:pPr>
      <w:r>
        <w:lastRenderedPageBreak/>
        <w:t xml:space="preserve">                }</w:t>
      </w:r>
    </w:p>
    <w:p w14:paraId="77FCA897" w14:textId="77777777" w:rsidR="003B2D86" w:rsidRDefault="003B2D86" w:rsidP="003B2D86">
      <w:pPr>
        <w:pStyle w:val="a6"/>
      </w:pPr>
      <w:r>
        <w:t xml:space="preserve">            }</w:t>
      </w:r>
    </w:p>
    <w:p w14:paraId="32DC93B4" w14:textId="77777777" w:rsidR="003B2D86" w:rsidRDefault="003B2D86" w:rsidP="003B2D86">
      <w:pPr>
        <w:pStyle w:val="a6"/>
      </w:pPr>
      <w:r>
        <w:t xml:space="preserve">        }</w:t>
      </w:r>
    </w:p>
    <w:p w14:paraId="531B3B21" w14:textId="77777777" w:rsidR="003B2D86" w:rsidRDefault="003B2D86" w:rsidP="003B2D86">
      <w:pPr>
        <w:pStyle w:val="a6"/>
      </w:pPr>
      <w:r>
        <w:t xml:space="preserve">        return stageList ;</w:t>
      </w:r>
    </w:p>
    <w:p w14:paraId="56B8398D" w14:textId="77777777" w:rsidR="003B2D86" w:rsidRDefault="003B2D86" w:rsidP="003B2D86">
      <w:pPr>
        <w:pStyle w:val="a6"/>
      </w:pPr>
      <w:r>
        <w:t xml:space="preserve">    }</w:t>
      </w:r>
    </w:p>
    <w:p w14:paraId="7484CAE2" w14:textId="77777777" w:rsidR="003B2D86" w:rsidRDefault="003B2D86" w:rsidP="003B2D86">
      <w:pPr>
        <w:pStyle w:val="a6"/>
      </w:pPr>
    </w:p>
    <w:p w14:paraId="25683930" w14:textId="77777777" w:rsidR="003B2D86" w:rsidRDefault="003B2D86" w:rsidP="003B2D86">
      <w:pPr>
        <w:pStyle w:val="a6"/>
      </w:pPr>
      <w:r>
        <w:t xml:space="preserve">    private Stage calcStateByTaskList(List&lt;Integer&gt; taskDurList){</w:t>
      </w:r>
    </w:p>
    <w:p w14:paraId="2A66AE4C" w14:textId="77777777" w:rsidR="003B2D86" w:rsidRDefault="003B2D86" w:rsidP="003B2D86">
      <w:pPr>
        <w:pStyle w:val="a6"/>
      </w:pPr>
    </w:p>
    <w:p w14:paraId="40395481" w14:textId="77777777" w:rsidR="003B2D86" w:rsidRDefault="003B2D86" w:rsidP="003B2D86">
      <w:pPr>
        <w:pStyle w:val="a6"/>
      </w:pPr>
      <w:r>
        <w:rPr>
          <w:rFonts w:hint="eastAsia"/>
        </w:rPr>
        <w:t xml:space="preserve">        //</w:t>
      </w:r>
      <w:r>
        <w:rPr>
          <w:rFonts w:hint="eastAsia"/>
        </w:rPr>
        <w:t>如果只有一个任务，本任务作为</w:t>
      </w:r>
      <w:r>
        <w:rPr>
          <w:rFonts w:hint="eastAsia"/>
        </w:rPr>
        <w:t>stage</w:t>
      </w:r>
      <w:r>
        <w:rPr>
          <w:rFonts w:hint="eastAsia"/>
        </w:rPr>
        <w:t>统计结果</w:t>
      </w:r>
    </w:p>
    <w:p w14:paraId="726BA9DC" w14:textId="77777777" w:rsidR="003B2D86" w:rsidRDefault="003B2D86" w:rsidP="003B2D86">
      <w:pPr>
        <w:pStyle w:val="a6"/>
      </w:pPr>
      <w:r>
        <w:t xml:space="preserve">        if(taskDurList.size() == 1){</w:t>
      </w:r>
    </w:p>
    <w:p w14:paraId="27604453" w14:textId="77777777" w:rsidR="003B2D86" w:rsidRDefault="003B2D86" w:rsidP="003B2D86">
      <w:pPr>
        <w:pStyle w:val="a6"/>
      </w:pPr>
      <w:r>
        <w:t xml:space="preserve">            Stage stage = new Stage();</w:t>
      </w:r>
    </w:p>
    <w:p w14:paraId="3329F11B" w14:textId="77777777" w:rsidR="003B2D86" w:rsidRDefault="003B2D86" w:rsidP="003B2D86">
      <w:pPr>
        <w:pStyle w:val="a6"/>
      </w:pPr>
      <w:r>
        <w:t xml:space="preserve">            stage.setMaxTaskDuration(taskDurList.get(0));</w:t>
      </w:r>
    </w:p>
    <w:p w14:paraId="6B136130" w14:textId="77777777" w:rsidR="003B2D86" w:rsidRDefault="003B2D86" w:rsidP="003B2D86">
      <w:pPr>
        <w:pStyle w:val="a6"/>
      </w:pPr>
      <w:r>
        <w:t xml:space="preserve">            stage.setAvgDuration(taskDurList.get(0));</w:t>
      </w:r>
    </w:p>
    <w:p w14:paraId="61845A1C" w14:textId="77777777" w:rsidR="003B2D86" w:rsidRDefault="003B2D86" w:rsidP="003B2D86">
      <w:pPr>
        <w:pStyle w:val="a6"/>
      </w:pPr>
      <w:r>
        <w:t xml:space="preserve">            stage.setMaxTaskDurationBeyondPercent(0);</w:t>
      </w:r>
    </w:p>
    <w:p w14:paraId="2D81BEC3" w14:textId="77777777" w:rsidR="003B2D86" w:rsidRDefault="003B2D86" w:rsidP="003B2D86">
      <w:pPr>
        <w:pStyle w:val="a6"/>
      </w:pPr>
      <w:r>
        <w:t xml:space="preserve">            return stage ;</w:t>
      </w:r>
    </w:p>
    <w:p w14:paraId="65800977" w14:textId="77777777" w:rsidR="003B2D86" w:rsidRDefault="003B2D86" w:rsidP="003B2D86">
      <w:pPr>
        <w:pStyle w:val="a6"/>
      </w:pPr>
      <w:r>
        <w:t xml:space="preserve">        }</w:t>
      </w:r>
    </w:p>
    <w:p w14:paraId="7BF81722" w14:textId="77777777" w:rsidR="003B2D86" w:rsidRDefault="003B2D86" w:rsidP="003B2D86">
      <w:pPr>
        <w:pStyle w:val="a6"/>
      </w:pPr>
    </w:p>
    <w:p w14:paraId="779C6BAF" w14:textId="77777777" w:rsidR="003B2D86" w:rsidRDefault="003B2D86" w:rsidP="003B2D86">
      <w:pPr>
        <w:pStyle w:val="a6"/>
      </w:pPr>
      <w:r>
        <w:t xml:space="preserve">        Integer maxTaskDuration = 0 ;</w:t>
      </w:r>
    </w:p>
    <w:p w14:paraId="46DC0DFD" w14:textId="77777777" w:rsidR="003B2D86" w:rsidRDefault="003B2D86" w:rsidP="003B2D86">
      <w:pPr>
        <w:pStyle w:val="a6"/>
      </w:pPr>
      <w:r>
        <w:t xml:space="preserve">        Integer sumDuration = 0 ;</w:t>
      </w:r>
    </w:p>
    <w:p w14:paraId="03116EAB" w14:textId="77777777" w:rsidR="003B2D86" w:rsidRDefault="003B2D86" w:rsidP="003B2D86">
      <w:pPr>
        <w:pStyle w:val="a6"/>
      </w:pPr>
      <w:r>
        <w:t xml:space="preserve">        for (Integer taskDur : taskDurList) {</w:t>
      </w:r>
    </w:p>
    <w:p w14:paraId="4ECF3BBC" w14:textId="77777777" w:rsidR="003B2D86" w:rsidRDefault="003B2D86" w:rsidP="003B2D86">
      <w:pPr>
        <w:pStyle w:val="a6"/>
      </w:pPr>
      <w:r>
        <w:t xml:space="preserve">            maxTaskDuration = Math.max( maxTaskDuration , taskDur) ;</w:t>
      </w:r>
    </w:p>
    <w:p w14:paraId="7F337C2E" w14:textId="77777777" w:rsidR="003B2D86" w:rsidRDefault="003B2D86" w:rsidP="003B2D86">
      <w:pPr>
        <w:pStyle w:val="a6"/>
      </w:pPr>
      <w:r>
        <w:t xml:space="preserve">            sumDuration +=taskDur ;</w:t>
      </w:r>
    </w:p>
    <w:p w14:paraId="752FDC3B" w14:textId="77777777" w:rsidR="003B2D86" w:rsidRDefault="003B2D86" w:rsidP="003B2D86">
      <w:pPr>
        <w:pStyle w:val="a6"/>
      </w:pPr>
      <w:r>
        <w:t xml:space="preserve">        }</w:t>
      </w:r>
    </w:p>
    <w:p w14:paraId="4820B673" w14:textId="77777777" w:rsidR="003B2D86" w:rsidRDefault="003B2D86" w:rsidP="003B2D86">
      <w:pPr>
        <w:pStyle w:val="a6"/>
      </w:pPr>
      <w:r>
        <w:rPr>
          <w:rFonts w:hint="eastAsia"/>
        </w:rPr>
        <w:t xml:space="preserve">        //</w:t>
      </w:r>
      <w:r>
        <w:rPr>
          <w:rFonts w:hint="eastAsia"/>
        </w:rPr>
        <w:t>平均值不包含最大值</w:t>
      </w:r>
    </w:p>
    <w:p w14:paraId="2A042CBA" w14:textId="77777777" w:rsidR="003B2D86" w:rsidRDefault="003B2D86" w:rsidP="003B2D86">
      <w:pPr>
        <w:pStyle w:val="a6"/>
      </w:pPr>
      <w:r>
        <w:t xml:space="preserve">        Integer avgDuration = (sumDuration - maxTaskDuration) / (taskDurList.size() - 1) ;</w:t>
      </w:r>
    </w:p>
    <w:p w14:paraId="7D3491F7" w14:textId="77777777" w:rsidR="003B2D86" w:rsidRDefault="003B2D86" w:rsidP="003B2D86">
      <w:pPr>
        <w:pStyle w:val="a6"/>
      </w:pPr>
    </w:p>
    <w:p w14:paraId="64D0ABFC" w14:textId="77777777" w:rsidR="003B2D86" w:rsidRDefault="003B2D86" w:rsidP="003B2D86">
      <w:pPr>
        <w:pStyle w:val="a6"/>
      </w:pPr>
      <w:r>
        <w:t xml:space="preserve">        Integer maxTaskDurationBeyondPercent = (maxTaskDuration - avgDuration)  * 100 / avgDuration ;</w:t>
      </w:r>
    </w:p>
    <w:p w14:paraId="3462DB1C" w14:textId="77777777" w:rsidR="003B2D86" w:rsidRDefault="003B2D86" w:rsidP="003B2D86">
      <w:pPr>
        <w:pStyle w:val="a6"/>
      </w:pPr>
    </w:p>
    <w:p w14:paraId="4F7C7E9D" w14:textId="77777777" w:rsidR="003B2D86" w:rsidRDefault="003B2D86" w:rsidP="003B2D86">
      <w:pPr>
        <w:pStyle w:val="a6"/>
      </w:pPr>
      <w:r>
        <w:t xml:space="preserve">        Stage stage = new Stage();</w:t>
      </w:r>
    </w:p>
    <w:p w14:paraId="761224C6" w14:textId="77777777" w:rsidR="003B2D86" w:rsidRDefault="003B2D86" w:rsidP="003B2D86">
      <w:pPr>
        <w:pStyle w:val="a6"/>
      </w:pPr>
      <w:r>
        <w:t xml:space="preserve">        stage.setMaxTaskDuration(maxTaskDuration);</w:t>
      </w:r>
    </w:p>
    <w:p w14:paraId="3119B4AB" w14:textId="77777777" w:rsidR="003B2D86" w:rsidRDefault="003B2D86" w:rsidP="003B2D86">
      <w:pPr>
        <w:pStyle w:val="a6"/>
      </w:pPr>
      <w:r>
        <w:t xml:space="preserve">        stage.setAvgDuration(avgDuration);</w:t>
      </w:r>
    </w:p>
    <w:p w14:paraId="4234DDF6" w14:textId="77777777" w:rsidR="003B2D86" w:rsidRDefault="003B2D86" w:rsidP="003B2D86">
      <w:pPr>
        <w:pStyle w:val="a6"/>
      </w:pPr>
      <w:r>
        <w:t xml:space="preserve">        stage.setMaxTaskDurationBeyondPercent(maxTaskDurationBeyondPercent);</w:t>
      </w:r>
    </w:p>
    <w:p w14:paraId="0133F80B" w14:textId="77777777" w:rsidR="003B2D86" w:rsidRDefault="003B2D86" w:rsidP="003B2D86">
      <w:pPr>
        <w:pStyle w:val="a6"/>
      </w:pPr>
      <w:r>
        <w:t xml:space="preserve">        return stage ;</w:t>
      </w:r>
    </w:p>
    <w:p w14:paraId="41BF7106" w14:textId="77777777" w:rsidR="003B2D86" w:rsidRDefault="003B2D86" w:rsidP="003B2D86">
      <w:pPr>
        <w:pStyle w:val="a6"/>
      </w:pPr>
      <w:r>
        <w:t xml:space="preserve">    }</w:t>
      </w:r>
    </w:p>
    <w:p w14:paraId="685FC167" w14:textId="77777777" w:rsidR="003B2D86" w:rsidRDefault="003B2D86" w:rsidP="003B2D86">
      <w:pPr>
        <w:pStyle w:val="a6"/>
      </w:pPr>
    </w:p>
    <w:p w14:paraId="3C8B8A00" w14:textId="77777777" w:rsidR="003B2D86" w:rsidRDefault="003B2D86" w:rsidP="003B2D86">
      <w:pPr>
        <w:pStyle w:val="a6"/>
      </w:pPr>
      <w:r>
        <w:t xml:space="preserve">    private List&lt;String&gt; getStageIdList(String yarnId, String completeAttemptId) {</w:t>
      </w:r>
    </w:p>
    <w:p w14:paraId="5039E5F6" w14:textId="77777777" w:rsidR="003B2D86" w:rsidRDefault="003B2D86" w:rsidP="003B2D86">
      <w:pPr>
        <w:pStyle w:val="a6"/>
      </w:pPr>
      <w:r>
        <w:t xml:space="preserve">        String stagesUrl = historyUrl + "/" + yarnId + "/" + completeAttemptId + "/stages" ;</w:t>
      </w:r>
    </w:p>
    <w:p w14:paraId="5837DE8A" w14:textId="77777777" w:rsidR="003B2D86" w:rsidRDefault="003B2D86" w:rsidP="003B2D86">
      <w:pPr>
        <w:pStyle w:val="a6"/>
      </w:pPr>
      <w:r>
        <w:t xml:space="preserve">        String stagesJson = HttpUtil.get(stagesUrl);</w:t>
      </w:r>
    </w:p>
    <w:p w14:paraId="72613B9B" w14:textId="77777777" w:rsidR="003B2D86" w:rsidRDefault="003B2D86" w:rsidP="003B2D86">
      <w:pPr>
        <w:pStyle w:val="a6"/>
      </w:pPr>
      <w:r>
        <w:t xml:space="preserve">        JSONArray stagesJsonArray = JSON.parseArray(stagesJson);</w:t>
      </w:r>
    </w:p>
    <w:p w14:paraId="1738A398" w14:textId="77777777" w:rsidR="003B2D86" w:rsidRDefault="003B2D86" w:rsidP="003B2D86">
      <w:pPr>
        <w:pStyle w:val="a6"/>
      </w:pPr>
      <w:r>
        <w:t xml:space="preserve">        List&lt;String&gt; stageIdList = stagesJsonArray.stream().map(json -&gt; ((JSONObject) json).getString("stageId")).collect(Collectors.toList());</w:t>
      </w:r>
    </w:p>
    <w:p w14:paraId="72E8C27A" w14:textId="77777777" w:rsidR="003B2D86" w:rsidRDefault="003B2D86" w:rsidP="003B2D86">
      <w:pPr>
        <w:pStyle w:val="a6"/>
      </w:pPr>
      <w:r>
        <w:t xml:space="preserve">        return stageIdList ;</w:t>
      </w:r>
    </w:p>
    <w:p w14:paraId="6679AE5D" w14:textId="77777777" w:rsidR="003B2D86" w:rsidRDefault="003B2D86" w:rsidP="003B2D86">
      <w:pPr>
        <w:pStyle w:val="a6"/>
      </w:pPr>
      <w:r>
        <w:t xml:space="preserve">    }</w:t>
      </w:r>
    </w:p>
    <w:p w14:paraId="6523234A" w14:textId="77777777" w:rsidR="003B2D86" w:rsidRDefault="003B2D86" w:rsidP="003B2D86">
      <w:pPr>
        <w:pStyle w:val="a6"/>
      </w:pPr>
    </w:p>
    <w:p w14:paraId="100DB13E" w14:textId="77777777" w:rsidR="003B2D86" w:rsidRDefault="003B2D86" w:rsidP="003B2D86">
      <w:pPr>
        <w:pStyle w:val="a6"/>
      </w:pPr>
      <w:r>
        <w:t xml:space="preserve">    private String  getCompleteAttemptId( String yarnId){</w:t>
      </w:r>
    </w:p>
    <w:p w14:paraId="78554574" w14:textId="77777777" w:rsidR="003B2D86" w:rsidRDefault="003B2D86" w:rsidP="003B2D86">
      <w:pPr>
        <w:pStyle w:val="a6"/>
      </w:pPr>
      <w:r>
        <w:t xml:space="preserve">        String attemptId = historyUrl + "/"+yarnId ;</w:t>
      </w:r>
    </w:p>
    <w:p w14:paraId="7A565A3D" w14:textId="77777777" w:rsidR="003B2D86" w:rsidRDefault="003B2D86" w:rsidP="003B2D86">
      <w:pPr>
        <w:pStyle w:val="a6"/>
      </w:pPr>
      <w:r>
        <w:t xml:space="preserve">        String attemptJson = HttpUtil.get(attemptId);</w:t>
      </w:r>
    </w:p>
    <w:p w14:paraId="5DD0D3F7" w14:textId="77777777" w:rsidR="003B2D86" w:rsidRDefault="003B2D86" w:rsidP="003B2D86">
      <w:pPr>
        <w:pStyle w:val="a6"/>
      </w:pPr>
      <w:r>
        <w:t xml:space="preserve">        JSONObject appJson = JSON.parseObject(attemptJson);</w:t>
      </w:r>
    </w:p>
    <w:p w14:paraId="2F6083AC" w14:textId="77777777" w:rsidR="003B2D86" w:rsidRDefault="003B2D86" w:rsidP="003B2D86">
      <w:pPr>
        <w:pStyle w:val="a6"/>
      </w:pPr>
      <w:r>
        <w:t xml:space="preserve">        JSONArray attemptJsonArr = appJson.getJSONArray("attempts");</w:t>
      </w:r>
    </w:p>
    <w:p w14:paraId="24A82844" w14:textId="77777777" w:rsidR="003B2D86" w:rsidRDefault="003B2D86" w:rsidP="003B2D86">
      <w:pPr>
        <w:pStyle w:val="a6"/>
      </w:pPr>
      <w:r>
        <w:t xml:space="preserve">        String completeAttemptId = null ;</w:t>
      </w:r>
    </w:p>
    <w:p w14:paraId="621D76D1" w14:textId="77777777" w:rsidR="003B2D86" w:rsidRDefault="003B2D86" w:rsidP="003B2D86">
      <w:pPr>
        <w:pStyle w:val="a6"/>
      </w:pPr>
      <w:r>
        <w:t xml:space="preserve">        for (int i = 0; i &lt; attemptJsonArr.size(); i++) {</w:t>
      </w:r>
    </w:p>
    <w:p w14:paraId="1F642005" w14:textId="77777777" w:rsidR="003B2D86" w:rsidRDefault="003B2D86" w:rsidP="003B2D86">
      <w:pPr>
        <w:pStyle w:val="a6"/>
      </w:pPr>
      <w:r>
        <w:t xml:space="preserve">            JSONObject attemptJsonObj = attemptJsonArr.getJSONObject(i);</w:t>
      </w:r>
    </w:p>
    <w:p w14:paraId="5F2D2F77" w14:textId="77777777" w:rsidR="003B2D86" w:rsidRDefault="003B2D86" w:rsidP="003B2D86">
      <w:pPr>
        <w:pStyle w:val="a6"/>
      </w:pPr>
      <w:r>
        <w:t xml:space="preserve">            if(attemptJsonObj.getBoolean("completed")){</w:t>
      </w:r>
    </w:p>
    <w:p w14:paraId="6382C54A" w14:textId="77777777" w:rsidR="003B2D86" w:rsidRDefault="003B2D86" w:rsidP="003B2D86">
      <w:pPr>
        <w:pStyle w:val="a6"/>
      </w:pPr>
      <w:r>
        <w:t xml:space="preserve">                completeAttemptId = attemptJsonObj.getString("attemptId");</w:t>
      </w:r>
    </w:p>
    <w:p w14:paraId="2AD798A7" w14:textId="77777777" w:rsidR="003B2D86" w:rsidRDefault="003B2D86" w:rsidP="003B2D86">
      <w:pPr>
        <w:pStyle w:val="a6"/>
      </w:pPr>
      <w:r>
        <w:t xml:space="preserve">            }</w:t>
      </w:r>
    </w:p>
    <w:p w14:paraId="2C08004F" w14:textId="77777777" w:rsidR="003B2D86" w:rsidRDefault="003B2D86" w:rsidP="003B2D86">
      <w:pPr>
        <w:pStyle w:val="a6"/>
      </w:pPr>
      <w:r>
        <w:t xml:space="preserve">        }</w:t>
      </w:r>
    </w:p>
    <w:p w14:paraId="4A008EAC" w14:textId="77777777" w:rsidR="003B2D86" w:rsidRDefault="003B2D86" w:rsidP="003B2D86">
      <w:pPr>
        <w:pStyle w:val="a6"/>
      </w:pPr>
      <w:r>
        <w:t xml:space="preserve">        return completeAttemptId ;</w:t>
      </w:r>
    </w:p>
    <w:p w14:paraId="126E2A43" w14:textId="77777777" w:rsidR="003B2D86" w:rsidRDefault="003B2D86" w:rsidP="003B2D86">
      <w:pPr>
        <w:pStyle w:val="a6"/>
      </w:pPr>
      <w:r>
        <w:t xml:space="preserve">    }</w:t>
      </w:r>
    </w:p>
    <w:p w14:paraId="275814A6" w14:textId="77777777" w:rsidR="003B2D86" w:rsidRDefault="003B2D86" w:rsidP="003B2D86">
      <w:pPr>
        <w:pStyle w:val="a6"/>
      </w:pPr>
    </w:p>
    <w:p w14:paraId="791CE2A4" w14:textId="77777777" w:rsidR="003B2D86" w:rsidRDefault="003B2D86" w:rsidP="003B2D86">
      <w:pPr>
        <w:pStyle w:val="a6"/>
      </w:pPr>
      <w:r>
        <w:t xml:space="preserve">    @Data</w:t>
      </w:r>
    </w:p>
    <w:p w14:paraId="642FB293" w14:textId="77777777" w:rsidR="003B2D86" w:rsidRDefault="003B2D86" w:rsidP="003B2D86">
      <w:pPr>
        <w:pStyle w:val="a6"/>
      </w:pPr>
      <w:r>
        <w:t xml:space="preserve">    class Stage{</w:t>
      </w:r>
    </w:p>
    <w:p w14:paraId="14E29B21" w14:textId="77777777" w:rsidR="003B2D86" w:rsidRDefault="003B2D86" w:rsidP="003B2D86">
      <w:pPr>
        <w:pStyle w:val="a6"/>
      </w:pPr>
      <w:r>
        <w:t xml:space="preserve">        private String stageId ;</w:t>
      </w:r>
    </w:p>
    <w:p w14:paraId="5465FFC7" w14:textId="77777777" w:rsidR="003B2D86" w:rsidRDefault="003B2D86" w:rsidP="003B2D86">
      <w:pPr>
        <w:pStyle w:val="a6"/>
      </w:pPr>
      <w:r>
        <w:lastRenderedPageBreak/>
        <w:t xml:space="preserve">        //Integer StageDuration ;</w:t>
      </w:r>
    </w:p>
    <w:p w14:paraId="6812575F" w14:textId="77777777" w:rsidR="003B2D86" w:rsidRDefault="003B2D86" w:rsidP="003B2D86">
      <w:pPr>
        <w:pStyle w:val="a6"/>
      </w:pPr>
      <w:r>
        <w:t xml:space="preserve">        Integer maxTaskDuration ;</w:t>
      </w:r>
    </w:p>
    <w:p w14:paraId="22AECECD" w14:textId="77777777" w:rsidR="003B2D86" w:rsidRDefault="003B2D86" w:rsidP="003B2D86">
      <w:pPr>
        <w:pStyle w:val="a6"/>
      </w:pPr>
      <w:r>
        <w:t xml:space="preserve">        Integer avgDuration ;</w:t>
      </w:r>
    </w:p>
    <w:p w14:paraId="2740488B" w14:textId="77777777" w:rsidR="003B2D86" w:rsidRDefault="003B2D86" w:rsidP="003B2D86">
      <w:pPr>
        <w:pStyle w:val="a6"/>
      </w:pPr>
      <w:r>
        <w:t xml:space="preserve">        Integer maxTaskDurationBeyondPercent ;</w:t>
      </w:r>
    </w:p>
    <w:p w14:paraId="682BCD91" w14:textId="77777777" w:rsidR="003B2D86" w:rsidRDefault="003B2D86" w:rsidP="003B2D86">
      <w:pPr>
        <w:pStyle w:val="a6"/>
      </w:pPr>
      <w:r>
        <w:t xml:space="preserve">        </w:t>
      </w:r>
    </w:p>
    <w:p w14:paraId="737A220B" w14:textId="77777777" w:rsidR="003B2D86" w:rsidRDefault="003B2D86" w:rsidP="003B2D86">
      <w:pPr>
        <w:pStyle w:val="a6"/>
      </w:pPr>
      <w:r>
        <w:t xml:space="preserve">    }</w:t>
      </w:r>
    </w:p>
    <w:p w14:paraId="50641D36" w14:textId="2F78EF31" w:rsidR="00985A35" w:rsidRPr="00616D0D" w:rsidRDefault="003B2D86" w:rsidP="003B2D86">
      <w:pPr>
        <w:pStyle w:val="a6"/>
      </w:pPr>
      <w:r>
        <w:t>}</w:t>
      </w:r>
    </w:p>
    <w:p w14:paraId="18415AC5" w14:textId="77777777" w:rsidR="00985A35" w:rsidRDefault="00985A35" w:rsidP="00985A35"/>
    <w:p w14:paraId="53B9E2DE" w14:textId="294337B7" w:rsidR="00616D0D" w:rsidRDefault="00616D0D" w:rsidP="00616D0D">
      <w:pPr>
        <w:pStyle w:val="1"/>
      </w:pPr>
      <w:r>
        <w:rPr>
          <w:rFonts w:hint="eastAsia"/>
        </w:rPr>
        <w:t>对指标考评过程的优化</w:t>
      </w:r>
    </w:p>
    <w:p w14:paraId="4D8BCF85" w14:textId="76554EBF" w:rsidR="00DC36E7" w:rsidRDefault="00DC36E7" w:rsidP="00616D0D">
      <w:r>
        <w:rPr>
          <w:rFonts w:hint="eastAsia"/>
        </w:rPr>
        <w:t>由于所有指标考评任务之间是独立的，没有任何依赖，那么可以利用多线程并行执行这些考评任务。</w:t>
      </w:r>
    </w:p>
    <w:p w14:paraId="3DA005D7" w14:textId="23D7AAEE" w:rsidR="00DC36E7" w:rsidRDefault="00DC36E7" w:rsidP="00616D0D">
      <w:r>
        <w:rPr>
          <w:rFonts w:hint="eastAsia"/>
        </w:rPr>
        <w:t>由于需要所有考评任务执行完成以后，统一保存，并进入下一个环节。所以每个任务执行完毕后要做集结，等待其他任务完成。</w:t>
      </w:r>
    </w:p>
    <w:p w14:paraId="7A271C38" w14:textId="41E4C78B" w:rsidR="00DC36E7" w:rsidRPr="00583294" w:rsidRDefault="00DC36E7" w:rsidP="00583294">
      <w:r>
        <w:rPr>
          <w:rFonts w:hint="eastAsia"/>
        </w:rPr>
        <w:t>这就不是简单的多线程，需要通过异步编排实现逐个提交</w:t>
      </w:r>
      <w:r>
        <w:rPr>
          <w:rFonts w:hint="eastAsia"/>
        </w:rPr>
        <w:t>-</w:t>
      </w:r>
      <w:r>
        <w:t>&gt;</w:t>
      </w:r>
      <w:r>
        <w:rPr>
          <w:rFonts w:hint="eastAsia"/>
        </w:rPr>
        <w:t>并行运行</w:t>
      </w:r>
      <w:r>
        <w:rPr>
          <w:rFonts w:hint="eastAsia"/>
        </w:rPr>
        <w:t>-</w:t>
      </w:r>
      <w:r>
        <w:t>&gt;</w:t>
      </w:r>
      <w:r>
        <w:rPr>
          <w:rFonts w:hint="eastAsia"/>
        </w:rPr>
        <w:t>统一集结。</w:t>
      </w:r>
    </w:p>
    <w:p w14:paraId="4C568EA3" w14:textId="2FAB1CF6" w:rsidR="00DC36E7" w:rsidRDefault="00DC36E7" w:rsidP="00616D0D">
      <w:r>
        <w:rPr>
          <w:rFonts w:hint="eastAsia"/>
        </w:rPr>
        <w:t>修改后的</w:t>
      </w:r>
      <w:r w:rsidR="004F453E">
        <w:rPr>
          <w:rFonts w:hint="eastAsia"/>
        </w:rPr>
        <w:t>考评任务代码</w:t>
      </w:r>
    </w:p>
    <w:p w14:paraId="5CFBE7F5" w14:textId="77777777" w:rsidR="004F453E" w:rsidRDefault="004F453E" w:rsidP="004F453E">
      <w:pPr>
        <w:pStyle w:val="a6"/>
        <w:rPr>
          <w:color w:val="0033B3"/>
        </w:rPr>
      </w:pPr>
    </w:p>
    <w:p w14:paraId="2E320480" w14:textId="3A77686C" w:rsidR="004F453E" w:rsidRPr="00583294" w:rsidRDefault="004F453E" w:rsidP="004F453E">
      <w:pPr>
        <w:pStyle w:val="a6"/>
      </w:pPr>
      <w:r w:rsidRPr="00F35802">
        <w:rPr>
          <w:rFonts w:hint="eastAsia"/>
        </w:rPr>
        <w:t>/</w:t>
      </w:r>
      <w:r w:rsidRPr="00583294">
        <w:t>/</w:t>
      </w:r>
      <w:r w:rsidRPr="00583294">
        <w:rPr>
          <w:rFonts w:hint="eastAsia"/>
        </w:rPr>
        <w:t>声明连接池</w:t>
      </w:r>
    </w:p>
    <w:p w14:paraId="2DCCD4F4" w14:textId="651ADF6B" w:rsidR="00583294" w:rsidRPr="00CF0597" w:rsidRDefault="00583294" w:rsidP="00583294">
      <w:pPr>
        <w:pStyle w:val="a6"/>
        <w:rPr>
          <w:color w:val="FF0000"/>
        </w:rPr>
      </w:pPr>
      <w:r w:rsidRPr="00CF0597">
        <w:rPr>
          <w:color w:val="FF0000"/>
        </w:rPr>
        <w:t>ThreadPoolExecutor threadPoolExecutor =</w:t>
      </w:r>
    </w:p>
    <w:p w14:paraId="243130EE" w14:textId="363432E4" w:rsidR="004F453E" w:rsidRPr="00CF0597" w:rsidRDefault="00583294" w:rsidP="00583294">
      <w:pPr>
        <w:pStyle w:val="a6"/>
        <w:rPr>
          <w:color w:val="FF0000"/>
        </w:rPr>
      </w:pPr>
      <w:r w:rsidRPr="00CF0597">
        <w:rPr>
          <w:color w:val="FF0000"/>
        </w:rPr>
        <w:t xml:space="preserve">  new ThreadPoolExecutor(50 , 100 , 60 ,TimeUnit.SECONDS , new LinkedBlockingDeque&lt;&gt;(1000));</w:t>
      </w:r>
    </w:p>
    <w:p w14:paraId="1E78F05C" w14:textId="77777777" w:rsidR="00583294" w:rsidRPr="00583294" w:rsidRDefault="00583294" w:rsidP="00583294">
      <w:pPr>
        <w:pStyle w:val="a6"/>
      </w:pPr>
      <w:r w:rsidRPr="00583294">
        <w:t>public void mainAssess( String assessDate){</w:t>
      </w:r>
    </w:p>
    <w:p w14:paraId="20A9B97D" w14:textId="77777777" w:rsidR="00583294" w:rsidRPr="00583294" w:rsidRDefault="00583294" w:rsidP="00583294">
      <w:pPr>
        <w:pStyle w:val="a6"/>
      </w:pPr>
      <w:r w:rsidRPr="00583294">
        <w:rPr>
          <w:rFonts w:hint="eastAsia"/>
        </w:rPr>
        <w:t xml:space="preserve">        // 0 </w:t>
      </w:r>
      <w:r w:rsidRPr="00583294">
        <w:rPr>
          <w:rFonts w:hint="eastAsia"/>
        </w:rPr>
        <w:t>幂等性处理</w:t>
      </w:r>
      <w:r w:rsidRPr="00583294">
        <w:rPr>
          <w:rFonts w:hint="eastAsia"/>
        </w:rPr>
        <w:t xml:space="preserve"> </w:t>
      </w:r>
      <w:r w:rsidRPr="00583294">
        <w:rPr>
          <w:rFonts w:hint="eastAsia"/>
        </w:rPr>
        <w:t>，</w:t>
      </w:r>
      <w:r w:rsidRPr="00583294">
        <w:rPr>
          <w:rFonts w:hint="eastAsia"/>
        </w:rPr>
        <w:t xml:space="preserve"> </w:t>
      </w:r>
      <w:r w:rsidRPr="00583294">
        <w:rPr>
          <w:rFonts w:hint="eastAsia"/>
        </w:rPr>
        <w:t>把考评档期的考评结果清理</w:t>
      </w:r>
    </w:p>
    <w:p w14:paraId="2A3DAF80" w14:textId="77777777" w:rsidR="00583294" w:rsidRPr="00583294" w:rsidRDefault="00583294" w:rsidP="00583294">
      <w:pPr>
        <w:pStyle w:val="a6"/>
      </w:pPr>
      <w:r w:rsidRPr="00583294">
        <w:t xml:space="preserve">        remove( new QueryWrapper&lt;GovernanceAssessDetail&gt;().eq("assess_date" , assessDate));</w:t>
      </w:r>
    </w:p>
    <w:p w14:paraId="1B829918" w14:textId="77777777" w:rsidR="00583294" w:rsidRPr="00583294" w:rsidRDefault="00583294" w:rsidP="00583294">
      <w:pPr>
        <w:pStyle w:val="a6"/>
      </w:pPr>
    </w:p>
    <w:p w14:paraId="7C37EE27" w14:textId="77777777" w:rsidR="00583294" w:rsidRPr="00583294" w:rsidRDefault="00583294" w:rsidP="00583294">
      <w:pPr>
        <w:pStyle w:val="a6"/>
      </w:pPr>
      <w:r w:rsidRPr="00583294">
        <w:rPr>
          <w:rFonts w:hint="eastAsia"/>
        </w:rPr>
        <w:t xml:space="preserve">        // 1. </w:t>
      </w:r>
      <w:r w:rsidRPr="00583294">
        <w:rPr>
          <w:rFonts w:hint="eastAsia"/>
        </w:rPr>
        <w:t>提取表元数据信息，</w:t>
      </w:r>
      <w:r w:rsidRPr="00583294">
        <w:rPr>
          <w:rFonts w:hint="eastAsia"/>
        </w:rPr>
        <w:t xml:space="preserve"> </w:t>
      </w:r>
      <w:r w:rsidRPr="00583294">
        <w:rPr>
          <w:rFonts w:hint="eastAsia"/>
        </w:rPr>
        <w:t>提取到一个</w:t>
      </w:r>
      <w:r w:rsidRPr="00583294">
        <w:rPr>
          <w:rFonts w:hint="eastAsia"/>
        </w:rPr>
        <w:t>List&lt;&gt;</w:t>
      </w:r>
    </w:p>
    <w:p w14:paraId="08B85677" w14:textId="77777777" w:rsidR="00583294" w:rsidRPr="00583294" w:rsidRDefault="00583294" w:rsidP="00583294">
      <w:pPr>
        <w:pStyle w:val="a6"/>
      </w:pPr>
      <w:r w:rsidRPr="00583294">
        <w:rPr>
          <w:rFonts w:hint="eastAsia"/>
        </w:rPr>
        <w:t xml:space="preserve">        // 1.1 </w:t>
      </w:r>
      <w:r w:rsidRPr="00583294">
        <w:rPr>
          <w:rFonts w:hint="eastAsia"/>
        </w:rPr>
        <w:t>元数据信息</w:t>
      </w:r>
      <w:r w:rsidRPr="00583294">
        <w:rPr>
          <w:rFonts w:hint="eastAsia"/>
        </w:rPr>
        <w:t xml:space="preserve"> + </w:t>
      </w:r>
      <w:r w:rsidRPr="00583294">
        <w:rPr>
          <w:rFonts w:hint="eastAsia"/>
        </w:rPr>
        <w:t>辅助信息</w:t>
      </w:r>
    </w:p>
    <w:p w14:paraId="22D9D64B" w14:textId="77777777" w:rsidR="00583294" w:rsidRPr="00583294" w:rsidRDefault="00583294" w:rsidP="00583294">
      <w:pPr>
        <w:pStyle w:val="a6"/>
      </w:pPr>
      <w:r w:rsidRPr="00583294">
        <w:rPr>
          <w:rFonts w:hint="eastAsia"/>
        </w:rPr>
        <w:t xml:space="preserve">        // 1.2 </w:t>
      </w:r>
      <w:r w:rsidRPr="00583294">
        <w:rPr>
          <w:rFonts w:hint="eastAsia"/>
        </w:rPr>
        <w:t>结合考评日期</w:t>
      </w:r>
    </w:p>
    <w:p w14:paraId="19FEC487" w14:textId="77777777" w:rsidR="00583294" w:rsidRPr="00583294" w:rsidRDefault="00583294" w:rsidP="00583294">
      <w:pPr>
        <w:pStyle w:val="a6"/>
      </w:pPr>
      <w:r w:rsidRPr="00583294">
        <w:t xml:space="preserve">        List&lt;TableMetaInfo&gt; tableMetaList = tableMetaInfoService.getTableMetaList(assessDate);</w:t>
      </w:r>
    </w:p>
    <w:p w14:paraId="5DC63B3E" w14:textId="77777777" w:rsidR="00583294" w:rsidRPr="00583294" w:rsidRDefault="00583294" w:rsidP="00583294">
      <w:pPr>
        <w:pStyle w:val="a6"/>
      </w:pPr>
      <w:r w:rsidRPr="00583294">
        <w:t xml:space="preserve">        Map&lt;String , TableMetaInfo&gt; tableMetaInfoMap = new HashMap&lt;&gt;();</w:t>
      </w:r>
    </w:p>
    <w:p w14:paraId="18DBAF50" w14:textId="77777777" w:rsidR="00583294" w:rsidRPr="00583294" w:rsidRDefault="00583294" w:rsidP="00583294">
      <w:pPr>
        <w:pStyle w:val="a6"/>
      </w:pPr>
      <w:r w:rsidRPr="00583294">
        <w:t xml:space="preserve">        for (TableMetaInfo tableMetaInfo : tableMetaList) {</w:t>
      </w:r>
    </w:p>
    <w:p w14:paraId="3EE15838" w14:textId="77777777" w:rsidR="00583294" w:rsidRPr="00583294" w:rsidRDefault="00583294" w:rsidP="00583294">
      <w:pPr>
        <w:pStyle w:val="a6"/>
      </w:pPr>
      <w:r w:rsidRPr="00583294">
        <w:t xml:space="preserve">            tableMetaInfoMap.put(tableMetaInfo.getSchemaName() + "."  +  tableMetaInfo.getTableName() , tableMetaInfo) ;</w:t>
      </w:r>
    </w:p>
    <w:p w14:paraId="6602331C" w14:textId="77777777" w:rsidR="00583294" w:rsidRPr="00583294" w:rsidRDefault="00583294" w:rsidP="00583294">
      <w:pPr>
        <w:pStyle w:val="a6"/>
      </w:pPr>
      <w:r w:rsidRPr="00583294">
        <w:t xml:space="preserve">        }</w:t>
      </w:r>
    </w:p>
    <w:p w14:paraId="7D6FA00C" w14:textId="77777777" w:rsidR="00583294" w:rsidRPr="00583294" w:rsidRDefault="00583294" w:rsidP="00583294">
      <w:pPr>
        <w:pStyle w:val="a6"/>
      </w:pPr>
    </w:p>
    <w:p w14:paraId="3E5BD542" w14:textId="77777777" w:rsidR="00583294" w:rsidRPr="00583294" w:rsidRDefault="00583294" w:rsidP="00583294">
      <w:pPr>
        <w:pStyle w:val="a6"/>
      </w:pPr>
      <w:r w:rsidRPr="00583294">
        <w:rPr>
          <w:rFonts w:hint="eastAsia"/>
        </w:rPr>
        <w:t xml:space="preserve">        // 2. </w:t>
      </w:r>
      <w:r w:rsidRPr="00583294">
        <w:rPr>
          <w:rFonts w:hint="eastAsia"/>
        </w:rPr>
        <w:t>提取需要考评的指标，</w:t>
      </w:r>
      <w:r w:rsidRPr="00583294">
        <w:rPr>
          <w:rFonts w:hint="eastAsia"/>
        </w:rPr>
        <w:t xml:space="preserve"> </w:t>
      </w:r>
      <w:r w:rsidRPr="00583294">
        <w:rPr>
          <w:rFonts w:hint="eastAsia"/>
        </w:rPr>
        <w:t>提取到一个</w:t>
      </w:r>
      <w:r w:rsidRPr="00583294">
        <w:rPr>
          <w:rFonts w:hint="eastAsia"/>
        </w:rPr>
        <w:t>List&lt;&gt;</w:t>
      </w:r>
    </w:p>
    <w:p w14:paraId="64112A34" w14:textId="77777777" w:rsidR="00583294" w:rsidRPr="00583294" w:rsidRDefault="00583294" w:rsidP="00583294">
      <w:pPr>
        <w:pStyle w:val="a6"/>
      </w:pPr>
      <w:r w:rsidRPr="00583294">
        <w:rPr>
          <w:rFonts w:hint="eastAsia"/>
        </w:rPr>
        <w:t xml:space="preserve">        // 2.1 </w:t>
      </w:r>
      <w:r w:rsidRPr="00583294">
        <w:rPr>
          <w:rFonts w:hint="eastAsia"/>
        </w:rPr>
        <w:t>启用状态</w:t>
      </w:r>
    </w:p>
    <w:p w14:paraId="018CF5F2" w14:textId="77777777" w:rsidR="00583294" w:rsidRPr="00583294" w:rsidRDefault="00583294" w:rsidP="00583294">
      <w:pPr>
        <w:pStyle w:val="a6"/>
      </w:pPr>
      <w:r w:rsidRPr="00583294">
        <w:t xml:space="preserve">        List&lt;GovernanceMetric&gt; governanceMetricList = governanceMetricService.list(</w:t>
      </w:r>
    </w:p>
    <w:p w14:paraId="17C3EB5B" w14:textId="77777777" w:rsidR="00583294" w:rsidRPr="00583294" w:rsidRDefault="00583294" w:rsidP="00583294">
      <w:pPr>
        <w:pStyle w:val="a6"/>
      </w:pPr>
      <w:r w:rsidRPr="00583294">
        <w:t xml:space="preserve">                new QueryWrapper&lt;GovernanceMetric&gt;()</w:t>
      </w:r>
    </w:p>
    <w:p w14:paraId="5228BC81" w14:textId="77777777" w:rsidR="00583294" w:rsidRPr="00583294" w:rsidRDefault="00583294" w:rsidP="00583294">
      <w:pPr>
        <w:pStyle w:val="a6"/>
      </w:pPr>
      <w:r w:rsidRPr="00583294">
        <w:t xml:space="preserve">                        .eq("is_disabled", "0")</w:t>
      </w:r>
    </w:p>
    <w:p w14:paraId="7FD479E9" w14:textId="77777777" w:rsidR="00583294" w:rsidRPr="00583294" w:rsidRDefault="00583294" w:rsidP="00583294">
      <w:pPr>
        <w:pStyle w:val="a6"/>
      </w:pPr>
      <w:r w:rsidRPr="00583294">
        <w:t xml:space="preserve">        );</w:t>
      </w:r>
    </w:p>
    <w:p w14:paraId="1555EE76" w14:textId="77777777" w:rsidR="00583294" w:rsidRPr="00583294" w:rsidRDefault="00583294" w:rsidP="00583294">
      <w:pPr>
        <w:pStyle w:val="a6"/>
      </w:pPr>
    </w:p>
    <w:p w14:paraId="1CA9E070" w14:textId="77777777" w:rsidR="00583294" w:rsidRPr="00583294" w:rsidRDefault="00583294" w:rsidP="00583294">
      <w:pPr>
        <w:pStyle w:val="a6"/>
      </w:pPr>
      <w:r w:rsidRPr="00583294">
        <w:rPr>
          <w:rFonts w:hint="eastAsia"/>
        </w:rPr>
        <w:t xml:space="preserve">        // </w:t>
      </w:r>
      <w:r w:rsidRPr="00583294">
        <w:rPr>
          <w:rFonts w:hint="eastAsia"/>
        </w:rPr>
        <w:t>查询所有表的</w:t>
      </w:r>
      <w:r w:rsidRPr="00583294">
        <w:rPr>
          <w:rFonts w:hint="eastAsia"/>
        </w:rPr>
        <w:t xml:space="preserve"> ds</w:t>
      </w:r>
      <w:r w:rsidRPr="00583294">
        <w:rPr>
          <w:rFonts w:hint="eastAsia"/>
        </w:rPr>
        <w:t>的任务定义</w:t>
      </w:r>
      <w:r w:rsidRPr="00583294">
        <w:rPr>
          <w:rFonts w:hint="eastAsia"/>
        </w:rPr>
        <w:t xml:space="preserve">   </w:t>
      </w:r>
      <w:r w:rsidRPr="00583294">
        <w:rPr>
          <w:rFonts w:hint="eastAsia"/>
        </w:rPr>
        <w:t>任务状态信息</w:t>
      </w:r>
    </w:p>
    <w:p w14:paraId="3C13EBAD" w14:textId="77777777" w:rsidR="00583294" w:rsidRPr="00583294" w:rsidRDefault="00583294" w:rsidP="00583294">
      <w:pPr>
        <w:pStyle w:val="a6"/>
      </w:pPr>
      <w:r w:rsidRPr="00583294">
        <w:rPr>
          <w:rFonts w:hint="eastAsia"/>
        </w:rPr>
        <w:t xml:space="preserve">        // </w:t>
      </w:r>
      <w:r w:rsidRPr="00583294">
        <w:rPr>
          <w:rFonts w:hint="eastAsia"/>
        </w:rPr>
        <w:t>任务状态信息</w:t>
      </w:r>
      <w:r w:rsidRPr="00583294">
        <w:rPr>
          <w:rFonts w:hint="eastAsia"/>
        </w:rPr>
        <w:t>(</w:t>
      </w:r>
      <w:r w:rsidRPr="00583294">
        <w:rPr>
          <w:rFonts w:hint="eastAsia"/>
        </w:rPr>
        <w:t>当日</w:t>
      </w:r>
      <w:r w:rsidRPr="00583294">
        <w:rPr>
          <w:rFonts w:hint="eastAsia"/>
        </w:rPr>
        <w:t xml:space="preserve">)  </w:t>
      </w:r>
      <w:r w:rsidRPr="00583294">
        <w:rPr>
          <w:rFonts w:hint="eastAsia"/>
        </w:rPr>
        <w:t>传入</w:t>
      </w:r>
      <w:r w:rsidRPr="00583294">
        <w:rPr>
          <w:rFonts w:hint="eastAsia"/>
        </w:rPr>
        <w:t xml:space="preserve"> </w:t>
      </w:r>
      <w:r w:rsidRPr="00583294">
        <w:rPr>
          <w:rFonts w:hint="eastAsia"/>
        </w:rPr>
        <w:t>考评日期</w:t>
      </w:r>
    </w:p>
    <w:p w14:paraId="63450E28" w14:textId="77777777" w:rsidR="00583294" w:rsidRPr="00583294" w:rsidRDefault="00583294" w:rsidP="00583294">
      <w:pPr>
        <w:pStyle w:val="a6"/>
      </w:pPr>
      <w:r w:rsidRPr="00583294">
        <w:t xml:space="preserve">        List&lt;TDsTaskInstance&gt; currentTaskInstanceList = tDsTaskInstanceService.getCurrentTaskInstanceList(assessDate) ;</w:t>
      </w:r>
    </w:p>
    <w:p w14:paraId="6B3D0B37" w14:textId="77777777" w:rsidR="00583294" w:rsidRPr="00583294" w:rsidRDefault="00583294" w:rsidP="00583294">
      <w:pPr>
        <w:pStyle w:val="a6"/>
      </w:pPr>
      <w:r w:rsidRPr="00583294">
        <w:rPr>
          <w:rFonts w:hint="eastAsia"/>
        </w:rPr>
        <w:t xml:space="preserve">        //</w:t>
      </w:r>
      <w:r w:rsidRPr="00583294">
        <w:rPr>
          <w:rFonts w:hint="eastAsia"/>
        </w:rPr>
        <w:t>转换成</w:t>
      </w:r>
      <w:r w:rsidRPr="00583294">
        <w:rPr>
          <w:rFonts w:hint="eastAsia"/>
        </w:rPr>
        <w:t>Map</w:t>
      </w:r>
      <w:r w:rsidRPr="00583294">
        <w:rPr>
          <w:rFonts w:hint="eastAsia"/>
        </w:rPr>
        <w:t>，方便通过表名提取对应的定义和实例</w:t>
      </w:r>
    </w:p>
    <w:p w14:paraId="1FE43265" w14:textId="77777777" w:rsidR="00583294" w:rsidRPr="00583294" w:rsidRDefault="00583294" w:rsidP="00583294">
      <w:pPr>
        <w:pStyle w:val="a6"/>
      </w:pPr>
      <w:r w:rsidRPr="00583294">
        <w:t xml:space="preserve">        Map&lt;String, TDsTaskInstance&gt; currentTaskInstanceMap = new HashMap&lt;&gt;();</w:t>
      </w:r>
    </w:p>
    <w:p w14:paraId="106E1872" w14:textId="77777777" w:rsidR="00583294" w:rsidRPr="00583294" w:rsidRDefault="00583294" w:rsidP="00583294">
      <w:pPr>
        <w:pStyle w:val="a6"/>
      </w:pPr>
      <w:r w:rsidRPr="00583294">
        <w:t xml:space="preserve">        Map&lt;String, TDsTaskDefinition&gt; currentTaskDefinitionMap = new HashMap&lt;&gt;();</w:t>
      </w:r>
    </w:p>
    <w:p w14:paraId="6AAC9964" w14:textId="77777777" w:rsidR="00583294" w:rsidRPr="00583294" w:rsidRDefault="00583294" w:rsidP="00583294">
      <w:pPr>
        <w:pStyle w:val="a6"/>
      </w:pPr>
    </w:p>
    <w:p w14:paraId="7A857235" w14:textId="77777777" w:rsidR="00583294" w:rsidRPr="00583294" w:rsidRDefault="00583294" w:rsidP="00583294">
      <w:pPr>
        <w:pStyle w:val="a6"/>
      </w:pPr>
      <w:r w:rsidRPr="00583294">
        <w:t xml:space="preserve">        if(currentTaskInstanceList.size() &gt; 0 ) {</w:t>
      </w:r>
    </w:p>
    <w:p w14:paraId="6C7B5622" w14:textId="77777777" w:rsidR="00583294" w:rsidRPr="00583294" w:rsidRDefault="00583294" w:rsidP="00583294">
      <w:pPr>
        <w:pStyle w:val="a6"/>
      </w:pPr>
      <w:r w:rsidRPr="00583294">
        <w:t xml:space="preserve">            for (TDsTaskInstance tDsTaskInstance : currentTaskInstanceList) {</w:t>
      </w:r>
    </w:p>
    <w:p w14:paraId="52A4525B" w14:textId="77777777" w:rsidR="00583294" w:rsidRPr="00583294" w:rsidRDefault="00583294" w:rsidP="00583294">
      <w:pPr>
        <w:pStyle w:val="a6"/>
      </w:pPr>
      <w:r w:rsidRPr="00583294">
        <w:t xml:space="preserve">                currentTaskInstanceMap.put(tDsTaskInstance.getName(), tDsTaskInstance);</w:t>
      </w:r>
    </w:p>
    <w:p w14:paraId="04F85E94" w14:textId="77777777" w:rsidR="00583294" w:rsidRPr="00583294" w:rsidRDefault="00583294" w:rsidP="00583294">
      <w:pPr>
        <w:pStyle w:val="a6"/>
      </w:pPr>
      <w:r w:rsidRPr="00583294">
        <w:t xml:space="preserve">            }</w:t>
      </w:r>
    </w:p>
    <w:p w14:paraId="47510E5C" w14:textId="77777777" w:rsidR="00583294" w:rsidRPr="00583294" w:rsidRDefault="00583294" w:rsidP="00583294">
      <w:pPr>
        <w:pStyle w:val="a6"/>
      </w:pPr>
      <w:r w:rsidRPr="00583294">
        <w:rPr>
          <w:rFonts w:hint="eastAsia"/>
        </w:rPr>
        <w:lastRenderedPageBreak/>
        <w:t xml:space="preserve">            // </w:t>
      </w:r>
      <w:r w:rsidRPr="00583294">
        <w:rPr>
          <w:rFonts w:hint="eastAsia"/>
        </w:rPr>
        <w:t>通过任务实例的</w:t>
      </w:r>
      <w:r w:rsidRPr="00583294">
        <w:rPr>
          <w:rFonts w:hint="eastAsia"/>
        </w:rPr>
        <w:t>code</w:t>
      </w:r>
      <w:r w:rsidRPr="00583294">
        <w:rPr>
          <w:rFonts w:hint="eastAsia"/>
        </w:rPr>
        <w:t>，</w:t>
      </w:r>
      <w:r w:rsidRPr="00583294">
        <w:rPr>
          <w:rFonts w:hint="eastAsia"/>
        </w:rPr>
        <w:t xml:space="preserve">  ds</w:t>
      </w:r>
      <w:r w:rsidRPr="00583294">
        <w:rPr>
          <w:rFonts w:hint="eastAsia"/>
        </w:rPr>
        <w:t>的任务定义</w:t>
      </w:r>
    </w:p>
    <w:p w14:paraId="0BA0BAEA" w14:textId="77777777" w:rsidR="00583294" w:rsidRPr="00583294" w:rsidRDefault="00583294" w:rsidP="00583294">
      <w:pPr>
        <w:pStyle w:val="a6"/>
      </w:pPr>
      <w:r w:rsidRPr="00583294">
        <w:t xml:space="preserve">            List&lt;TDsTaskDefinition&gt; currentTaskDefinitionList =</w:t>
      </w:r>
    </w:p>
    <w:p w14:paraId="302F4E2B" w14:textId="77777777" w:rsidR="00583294" w:rsidRPr="00583294" w:rsidRDefault="00583294" w:rsidP="00583294">
      <w:pPr>
        <w:pStyle w:val="a6"/>
      </w:pPr>
      <w:r w:rsidRPr="00583294">
        <w:t xml:space="preserve">                    tDsTaskDefinitionService.getTaskDefinitionByInstances(currentTaskInstanceList);</w:t>
      </w:r>
    </w:p>
    <w:p w14:paraId="21D69313" w14:textId="77777777" w:rsidR="00583294" w:rsidRPr="00583294" w:rsidRDefault="00583294" w:rsidP="00583294">
      <w:pPr>
        <w:pStyle w:val="a6"/>
      </w:pPr>
    </w:p>
    <w:p w14:paraId="3FD5165F" w14:textId="77777777" w:rsidR="00583294" w:rsidRPr="00583294" w:rsidRDefault="00583294" w:rsidP="00583294">
      <w:pPr>
        <w:pStyle w:val="a6"/>
      </w:pPr>
      <w:r w:rsidRPr="00583294">
        <w:t xml:space="preserve">            for (TDsTaskDefinition tDsTaskDefinition : currentTaskDefinitionList) {</w:t>
      </w:r>
    </w:p>
    <w:p w14:paraId="6CC80583" w14:textId="77777777" w:rsidR="00583294" w:rsidRPr="00583294" w:rsidRDefault="00583294" w:rsidP="00583294">
      <w:pPr>
        <w:pStyle w:val="a6"/>
      </w:pPr>
      <w:r w:rsidRPr="00583294">
        <w:t xml:space="preserve">                currentTaskDefinitionMap.put(tDsTaskDefinition.getName(), tDsTaskDefinition);</w:t>
      </w:r>
    </w:p>
    <w:p w14:paraId="50886BF9" w14:textId="77777777" w:rsidR="00583294" w:rsidRPr="00583294" w:rsidRDefault="00583294" w:rsidP="00583294">
      <w:pPr>
        <w:pStyle w:val="a6"/>
      </w:pPr>
      <w:r w:rsidRPr="00583294">
        <w:t xml:space="preserve">            }</w:t>
      </w:r>
    </w:p>
    <w:p w14:paraId="1CA31330" w14:textId="77777777" w:rsidR="00583294" w:rsidRPr="00583294" w:rsidRDefault="00583294" w:rsidP="00583294">
      <w:pPr>
        <w:pStyle w:val="a6"/>
      </w:pPr>
      <w:r w:rsidRPr="00583294">
        <w:t xml:space="preserve">        }</w:t>
      </w:r>
    </w:p>
    <w:p w14:paraId="3723E936" w14:textId="77777777" w:rsidR="00583294" w:rsidRPr="00583294" w:rsidRDefault="00583294" w:rsidP="00583294">
      <w:pPr>
        <w:pStyle w:val="a6"/>
      </w:pPr>
    </w:p>
    <w:p w14:paraId="77B68F1C" w14:textId="77777777" w:rsidR="00583294" w:rsidRPr="00583294" w:rsidRDefault="00583294" w:rsidP="00583294">
      <w:pPr>
        <w:pStyle w:val="a6"/>
      </w:pPr>
      <w:r w:rsidRPr="00583294">
        <w:t xml:space="preserve">        List&lt;CompletableFuture&lt;GovernanceAssessDetail&gt;&gt; futureList = new ArrayList&lt;&gt;( tableMetaList.size() * governanceMetricList.size() );</w:t>
      </w:r>
    </w:p>
    <w:p w14:paraId="319D24DA" w14:textId="77777777" w:rsidR="00583294" w:rsidRPr="00583294" w:rsidRDefault="00583294" w:rsidP="00583294">
      <w:pPr>
        <w:pStyle w:val="a6"/>
      </w:pPr>
      <w:r w:rsidRPr="00583294">
        <w:t xml:space="preserve">        long startMs = System.currentTimeMillis();</w:t>
      </w:r>
    </w:p>
    <w:p w14:paraId="749B8673" w14:textId="77777777" w:rsidR="00583294" w:rsidRPr="00583294" w:rsidRDefault="00583294" w:rsidP="00583294">
      <w:pPr>
        <w:pStyle w:val="a6"/>
      </w:pPr>
      <w:r w:rsidRPr="00583294">
        <w:rPr>
          <w:rFonts w:hint="eastAsia"/>
        </w:rPr>
        <w:t xml:space="preserve">        // 3. </w:t>
      </w:r>
      <w:r w:rsidRPr="00583294">
        <w:rPr>
          <w:rFonts w:hint="eastAsia"/>
        </w:rPr>
        <w:t>对每张表每个指标，逐次进行考评</w:t>
      </w:r>
    </w:p>
    <w:p w14:paraId="0D81E005" w14:textId="77777777" w:rsidR="00583294" w:rsidRPr="00583294" w:rsidRDefault="00583294" w:rsidP="00583294">
      <w:pPr>
        <w:pStyle w:val="a6"/>
      </w:pPr>
      <w:r w:rsidRPr="00583294">
        <w:t xml:space="preserve">        List&lt;GovernanceAssessDetail&gt; governanceAssessDetailList = new ArrayList&lt;&gt;( tableMetaList.size() * governanceMetricList.size());</w:t>
      </w:r>
    </w:p>
    <w:p w14:paraId="4A7BC535" w14:textId="77777777" w:rsidR="00583294" w:rsidRPr="00583294" w:rsidRDefault="00583294" w:rsidP="00583294">
      <w:pPr>
        <w:pStyle w:val="a6"/>
      </w:pPr>
      <w:r w:rsidRPr="00583294">
        <w:t xml:space="preserve">        for (TableMetaInfo tableMetaInfo : tableMetaList) {</w:t>
      </w:r>
    </w:p>
    <w:p w14:paraId="09494E3C" w14:textId="77777777" w:rsidR="00583294" w:rsidRPr="00583294" w:rsidRDefault="00583294" w:rsidP="00583294">
      <w:pPr>
        <w:pStyle w:val="a6"/>
      </w:pPr>
      <w:r w:rsidRPr="00583294">
        <w:t xml:space="preserve">            for (GovernanceMetric governanceMetric : governanceMetricList) {</w:t>
      </w:r>
    </w:p>
    <w:p w14:paraId="5C4B0E51" w14:textId="77777777" w:rsidR="00583294" w:rsidRPr="00583294" w:rsidRDefault="00583294" w:rsidP="00583294">
      <w:pPr>
        <w:pStyle w:val="a6"/>
      </w:pPr>
      <w:r w:rsidRPr="00583294">
        <w:t xml:space="preserve">                if(governanceMetric.getSkipAssessTables() != null &amp;&amp; governanceMetric.getSkipAssessTables().trim().length() &gt; 0 ){</w:t>
      </w:r>
    </w:p>
    <w:p w14:paraId="46710DF2" w14:textId="77777777" w:rsidR="00583294" w:rsidRPr="00583294" w:rsidRDefault="00583294" w:rsidP="00583294">
      <w:pPr>
        <w:pStyle w:val="a6"/>
      </w:pPr>
      <w:r w:rsidRPr="00583294">
        <w:t xml:space="preserve">                    String[] skipTableArr = governanceMetric.getSkipAssessTables().split(",");</w:t>
      </w:r>
    </w:p>
    <w:p w14:paraId="7A30D28E" w14:textId="77777777" w:rsidR="00583294" w:rsidRPr="00583294" w:rsidRDefault="00583294" w:rsidP="00583294">
      <w:pPr>
        <w:pStyle w:val="a6"/>
      </w:pPr>
      <w:r w:rsidRPr="00583294">
        <w:rPr>
          <w:rFonts w:hint="eastAsia"/>
        </w:rPr>
        <w:t xml:space="preserve">                    //</w:t>
      </w:r>
      <w:r w:rsidRPr="00583294">
        <w:rPr>
          <w:rFonts w:hint="eastAsia"/>
        </w:rPr>
        <w:t>检查是否是需要跳过检查的表</w:t>
      </w:r>
    </w:p>
    <w:p w14:paraId="3E0A8307" w14:textId="77777777" w:rsidR="00583294" w:rsidRPr="00583294" w:rsidRDefault="00583294" w:rsidP="00583294">
      <w:pPr>
        <w:pStyle w:val="a6"/>
      </w:pPr>
      <w:r w:rsidRPr="00583294">
        <w:t xml:space="preserve">                    boolean isSkip = false ;</w:t>
      </w:r>
    </w:p>
    <w:p w14:paraId="34517DAF" w14:textId="77777777" w:rsidR="00583294" w:rsidRPr="00583294" w:rsidRDefault="00583294" w:rsidP="00583294">
      <w:pPr>
        <w:pStyle w:val="a6"/>
      </w:pPr>
      <w:r w:rsidRPr="00583294">
        <w:t xml:space="preserve">                    for (String skipTable: skipTableArr) {</w:t>
      </w:r>
    </w:p>
    <w:p w14:paraId="354F69C2" w14:textId="77777777" w:rsidR="00583294" w:rsidRPr="00583294" w:rsidRDefault="00583294" w:rsidP="00583294">
      <w:pPr>
        <w:pStyle w:val="a6"/>
      </w:pPr>
      <w:r w:rsidRPr="00583294">
        <w:t xml:space="preserve">                        if(tableMetaInfo.getTableName().equals(skipTable)){</w:t>
      </w:r>
    </w:p>
    <w:p w14:paraId="42990062" w14:textId="77777777" w:rsidR="00583294" w:rsidRPr="00583294" w:rsidRDefault="00583294" w:rsidP="00583294">
      <w:pPr>
        <w:pStyle w:val="a6"/>
      </w:pPr>
      <w:r w:rsidRPr="00583294">
        <w:t xml:space="preserve">                            isSkip = true ;</w:t>
      </w:r>
    </w:p>
    <w:p w14:paraId="02B07F54" w14:textId="77777777" w:rsidR="00583294" w:rsidRPr="00583294" w:rsidRDefault="00583294" w:rsidP="00583294">
      <w:pPr>
        <w:pStyle w:val="a6"/>
      </w:pPr>
      <w:r w:rsidRPr="00583294">
        <w:t xml:space="preserve">                            break ;</w:t>
      </w:r>
    </w:p>
    <w:p w14:paraId="4811772E" w14:textId="77777777" w:rsidR="00583294" w:rsidRPr="00583294" w:rsidRDefault="00583294" w:rsidP="00583294">
      <w:pPr>
        <w:pStyle w:val="a6"/>
      </w:pPr>
      <w:r w:rsidRPr="00583294">
        <w:t xml:space="preserve">                        }</w:t>
      </w:r>
    </w:p>
    <w:p w14:paraId="61160C5C" w14:textId="77777777" w:rsidR="00583294" w:rsidRPr="00583294" w:rsidRDefault="00583294" w:rsidP="00583294">
      <w:pPr>
        <w:pStyle w:val="a6"/>
      </w:pPr>
      <w:r w:rsidRPr="00583294">
        <w:t xml:space="preserve">                    }</w:t>
      </w:r>
    </w:p>
    <w:p w14:paraId="25E4FE70" w14:textId="77777777" w:rsidR="00583294" w:rsidRPr="00583294" w:rsidRDefault="00583294" w:rsidP="00583294">
      <w:pPr>
        <w:pStyle w:val="a6"/>
      </w:pPr>
      <w:r w:rsidRPr="00583294">
        <w:rPr>
          <w:rFonts w:hint="eastAsia"/>
        </w:rPr>
        <w:t xml:space="preserve">                    //</w:t>
      </w:r>
      <w:r w:rsidRPr="00583294">
        <w:rPr>
          <w:rFonts w:hint="eastAsia"/>
        </w:rPr>
        <w:t>是跳过表，本次检查跳过</w:t>
      </w:r>
    </w:p>
    <w:p w14:paraId="5D01E06F" w14:textId="77777777" w:rsidR="00583294" w:rsidRPr="00583294" w:rsidRDefault="00583294" w:rsidP="00583294">
      <w:pPr>
        <w:pStyle w:val="a6"/>
      </w:pPr>
      <w:r w:rsidRPr="00583294">
        <w:t xml:space="preserve">                    if(isSkip){</w:t>
      </w:r>
    </w:p>
    <w:p w14:paraId="2C0BE2AF" w14:textId="77777777" w:rsidR="00583294" w:rsidRPr="00583294" w:rsidRDefault="00583294" w:rsidP="00583294">
      <w:pPr>
        <w:pStyle w:val="a6"/>
      </w:pPr>
      <w:r w:rsidRPr="00583294">
        <w:t xml:space="preserve">                        continue;</w:t>
      </w:r>
    </w:p>
    <w:p w14:paraId="5F041DAD" w14:textId="77777777" w:rsidR="00583294" w:rsidRPr="00583294" w:rsidRDefault="00583294" w:rsidP="00583294">
      <w:pPr>
        <w:pStyle w:val="a6"/>
      </w:pPr>
      <w:r w:rsidRPr="00583294">
        <w:t xml:space="preserve">                    }</w:t>
      </w:r>
    </w:p>
    <w:p w14:paraId="3BF36857" w14:textId="77777777" w:rsidR="00583294" w:rsidRPr="00583294" w:rsidRDefault="00583294" w:rsidP="00583294">
      <w:pPr>
        <w:pStyle w:val="a6"/>
      </w:pPr>
      <w:r w:rsidRPr="00583294">
        <w:t xml:space="preserve">                }</w:t>
      </w:r>
    </w:p>
    <w:p w14:paraId="03F69A11" w14:textId="77777777" w:rsidR="00583294" w:rsidRPr="00583294" w:rsidRDefault="00583294" w:rsidP="00583294">
      <w:pPr>
        <w:pStyle w:val="a6"/>
      </w:pPr>
      <w:r w:rsidRPr="00583294">
        <w:rPr>
          <w:rFonts w:hint="eastAsia"/>
        </w:rPr>
        <w:t xml:space="preserve">                //</w:t>
      </w:r>
      <w:r w:rsidRPr="00583294">
        <w:rPr>
          <w:rFonts w:hint="eastAsia"/>
        </w:rPr>
        <w:t>某张表某个指标的考评</w:t>
      </w:r>
    </w:p>
    <w:p w14:paraId="26812417" w14:textId="77777777" w:rsidR="00583294" w:rsidRPr="00583294" w:rsidRDefault="00583294" w:rsidP="00583294">
      <w:pPr>
        <w:pStyle w:val="a6"/>
      </w:pPr>
      <w:r w:rsidRPr="00583294">
        <w:t xml:space="preserve">                String metricCode = governanceMetric.getMetricCode();</w:t>
      </w:r>
    </w:p>
    <w:p w14:paraId="43525CBF" w14:textId="77777777" w:rsidR="00583294" w:rsidRPr="00583294" w:rsidRDefault="00583294" w:rsidP="00583294">
      <w:pPr>
        <w:pStyle w:val="a6"/>
      </w:pPr>
      <w:r w:rsidRPr="00583294">
        <w:t xml:space="preserve">                Assessor assessor = springBeanProvider.getBeanByName(metricCode, Assessor.class);</w:t>
      </w:r>
    </w:p>
    <w:p w14:paraId="49BCF5C9" w14:textId="77777777" w:rsidR="00583294" w:rsidRPr="00583294" w:rsidRDefault="00583294" w:rsidP="00583294">
      <w:pPr>
        <w:pStyle w:val="a6"/>
      </w:pPr>
      <w:r w:rsidRPr="00583294">
        <w:t xml:space="preserve">                AssessParam assessParam = new AssessParam();</w:t>
      </w:r>
    </w:p>
    <w:p w14:paraId="712DF729" w14:textId="77777777" w:rsidR="00583294" w:rsidRPr="00583294" w:rsidRDefault="00583294" w:rsidP="00583294">
      <w:pPr>
        <w:pStyle w:val="a6"/>
      </w:pPr>
      <w:r w:rsidRPr="00583294">
        <w:t xml:space="preserve">                assessParam.setAssessDate(assessDate);</w:t>
      </w:r>
    </w:p>
    <w:p w14:paraId="0B6FC341" w14:textId="77777777" w:rsidR="00583294" w:rsidRPr="00583294" w:rsidRDefault="00583294" w:rsidP="00583294">
      <w:pPr>
        <w:pStyle w:val="a6"/>
      </w:pPr>
      <w:r w:rsidRPr="00583294">
        <w:t xml:space="preserve">                assessParam.setTableMetaInfo(tableMetaInfo);</w:t>
      </w:r>
    </w:p>
    <w:p w14:paraId="59A242B1" w14:textId="77777777" w:rsidR="00583294" w:rsidRPr="00583294" w:rsidRDefault="00583294" w:rsidP="00583294">
      <w:pPr>
        <w:pStyle w:val="a6"/>
      </w:pPr>
      <w:r w:rsidRPr="00583294">
        <w:t xml:space="preserve">                assessParam.setGovernanceMetric(governanceMetric);</w:t>
      </w:r>
    </w:p>
    <w:p w14:paraId="40E57557" w14:textId="77777777" w:rsidR="00583294" w:rsidRPr="00583294" w:rsidRDefault="00583294" w:rsidP="00583294">
      <w:pPr>
        <w:pStyle w:val="a6"/>
      </w:pPr>
      <w:r w:rsidRPr="00583294">
        <w:t xml:space="preserve">                //assessParam.setTableMetaInfoList(tableMetaList);</w:t>
      </w:r>
    </w:p>
    <w:p w14:paraId="3DD359CE" w14:textId="77777777" w:rsidR="00583294" w:rsidRPr="00583294" w:rsidRDefault="00583294" w:rsidP="00583294">
      <w:pPr>
        <w:pStyle w:val="a6"/>
      </w:pPr>
      <w:r w:rsidRPr="00583294">
        <w:t xml:space="preserve">                assessParam.setTableMetaInfoMap( tableMetaInfoMap );</w:t>
      </w:r>
    </w:p>
    <w:p w14:paraId="70290D73" w14:textId="77777777" w:rsidR="00583294" w:rsidRPr="00583294" w:rsidRDefault="00583294" w:rsidP="00583294">
      <w:pPr>
        <w:pStyle w:val="a6"/>
      </w:pPr>
      <w:r w:rsidRPr="00583294">
        <w:t xml:space="preserve">                assessParam.setTDsTaskDefinition( currentTaskDefinitionMap.get(tableMetaInfo.getSchemaName() + "." + tableMetaInfo.getTableName()));</w:t>
      </w:r>
    </w:p>
    <w:p w14:paraId="71F5D7E8" w14:textId="77777777" w:rsidR="00583294" w:rsidRPr="00583294" w:rsidRDefault="00583294" w:rsidP="00583294">
      <w:pPr>
        <w:pStyle w:val="a6"/>
      </w:pPr>
      <w:r w:rsidRPr="00583294">
        <w:t xml:space="preserve">                assessParam.setTDsTaskInstance( currentTaskInstanceMap.get(tableMetaInfo.getSchemaName() + "." + tableMetaInfo.getTableName()));</w:t>
      </w:r>
    </w:p>
    <w:p w14:paraId="7F68C51B" w14:textId="77777777" w:rsidR="00583294" w:rsidRPr="00583294" w:rsidRDefault="00583294" w:rsidP="00583294">
      <w:pPr>
        <w:pStyle w:val="a6"/>
      </w:pPr>
    </w:p>
    <w:p w14:paraId="715E9750" w14:textId="77777777" w:rsidR="00583294" w:rsidRPr="00583294" w:rsidRDefault="00583294" w:rsidP="00583294">
      <w:pPr>
        <w:pStyle w:val="a6"/>
      </w:pPr>
    </w:p>
    <w:p w14:paraId="54DFD7AA" w14:textId="77777777" w:rsidR="00583294" w:rsidRPr="00583294" w:rsidRDefault="00583294" w:rsidP="00583294">
      <w:pPr>
        <w:pStyle w:val="a6"/>
      </w:pPr>
      <w:r w:rsidRPr="00583294">
        <w:rPr>
          <w:rFonts w:hint="eastAsia"/>
        </w:rPr>
        <w:t xml:space="preserve">                // </w:t>
      </w:r>
      <w:r w:rsidRPr="00583294">
        <w:rPr>
          <w:rFonts w:hint="eastAsia"/>
        </w:rPr>
        <w:t>此处为核心计算逻辑，</w:t>
      </w:r>
      <w:r w:rsidRPr="00583294">
        <w:rPr>
          <w:rFonts w:hint="eastAsia"/>
        </w:rPr>
        <w:t xml:space="preserve"> </w:t>
      </w:r>
      <w:r w:rsidRPr="00583294">
        <w:rPr>
          <w:rFonts w:hint="eastAsia"/>
        </w:rPr>
        <w:t>可以考虑放到异步线程进行计算</w:t>
      </w:r>
    </w:p>
    <w:p w14:paraId="2A617B7C" w14:textId="77777777" w:rsidR="00583294" w:rsidRPr="00583294" w:rsidRDefault="00583294" w:rsidP="00583294">
      <w:pPr>
        <w:pStyle w:val="a6"/>
      </w:pPr>
      <w:r w:rsidRPr="00583294">
        <w:t xml:space="preserve">                //GovernanceAssessDetail governanceAssessDetail = assessor.metricAssess(assessParam);</w:t>
      </w:r>
    </w:p>
    <w:p w14:paraId="78CB1F02" w14:textId="77777777" w:rsidR="00583294" w:rsidRPr="00583294" w:rsidRDefault="00583294" w:rsidP="00583294">
      <w:pPr>
        <w:pStyle w:val="a6"/>
      </w:pPr>
      <w:r w:rsidRPr="00583294">
        <w:t xml:space="preserve">                //governanceAssessDetailList.add(governanceAssessDetail) ;</w:t>
      </w:r>
    </w:p>
    <w:p w14:paraId="23717D33" w14:textId="77777777" w:rsidR="00583294" w:rsidRPr="00583294" w:rsidRDefault="00583294" w:rsidP="00583294">
      <w:pPr>
        <w:pStyle w:val="a6"/>
      </w:pPr>
    </w:p>
    <w:p w14:paraId="53DCCF8A" w14:textId="77777777" w:rsidR="00583294" w:rsidRPr="00583294" w:rsidRDefault="00583294" w:rsidP="00583294">
      <w:pPr>
        <w:pStyle w:val="a6"/>
      </w:pPr>
      <w:r w:rsidRPr="00583294">
        <w:rPr>
          <w:rFonts w:hint="eastAsia"/>
        </w:rPr>
        <w:t xml:space="preserve">                // </w:t>
      </w:r>
      <w:r w:rsidRPr="00583294">
        <w:rPr>
          <w:rFonts w:hint="eastAsia"/>
        </w:rPr>
        <w:t>异步改造</w:t>
      </w:r>
    </w:p>
    <w:p w14:paraId="5912BBF2" w14:textId="77777777" w:rsidR="00583294" w:rsidRPr="00CF0597" w:rsidRDefault="00583294" w:rsidP="00583294">
      <w:pPr>
        <w:pStyle w:val="a6"/>
        <w:rPr>
          <w:color w:val="FF0000"/>
        </w:rPr>
      </w:pPr>
      <w:r w:rsidRPr="00CF0597">
        <w:rPr>
          <w:color w:val="FF0000"/>
        </w:rPr>
        <w:t xml:space="preserve">                CompletableFuture&lt;GovernanceAssessDetail&gt; future = CompletableFuture.supplyAsync(</w:t>
      </w:r>
    </w:p>
    <w:p w14:paraId="3EC11273" w14:textId="77777777" w:rsidR="00583294" w:rsidRPr="00CF0597" w:rsidRDefault="00583294" w:rsidP="00583294">
      <w:pPr>
        <w:pStyle w:val="a6"/>
        <w:rPr>
          <w:color w:val="FF0000"/>
        </w:rPr>
      </w:pPr>
      <w:r w:rsidRPr="00CF0597">
        <w:rPr>
          <w:color w:val="FF0000"/>
        </w:rPr>
        <w:t xml:space="preserve">                        () -&gt; {</w:t>
      </w:r>
    </w:p>
    <w:p w14:paraId="0FED8FF6" w14:textId="77777777" w:rsidR="00583294" w:rsidRPr="00CF0597" w:rsidRDefault="00583294" w:rsidP="00583294">
      <w:pPr>
        <w:pStyle w:val="a6"/>
        <w:rPr>
          <w:color w:val="FF0000"/>
        </w:rPr>
      </w:pPr>
      <w:r w:rsidRPr="00CF0597">
        <w:rPr>
          <w:color w:val="FF0000"/>
        </w:rPr>
        <w:lastRenderedPageBreak/>
        <w:t xml:space="preserve">                            GovernanceAssessDetail governanceAssessDetail = assessor.metricAssess(assessParam);</w:t>
      </w:r>
    </w:p>
    <w:p w14:paraId="27B87D1A" w14:textId="77777777" w:rsidR="00583294" w:rsidRPr="00CF0597" w:rsidRDefault="00583294" w:rsidP="00583294">
      <w:pPr>
        <w:pStyle w:val="a6"/>
        <w:rPr>
          <w:color w:val="FF0000"/>
        </w:rPr>
      </w:pPr>
      <w:r w:rsidRPr="00CF0597">
        <w:rPr>
          <w:color w:val="FF0000"/>
        </w:rPr>
        <w:t xml:space="preserve">                            return governanceAssessDetail;</w:t>
      </w:r>
    </w:p>
    <w:p w14:paraId="6BA412C7" w14:textId="77777777" w:rsidR="00583294" w:rsidRPr="00CF0597" w:rsidRDefault="00583294" w:rsidP="00583294">
      <w:pPr>
        <w:pStyle w:val="a6"/>
        <w:rPr>
          <w:color w:val="FF0000"/>
        </w:rPr>
      </w:pPr>
      <w:r w:rsidRPr="00CF0597">
        <w:rPr>
          <w:color w:val="FF0000"/>
        </w:rPr>
        <w:t xml:space="preserve">                        }</w:t>
      </w:r>
    </w:p>
    <w:p w14:paraId="10714F50" w14:textId="77777777" w:rsidR="00583294" w:rsidRPr="00CF0597" w:rsidRDefault="00583294" w:rsidP="00583294">
      <w:pPr>
        <w:pStyle w:val="a6"/>
        <w:rPr>
          <w:color w:val="FF0000"/>
        </w:rPr>
      </w:pPr>
      <w:r w:rsidRPr="00CF0597">
        <w:rPr>
          <w:color w:val="FF0000"/>
        </w:rPr>
        <w:t xml:space="preserve">                        ,</w:t>
      </w:r>
    </w:p>
    <w:p w14:paraId="65FC5CA5" w14:textId="77777777" w:rsidR="00583294" w:rsidRPr="00CF0597" w:rsidRDefault="00583294" w:rsidP="00583294">
      <w:pPr>
        <w:pStyle w:val="a6"/>
        <w:rPr>
          <w:color w:val="FF0000"/>
        </w:rPr>
      </w:pPr>
      <w:r w:rsidRPr="00CF0597">
        <w:rPr>
          <w:color w:val="FF0000"/>
        </w:rPr>
        <w:t xml:space="preserve">                        threadPoolExecutor</w:t>
      </w:r>
    </w:p>
    <w:p w14:paraId="1D7B02B4" w14:textId="77777777" w:rsidR="00583294" w:rsidRPr="00CF0597" w:rsidRDefault="00583294" w:rsidP="00583294">
      <w:pPr>
        <w:pStyle w:val="a6"/>
        <w:rPr>
          <w:color w:val="FF0000"/>
        </w:rPr>
      </w:pPr>
      <w:r w:rsidRPr="00CF0597">
        <w:rPr>
          <w:color w:val="FF0000"/>
        </w:rPr>
        <w:t xml:space="preserve">                );</w:t>
      </w:r>
    </w:p>
    <w:p w14:paraId="1323884A" w14:textId="77777777" w:rsidR="00583294" w:rsidRPr="00CF0597" w:rsidRDefault="00583294" w:rsidP="00583294">
      <w:pPr>
        <w:pStyle w:val="a6"/>
        <w:rPr>
          <w:color w:val="FF0000"/>
        </w:rPr>
      </w:pPr>
    </w:p>
    <w:p w14:paraId="55302AA4" w14:textId="77777777" w:rsidR="00583294" w:rsidRPr="00CF0597" w:rsidRDefault="00583294" w:rsidP="00583294">
      <w:pPr>
        <w:pStyle w:val="a6"/>
        <w:rPr>
          <w:color w:val="FF0000"/>
        </w:rPr>
      </w:pPr>
      <w:r w:rsidRPr="00CF0597">
        <w:rPr>
          <w:color w:val="FF0000"/>
        </w:rPr>
        <w:t xml:space="preserve">                futureList.add(future) ;</w:t>
      </w:r>
    </w:p>
    <w:p w14:paraId="33E0B26A" w14:textId="77777777" w:rsidR="00583294" w:rsidRPr="00583294" w:rsidRDefault="00583294" w:rsidP="00583294">
      <w:pPr>
        <w:pStyle w:val="a6"/>
      </w:pPr>
    </w:p>
    <w:p w14:paraId="4E29685F" w14:textId="77777777" w:rsidR="00583294" w:rsidRPr="00583294" w:rsidRDefault="00583294" w:rsidP="00583294">
      <w:pPr>
        <w:pStyle w:val="a6"/>
      </w:pPr>
      <w:r w:rsidRPr="00583294">
        <w:t xml:space="preserve">            }</w:t>
      </w:r>
    </w:p>
    <w:p w14:paraId="2595D284" w14:textId="77777777" w:rsidR="00583294" w:rsidRPr="00583294" w:rsidRDefault="00583294" w:rsidP="00583294">
      <w:pPr>
        <w:pStyle w:val="a6"/>
      </w:pPr>
      <w:r w:rsidRPr="00583294">
        <w:t xml:space="preserve">        }</w:t>
      </w:r>
    </w:p>
    <w:p w14:paraId="7FB9C8CC" w14:textId="77777777" w:rsidR="00583294" w:rsidRPr="00583294" w:rsidRDefault="00583294" w:rsidP="00583294">
      <w:pPr>
        <w:pStyle w:val="a6"/>
      </w:pPr>
      <w:r w:rsidRPr="00583294">
        <w:rPr>
          <w:rFonts w:hint="eastAsia"/>
        </w:rPr>
        <w:t xml:space="preserve">        // </w:t>
      </w:r>
      <w:r w:rsidRPr="00583294">
        <w:rPr>
          <w:rFonts w:hint="eastAsia"/>
        </w:rPr>
        <w:t>异步计算，</w:t>
      </w:r>
      <w:r w:rsidRPr="00583294">
        <w:rPr>
          <w:rFonts w:hint="eastAsia"/>
        </w:rPr>
        <w:t xml:space="preserve"> </w:t>
      </w:r>
      <w:r w:rsidRPr="00583294">
        <w:rPr>
          <w:rFonts w:hint="eastAsia"/>
        </w:rPr>
        <w:t>最后集结，</w:t>
      </w:r>
      <w:r w:rsidRPr="00583294">
        <w:rPr>
          <w:rFonts w:hint="eastAsia"/>
        </w:rPr>
        <w:t xml:space="preserve"> </w:t>
      </w:r>
      <w:r w:rsidRPr="00583294">
        <w:rPr>
          <w:rFonts w:hint="eastAsia"/>
        </w:rPr>
        <w:t>统一计算</w:t>
      </w:r>
    </w:p>
    <w:p w14:paraId="155938D1" w14:textId="77777777" w:rsidR="00583294" w:rsidRPr="00CF0597" w:rsidRDefault="00583294" w:rsidP="00583294">
      <w:pPr>
        <w:pStyle w:val="a6"/>
        <w:rPr>
          <w:color w:val="FF0000"/>
        </w:rPr>
      </w:pPr>
      <w:r w:rsidRPr="00583294">
        <w:t xml:space="preserve">       </w:t>
      </w:r>
      <w:r w:rsidRPr="00CF0597">
        <w:rPr>
          <w:color w:val="FF0000"/>
        </w:rPr>
        <w:t xml:space="preserve"> governanceAssessDetailList = futureList.stream().map(future -&gt; future.join()).collect(Collectors.toList());</w:t>
      </w:r>
    </w:p>
    <w:p w14:paraId="1AE56366" w14:textId="77777777" w:rsidR="00583294" w:rsidRPr="00583294" w:rsidRDefault="00583294" w:rsidP="00583294">
      <w:pPr>
        <w:pStyle w:val="a6"/>
      </w:pPr>
    </w:p>
    <w:p w14:paraId="6D22FFBE" w14:textId="77777777" w:rsidR="00583294" w:rsidRPr="00583294" w:rsidRDefault="00583294" w:rsidP="00583294">
      <w:pPr>
        <w:pStyle w:val="a6"/>
      </w:pPr>
      <w:r w:rsidRPr="00583294">
        <w:t xml:space="preserve">        long durationMs = System.currentTimeMillis() - startMs ;</w:t>
      </w:r>
    </w:p>
    <w:p w14:paraId="72BA04FF" w14:textId="77777777" w:rsidR="00583294" w:rsidRPr="00583294" w:rsidRDefault="00583294" w:rsidP="00583294">
      <w:pPr>
        <w:pStyle w:val="a6"/>
      </w:pPr>
      <w:r w:rsidRPr="00583294">
        <w:rPr>
          <w:rFonts w:hint="eastAsia"/>
        </w:rPr>
        <w:t xml:space="preserve">        System.out.println("</w:t>
      </w:r>
      <w:r w:rsidRPr="00583294">
        <w:rPr>
          <w:rFonts w:hint="eastAsia"/>
        </w:rPr>
        <w:t>所有考评一共消耗</w:t>
      </w:r>
      <w:r w:rsidRPr="00583294">
        <w:rPr>
          <w:rFonts w:hint="eastAsia"/>
        </w:rPr>
        <w:t xml:space="preserve"> " + durationMs + "</w:t>
      </w:r>
      <w:r w:rsidRPr="00583294">
        <w:rPr>
          <w:rFonts w:hint="eastAsia"/>
        </w:rPr>
        <w:t>毫秒</w:t>
      </w:r>
      <w:r w:rsidRPr="00583294">
        <w:rPr>
          <w:rFonts w:hint="eastAsia"/>
        </w:rPr>
        <w:t>");</w:t>
      </w:r>
    </w:p>
    <w:p w14:paraId="78D02E40" w14:textId="77777777" w:rsidR="00583294" w:rsidRPr="00583294" w:rsidRDefault="00583294" w:rsidP="00583294">
      <w:pPr>
        <w:pStyle w:val="a6"/>
      </w:pPr>
    </w:p>
    <w:p w14:paraId="658B43A2" w14:textId="77777777" w:rsidR="00583294" w:rsidRPr="00583294" w:rsidRDefault="00583294" w:rsidP="00583294">
      <w:pPr>
        <w:pStyle w:val="a6"/>
      </w:pPr>
      <w:r w:rsidRPr="00583294">
        <w:rPr>
          <w:rFonts w:hint="eastAsia"/>
        </w:rPr>
        <w:t xml:space="preserve">        // 4. </w:t>
      </w:r>
      <w:r w:rsidRPr="00583294">
        <w:rPr>
          <w:rFonts w:hint="eastAsia"/>
        </w:rPr>
        <w:t>把考评结果写到</w:t>
      </w:r>
      <w:r w:rsidRPr="00583294">
        <w:rPr>
          <w:rFonts w:hint="eastAsia"/>
        </w:rPr>
        <w:t>Mysql</w:t>
      </w:r>
    </w:p>
    <w:p w14:paraId="2AAE9DC1" w14:textId="77777777" w:rsidR="00583294" w:rsidRPr="00583294" w:rsidRDefault="00583294" w:rsidP="00583294">
      <w:pPr>
        <w:pStyle w:val="a6"/>
      </w:pPr>
      <w:r w:rsidRPr="00583294">
        <w:t xml:space="preserve">        saveBatch(governanceAssessDetailList) ;</w:t>
      </w:r>
    </w:p>
    <w:p w14:paraId="35FDF215" w14:textId="07E6D147" w:rsidR="004F453E" w:rsidRPr="00583294" w:rsidRDefault="00583294" w:rsidP="00583294">
      <w:pPr>
        <w:pStyle w:val="a6"/>
      </w:pPr>
      <w:r w:rsidRPr="00583294">
        <w:t xml:space="preserve">    }</w:t>
      </w:r>
    </w:p>
    <w:p w14:paraId="56CB63A0" w14:textId="77777777" w:rsidR="00616D0D" w:rsidRPr="00616D0D" w:rsidRDefault="00616D0D" w:rsidP="00E4365F">
      <w:pPr>
        <w:ind w:firstLineChars="0" w:firstLine="0"/>
      </w:pPr>
    </w:p>
    <w:p w14:paraId="51A6ECA9" w14:textId="76EA055E" w:rsidR="00455C90" w:rsidRDefault="00F87DC0" w:rsidP="00F87DC0">
      <w:pPr>
        <w:pStyle w:val="1"/>
      </w:pPr>
      <w:r>
        <w:rPr>
          <w:rFonts w:hint="eastAsia"/>
        </w:rPr>
        <w:t>任务四：数据治理考评的结果核算为分数</w:t>
      </w:r>
    </w:p>
    <w:p w14:paraId="2AA1547E" w14:textId="290FCB1F" w:rsidR="00F87DC0" w:rsidRDefault="00AA25A5" w:rsidP="00BD7135">
      <w:pPr>
        <w:ind w:firstLineChars="0" w:firstLine="0"/>
      </w:pPr>
      <w:r>
        <w:rPr>
          <w:rFonts w:hint="eastAsia"/>
        </w:rPr>
        <w:t xml:space="preserve"> </w:t>
      </w:r>
      <w:r>
        <w:t xml:space="preserve">    </w:t>
      </w:r>
      <w:r>
        <w:rPr>
          <w:rFonts w:hint="eastAsia"/>
        </w:rPr>
        <w:t>需要根据考评结果</w:t>
      </w:r>
      <w:r w:rsidR="00030FEC">
        <w:rPr>
          <w:rFonts w:hint="eastAsia"/>
        </w:rPr>
        <w:t>明细，核算为三种分数：</w:t>
      </w:r>
    </w:p>
    <w:p w14:paraId="6C73B178" w14:textId="578FE694" w:rsidR="00030FEC" w:rsidRDefault="00CF0597" w:rsidP="00CF0597">
      <w:pPr>
        <w:ind w:firstLineChars="0"/>
      </w:pPr>
      <w:r>
        <w:rPr>
          <w:rFonts w:hint="eastAsia"/>
        </w:rPr>
        <w:t>（</w:t>
      </w:r>
      <w:r>
        <w:rPr>
          <w:rFonts w:hint="eastAsia"/>
        </w:rPr>
        <w:t>1</w:t>
      </w:r>
      <w:r>
        <w:rPr>
          <w:rFonts w:hint="eastAsia"/>
        </w:rPr>
        <w:t>）</w:t>
      </w:r>
      <w:r w:rsidR="00030FEC">
        <w:rPr>
          <w:rFonts w:hint="eastAsia"/>
        </w:rPr>
        <w:t>每张表的分数</w:t>
      </w:r>
    </w:p>
    <w:p w14:paraId="77F9FD36" w14:textId="79020620" w:rsidR="00030FEC" w:rsidRDefault="00CF0597" w:rsidP="00CF0597">
      <w:pPr>
        <w:ind w:firstLineChars="0"/>
      </w:pPr>
      <w:r>
        <w:rPr>
          <w:rFonts w:hint="eastAsia"/>
        </w:rPr>
        <w:t>（</w:t>
      </w:r>
      <w:r>
        <w:rPr>
          <w:rFonts w:hint="eastAsia"/>
        </w:rPr>
        <w:t>2</w:t>
      </w:r>
      <w:r>
        <w:rPr>
          <w:rFonts w:hint="eastAsia"/>
        </w:rPr>
        <w:t>）</w:t>
      </w:r>
      <w:r w:rsidR="00030FEC">
        <w:rPr>
          <w:rFonts w:hint="eastAsia"/>
        </w:rPr>
        <w:t>每个技术负责人的分数</w:t>
      </w:r>
    </w:p>
    <w:p w14:paraId="3EDCE020" w14:textId="495EF44C" w:rsidR="00030FEC" w:rsidRDefault="00CF0597" w:rsidP="00CF0597">
      <w:pPr>
        <w:ind w:firstLineChars="0"/>
      </w:pPr>
      <w:r>
        <w:rPr>
          <w:rFonts w:hint="eastAsia"/>
        </w:rPr>
        <w:t>（</w:t>
      </w:r>
      <w:r>
        <w:t>3</w:t>
      </w:r>
      <w:r>
        <w:rPr>
          <w:rFonts w:hint="eastAsia"/>
        </w:rPr>
        <w:t>）</w:t>
      </w:r>
      <w:r w:rsidR="00030FEC">
        <w:rPr>
          <w:rFonts w:hint="eastAsia"/>
        </w:rPr>
        <w:t>全局分数</w:t>
      </w:r>
    </w:p>
    <w:p w14:paraId="201C881B" w14:textId="6DBFD53F" w:rsidR="00030FEC" w:rsidRDefault="00030FEC" w:rsidP="00030FEC">
      <w:pPr>
        <w:ind w:firstLineChars="0"/>
      </w:pPr>
      <w:r>
        <w:rPr>
          <w:rFonts w:hint="eastAsia"/>
        </w:rPr>
        <w:t xml:space="preserve"> </w:t>
      </w:r>
      <w:r>
        <w:t xml:space="preserve">  </w:t>
      </w:r>
      <w:r>
        <w:rPr>
          <w:rFonts w:hint="eastAsia"/>
        </w:rPr>
        <w:t>主要的计算方式就是利用</w:t>
      </w:r>
      <w:r>
        <w:rPr>
          <w:rFonts w:hint="eastAsia"/>
        </w:rPr>
        <w:t>s</w:t>
      </w:r>
      <w:r>
        <w:t>ql</w:t>
      </w:r>
      <w:r>
        <w:rPr>
          <w:rFonts w:hint="eastAsia"/>
        </w:rPr>
        <w:t>的</w:t>
      </w:r>
      <w:r>
        <w:t xml:space="preserve"> group by </w:t>
      </w:r>
      <w:r>
        <w:rPr>
          <w:rFonts w:hint="eastAsia"/>
        </w:rPr>
        <w:t>进行计算。</w:t>
      </w:r>
    </w:p>
    <w:p w14:paraId="7ADFF080" w14:textId="017A7DC6" w:rsidR="00030FEC" w:rsidRDefault="00030FEC" w:rsidP="00030FEC">
      <w:pPr>
        <w:ind w:firstLineChars="0"/>
      </w:pPr>
      <w:r>
        <w:rPr>
          <w:rFonts w:hint="eastAsia"/>
        </w:rPr>
        <w:t xml:space="preserve"> </w:t>
      </w:r>
      <w:r>
        <w:t xml:space="preserve">  </w:t>
      </w:r>
      <w:r>
        <w:rPr>
          <w:rFonts w:hint="eastAsia"/>
        </w:rPr>
        <w:t>计算核算到表时，要考虑考评指标的治理类型，不同治理类型对应不同的权重。要把分数乘以权重计算该治理类型的分数。</w:t>
      </w:r>
    </w:p>
    <w:p w14:paraId="1CF18F27" w14:textId="5C217910" w:rsidR="00B115D2" w:rsidRDefault="00B115D2" w:rsidP="00B115D2">
      <w:pPr>
        <w:pStyle w:val="2"/>
      </w:pPr>
      <w:r>
        <w:rPr>
          <w:rFonts w:hint="eastAsia"/>
        </w:rPr>
        <w:t>计算每张表的考评分</w:t>
      </w:r>
    </w:p>
    <w:p w14:paraId="4CCAB813" w14:textId="0149E4E8" w:rsidR="00B115D2" w:rsidRDefault="00146D02" w:rsidP="007D004F">
      <w:pPr>
        <w:pStyle w:val="3"/>
      </w:pPr>
      <w:r>
        <w:rPr>
          <w:rFonts w:hint="eastAsia"/>
        </w:rPr>
        <w:t>各表的考评结果表</w:t>
      </w:r>
    </w:p>
    <w:p w14:paraId="3BA3CE69" w14:textId="21E0CDD7" w:rsidR="00146D02" w:rsidRPr="00146D02" w:rsidRDefault="00146D02" w:rsidP="00146D02">
      <w:pPr>
        <w:pStyle w:val="a6"/>
        <w:rPr>
          <w:color w:val="080808"/>
        </w:rPr>
      </w:pPr>
      <w:r w:rsidRPr="00146D02">
        <w:t xml:space="preserve">create table if not exists </w:t>
      </w:r>
      <w:r w:rsidRPr="00146D02">
        <w:rPr>
          <w:color w:val="000000"/>
        </w:rPr>
        <w:t>dga</w:t>
      </w:r>
      <w:r w:rsidRPr="00146D02">
        <w:rPr>
          <w:color w:val="080808"/>
        </w:rPr>
        <w:t>.</w:t>
      </w:r>
      <w:r w:rsidRPr="00146D02">
        <w:rPr>
          <w:color w:val="000000"/>
        </w:rPr>
        <w:t>governance_assess_table</w:t>
      </w:r>
      <w:r w:rsidRPr="00146D02">
        <w:rPr>
          <w:color w:val="000000"/>
        </w:rPr>
        <w:br/>
      </w:r>
      <w:r w:rsidRPr="00146D02">
        <w:rPr>
          <w:color w:val="080808"/>
        </w:rPr>
        <w:t>(</w:t>
      </w:r>
      <w:r w:rsidRPr="00146D02">
        <w:rPr>
          <w:color w:val="080808"/>
        </w:rPr>
        <w:br/>
        <w:t xml:space="preserve">    </w:t>
      </w:r>
      <w:r w:rsidRPr="00146D02">
        <w:rPr>
          <w:color w:val="871094"/>
        </w:rPr>
        <w:t xml:space="preserve">id                   </w:t>
      </w:r>
      <w:r w:rsidRPr="00146D02">
        <w:t xml:space="preserve">bigint </w:t>
      </w:r>
      <w:r w:rsidR="000255CA" w:rsidRPr="00146D02">
        <w:t>primary key</w:t>
      </w:r>
      <w:r w:rsidR="000255CA">
        <w:rPr>
          <w:rFonts w:hint="eastAsia"/>
          <w:color w:val="080808"/>
        </w:rPr>
        <w:t xml:space="preserve"> </w:t>
      </w:r>
      <w:r w:rsidRPr="00146D02">
        <w:t xml:space="preserve">auto_increment comment </w:t>
      </w:r>
      <w:r w:rsidRPr="00146D02">
        <w:rPr>
          <w:color w:val="067D17"/>
        </w:rPr>
        <w:t>'id'</w:t>
      </w:r>
      <w:r w:rsidR="00E42652">
        <w:rPr>
          <w:rFonts w:hint="eastAsia"/>
          <w:color w:val="067D17"/>
        </w:rPr>
        <w:t>,</w:t>
      </w:r>
      <w:r w:rsidRPr="00146D02">
        <w:rPr>
          <w:color w:val="067D17"/>
        </w:rPr>
        <w:br/>
        <w:t xml:space="preserve">    </w:t>
      </w:r>
      <w:r w:rsidRPr="00146D02">
        <w:rPr>
          <w:color w:val="871094"/>
        </w:rPr>
        <w:t xml:space="preserve">assess_date          </w:t>
      </w:r>
      <w:r w:rsidRPr="00146D02">
        <w:t>varchar</w:t>
      </w:r>
      <w:r w:rsidRPr="00146D02">
        <w:rPr>
          <w:color w:val="080808"/>
        </w:rPr>
        <w:t>(</w:t>
      </w:r>
      <w:r w:rsidRPr="00146D02">
        <w:rPr>
          <w:color w:val="1750EB"/>
        </w:rPr>
        <w:t>10</w:t>
      </w:r>
      <w:r w:rsidRPr="00146D02">
        <w:rPr>
          <w:color w:val="080808"/>
        </w:rPr>
        <w:t xml:space="preserve">)    </w:t>
      </w:r>
      <w:r w:rsidRPr="00146D02">
        <w:t xml:space="preserve">null comment </w:t>
      </w:r>
      <w:r w:rsidRPr="00146D02">
        <w:rPr>
          <w:color w:val="067D17"/>
        </w:rPr>
        <w:t>'</w:t>
      </w:r>
      <w:r w:rsidRPr="00146D02">
        <w:rPr>
          <w:rFonts w:ascii="宋体" w:hAnsi="宋体" w:hint="eastAsia"/>
          <w:color w:val="067D17"/>
        </w:rPr>
        <w:t>考评日期</w:t>
      </w:r>
      <w:r w:rsidRPr="00146D02">
        <w:rPr>
          <w:color w:val="067D17"/>
        </w:rPr>
        <w:t>'</w:t>
      </w:r>
      <w:r w:rsidRPr="00146D02">
        <w:rPr>
          <w:color w:val="080808"/>
        </w:rPr>
        <w:t>,</w:t>
      </w:r>
      <w:r w:rsidRPr="00146D02">
        <w:rPr>
          <w:color w:val="080808"/>
        </w:rPr>
        <w:br/>
        <w:t xml:space="preserve">    </w:t>
      </w:r>
      <w:r w:rsidRPr="00146D02">
        <w:rPr>
          <w:color w:val="871094"/>
        </w:rPr>
        <w:t xml:space="preserve">table_name           </w:t>
      </w:r>
      <w:r w:rsidRPr="00146D02">
        <w:t>varchar</w:t>
      </w:r>
      <w:r w:rsidRPr="00146D02">
        <w:rPr>
          <w:color w:val="080808"/>
        </w:rPr>
        <w:t>(</w:t>
      </w:r>
      <w:r w:rsidRPr="00146D02">
        <w:rPr>
          <w:color w:val="1750EB"/>
        </w:rPr>
        <w:t>200</w:t>
      </w:r>
      <w:r w:rsidRPr="00146D02">
        <w:rPr>
          <w:color w:val="080808"/>
        </w:rPr>
        <w:t xml:space="preserve">)   </w:t>
      </w:r>
      <w:r w:rsidRPr="00146D02">
        <w:t xml:space="preserve">null comment </w:t>
      </w:r>
      <w:r w:rsidRPr="00146D02">
        <w:rPr>
          <w:color w:val="067D17"/>
        </w:rPr>
        <w:t>'</w:t>
      </w:r>
      <w:r w:rsidRPr="00146D02">
        <w:rPr>
          <w:rFonts w:ascii="宋体" w:hAnsi="宋体" w:hint="eastAsia"/>
          <w:color w:val="067D17"/>
        </w:rPr>
        <w:t>表名</w:t>
      </w:r>
      <w:r w:rsidRPr="00146D02">
        <w:rPr>
          <w:color w:val="067D17"/>
        </w:rPr>
        <w:t>'</w:t>
      </w:r>
      <w:r w:rsidRPr="00146D02">
        <w:rPr>
          <w:color w:val="080808"/>
        </w:rPr>
        <w:t>,</w:t>
      </w:r>
      <w:r w:rsidRPr="00146D02">
        <w:rPr>
          <w:color w:val="080808"/>
        </w:rPr>
        <w:br/>
        <w:t xml:space="preserve">    </w:t>
      </w:r>
      <w:r w:rsidRPr="00146D02">
        <w:rPr>
          <w:color w:val="871094"/>
        </w:rPr>
        <w:t xml:space="preserve">schema_name          </w:t>
      </w:r>
      <w:r w:rsidRPr="00146D02">
        <w:t>varchar</w:t>
      </w:r>
      <w:r w:rsidRPr="00146D02">
        <w:rPr>
          <w:color w:val="080808"/>
        </w:rPr>
        <w:t>(</w:t>
      </w:r>
      <w:r w:rsidRPr="00146D02">
        <w:rPr>
          <w:color w:val="1750EB"/>
        </w:rPr>
        <w:t>200</w:t>
      </w:r>
      <w:r w:rsidRPr="00146D02">
        <w:rPr>
          <w:color w:val="080808"/>
        </w:rPr>
        <w:t xml:space="preserve">)   </w:t>
      </w:r>
      <w:r w:rsidRPr="00146D02">
        <w:t xml:space="preserve">null comment </w:t>
      </w:r>
      <w:r w:rsidRPr="00146D02">
        <w:rPr>
          <w:color w:val="067D17"/>
        </w:rPr>
        <w:t>'</w:t>
      </w:r>
      <w:r w:rsidRPr="00146D02">
        <w:rPr>
          <w:rFonts w:ascii="宋体" w:hAnsi="宋体" w:hint="eastAsia"/>
          <w:color w:val="067D17"/>
        </w:rPr>
        <w:t>库名</w:t>
      </w:r>
      <w:r w:rsidRPr="00146D02">
        <w:rPr>
          <w:color w:val="067D17"/>
        </w:rPr>
        <w:t>'</w:t>
      </w:r>
      <w:r w:rsidRPr="00146D02">
        <w:rPr>
          <w:color w:val="080808"/>
        </w:rPr>
        <w:t>,</w:t>
      </w:r>
      <w:r w:rsidRPr="00146D02">
        <w:rPr>
          <w:color w:val="080808"/>
        </w:rPr>
        <w:br/>
        <w:t xml:space="preserve">    </w:t>
      </w:r>
      <w:r w:rsidRPr="00146D02">
        <w:rPr>
          <w:color w:val="871094"/>
        </w:rPr>
        <w:t xml:space="preserve">tec_owner            </w:t>
      </w:r>
      <w:r w:rsidRPr="00146D02">
        <w:t>varchar</w:t>
      </w:r>
      <w:r w:rsidRPr="00146D02">
        <w:rPr>
          <w:color w:val="080808"/>
        </w:rPr>
        <w:t>(</w:t>
      </w:r>
      <w:r w:rsidRPr="00146D02">
        <w:rPr>
          <w:color w:val="1750EB"/>
        </w:rPr>
        <w:t>200</w:t>
      </w:r>
      <w:r w:rsidRPr="00146D02">
        <w:rPr>
          <w:color w:val="080808"/>
        </w:rPr>
        <w:t xml:space="preserve">)   </w:t>
      </w:r>
      <w:r w:rsidRPr="00146D02">
        <w:t xml:space="preserve">null comment </w:t>
      </w:r>
      <w:r w:rsidRPr="00146D02">
        <w:rPr>
          <w:color w:val="067D17"/>
        </w:rPr>
        <w:t>'</w:t>
      </w:r>
      <w:r w:rsidRPr="00146D02">
        <w:rPr>
          <w:rFonts w:ascii="宋体" w:hAnsi="宋体" w:hint="eastAsia"/>
          <w:color w:val="067D17"/>
        </w:rPr>
        <w:t>技术负责人</w:t>
      </w:r>
      <w:r w:rsidRPr="00146D02">
        <w:rPr>
          <w:color w:val="067D17"/>
        </w:rPr>
        <w:t>'</w:t>
      </w:r>
      <w:r w:rsidRPr="00146D02">
        <w:rPr>
          <w:color w:val="080808"/>
        </w:rPr>
        <w:t>,</w:t>
      </w:r>
      <w:r w:rsidRPr="00146D02">
        <w:rPr>
          <w:color w:val="080808"/>
        </w:rPr>
        <w:br/>
        <w:t xml:space="preserve">    </w:t>
      </w:r>
      <w:r w:rsidRPr="00146D02">
        <w:rPr>
          <w:color w:val="871094"/>
        </w:rPr>
        <w:t xml:space="preserve">score_spec_avg       </w:t>
      </w:r>
      <w:r w:rsidRPr="00146D02">
        <w:t>decimal</w:t>
      </w:r>
      <w:r w:rsidRPr="00146D02">
        <w:rPr>
          <w:color w:val="080808"/>
        </w:rPr>
        <w:t>(</w:t>
      </w:r>
      <w:r w:rsidRPr="00146D02">
        <w:rPr>
          <w:color w:val="1750EB"/>
        </w:rPr>
        <w:t>10</w:t>
      </w:r>
      <w:r w:rsidRPr="00146D02">
        <w:rPr>
          <w:color w:val="080808"/>
        </w:rPr>
        <w:t xml:space="preserve">, </w:t>
      </w:r>
      <w:r w:rsidRPr="00146D02">
        <w:rPr>
          <w:color w:val="1750EB"/>
        </w:rPr>
        <w:t>2</w:t>
      </w:r>
      <w:r w:rsidRPr="00146D02">
        <w:rPr>
          <w:color w:val="080808"/>
        </w:rPr>
        <w:t xml:space="preserve">) </w:t>
      </w:r>
      <w:r w:rsidRPr="00146D02">
        <w:t xml:space="preserve">null comment </w:t>
      </w:r>
      <w:r w:rsidRPr="00146D02">
        <w:rPr>
          <w:color w:val="067D17"/>
        </w:rPr>
        <w:t>'</w:t>
      </w:r>
      <w:r w:rsidRPr="00146D02">
        <w:rPr>
          <w:rFonts w:ascii="宋体" w:hAnsi="宋体" w:hint="eastAsia"/>
          <w:color w:val="067D17"/>
        </w:rPr>
        <w:t>规范分数</w:t>
      </w:r>
      <w:r w:rsidRPr="00146D02">
        <w:rPr>
          <w:color w:val="067D17"/>
        </w:rPr>
        <w:t>'</w:t>
      </w:r>
      <w:r w:rsidRPr="00146D02">
        <w:rPr>
          <w:color w:val="080808"/>
        </w:rPr>
        <w:t>,</w:t>
      </w:r>
      <w:r w:rsidRPr="00146D02">
        <w:rPr>
          <w:color w:val="080808"/>
        </w:rPr>
        <w:br/>
        <w:t xml:space="preserve">    </w:t>
      </w:r>
      <w:r w:rsidRPr="00146D02">
        <w:rPr>
          <w:color w:val="871094"/>
        </w:rPr>
        <w:t xml:space="preserve">score_storage_avg    </w:t>
      </w:r>
      <w:r w:rsidRPr="00146D02">
        <w:t>decimal</w:t>
      </w:r>
      <w:r w:rsidRPr="00146D02">
        <w:rPr>
          <w:color w:val="080808"/>
        </w:rPr>
        <w:t>(</w:t>
      </w:r>
      <w:r w:rsidRPr="00146D02">
        <w:rPr>
          <w:color w:val="1750EB"/>
        </w:rPr>
        <w:t>10</w:t>
      </w:r>
      <w:r w:rsidRPr="00146D02">
        <w:rPr>
          <w:color w:val="080808"/>
        </w:rPr>
        <w:t xml:space="preserve">, </w:t>
      </w:r>
      <w:r w:rsidRPr="00146D02">
        <w:rPr>
          <w:color w:val="1750EB"/>
        </w:rPr>
        <w:t>2</w:t>
      </w:r>
      <w:r w:rsidRPr="00146D02">
        <w:rPr>
          <w:color w:val="080808"/>
        </w:rPr>
        <w:t xml:space="preserve">) </w:t>
      </w:r>
      <w:r w:rsidRPr="00146D02">
        <w:t xml:space="preserve">null comment </w:t>
      </w:r>
      <w:r w:rsidRPr="00146D02">
        <w:rPr>
          <w:color w:val="067D17"/>
        </w:rPr>
        <w:t>'</w:t>
      </w:r>
      <w:r w:rsidRPr="00146D02">
        <w:rPr>
          <w:rFonts w:ascii="宋体" w:hAnsi="宋体" w:hint="eastAsia"/>
          <w:color w:val="067D17"/>
        </w:rPr>
        <w:t>存储分数</w:t>
      </w:r>
      <w:r w:rsidRPr="00146D02">
        <w:rPr>
          <w:color w:val="067D17"/>
        </w:rPr>
        <w:t>'</w:t>
      </w:r>
      <w:r w:rsidRPr="00146D02">
        <w:rPr>
          <w:color w:val="080808"/>
        </w:rPr>
        <w:t>,</w:t>
      </w:r>
      <w:r w:rsidRPr="00146D02">
        <w:rPr>
          <w:color w:val="080808"/>
        </w:rPr>
        <w:br/>
        <w:t xml:space="preserve">    </w:t>
      </w:r>
      <w:r w:rsidRPr="00146D02">
        <w:rPr>
          <w:color w:val="871094"/>
        </w:rPr>
        <w:t xml:space="preserve">score_calc_avg       </w:t>
      </w:r>
      <w:r w:rsidRPr="00146D02">
        <w:t>decimal</w:t>
      </w:r>
      <w:r w:rsidRPr="00146D02">
        <w:rPr>
          <w:color w:val="080808"/>
        </w:rPr>
        <w:t>(</w:t>
      </w:r>
      <w:r w:rsidRPr="00146D02">
        <w:rPr>
          <w:color w:val="1750EB"/>
        </w:rPr>
        <w:t>10</w:t>
      </w:r>
      <w:r w:rsidRPr="00146D02">
        <w:rPr>
          <w:color w:val="080808"/>
        </w:rPr>
        <w:t xml:space="preserve">, </w:t>
      </w:r>
      <w:r w:rsidRPr="00146D02">
        <w:rPr>
          <w:color w:val="1750EB"/>
        </w:rPr>
        <w:t>2</w:t>
      </w:r>
      <w:r w:rsidRPr="00146D02">
        <w:rPr>
          <w:color w:val="080808"/>
        </w:rPr>
        <w:t xml:space="preserve">) </w:t>
      </w:r>
      <w:r w:rsidRPr="00146D02">
        <w:t xml:space="preserve">null comment </w:t>
      </w:r>
      <w:r w:rsidRPr="00146D02">
        <w:rPr>
          <w:color w:val="067D17"/>
        </w:rPr>
        <w:t>'</w:t>
      </w:r>
      <w:r w:rsidRPr="00146D02">
        <w:rPr>
          <w:rFonts w:ascii="宋体" w:hAnsi="宋体" w:hint="eastAsia"/>
          <w:color w:val="067D17"/>
        </w:rPr>
        <w:t>计算分数</w:t>
      </w:r>
      <w:r w:rsidRPr="00146D02">
        <w:rPr>
          <w:color w:val="067D17"/>
        </w:rPr>
        <w:t>'</w:t>
      </w:r>
      <w:r w:rsidRPr="00146D02">
        <w:rPr>
          <w:color w:val="080808"/>
        </w:rPr>
        <w:t>,</w:t>
      </w:r>
      <w:r w:rsidRPr="00146D02">
        <w:rPr>
          <w:color w:val="080808"/>
        </w:rPr>
        <w:br/>
        <w:t xml:space="preserve">    </w:t>
      </w:r>
      <w:r w:rsidRPr="00146D02">
        <w:rPr>
          <w:color w:val="871094"/>
        </w:rPr>
        <w:t xml:space="preserve">score_quality_avg    </w:t>
      </w:r>
      <w:r w:rsidRPr="00146D02">
        <w:t>decimal</w:t>
      </w:r>
      <w:r w:rsidRPr="00146D02">
        <w:rPr>
          <w:color w:val="080808"/>
        </w:rPr>
        <w:t>(</w:t>
      </w:r>
      <w:r w:rsidRPr="00146D02">
        <w:rPr>
          <w:color w:val="1750EB"/>
        </w:rPr>
        <w:t>10</w:t>
      </w:r>
      <w:r w:rsidRPr="00146D02">
        <w:rPr>
          <w:color w:val="080808"/>
        </w:rPr>
        <w:t xml:space="preserve">, </w:t>
      </w:r>
      <w:r w:rsidRPr="00146D02">
        <w:rPr>
          <w:color w:val="1750EB"/>
        </w:rPr>
        <w:t>2</w:t>
      </w:r>
      <w:r w:rsidRPr="00146D02">
        <w:rPr>
          <w:color w:val="080808"/>
        </w:rPr>
        <w:t xml:space="preserve">) </w:t>
      </w:r>
      <w:r w:rsidRPr="00146D02">
        <w:t xml:space="preserve">null comment </w:t>
      </w:r>
      <w:r w:rsidRPr="00146D02">
        <w:rPr>
          <w:color w:val="067D17"/>
        </w:rPr>
        <w:t>'</w:t>
      </w:r>
      <w:r w:rsidRPr="00146D02">
        <w:rPr>
          <w:rFonts w:ascii="宋体" w:hAnsi="宋体" w:hint="eastAsia"/>
          <w:color w:val="067D17"/>
        </w:rPr>
        <w:t>质量分数</w:t>
      </w:r>
      <w:r w:rsidRPr="00146D02">
        <w:rPr>
          <w:color w:val="067D17"/>
        </w:rPr>
        <w:t>'</w:t>
      </w:r>
      <w:r w:rsidRPr="00146D02">
        <w:rPr>
          <w:color w:val="080808"/>
        </w:rPr>
        <w:t>,</w:t>
      </w:r>
      <w:r w:rsidRPr="00146D02">
        <w:rPr>
          <w:color w:val="080808"/>
        </w:rPr>
        <w:br/>
        <w:t xml:space="preserve">    </w:t>
      </w:r>
      <w:r w:rsidRPr="00146D02">
        <w:rPr>
          <w:color w:val="871094"/>
        </w:rPr>
        <w:t xml:space="preserve">score_security_avg   </w:t>
      </w:r>
      <w:r w:rsidRPr="00146D02">
        <w:t>decimal</w:t>
      </w:r>
      <w:r w:rsidRPr="00146D02">
        <w:rPr>
          <w:color w:val="080808"/>
        </w:rPr>
        <w:t>(</w:t>
      </w:r>
      <w:r w:rsidRPr="00146D02">
        <w:rPr>
          <w:color w:val="1750EB"/>
        </w:rPr>
        <w:t>10</w:t>
      </w:r>
      <w:r w:rsidRPr="00146D02">
        <w:rPr>
          <w:color w:val="080808"/>
        </w:rPr>
        <w:t xml:space="preserve">, </w:t>
      </w:r>
      <w:r w:rsidRPr="00146D02">
        <w:rPr>
          <w:color w:val="1750EB"/>
        </w:rPr>
        <w:t>2</w:t>
      </w:r>
      <w:r w:rsidRPr="00146D02">
        <w:rPr>
          <w:color w:val="080808"/>
        </w:rPr>
        <w:t xml:space="preserve">) </w:t>
      </w:r>
      <w:r w:rsidRPr="00146D02">
        <w:t xml:space="preserve">null comment </w:t>
      </w:r>
      <w:r w:rsidRPr="00146D02">
        <w:rPr>
          <w:color w:val="067D17"/>
        </w:rPr>
        <w:t>'</w:t>
      </w:r>
      <w:r w:rsidRPr="00146D02">
        <w:rPr>
          <w:rFonts w:ascii="宋体" w:hAnsi="宋体" w:hint="eastAsia"/>
          <w:color w:val="067D17"/>
        </w:rPr>
        <w:t>安全分数</w:t>
      </w:r>
      <w:r w:rsidRPr="00146D02">
        <w:rPr>
          <w:color w:val="067D17"/>
        </w:rPr>
        <w:t>'</w:t>
      </w:r>
      <w:r w:rsidRPr="00146D02">
        <w:rPr>
          <w:color w:val="080808"/>
        </w:rPr>
        <w:t>,</w:t>
      </w:r>
      <w:r w:rsidRPr="00146D02">
        <w:rPr>
          <w:color w:val="080808"/>
        </w:rPr>
        <w:br/>
        <w:t xml:space="preserve">    </w:t>
      </w:r>
      <w:r w:rsidRPr="00146D02">
        <w:rPr>
          <w:color w:val="871094"/>
        </w:rPr>
        <w:t xml:space="preserve">score_on_type_weight </w:t>
      </w:r>
      <w:r w:rsidRPr="00146D02">
        <w:t>decimal</w:t>
      </w:r>
      <w:r w:rsidRPr="00146D02">
        <w:rPr>
          <w:color w:val="080808"/>
        </w:rPr>
        <w:t>(</w:t>
      </w:r>
      <w:r w:rsidRPr="00146D02">
        <w:rPr>
          <w:color w:val="1750EB"/>
        </w:rPr>
        <w:t>10</w:t>
      </w:r>
      <w:r w:rsidRPr="00146D02">
        <w:rPr>
          <w:color w:val="080808"/>
        </w:rPr>
        <w:t xml:space="preserve">, </w:t>
      </w:r>
      <w:r w:rsidRPr="00146D02">
        <w:rPr>
          <w:color w:val="1750EB"/>
        </w:rPr>
        <w:t>2</w:t>
      </w:r>
      <w:r w:rsidRPr="00146D02">
        <w:rPr>
          <w:color w:val="080808"/>
        </w:rPr>
        <w:t xml:space="preserve">) </w:t>
      </w:r>
      <w:r w:rsidRPr="00146D02">
        <w:t xml:space="preserve">null comment </w:t>
      </w:r>
      <w:r w:rsidRPr="00146D02">
        <w:rPr>
          <w:color w:val="067D17"/>
        </w:rPr>
        <w:t>'</w:t>
      </w:r>
      <w:r w:rsidRPr="00146D02">
        <w:rPr>
          <w:rFonts w:ascii="宋体" w:hAnsi="宋体" w:hint="eastAsia"/>
          <w:color w:val="067D17"/>
        </w:rPr>
        <w:t>五维权重后分数</w:t>
      </w:r>
      <w:r w:rsidRPr="00146D02">
        <w:rPr>
          <w:color w:val="067D17"/>
        </w:rPr>
        <w:t>'</w:t>
      </w:r>
      <w:r w:rsidRPr="00146D02">
        <w:rPr>
          <w:color w:val="080808"/>
        </w:rPr>
        <w:t>,</w:t>
      </w:r>
      <w:r w:rsidRPr="00146D02">
        <w:rPr>
          <w:color w:val="080808"/>
        </w:rPr>
        <w:br/>
        <w:t xml:space="preserve">    </w:t>
      </w:r>
      <w:r w:rsidRPr="00146D02">
        <w:rPr>
          <w:color w:val="871094"/>
        </w:rPr>
        <w:t xml:space="preserve">problem_num          </w:t>
      </w:r>
      <w:r w:rsidRPr="00146D02">
        <w:t xml:space="preserve">bigint         null comment </w:t>
      </w:r>
      <w:r w:rsidRPr="00146D02">
        <w:rPr>
          <w:color w:val="067D17"/>
        </w:rPr>
        <w:t>'</w:t>
      </w:r>
      <w:r w:rsidRPr="00146D02">
        <w:rPr>
          <w:rFonts w:ascii="宋体" w:hAnsi="宋体" w:hint="eastAsia"/>
          <w:color w:val="067D17"/>
        </w:rPr>
        <w:t>问题项个数</w:t>
      </w:r>
      <w:r w:rsidRPr="00146D02">
        <w:rPr>
          <w:color w:val="067D17"/>
        </w:rPr>
        <w:t>'</w:t>
      </w:r>
      <w:r w:rsidRPr="00146D02">
        <w:rPr>
          <w:color w:val="080808"/>
        </w:rPr>
        <w:t>,</w:t>
      </w:r>
      <w:r w:rsidRPr="00146D02">
        <w:rPr>
          <w:color w:val="080808"/>
        </w:rPr>
        <w:br/>
        <w:t xml:space="preserve">    </w:t>
      </w:r>
      <w:r w:rsidRPr="00146D02">
        <w:rPr>
          <w:color w:val="871094"/>
        </w:rPr>
        <w:t xml:space="preserve">create_time          </w:t>
      </w:r>
      <w:r w:rsidRPr="00146D02">
        <w:t xml:space="preserve">datetime       null comment </w:t>
      </w:r>
      <w:r w:rsidRPr="00146D02">
        <w:rPr>
          <w:color w:val="067D17"/>
        </w:rPr>
        <w:t>'</w:t>
      </w:r>
      <w:r w:rsidRPr="00146D02">
        <w:rPr>
          <w:rFonts w:ascii="宋体" w:hAnsi="宋体" w:hint="eastAsia"/>
          <w:color w:val="067D17"/>
        </w:rPr>
        <w:t>创建日期</w:t>
      </w:r>
      <w:r w:rsidRPr="00146D02">
        <w:rPr>
          <w:color w:val="067D17"/>
        </w:rPr>
        <w:t>'</w:t>
      </w:r>
      <w:r w:rsidRPr="00146D02">
        <w:rPr>
          <w:color w:val="067D17"/>
        </w:rPr>
        <w:br/>
      </w:r>
      <w:r w:rsidRPr="00146D02">
        <w:rPr>
          <w:color w:val="080808"/>
        </w:rPr>
        <w:lastRenderedPageBreak/>
        <w:t>)</w:t>
      </w:r>
      <w:r w:rsidRPr="00146D02">
        <w:rPr>
          <w:color w:val="080808"/>
        </w:rPr>
        <w:br/>
        <w:t xml:space="preserve">    </w:t>
      </w:r>
      <w:r w:rsidRPr="00146D02">
        <w:t xml:space="preserve">comment </w:t>
      </w:r>
      <w:r w:rsidRPr="00146D02">
        <w:rPr>
          <w:color w:val="067D17"/>
        </w:rPr>
        <w:t>'</w:t>
      </w:r>
      <w:r w:rsidRPr="00146D02">
        <w:rPr>
          <w:rFonts w:ascii="宋体" w:hAnsi="宋体" w:hint="eastAsia"/>
          <w:color w:val="067D17"/>
        </w:rPr>
        <w:t>表治理考评情况</w:t>
      </w:r>
      <w:r w:rsidRPr="00146D02">
        <w:rPr>
          <w:color w:val="067D17"/>
        </w:rPr>
        <w:t>'</w:t>
      </w:r>
      <w:r w:rsidRPr="00146D02">
        <w:rPr>
          <w:color w:val="080808"/>
        </w:rPr>
        <w:t>;</w:t>
      </w:r>
    </w:p>
    <w:p w14:paraId="037633BD" w14:textId="62535CA4" w:rsidR="00B115D2" w:rsidRDefault="00146D02" w:rsidP="007D004F">
      <w:pPr>
        <w:pStyle w:val="3"/>
      </w:pPr>
      <w:r>
        <w:rPr>
          <w:rFonts w:hint="eastAsia"/>
        </w:rPr>
        <w:t>根据表生成对应的代码</w:t>
      </w:r>
    </w:p>
    <w:tbl>
      <w:tblPr>
        <w:tblStyle w:val="4-3"/>
        <w:tblW w:w="0" w:type="auto"/>
        <w:tblLook w:val="04A0" w:firstRow="1" w:lastRow="0" w:firstColumn="1" w:lastColumn="0" w:noHBand="0" w:noVBand="1"/>
      </w:tblPr>
      <w:tblGrid>
        <w:gridCol w:w="2120"/>
        <w:gridCol w:w="3342"/>
        <w:gridCol w:w="2834"/>
      </w:tblGrid>
      <w:tr w:rsidR="00146D02" w14:paraId="7C1E182D" w14:textId="77777777" w:rsidTr="00146D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tcPr>
          <w:p w14:paraId="57684B9A" w14:textId="77777777" w:rsidR="00146D02" w:rsidRDefault="00146D02" w:rsidP="00DA11D9">
            <w:pPr>
              <w:ind w:firstLineChars="0" w:firstLine="0"/>
            </w:pPr>
            <w:r>
              <w:t>package</w:t>
            </w:r>
          </w:p>
        </w:tc>
        <w:tc>
          <w:tcPr>
            <w:tcW w:w="3342" w:type="dxa"/>
          </w:tcPr>
          <w:p w14:paraId="5729334D" w14:textId="77777777" w:rsidR="00146D02" w:rsidRDefault="00146D02" w:rsidP="00DA11D9">
            <w:pPr>
              <w:ind w:firstLineChars="0" w:firstLine="0"/>
              <w:cnfStyle w:val="100000000000" w:firstRow="1" w:lastRow="0" w:firstColumn="0" w:lastColumn="0" w:oddVBand="0" w:evenVBand="0" w:oddHBand="0" w:evenHBand="0" w:firstRowFirstColumn="0" w:firstRowLastColumn="0" w:lastRowFirstColumn="0" w:lastRowLastColumn="0"/>
            </w:pPr>
          </w:p>
        </w:tc>
        <w:tc>
          <w:tcPr>
            <w:tcW w:w="2834" w:type="dxa"/>
          </w:tcPr>
          <w:p w14:paraId="62A20170" w14:textId="77777777" w:rsidR="00146D02" w:rsidRDefault="00146D02"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5F5208" w14:paraId="55FC6F5A" w14:textId="77777777" w:rsidTr="00146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tcPr>
          <w:p w14:paraId="2992652B" w14:textId="77777777" w:rsidR="005F5208" w:rsidRDefault="005F5208" w:rsidP="005F5208">
            <w:pPr>
              <w:ind w:firstLineChars="0" w:firstLine="0"/>
            </w:pPr>
            <w:r>
              <w:t>bean</w:t>
            </w:r>
          </w:p>
        </w:tc>
        <w:tc>
          <w:tcPr>
            <w:tcW w:w="3342" w:type="dxa"/>
          </w:tcPr>
          <w:p w14:paraId="703FEEF8" w14:textId="0963424A" w:rsidR="005F5208" w:rsidRDefault="005F5208" w:rsidP="005F5208">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w:t>
            </w:r>
            <w:r>
              <w:t>AssessTable</w:t>
            </w:r>
            <w:r>
              <w:rPr>
                <w:rFonts w:ascii="Courier New" w:hAnsi="Courier New" w:cs="Courier New"/>
                <w:color w:val="000000"/>
                <w:kern w:val="0"/>
                <w:sz w:val="20"/>
                <w:szCs w:val="20"/>
              </w:rPr>
              <w:t xml:space="preserve"> </w:t>
            </w:r>
            <w:r w:rsidRPr="00B60A08">
              <w:rPr>
                <w:rFonts w:ascii="Courier New" w:hAnsi="Courier New" w:cs="Courier New" w:hint="eastAsia"/>
                <w:color w:val="000000"/>
                <w:kern w:val="0"/>
                <w:sz w:val="20"/>
                <w:szCs w:val="20"/>
              </w:rPr>
              <w:t xml:space="preserve"> </w:t>
            </w:r>
          </w:p>
        </w:tc>
        <w:tc>
          <w:tcPr>
            <w:tcW w:w="2834" w:type="dxa"/>
          </w:tcPr>
          <w:p w14:paraId="5FBFA3D1" w14:textId="63DE1B1C" w:rsidR="005F5208" w:rsidRDefault="005F5208" w:rsidP="005F5208">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 xml:space="preserve"> </w:t>
            </w:r>
            <w:r>
              <w:rPr>
                <w:rFonts w:hint="eastAsia"/>
              </w:rPr>
              <w:t>各表考评结果实体类</w:t>
            </w:r>
          </w:p>
        </w:tc>
      </w:tr>
      <w:tr w:rsidR="005F5208" w14:paraId="70709853" w14:textId="77777777" w:rsidTr="00146D02">
        <w:tc>
          <w:tcPr>
            <w:cnfStyle w:val="001000000000" w:firstRow="0" w:lastRow="0" w:firstColumn="1" w:lastColumn="0" w:oddVBand="0" w:evenVBand="0" w:oddHBand="0" w:evenHBand="0" w:firstRowFirstColumn="0" w:firstRowLastColumn="0" w:lastRowFirstColumn="0" w:lastRowLastColumn="0"/>
            <w:tcW w:w="2120" w:type="dxa"/>
          </w:tcPr>
          <w:p w14:paraId="0949F59F" w14:textId="77777777" w:rsidR="005F5208" w:rsidRDefault="005F5208" w:rsidP="005F5208">
            <w:pPr>
              <w:ind w:firstLineChars="0" w:firstLine="0"/>
            </w:pPr>
            <w:r>
              <w:rPr>
                <w:rFonts w:hint="eastAsia"/>
              </w:rPr>
              <w:t>m</w:t>
            </w:r>
            <w:r>
              <w:t>apper</w:t>
            </w:r>
          </w:p>
        </w:tc>
        <w:tc>
          <w:tcPr>
            <w:tcW w:w="3342" w:type="dxa"/>
          </w:tcPr>
          <w:p w14:paraId="7560852A" w14:textId="4550583B" w:rsidR="005F5208" w:rsidRDefault="005F5208" w:rsidP="005F5208">
            <w:pPr>
              <w:ind w:firstLineChars="0" w:firstLine="0"/>
              <w:cnfStyle w:val="000000000000" w:firstRow="0" w:lastRow="0" w:firstColumn="0" w:lastColumn="0" w:oddVBand="0" w:evenVBand="0" w:oddHBand="0" w:evenHBand="0" w:firstRowFirstColumn="0" w:firstRowLastColumn="0" w:lastRowFirstColumn="0" w:lastRowLastColumn="0"/>
            </w:pPr>
            <w:r w:rsidRPr="00596CE0">
              <w:t>Governance</w:t>
            </w:r>
            <w:r>
              <w:t>AssessTable</w:t>
            </w:r>
            <w:r w:rsidRPr="00596CE0">
              <w:t>Mapper</w:t>
            </w:r>
          </w:p>
        </w:tc>
        <w:tc>
          <w:tcPr>
            <w:tcW w:w="2834" w:type="dxa"/>
          </w:tcPr>
          <w:p w14:paraId="12E18323" w14:textId="71DFD50E" w:rsidR="005F5208" w:rsidRDefault="005F5208" w:rsidP="005F5208">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各表考评结果接口</w:t>
            </w:r>
          </w:p>
        </w:tc>
      </w:tr>
      <w:tr w:rsidR="005F5208" w14:paraId="07E4A07B" w14:textId="77777777" w:rsidTr="00146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tcPr>
          <w:p w14:paraId="6B719900" w14:textId="77777777" w:rsidR="005F5208" w:rsidRDefault="005F5208" w:rsidP="005F5208">
            <w:pPr>
              <w:ind w:firstLineChars="0" w:firstLine="0"/>
            </w:pPr>
            <w:r>
              <w:rPr>
                <w:rFonts w:hint="eastAsia"/>
              </w:rPr>
              <w:t>s</w:t>
            </w:r>
            <w:r>
              <w:t>ervice</w:t>
            </w:r>
          </w:p>
        </w:tc>
        <w:tc>
          <w:tcPr>
            <w:tcW w:w="3342" w:type="dxa"/>
          </w:tcPr>
          <w:p w14:paraId="00079129" w14:textId="2DDC839C" w:rsidR="005F5208" w:rsidRDefault="005F5208" w:rsidP="005F5208">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GovernanceAssess</w:t>
            </w:r>
            <w:r>
              <w:t>Table</w:t>
            </w:r>
            <w:r w:rsidRPr="00596CE0">
              <w:t>Service</w:t>
            </w:r>
          </w:p>
        </w:tc>
        <w:tc>
          <w:tcPr>
            <w:tcW w:w="2834" w:type="dxa"/>
          </w:tcPr>
          <w:p w14:paraId="3D58849F" w14:textId="3F3B3239" w:rsidR="005F5208" w:rsidRDefault="005F5208" w:rsidP="005F5208">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各表考评结果接口</w:t>
            </w:r>
          </w:p>
        </w:tc>
      </w:tr>
      <w:tr w:rsidR="005F5208" w14:paraId="2E786B14" w14:textId="77777777" w:rsidTr="00146D02">
        <w:tc>
          <w:tcPr>
            <w:cnfStyle w:val="001000000000" w:firstRow="0" w:lastRow="0" w:firstColumn="1" w:lastColumn="0" w:oddVBand="0" w:evenVBand="0" w:oddHBand="0" w:evenHBand="0" w:firstRowFirstColumn="0" w:firstRowLastColumn="0" w:lastRowFirstColumn="0" w:lastRowLastColumn="0"/>
            <w:tcW w:w="2120" w:type="dxa"/>
          </w:tcPr>
          <w:p w14:paraId="2D425E26" w14:textId="77777777" w:rsidR="005F5208" w:rsidRDefault="005F5208" w:rsidP="005F5208">
            <w:pPr>
              <w:ind w:firstLineChars="0" w:firstLine="0"/>
            </w:pPr>
            <w:r>
              <w:t>service.impl</w:t>
            </w:r>
          </w:p>
        </w:tc>
        <w:tc>
          <w:tcPr>
            <w:tcW w:w="3342" w:type="dxa"/>
          </w:tcPr>
          <w:p w14:paraId="6622A79A" w14:textId="468CB8EC" w:rsidR="005F5208" w:rsidRDefault="005F5208" w:rsidP="005F5208">
            <w:pPr>
              <w:ind w:firstLineChars="0" w:firstLine="0"/>
              <w:cnfStyle w:val="000000000000" w:firstRow="0" w:lastRow="0" w:firstColumn="0" w:lastColumn="0" w:oddVBand="0" w:evenVBand="0" w:oddHBand="0" w:evenHBand="0" w:firstRowFirstColumn="0" w:firstRowLastColumn="0" w:lastRowFirstColumn="0" w:lastRowLastColumn="0"/>
            </w:pPr>
            <w:r w:rsidRPr="00596CE0">
              <w:t>Governance</w:t>
            </w:r>
            <w:r>
              <w:t>AssessTable</w:t>
            </w:r>
            <w:r w:rsidRPr="00596CE0">
              <w:t>Service</w:t>
            </w:r>
            <w:r>
              <w:t>Impl</w:t>
            </w:r>
          </w:p>
        </w:tc>
        <w:tc>
          <w:tcPr>
            <w:tcW w:w="2834" w:type="dxa"/>
          </w:tcPr>
          <w:p w14:paraId="5A84A9F1" w14:textId="441B19F0" w:rsidR="005F5208" w:rsidRDefault="005F5208" w:rsidP="005F5208">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各表考评结果实现类</w:t>
            </w:r>
          </w:p>
        </w:tc>
      </w:tr>
    </w:tbl>
    <w:p w14:paraId="46660DB5" w14:textId="3A2003E8" w:rsidR="00835C5E" w:rsidRDefault="00835C5E" w:rsidP="007D004F">
      <w:pPr>
        <w:pStyle w:val="3"/>
      </w:pPr>
      <w:r>
        <w:rPr>
          <w:rFonts w:hint="eastAsia"/>
        </w:rPr>
        <w:t>思路</w:t>
      </w:r>
    </w:p>
    <w:p w14:paraId="6CA20948" w14:textId="57F25920" w:rsidR="00835C5E" w:rsidRDefault="00CF0597" w:rsidP="00CF0597">
      <w:pPr>
        <w:ind w:firstLineChars="0" w:firstLine="0"/>
      </w:pPr>
      <w:r>
        <w:rPr>
          <w:rFonts w:hint="eastAsia"/>
        </w:rPr>
        <w:t>（</w:t>
      </w:r>
      <w:r>
        <w:rPr>
          <w:rFonts w:hint="eastAsia"/>
        </w:rPr>
        <w:t>1</w:t>
      </w:r>
      <w:r>
        <w:rPr>
          <w:rFonts w:hint="eastAsia"/>
        </w:rPr>
        <w:t>）</w:t>
      </w:r>
      <w:r w:rsidR="00835C5E">
        <w:rPr>
          <w:rFonts w:hint="eastAsia"/>
        </w:rPr>
        <w:t>先利用</w:t>
      </w:r>
      <w:r w:rsidR="00835C5E">
        <w:rPr>
          <w:rFonts w:hint="eastAsia"/>
        </w:rPr>
        <w:t>s</w:t>
      </w:r>
      <w:r w:rsidR="00835C5E">
        <w:t>ql</w:t>
      </w:r>
      <w:r w:rsidR="00835C5E">
        <w:rPr>
          <w:rFonts w:hint="eastAsia"/>
        </w:rPr>
        <w:t>进行聚合，把每个表的五维</w:t>
      </w:r>
      <w:r w:rsidR="005F4514">
        <w:rPr>
          <w:rFonts w:hint="eastAsia"/>
        </w:rPr>
        <w:t>的平均</w:t>
      </w:r>
      <w:r w:rsidR="00835C5E">
        <w:rPr>
          <w:rFonts w:hint="eastAsia"/>
        </w:rPr>
        <w:t>分数。</w:t>
      </w:r>
      <w:r w:rsidR="00835C5E">
        <w:t>(Mapper</w:t>
      </w:r>
      <w:r w:rsidR="00835C5E">
        <w:rPr>
          <w:rFonts w:hint="eastAsia"/>
        </w:rPr>
        <w:t>层实现</w:t>
      </w:r>
      <w:r w:rsidR="00835C5E">
        <w:rPr>
          <w:rFonts w:hint="eastAsia"/>
        </w:rPr>
        <w:t>)</w:t>
      </w:r>
    </w:p>
    <w:p w14:paraId="6E7B8BCA" w14:textId="28967838" w:rsidR="00835C5E" w:rsidRDefault="00CF0597" w:rsidP="00CF0597">
      <w:pPr>
        <w:ind w:firstLineChars="0" w:firstLine="0"/>
      </w:pPr>
      <w:r>
        <w:rPr>
          <w:rFonts w:hint="eastAsia"/>
        </w:rPr>
        <w:t>（</w:t>
      </w:r>
      <w:r>
        <w:rPr>
          <w:rFonts w:hint="eastAsia"/>
        </w:rPr>
        <w:t>2</w:t>
      </w:r>
      <w:r>
        <w:rPr>
          <w:rFonts w:hint="eastAsia"/>
        </w:rPr>
        <w:t>）</w:t>
      </w:r>
      <w:r w:rsidR="00835C5E">
        <w:rPr>
          <w:rFonts w:hint="eastAsia"/>
        </w:rPr>
        <w:t>查询治理类型的权重</w:t>
      </w:r>
      <w:r w:rsidR="00835C5E">
        <w:rPr>
          <w:rFonts w:hint="eastAsia"/>
        </w:rPr>
        <w:t>.</w:t>
      </w:r>
    </w:p>
    <w:p w14:paraId="517362A8" w14:textId="1D74CC2D" w:rsidR="00835C5E" w:rsidRPr="00835C5E" w:rsidRDefault="00CF0597" w:rsidP="00CF0597">
      <w:pPr>
        <w:ind w:firstLineChars="0" w:firstLine="0"/>
      </w:pPr>
      <w:r>
        <w:rPr>
          <w:rFonts w:hint="eastAsia"/>
        </w:rPr>
        <w:t>（</w:t>
      </w:r>
      <w:r>
        <w:t>3</w:t>
      </w:r>
      <w:r>
        <w:rPr>
          <w:rFonts w:hint="eastAsia"/>
        </w:rPr>
        <w:t>）</w:t>
      </w:r>
      <w:r w:rsidR="00835C5E">
        <w:rPr>
          <w:rFonts w:hint="eastAsia"/>
        </w:rPr>
        <w:t>结合权重计算</w:t>
      </w:r>
      <w:r w:rsidR="005F4514">
        <w:rPr>
          <w:rFonts w:hint="eastAsia"/>
        </w:rPr>
        <w:t>，该表的总考评分数</w:t>
      </w:r>
      <w:r w:rsidR="008969D2">
        <w:rPr>
          <w:rFonts w:hint="eastAsia"/>
        </w:rPr>
        <w:t>。</w:t>
      </w:r>
    </w:p>
    <w:p w14:paraId="0FB05FD9" w14:textId="385E824F" w:rsidR="00B115D2" w:rsidRDefault="008969D2" w:rsidP="007D004F">
      <w:pPr>
        <w:pStyle w:val="3"/>
      </w:pPr>
      <w:r>
        <w:t>Mapper</w:t>
      </w:r>
      <w:r>
        <w:rPr>
          <w:rFonts w:hint="eastAsia"/>
        </w:rPr>
        <w:t>层求各表五维平均</w:t>
      </w:r>
      <w:r w:rsidR="008074E3">
        <w:rPr>
          <w:rFonts w:hint="eastAsia"/>
        </w:rPr>
        <w:t>分数</w:t>
      </w:r>
    </w:p>
    <w:p w14:paraId="05B68BFE" w14:textId="77777777" w:rsidR="00FD75D6" w:rsidRPr="00FD75D6" w:rsidRDefault="00FD75D6" w:rsidP="00FD75D6">
      <w:pPr>
        <w:pStyle w:val="a6"/>
        <w:rPr>
          <w:color w:val="080808"/>
        </w:rPr>
      </w:pPr>
      <w:r w:rsidRPr="00FD75D6">
        <w:rPr>
          <w:color w:val="080808"/>
        </w:rPr>
        <w:t>@Mapper</w:t>
      </w:r>
    </w:p>
    <w:p w14:paraId="472533D7" w14:textId="77777777" w:rsidR="00FD75D6" w:rsidRPr="00FD75D6" w:rsidRDefault="00FD75D6" w:rsidP="00FD75D6">
      <w:pPr>
        <w:pStyle w:val="a6"/>
        <w:rPr>
          <w:color w:val="080808"/>
        </w:rPr>
      </w:pPr>
      <w:r w:rsidRPr="00FD75D6">
        <w:rPr>
          <w:color w:val="080808"/>
        </w:rPr>
        <w:t>@DS("dga")</w:t>
      </w:r>
    </w:p>
    <w:p w14:paraId="79428B28" w14:textId="77777777" w:rsidR="00FD75D6" w:rsidRPr="00FD75D6" w:rsidRDefault="00FD75D6" w:rsidP="00FD75D6">
      <w:pPr>
        <w:pStyle w:val="a6"/>
        <w:rPr>
          <w:color w:val="080808"/>
        </w:rPr>
      </w:pPr>
      <w:r w:rsidRPr="00FD75D6">
        <w:rPr>
          <w:color w:val="080808"/>
        </w:rPr>
        <w:t>public interface GovernanceAssessTableMapper extends BaseMapper&lt;GovernanceAssessTable&gt; {</w:t>
      </w:r>
    </w:p>
    <w:p w14:paraId="08E16563" w14:textId="77777777" w:rsidR="00FD75D6" w:rsidRPr="00FD75D6" w:rsidRDefault="00FD75D6" w:rsidP="00FD75D6">
      <w:pPr>
        <w:pStyle w:val="a6"/>
        <w:rPr>
          <w:color w:val="080808"/>
        </w:rPr>
      </w:pPr>
    </w:p>
    <w:p w14:paraId="49FB3126" w14:textId="77777777" w:rsidR="00FD75D6" w:rsidRPr="00FD75D6" w:rsidRDefault="00FD75D6" w:rsidP="00FD75D6">
      <w:pPr>
        <w:pStyle w:val="a6"/>
        <w:rPr>
          <w:color w:val="080808"/>
        </w:rPr>
      </w:pPr>
      <w:r w:rsidRPr="00FD75D6">
        <w:rPr>
          <w:color w:val="080808"/>
        </w:rPr>
        <w:t xml:space="preserve">    @Select("SELECT \n" +</w:t>
      </w:r>
    </w:p>
    <w:p w14:paraId="449962C2" w14:textId="77777777" w:rsidR="00FD75D6" w:rsidRPr="00FD75D6" w:rsidRDefault="00FD75D6" w:rsidP="00FD75D6">
      <w:pPr>
        <w:pStyle w:val="a6"/>
        <w:rPr>
          <w:color w:val="080808"/>
        </w:rPr>
      </w:pPr>
      <w:r w:rsidRPr="00FD75D6">
        <w:rPr>
          <w:color w:val="080808"/>
        </w:rPr>
        <w:t xml:space="preserve">            "   assess_date ,\n" +</w:t>
      </w:r>
    </w:p>
    <w:p w14:paraId="4B6E9227" w14:textId="77777777" w:rsidR="00FD75D6" w:rsidRPr="00FD75D6" w:rsidRDefault="00FD75D6" w:rsidP="00FD75D6">
      <w:pPr>
        <w:pStyle w:val="a6"/>
        <w:rPr>
          <w:color w:val="080808"/>
        </w:rPr>
      </w:pPr>
      <w:r w:rsidRPr="00FD75D6">
        <w:rPr>
          <w:color w:val="080808"/>
        </w:rPr>
        <w:t xml:space="preserve">            "   TABLE_NAME,\n" +</w:t>
      </w:r>
    </w:p>
    <w:p w14:paraId="6BE9CEA9" w14:textId="77777777" w:rsidR="00FD75D6" w:rsidRPr="00FD75D6" w:rsidRDefault="00FD75D6" w:rsidP="00FD75D6">
      <w:pPr>
        <w:pStyle w:val="a6"/>
        <w:rPr>
          <w:color w:val="080808"/>
        </w:rPr>
      </w:pPr>
      <w:r w:rsidRPr="00FD75D6">
        <w:rPr>
          <w:color w:val="080808"/>
        </w:rPr>
        <w:t xml:space="preserve">            "   SCHEMA_NAME,\n" +</w:t>
      </w:r>
    </w:p>
    <w:p w14:paraId="03AA2A33" w14:textId="77777777" w:rsidR="00FD75D6" w:rsidRPr="00FD75D6" w:rsidRDefault="00FD75D6" w:rsidP="00FD75D6">
      <w:pPr>
        <w:pStyle w:val="a6"/>
        <w:rPr>
          <w:color w:val="080808"/>
        </w:rPr>
      </w:pPr>
      <w:r w:rsidRPr="00FD75D6">
        <w:rPr>
          <w:color w:val="080808"/>
        </w:rPr>
        <w:t xml:space="preserve">            "   tec_owner,\n" +</w:t>
      </w:r>
    </w:p>
    <w:p w14:paraId="3221A34C" w14:textId="77777777" w:rsidR="00FD75D6" w:rsidRPr="00FD75D6" w:rsidRDefault="00FD75D6" w:rsidP="00FD75D6">
      <w:pPr>
        <w:pStyle w:val="a6"/>
        <w:rPr>
          <w:color w:val="080808"/>
        </w:rPr>
      </w:pPr>
      <w:r w:rsidRPr="00FD75D6">
        <w:rPr>
          <w:color w:val="080808"/>
        </w:rPr>
        <w:t xml:space="preserve">            "   AVG(IF(governance_type = 'SPEC', assess_score , NULL )) score_spec_avg ,\n" +</w:t>
      </w:r>
    </w:p>
    <w:p w14:paraId="4F825A00" w14:textId="77777777" w:rsidR="00FD75D6" w:rsidRPr="00FD75D6" w:rsidRDefault="00FD75D6" w:rsidP="00FD75D6">
      <w:pPr>
        <w:pStyle w:val="a6"/>
        <w:rPr>
          <w:color w:val="080808"/>
        </w:rPr>
      </w:pPr>
      <w:r w:rsidRPr="00FD75D6">
        <w:rPr>
          <w:color w:val="080808"/>
        </w:rPr>
        <w:t xml:space="preserve">            "   AVG(IF(governance_type = 'STORAGE', assess_score , NULL )) score_storage_avg ,\n" +</w:t>
      </w:r>
    </w:p>
    <w:p w14:paraId="56C37F1A" w14:textId="77777777" w:rsidR="00FD75D6" w:rsidRPr="00FD75D6" w:rsidRDefault="00FD75D6" w:rsidP="00FD75D6">
      <w:pPr>
        <w:pStyle w:val="a6"/>
        <w:rPr>
          <w:color w:val="080808"/>
        </w:rPr>
      </w:pPr>
      <w:r w:rsidRPr="00FD75D6">
        <w:rPr>
          <w:color w:val="080808"/>
        </w:rPr>
        <w:t xml:space="preserve">            "   AVG(IF(governance_type = 'CALC', assess_score , NULL )) score_calc_avg,\n" +</w:t>
      </w:r>
    </w:p>
    <w:p w14:paraId="24EFDEC4" w14:textId="77777777" w:rsidR="00FD75D6" w:rsidRPr="00FD75D6" w:rsidRDefault="00FD75D6" w:rsidP="00FD75D6">
      <w:pPr>
        <w:pStyle w:val="a6"/>
        <w:rPr>
          <w:color w:val="080808"/>
        </w:rPr>
      </w:pPr>
      <w:r w:rsidRPr="00FD75D6">
        <w:rPr>
          <w:color w:val="080808"/>
        </w:rPr>
        <w:t xml:space="preserve">            "   AVG(IF(governance_type = 'QUALITY', assess_score , NULL )) score_quality_avg,\n" +</w:t>
      </w:r>
    </w:p>
    <w:p w14:paraId="2141C246" w14:textId="77777777" w:rsidR="00FD75D6" w:rsidRPr="00FD75D6" w:rsidRDefault="00FD75D6" w:rsidP="00FD75D6">
      <w:pPr>
        <w:pStyle w:val="a6"/>
        <w:rPr>
          <w:color w:val="080808"/>
        </w:rPr>
      </w:pPr>
      <w:r w:rsidRPr="00FD75D6">
        <w:rPr>
          <w:color w:val="080808"/>
        </w:rPr>
        <w:t xml:space="preserve">            "   AVG(IF(governance_type = 'SECURITY', assess_score , NULL )) score_security_avg,\n" +</w:t>
      </w:r>
    </w:p>
    <w:p w14:paraId="72C6AC54" w14:textId="77777777" w:rsidR="00FD75D6" w:rsidRPr="00FD75D6" w:rsidRDefault="00FD75D6" w:rsidP="00FD75D6">
      <w:pPr>
        <w:pStyle w:val="a6"/>
        <w:rPr>
          <w:color w:val="080808"/>
        </w:rPr>
      </w:pPr>
      <w:r w:rsidRPr="00FD75D6">
        <w:rPr>
          <w:color w:val="080808"/>
        </w:rPr>
        <w:t xml:space="preserve">            "   SUM(IF(assess_score&lt;10,1,0)) problem_num " +</w:t>
      </w:r>
    </w:p>
    <w:p w14:paraId="4ACDF57F" w14:textId="77777777" w:rsidR="00FD75D6" w:rsidRPr="00FD75D6" w:rsidRDefault="00FD75D6" w:rsidP="00FD75D6">
      <w:pPr>
        <w:pStyle w:val="a6"/>
        <w:rPr>
          <w:color w:val="080808"/>
        </w:rPr>
      </w:pPr>
      <w:r w:rsidRPr="00FD75D6">
        <w:rPr>
          <w:color w:val="080808"/>
        </w:rPr>
        <w:t xml:space="preserve">            "FROM governance_assess_detail   \n" +</w:t>
      </w:r>
    </w:p>
    <w:p w14:paraId="5A4FE107" w14:textId="77777777" w:rsidR="00FD75D6" w:rsidRPr="00FD75D6" w:rsidRDefault="00FD75D6" w:rsidP="00FD75D6">
      <w:pPr>
        <w:pStyle w:val="a6"/>
        <w:rPr>
          <w:color w:val="080808"/>
        </w:rPr>
      </w:pPr>
      <w:r w:rsidRPr="00FD75D6">
        <w:rPr>
          <w:color w:val="080808"/>
        </w:rPr>
        <w:t xml:space="preserve">            "where assess_date=#{assessDate} \n" +</w:t>
      </w:r>
    </w:p>
    <w:p w14:paraId="4578A5DB" w14:textId="77777777" w:rsidR="00FD75D6" w:rsidRPr="00FD75D6" w:rsidRDefault="00FD75D6" w:rsidP="00FD75D6">
      <w:pPr>
        <w:pStyle w:val="a6"/>
        <w:rPr>
          <w:color w:val="080808"/>
        </w:rPr>
      </w:pPr>
      <w:r w:rsidRPr="00FD75D6">
        <w:rPr>
          <w:color w:val="080808"/>
        </w:rPr>
        <w:t xml:space="preserve">            "GROUP BY TABLE_NAME, assess_date ,SCHEMA_NAME, tec_owner")</w:t>
      </w:r>
    </w:p>
    <w:p w14:paraId="407F9402" w14:textId="77777777" w:rsidR="00FD75D6" w:rsidRPr="00FD75D6" w:rsidRDefault="00FD75D6" w:rsidP="00FD75D6">
      <w:pPr>
        <w:pStyle w:val="a6"/>
        <w:rPr>
          <w:color w:val="080808"/>
        </w:rPr>
      </w:pPr>
      <w:r w:rsidRPr="00FD75D6">
        <w:rPr>
          <w:color w:val="080808"/>
        </w:rPr>
        <w:t xml:space="preserve">    public List&lt;GovernanceAssessTable&gt; selectGovernanceAssessTableByDetail( String assessDate );</w:t>
      </w:r>
    </w:p>
    <w:p w14:paraId="795DD535" w14:textId="77777777" w:rsidR="00FD75D6" w:rsidRPr="00FD75D6" w:rsidRDefault="00FD75D6" w:rsidP="00FD75D6">
      <w:pPr>
        <w:pStyle w:val="a6"/>
        <w:rPr>
          <w:color w:val="080808"/>
        </w:rPr>
      </w:pPr>
    </w:p>
    <w:p w14:paraId="0E64A39D" w14:textId="1FC95335" w:rsidR="008969D2" w:rsidRPr="008969D2" w:rsidRDefault="00FD75D6" w:rsidP="00FD75D6">
      <w:pPr>
        <w:pStyle w:val="a6"/>
        <w:rPr>
          <w:color w:val="080808"/>
        </w:rPr>
      </w:pPr>
      <w:r w:rsidRPr="00FD75D6">
        <w:rPr>
          <w:color w:val="080808"/>
        </w:rPr>
        <w:t>}</w:t>
      </w:r>
    </w:p>
    <w:p w14:paraId="5649003E" w14:textId="13C58CF7" w:rsidR="008969D2" w:rsidRPr="008969D2" w:rsidRDefault="008969D2" w:rsidP="007D004F">
      <w:pPr>
        <w:pStyle w:val="3"/>
      </w:pPr>
      <w:r>
        <w:rPr>
          <w:rFonts w:hint="eastAsia"/>
        </w:rPr>
        <w:t>Service</w:t>
      </w:r>
      <w:r>
        <w:rPr>
          <w:rFonts w:hint="eastAsia"/>
        </w:rPr>
        <w:t>层结合权重求总分</w:t>
      </w:r>
    </w:p>
    <w:p w14:paraId="576839B4" w14:textId="46259843" w:rsidR="008969D2" w:rsidRPr="008969D2" w:rsidRDefault="005376EC" w:rsidP="00D6741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03"/>
        <w:jc w:val="left"/>
        <w:rPr>
          <w:rFonts w:ascii="Courier New" w:hAnsi="Courier New" w:cs="Courier New"/>
          <w:color w:val="080808"/>
          <w:kern w:val="0"/>
          <w:sz w:val="20"/>
          <w:szCs w:val="20"/>
        </w:rPr>
      </w:pPr>
      <w:r w:rsidRPr="00D34003">
        <w:rPr>
          <w:color w:val="080808"/>
        </w:rPr>
        <w:t>GovernanceAssessTableService</w:t>
      </w:r>
      <w:r w:rsidR="008969D2">
        <w:rPr>
          <w:rFonts w:hint="eastAsia"/>
        </w:rPr>
        <w:t>接口增加方法</w:t>
      </w:r>
    </w:p>
    <w:p w14:paraId="62DDB7F4" w14:textId="77777777" w:rsidR="00D34003" w:rsidRPr="00D34003" w:rsidRDefault="00D34003" w:rsidP="00D34003">
      <w:pPr>
        <w:pStyle w:val="a6"/>
        <w:rPr>
          <w:color w:val="080808"/>
        </w:rPr>
      </w:pPr>
      <w:r w:rsidRPr="00D34003">
        <w:rPr>
          <w:color w:val="080808"/>
        </w:rPr>
        <w:t>public interface GovernanceAssessTableService extends IService&lt;GovernanceAssessTable&gt; {</w:t>
      </w:r>
    </w:p>
    <w:p w14:paraId="6EE6E57A" w14:textId="77777777" w:rsidR="00D34003" w:rsidRPr="00D34003" w:rsidRDefault="00D34003" w:rsidP="00D34003">
      <w:pPr>
        <w:pStyle w:val="a6"/>
        <w:rPr>
          <w:color w:val="080808"/>
        </w:rPr>
      </w:pPr>
      <w:r w:rsidRPr="00D34003">
        <w:rPr>
          <w:color w:val="080808"/>
        </w:rPr>
        <w:t xml:space="preserve">    public void  calcGovernanceAssessTable(String assessDate);</w:t>
      </w:r>
    </w:p>
    <w:p w14:paraId="72A02696" w14:textId="2AFE715B" w:rsidR="008969D2" w:rsidRPr="008969D2" w:rsidRDefault="00D34003" w:rsidP="00D34003">
      <w:pPr>
        <w:pStyle w:val="a6"/>
        <w:rPr>
          <w:color w:val="080808"/>
        </w:rPr>
      </w:pPr>
      <w:r w:rsidRPr="00D34003">
        <w:rPr>
          <w:color w:val="080808"/>
        </w:rPr>
        <w:t>}</w:t>
      </w:r>
    </w:p>
    <w:p w14:paraId="31A19F81" w14:textId="5FC46C92" w:rsidR="008969D2" w:rsidRDefault="00ED7A30" w:rsidP="00D6741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03"/>
        <w:jc w:val="left"/>
        <w:rPr>
          <w:rFonts w:ascii="Courier New" w:hAnsi="Courier New" w:cs="Courier New"/>
          <w:color w:val="000000"/>
          <w:kern w:val="0"/>
          <w:sz w:val="20"/>
          <w:szCs w:val="20"/>
        </w:rPr>
      </w:pPr>
      <w:r w:rsidRPr="00D34003">
        <w:rPr>
          <w:color w:val="080808"/>
        </w:rPr>
        <w:t>GovernanceAssessTableService</w:t>
      </w:r>
      <w:r>
        <w:rPr>
          <w:rFonts w:hint="eastAsia"/>
          <w:color w:val="080808"/>
        </w:rPr>
        <w:t>Impl</w:t>
      </w:r>
      <w:r>
        <w:rPr>
          <w:rFonts w:ascii="Courier New" w:hAnsi="Courier New" w:cs="Courier New" w:hint="eastAsia"/>
          <w:color w:val="000000"/>
          <w:kern w:val="0"/>
          <w:sz w:val="20"/>
          <w:szCs w:val="20"/>
        </w:rPr>
        <w:t>实现</w:t>
      </w:r>
      <w:r w:rsidR="008969D2">
        <w:rPr>
          <w:rFonts w:ascii="Courier New" w:hAnsi="Courier New" w:cs="Courier New" w:hint="eastAsia"/>
          <w:color w:val="000000"/>
          <w:kern w:val="0"/>
          <w:sz w:val="20"/>
          <w:szCs w:val="20"/>
        </w:rPr>
        <w:t>方法</w:t>
      </w:r>
    </w:p>
    <w:p w14:paraId="2CDBA11E" w14:textId="77777777" w:rsidR="00ED7A30" w:rsidRPr="00ED7A30" w:rsidRDefault="00ED7A30" w:rsidP="00ED7A30">
      <w:pPr>
        <w:pStyle w:val="a6"/>
        <w:rPr>
          <w:color w:val="080808"/>
        </w:rPr>
      </w:pPr>
      <w:r w:rsidRPr="00ED7A30">
        <w:rPr>
          <w:color w:val="080808"/>
        </w:rPr>
        <w:lastRenderedPageBreak/>
        <w:t>@Service</w:t>
      </w:r>
    </w:p>
    <w:p w14:paraId="00C0BBF7" w14:textId="77777777" w:rsidR="00ED7A30" w:rsidRPr="00ED7A30" w:rsidRDefault="00ED7A30" w:rsidP="00ED7A30">
      <w:pPr>
        <w:pStyle w:val="a6"/>
        <w:rPr>
          <w:color w:val="080808"/>
        </w:rPr>
      </w:pPr>
      <w:r w:rsidRPr="00ED7A30">
        <w:rPr>
          <w:color w:val="080808"/>
        </w:rPr>
        <w:t>@DS("dga")</w:t>
      </w:r>
    </w:p>
    <w:p w14:paraId="7CF7B1D1" w14:textId="77777777" w:rsidR="00ED7A30" w:rsidRPr="00ED7A30" w:rsidRDefault="00ED7A30" w:rsidP="00ED7A30">
      <w:pPr>
        <w:pStyle w:val="a6"/>
        <w:rPr>
          <w:color w:val="080808"/>
        </w:rPr>
      </w:pPr>
      <w:r w:rsidRPr="00ED7A30">
        <w:rPr>
          <w:color w:val="080808"/>
        </w:rPr>
        <w:t>public class GovernanceAssessTableServiceImpl extends ServiceImpl&lt;GovernanceAssessTableMapper, GovernanceAssessTable&gt; implements GovernanceAssessTableService {</w:t>
      </w:r>
    </w:p>
    <w:p w14:paraId="456D9CE2" w14:textId="77777777" w:rsidR="00ED7A30" w:rsidRPr="00ED7A30" w:rsidRDefault="00ED7A30" w:rsidP="00ED7A30">
      <w:pPr>
        <w:pStyle w:val="a6"/>
        <w:rPr>
          <w:color w:val="080808"/>
        </w:rPr>
      </w:pPr>
    </w:p>
    <w:p w14:paraId="19285628" w14:textId="77777777" w:rsidR="00ED7A30" w:rsidRPr="00ED7A30" w:rsidRDefault="00ED7A30" w:rsidP="00ED7A30">
      <w:pPr>
        <w:pStyle w:val="a6"/>
        <w:rPr>
          <w:color w:val="080808"/>
        </w:rPr>
      </w:pPr>
      <w:r w:rsidRPr="00ED7A30">
        <w:rPr>
          <w:color w:val="080808"/>
        </w:rPr>
        <w:t xml:space="preserve">    @Autowired</w:t>
      </w:r>
    </w:p>
    <w:p w14:paraId="3B7DFE05" w14:textId="77777777" w:rsidR="00ED7A30" w:rsidRPr="00ED7A30" w:rsidRDefault="00ED7A30" w:rsidP="00ED7A30">
      <w:pPr>
        <w:pStyle w:val="a6"/>
        <w:rPr>
          <w:color w:val="080808"/>
        </w:rPr>
      </w:pPr>
      <w:r w:rsidRPr="00ED7A30">
        <w:rPr>
          <w:color w:val="080808"/>
        </w:rPr>
        <w:t xml:space="preserve">    GovernanceTypeService governanceTypeService ;</w:t>
      </w:r>
    </w:p>
    <w:p w14:paraId="6B86D636" w14:textId="77777777" w:rsidR="00ED7A30" w:rsidRPr="00ED7A30" w:rsidRDefault="00ED7A30" w:rsidP="00ED7A30">
      <w:pPr>
        <w:pStyle w:val="a6"/>
        <w:rPr>
          <w:color w:val="080808"/>
        </w:rPr>
      </w:pPr>
    </w:p>
    <w:p w14:paraId="2ED4D200" w14:textId="77777777" w:rsidR="00ED7A30" w:rsidRPr="00ED7A30" w:rsidRDefault="00ED7A30" w:rsidP="00ED7A30">
      <w:pPr>
        <w:pStyle w:val="a6"/>
        <w:rPr>
          <w:color w:val="080808"/>
        </w:rPr>
      </w:pPr>
      <w:r w:rsidRPr="00ED7A30">
        <w:rPr>
          <w:color w:val="080808"/>
        </w:rPr>
        <w:t xml:space="preserve">    @Override</w:t>
      </w:r>
    </w:p>
    <w:p w14:paraId="3589118F" w14:textId="77777777" w:rsidR="00ED7A30" w:rsidRPr="00ED7A30" w:rsidRDefault="00ED7A30" w:rsidP="00ED7A30">
      <w:pPr>
        <w:pStyle w:val="a6"/>
        <w:rPr>
          <w:color w:val="080808"/>
        </w:rPr>
      </w:pPr>
      <w:r w:rsidRPr="00ED7A30">
        <w:rPr>
          <w:color w:val="080808"/>
        </w:rPr>
        <w:t xml:space="preserve">    public void calcGovernanceAssessTable(String assessDate) {</w:t>
      </w:r>
    </w:p>
    <w:p w14:paraId="66736055" w14:textId="77777777" w:rsidR="00ED7A30" w:rsidRPr="00ED7A30" w:rsidRDefault="00ED7A30" w:rsidP="00ED7A30">
      <w:pPr>
        <w:pStyle w:val="a6"/>
        <w:rPr>
          <w:color w:val="080808"/>
        </w:rPr>
      </w:pPr>
      <w:r w:rsidRPr="00ED7A30">
        <w:rPr>
          <w:color w:val="080808"/>
        </w:rPr>
        <w:t xml:space="preserve">        remove(new QueryWrapper&lt;GovernanceAssessTable&gt;().eq("assess_date" , assessDate));</w:t>
      </w:r>
    </w:p>
    <w:p w14:paraId="73437E5C" w14:textId="77777777" w:rsidR="00ED7A30" w:rsidRPr="00ED7A30" w:rsidRDefault="00ED7A30" w:rsidP="00ED7A30">
      <w:pPr>
        <w:pStyle w:val="a6"/>
        <w:rPr>
          <w:color w:val="080808"/>
        </w:rPr>
      </w:pPr>
    </w:p>
    <w:p w14:paraId="7F537552" w14:textId="77777777" w:rsidR="00ED7A30" w:rsidRPr="00ED7A30" w:rsidRDefault="00ED7A30" w:rsidP="00ED7A30">
      <w:pPr>
        <w:pStyle w:val="a6"/>
        <w:rPr>
          <w:color w:val="080808"/>
        </w:rPr>
      </w:pPr>
      <w:r w:rsidRPr="00ED7A30">
        <w:rPr>
          <w:color w:val="080808"/>
        </w:rPr>
        <w:t xml:space="preserve">        List&lt;GovernanceAssessTable&gt; governanceAssessTables =</w:t>
      </w:r>
    </w:p>
    <w:p w14:paraId="3FC8CC31" w14:textId="77777777" w:rsidR="00ED7A30" w:rsidRPr="00ED7A30" w:rsidRDefault="00ED7A30" w:rsidP="00ED7A30">
      <w:pPr>
        <w:pStyle w:val="a6"/>
        <w:rPr>
          <w:color w:val="080808"/>
        </w:rPr>
      </w:pPr>
      <w:r w:rsidRPr="00ED7A30">
        <w:rPr>
          <w:color w:val="080808"/>
        </w:rPr>
        <w:t xml:space="preserve">                baseMapper.selectGovernanceAssessTableByDetail(assessDate);</w:t>
      </w:r>
    </w:p>
    <w:p w14:paraId="154E41F4" w14:textId="77777777" w:rsidR="00ED7A30" w:rsidRPr="00ED7A30" w:rsidRDefault="00ED7A30" w:rsidP="00ED7A30">
      <w:pPr>
        <w:pStyle w:val="a6"/>
        <w:rPr>
          <w:color w:val="080808"/>
        </w:rPr>
      </w:pPr>
    </w:p>
    <w:p w14:paraId="7644F26C" w14:textId="77777777" w:rsidR="00ED7A30" w:rsidRPr="00ED7A30" w:rsidRDefault="00ED7A30" w:rsidP="00ED7A30">
      <w:pPr>
        <w:pStyle w:val="a6"/>
        <w:rPr>
          <w:color w:val="080808"/>
        </w:rPr>
      </w:pPr>
      <w:r w:rsidRPr="00ED7A30">
        <w:rPr>
          <w:color w:val="080808"/>
        </w:rPr>
        <w:t xml:space="preserve">        List&lt;GovernanceType&gt; governanceTypes = governanceTypeService.list();</w:t>
      </w:r>
    </w:p>
    <w:p w14:paraId="4E150FB2" w14:textId="77777777" w:rsidR="00ED7A30" w:rsidRPr="00ED7A30" w:rsidRDefault="00ED7A30" w:rsidP="00ED7A30">
      <w:pPr>
        <w:pStyle w:val="a6"/>
        <w:rPr>
          <w:color w:val="080808"/>
        </w:rPr>
      </w:pPr>
      <w:r w:rsidRPr="00ED7A30">
        <w:rPr>
          <w:color w:val="080808"/>
        </w:rPr>
        <w:t xml:space="preserve">        Map&lt;String, BigDecimal&gt; typeWeightMap = new HashMap&lt;&gt;( );</w:t>
      </w:r>
    </w:p>
    <w:p w14:paraId="19080040" w14:textId="77777777" w:rsidR="00ED7A30" w:rsidRPr="00ED7A30" w:rsidRDefault="00ED7A30" w:rsidP="00ED7A30">
      <w:pPr>
        <w:pStyle w:val="a6"/>
        <w:rPr>
          <w:color w:val="080808"/>
        </w:rPr>
      </w:pPr>
      <w:r w:rsidRPr="00ED7A30">
        <w:rPr>
          <w:color w:val="080808"/>
        </w:rPr>
        <w:t xml:space="preserve">        for (GovernanceType governanceType : governanceTypes) {</w:t>
      </w:r>
    </w:p>
    <w:p w14:paraId="62FE4FE5" w14:textId="77777777" w:rsidR="00ED7A30" w:rsidRPr="00ED7A30" w:rsidRDefault="00ED7A30" w:rsidP="00ED7A30">
      <w:pPr>
        <w:pStyle w:val="a6"/>
        <w:rPr>
          <w:color w:val="080808"/>
        </w:rPr>
      </w:pPr>
      <w:r w:rsidRPr="00ED7A30">
        <w:rPr>
          <w:color w:val="080808"/>
        </w:rPr>
        <w:t xml:space="preserve">            typeWeightMap.put( governanceType.getTypeCode() , governanceType.getTypeWeight());</w:t>
      </w:r>
    </w:p>
    <w:p w14:paraId="514BEA51" w14:textId="77777777" w:rsidR="00ED7A30" w:rsidRPr="00ED7A30" w:rsidRDefault="00ED7A30" w:rsidP="00ED7A30">
      <w:pPr>
        <w:pStyle w:val="a6"/>
        <w:rPr>
          <w:color w:val="080808"/>
        </w:rPr>
      </w:pPr>
      <w:r w:rsidRPr="00ED7A30">
        <w:rPr>
          <w:color w:val="080808"/>
        </w:rPr>
        <w:t xml:space="preserve">        }</w:t>
      </w:r>
    </w:p>
    <w:p w14:paraId="6869155E" w14:textId="77777777" w:rsidR="00ED7A30" w:rsidRPr="00ED7A30" w:rsidRDefault="00ED7A30" w:rsidP="00ED7A30">
      <w:pPr>
        <w:pStyle w:val="a6"/>
        <w:rPr>
          <w:color w:val="080808"/>
        </w:rPr>
      </w:pPr>
    </w:p>
    <w:p w14:paraId="22659F3A" w14:textId="77777777" w:rsidR="00ED7A30" w:rsidRPr="00ED7A30" w:rsidRDefault="00ED7A30" w:rsidP="00ED7A30">
      <w:pPr>
        <w:pStyle w:val="a6"/>
        <w:rPr>
          <w:color w:val="080808"/>
        </w:rPr>
      </w:pPr>
      <w:r w:rsidRPr="00ED7A30">
        <w:rPr>
          <w:color w:val="080808"/>
        </w:rPr>
        <w:t xml:space="preserve">        for (GovernanceAssessTable governanceAssessTable : governanceAssessTables) {</w:t>
      </w:r>
    </w:p>
    <w:p w14:paraId="2F9A3303" w14:textId="77777777" w:rsidR="00ED7A30" w:rsidRPr="00ED7A30" w:rsidRDefault="00ED7A30" w:rsidP="00ED7A30">
      <w:pPr>
        <w:pStyle w:val="a6"/>
        <w:rPr>
          <w:color w:val="080808"/>
        </w:rPr>
      </w:pPr>
      <w:r w:rsidRPr="00ED7A30">
        <w:rPr>
          <w:color w:val="080808"/>
        </w:rPr>
        <w:t xml:space="preserve">            BigDecimal specScoreWithWeight = governanceAssessTable.getScoreSpecAvg().multiply(typeWeightMap.get("SPEC")).divide(BigDecimal.TEN, 1 , RoundingMode.HALF_UP);</w:t>
      </w:r>
    </w:p>
    <w:p w14:paraId="49A3C3BE" w14:textId="77777777" w:rsidR="00ED7A30" w:rsidRPr="00ED7A30" w:rsidRDefault="00ED7A30" w:rsidP="00ED7A30">
      <w:pPr>
        <w:pStyle w:val="a6"/>
        <w:rPr>
          <w:color w:val="080808"/>
        </w:rPr>
      </w:pPr>
      <w:r w:rsidRPr="00ED7A30">
        <w:rPr>
          <w:color w:val="080808"/>
        </w:rPr>
        <w:t xml:space="preserve">            BigDecimal storageScoreWithWeight = governanceAssessTable.getScoreStorageAvg().multiply(typeWeightMap.get("STORAGE")).divide(BigDecimal.TEN, 1 , RoundingMode.HALF_UP);</w:t>
      </w:r>
    </w:p>
    <w:p w14:paraId="2A993F12" w14:textId="77777777" w:rsidR="00ED7A30" w:rsidRPr="00ED7A30" w:rsidRDefault="00ED7A30" w:rsidP="00ED7A30">
      <w:pPr>
        <w:pStyle w:val="a6"/>
        <w:rPr>
          <w:color w:val="080808"/>
        </w:rPr>
      </w:pPr>
      <w:r w:rsidRPr="00ED7A30">
        <w:rPr>
          <w:color w:val="080808"/>
        </w:rPr>
        <w:t xml:space="preserve">            BigDecimal calcScoreWithWeight = governanceAssessTable.getScoreCalcAvg().multiply(typeWeightMap.get("CALC")).divide(BigDecimal.TEN, 1 , RoundingMode.HALF_UP);</w:t>
      </w:r>
    </w:p>
    <w:p w14:paraId="5415505B" w14:textId="77777777" w:rsidR="00ED7A30" w:rsidRPr="00ED7A30" w:rsidRDefault="00ED7A30" w:rsidP="00ED7A30">
      <w:pPr>
        <w:pStyle w:val="a6"/>
        <w:rPr>
          <w:color w:val="080808"/>
        </w:rPr>
      </w:pPr>
      <w:r w:rsidRPr="00ED7A30">
        <w:rPr>
          <w:color w:val="080808"/>
        </w:rPr>
        <w:t xml:space="preserve">            BigDecimal qualityScoreWithWeight = governanceAssessTable.getScoreQualityAvg().multiply(typeWeightMap.get("QUALITY")).divide(BigDecimal.TEN, 1 , RoundingMode.HALF_UP);</w:t>
      </w:r>
    </w:p>
    <w:p w14:paraId="50B8A373" w14:textId="77777777" w:rsidR="00ED7A30" w:rsidRPr="00ED7A30" w:rsidRDefault="00ED7A30" w:rsidP="00ED7A30">
      <w:pPr>
        <w:pStyle w:val="a6"/>
        <w:rPr>
          <w:color w:val="080808"/>
        </w:rPr>
      </w:pPr>
      <w:r w:rsidRPr="00ED7A30">
        <w:rPr>
          <w:color w:val="080808"/>
        </w:rPr>
        <w:t xml:space="preserve">            BigDecimal securityScoreWithWeight = governanceAssessTable.getScoreSecurityAvg().multiply(typeWeightMap.get("SECURITY")).divide(BigDecimal.TEN, 1 , RoundingMode.HALF_UP);</w:t>
      </w:r>
    </w:p>
    <w:p w14:paraId="56635E4C" w14:textId="77777777" w:rsidR="00ED7A30" w:rsidRPr="00ED7A30" w:rsidRDefault="00ED7A30" w:rsidP="00ED7A30">
      <w:pPr>
        <w:pStyle w:val="a6"/>
        <w:rPr>
          <w:color w:val="080808"/>
        </w:rPr>
      </w:pPr>
    </w:p>
    <w:p w14:paraId="3D257C8D" w14:textId="77777777" w:rsidR="00ED7A30" w:rsidRPr="00ED7A30" w:rsidRDefault="00ED7A30" w:rsidP="00ED7A30">
      <w:pPr>
        <w:pStyle w:val="a6"/>
        <w:rPr>
          <w:color w:val="080808"/>
        </w:rPr>
      </w:pPr>
      <w:r w:rsidRPr="00ED7A30">
        <w:rPr>
          <w:color w:val="080808"/>
        </w:rPr>
        <w:t xml:space="preserve">            BigDecimal total = specScoreWithWeight.add(storageScoreWithWeight).add(calcScoreWithWeight).add(qualityScoreWithWeight).add(securityScoreWithWeight);</w:t>
      </w:r>
    </w:p>
    <w:p w14:paraId="6227F920" w14:textId="77777777" w:rsidR="00ED7A30" w:rsidRPr="00ED7A30" w:rsidRDefault="00ED7A30" w:rsidP="00ED7A30">
      <w:pPr>
        <w:pStyle w:val="a6"/>
        <w:rPr>
          <w:color w:val="080808"/>
        </w:rPr>
      </w:pPr>
    </w:p>
    <w:p w14:paraId="328D1A8A" w14:textId="77777777" w:rsidR="00ED7A30" w:rsidRPr="00ED7A30" w:rsidRDefault="00ED7A30" w:rsidP="00ED7A30">
      <w:pPr>
        <w:pStyle w:val="a6"/>
        <w:rPr>
          <w:color w:val="080808"/>
        </w:rPr>
      </w:pPr>
      <w:r w:rsidRPr="00ED7A30">
        <w:rPr>
          <w:color w:val="080808"/>
        </w:rPr>
        <w:t xml:space="preserve">            governanceAssessTable.setScoreOnTypeWeight(total);</w:t>
      </w:r>
    </w:p>
    <w:p w14:paraId="6A3FF8C5" w14:textId="77777777" w:rsidR="00ED7A30" w:rsidRPr="00ED7A30" w:rsidRDefault="00ED7A30" w:rsidP="00ED7A30">
      <w:pPr>
        <w:pStyle w:val="a6"/>
        <w:rPr>
          <w:color w:val="080808"/>
        </w:rPr>
      </w:pPr>
      <w:r w:rsidRPr="00ED7A30">
        <w:rPr>
          <w:color w:val="080808"/>
        </w:rPr>
        <w:t xml:space="preserve">            governanceAssessTable.setCreateTime(new Date());</w:t>
      </w:r>
    </w:p>
    <w:p w14:paraId="33379933" w14:textId="77777777" w:rsidR="00ED7A30" w:rsidRPr="00ED7A30" w:rsidRDefault="00ED7A30" w:rsidP="00ED7A30">
      <w:pPr>
        <w:pStyle w:val="a6"/>
        <w:rPr>
          <w:color w:val="080808"/>
        </w:rPr>
      </w:pPr>
      <w:r w:rsidRPr="00ED7A30">
        <w:rPr>
          <w:color w:val="080808"/>
        </w:rPr>
        <w:t xml:space="preserve">        }</w:t>
      </w:r>
    </w:p>
    <w:p w14:paraId="76FD0820" w14:textId="77777777" w:rsidR="00ED7A30" w:rsidRPr="00ED7A30" w:rsidRDefault="00ED7A30" w:rsidP="00ED7A30">
      <w:pPr>
        <w:pStyle w:val="a6"/>
        <w:rPr>
          <w:color w:val="080808"/>
        </w:rPr>
      </w:pPr>
    </w:p>
    <w:p w14:paraId="642DA238" w14:textId="77777777" w:rsidR="00ED7A30" w:rsidRPr="00ED7A30" w:rsidRDefault="00ED7A30" w:rsidP="00ED7A30">
      <w:pPr>
        <w:pStyle w:val="a6"/>
        <w:rPr>
          <w:color w:val="080808"/>
        </w:rPr>
      </w:pPr>
      <w:r w:rsidRPr="00ED7A30">
        <w:rPr>
          <w:color w:val="080808"/>
        </w:rPr>
        <w:t xml:space="preserve">        saveBatch(governanceAssessTables) ;</w:t>
      </w:r>
    </w:p>
    <w:p w14:paraId="45B51C14" w14:textId="77777777" w:rsidR="00ED7A30" w:rsidRPr="00ED7A30" w:rsidRDefault="00ED7A30" w:rsidP="00ED7A30">
      <w:pPr>
        <w:pStyle w:val="a6"/>
        <w:rPr>
          <w:color w:val="080808"/>
        </w:rPr>
      </w:pPr>
      <w:r w:rsidRPr="00ED7A30">
        <w:rPr>
          <w:color w:val="080808"/>
        </w:rPr>
        <w:t xml:space="preserve">    }</w:t>
      </w:r>
    </w:p>
    <w:p w14:paraId="30670A53" w14:textId="50030E05" w:rsidR="008969D2" w:rsidRPr="008969D2" w:rsidRDefault="00ED7A30" w:rsidP="00ED7A30">
      <w:pPr>
        <w:pStyle w:val="a6"/>
        <w:rPr>
          <w:color w:val="080808"/>
        </w:rPr>
      </w:pPr>
      <w:r w:rsidRPr="00ED7A30">
        <w:rPr>
          <w:color w:val="080808"/>
        </w:rPr>
        <w:t>}</w:t>
      </w:r>
    </w:p>
    <w:p w14:paraId="6D1995CC" w14:textId="33B5823B" w:rsidR="00140ADF" w:rsidRPr="00140ADF" w:rsidRDefault="00140ADF" w:rsidP="00140ADF">
      <w:pPr>
        <w:pStyle w:val="2"/>
      </w:pPr>
      <w:r w:rsidRPr="00140ADF">
        <w:t>计算</w:t>
      </w:r>
      <w:r w:rsidRPr="00140ADF">
        <w:rPr>
          <w:rFonts w:hint="eastAsia"/>
        </w:rPr>
        <w:t>每个</w:t>
      </w:r>
      <w:r w:rsidR="00301086">
        <w:rPr>
          <w:rFonts w:hint="eastAsia"/>
        </w:rPr>
        <w:t>技术</w:t>
      </w:r>
      <w:r w:rsidRPr="00140ADF">
        <w:rPr>
          <w:rFonts w:hint="eastAsia"/>
        </w:rPr>
        <w:t>负责人的考评分</w:t>
      </w:r>
    </w:p>
    <w:p w14:paraId="2EBA8278" w14:textId="436F2272" w:rsidR="00140ADF" w:rsidRDefault="00140ADF" w:rsidP="007D004F">
      <w:pPr>
        <w:pStyle w:val="3"/>
      </w:pPr>
      <w:r>
        <w:rPr>
          <w:rFonts w:hint="eastAsia"/>
        </w:rPr>
        <w:t>各</w:t>
      </w:r>
      <w:r w:rsidR="00301086">
        <w:rPr>
          <w:rFonts w:hint="eastAsia"/>
        </w:rPr>
        <w:t>个技术负责人</w:t>
      </w:r>
      <w:r>
        <w:rPr>
          <w:rFonts w:hint="eastAsia"/>
        </w:rPr>
        <w:t>的考评结果表</w:t>
      </w:r>
    </w:p>
    <w:p w14:paraId="1E0DE03B" w14:textId="33FA98D3" w:rsidR="00301086" w:rsidRPr="00301086" w:rsidRDefault="00301086" w:rsidP="00301086">
      <w:pPr>
        <w:pStyle w:val="a6"/>
        <w:rPr>
          <w:color w:val="080808"/>
        </w:rPr>
      </w:pPr>
      <w:r w:rsidRPr="00301086">
        <w:t xml:space="preserve">create table if not exists </w:t>
      </w:r>
      <w:r w:rsidRPr="00301086">
        <w:rPr>
          <w:color w:val="000000"/>
        </w:rPr>
        <w:t>dga</w:t>
      </w:r>
      <w:r w:rsidRPr="00301086">
        <w:rPr>
          <w:color w:val="080808"/>
        </w:rPr>
        <w:t>.</w:t>
      </w:r>
      <w:r w:rsidRPr="00301086">
        <w:rPr>
          <w:color w:val="000000"/>
        </w:rPr>
        <w:t>governance_assess_tec_owner</w:t>
      </w:r>
      <w:r w:rsidRPr="00301086">
        <w:rPr>
          <w:color w:val="000000"/>
        </w:rPr>
        <w:br/>
      </w:r>
      <w:r w:rsidRPr="00301086">
        <w:rPr>
          <w:color w:val="080808"/>
        </w:rPr>
        <w:t>(</w:t>
      </w:r>
      <w:r w:rsidRPr="00301086">
        <w:rPr>
          <w:color w:val="080808"/>
        </w:rPr>
        <w:br/>
        <w:t xml:space="preserve">    </w:t>
      </w:r>
      <w:r w:rsidRPr="00301086">
        <w:rPr>
          <w:color w:val="871094"/>
        </w:rPr>
        <w:t xml:space="preserve">id             </w:t>
      </w:r>
      <w:r w:rsidRPr="00301086">
        <w:t xml:space="preserve">bigint </w:t>
      </w:r>
      <w:r w:rsidR="00CA0311" w:rsidRPr="00301086">
        <w:rPr>
          <w:color w:val="067D17"/>
        </w:rPr>
        <w:t xml:space="preserve">   </w:t>
      </w:r>
      <w:r w:rsidR="00CA0311" w:rsidRPr="00301086">
        <w:t>primary key</w:t>
      </w:r>
      <w:r w:rsidR="00CA0311">
        <w:rPr>
          <w:rFonts w:hint="eastAsia"/>
          <w:color w:val="080808"/>
        </w:rPr>
        <w:t xml:space="preserve"> </w:t>
      </w:r>
      <w:r w:rsidRPr="00301086">
        <w:t xml:space="preserve">auto_increment comment </w:t>
      </w:r>
      <w:r w:rsidRPr="00301086">
        <w:rPr>
          <w:color w:val="067D17"/>
        </w:rPr>
        <w:t>'id'</w:t>
      </w:r>
      <w:r w:rsidR="00CA0311">
        <w:rPr>
          <w:rFonts w:hint="eastAsia"/>
          <w:color w:val="067D17"/>
        </w:rPr>
        <w:t>,</w:t>
      </w:r>
      <w:r w:rsidRPr="00301086">
        <w:rPr>
          <w:color w:val="080808"/>
        </w:rPr>
        <w:br/>
        <w:t xml:space="preserve">    </w:t>
      </w:r>
      <w:r w:rsidRPr="00301086">
        <w:rPr>
          <w:color w:val="871094"/>
        </w:rPr>
        <w:t xml:space="preserve">assess_date    </w:t>
      </w:r>
      <w:r w:rsidRPr="00301086">
        <w:t>varchar</w:t>
      </w:r>
      <w:r w:rsidRPr="00301086">
        <w:rPr>
          <w:color w:val="080808"/>
        </w:rPr>
        <w:t>(</w:t>
      </w:r>
      <w:r w:rsidRPr="00301086">
        <w:rPr>
          <w:color w:val="1750EB"/>
        </w:rPr>
        <w:t>10</w:t>
      </w:r>
      <w:r w:rsidRPr="00301086">
        <w:rPr>
          <w:color w:val="080808"/>
        </w:rPr>
        <w:t xml:space="preserve">)    </w:t>
      </w:r>
      <w:r w:rsidRPr="00301086">
        <w:t xml:space="preserve">null comment </w:t>
      </w:r>
      <w:r w:rsidRPr="00301086">
        <w:rPr>
          <w:color w:val="067D17"/>
        </w:rPr>
        <w:t>'</w:t>
      </w:r>
      <w:r w:rsidRPr="00301086">
        <w:rPr>
          <w:rFonts w:ascii="宋体" w:hAnsi="宋体" w:hint="eastAsia"/>
          <w:color w:val="067D17"/>
        </w:rPr>
        <w:t>考评日期</w:t>
      </w:r>
      <w:r w:rsidRPr="00301086">
        <w:rPr>
          <w:color w:val="067D17"/>
        </w:rPr>
        <w:t>'</w:t>
      </w:r>
      <w:r w:rsidRPr="00301086">
        <w:rPr>
          <w:color w:val="080808"/>
        </w:rPr>
        <w:t>,</w:t>
      </w:r>
      <w:r w:rsidRPr="00301086">
        <w:rPr>
          <w:color w:val="080808"/>
        </w:rPr>
        <w:br/>
        <w:t xml:space="preserve">    </w:t>
      </w:r>
      <w:r w:rsidRPr="00301086">
        <w:rPr>
          <w:color w:val="871094"/>
        </w:rPr>
        <w:t xml:space="preserve">tec_owner      </w:t>
      </w:r>
      <w:r w:rsidRPr="00301086">
        <w:t>varchar</w:t>
      </w:r>
      <w:r w:rsidRPr="00301086">
        <w:rPr>
          <w:color w:val="080808"/>
        </w:rPr>
        <w:t>(</w:t>
      </w:r>
      <w:r w:rsidRPr="00301086">
        <w:rPr>
          <w:color w:val="1750EB"/>
        </w:rPr>
        <w:t>200</w:t>
      </w:r>
      <w:r w:rsidRPr="00301086">
        <w:rPr>
          <w:color w:val="080808"/>
        </w:rPr>
        <w:t xml:space="preserve">)   </w:t>
      </w:r>
      <w:r w:rsidRPr="00301086">
        <w:t xml:space="preserve">null comment </w:t>
      </w:r>
      <w:r w:rsidRPr="00301086">
        <w:rPr>
          <w:color w:val="067D17"/>
        </w:rPr>
        <w:t>'</w:t>
      </w:r>
      <w:r w:rsidRPr="00301086">
        <w:rPr>
          <w:rFonts w:ascii="宋体" w:hAnsi="宋体" w:hint="eastAsia"/>
          <w:color w:val="067D17"/>
        </w:rPr>
        <w:t>技术负责人</w:t>
      </w:r>
      <w:r w:rsidRPr="00301086">
        <w:rPr>
          <w:color w:val="067D17"/>
        </w:rPr>
        <w:t>'</w:t>
      </w:r>
      <w:r w:rsidRPr="00301086">
        <w:rPr>
          <w:color w:val="080808"/>
        </w:rPr>
        <w:t>,</w:t>
      </w:r>
      <w:r w:rsidRPr="00301086">
        <w:rPr>
          <w:color w:val="080808"/>
        </w:rPr>
        <w:br/>
        <w:t xml:space="preserve">    </w:t>
      </w:r>
      <w:r w:rsidRPr="00301086">
        <w:rPr>
          <w:color w:val="871094"/>
        </w:rPr>
        <w:t xml:space="preserve">score_spec     </w:t>
      </w:r>
      <w:r w:rsidRPr="00301086">
        <w:t>decimal</w:t>
      </w:r>
      <w:r w:rsidRPr="00301086">
        <w:rPr>
          <w:color w:val="080808"/>
        </w:rPr>
        <w:t>(</w:t>
      </w:r>
      <w:r w:rsidRPr="00301086">
        <w:rPr>
          <w:color w:val="1750EB"/>
        </w:rPr>
        <w:t>10</w:t>
      </w:r>
      <w:r w:rsidRPr="00301086">
        <w:rPr>
          <w:color w:val="080808"/>
        </w:rPr>
        <w:t xml:space="preserve">, </w:t>
      </w:r>
      <w:r w:rsidRPr="00301086">
        <w:rPr>
          <w:color w:val="1750EB"/>
        </w:rPr>
        <w:t>2</w:t>
      </w:r>
      <w:r w:rsidRPr="00301086">
        <w:rPr>
          <w:color w:val="080808"/>
        </w:rPr>
        <w:t xml:space="preserve">) </w:t>
      </w:r>
      <w:r w:rsidRPr="00301086">
        <w:t xml:space="preserve">null comment </w:t>
      </w:r>
      <w:r w:rsidRPr="00301086">
        <w:rPr>
          <w:color w:val="067D17"/>
        </w:rPr>
        <w:t>'</w:t>
      </w:r>
      <w:r w:rsidRPr="00301086">
        <w:rPr>
          <w:rFonts w:ascii="宋体" w:hAnsi="宋体" w:hint="eastAsia"/>
          <w:color w:val="067D17"/>
        </w:rPr>
        <w:t>规范分数</w:t>
      </w:r>
      <w:r w:rsidRPr="00301086">
        <w:rPr>
          <w:color w:val="067D17"/>
        </w:rPr>
        <w:t>'</w:t>
      </w:r>
      <w:r w:rsidRPr="00301086">
        <w:rPr>
          <w:color w:val="080808"/>
        </w:rPr>
        <w:t>,</w:t>
      </w:r>
      <w:r w:rsidRPr="00301086">
        <w:rPr>
          <w:color w:val="080808"/>
        </w:rPr>
        <w:br/>
      </w:r>
      <w:r w:rsidRPr="00301086">
        <w:rPr>
          <w:color w:val="080808"/>
        </w:rPr>
        <w:lastRenderedPageBreak/>
        <w:t xml:space="preserve">    </w:t>
      </w:r>
      <w:r w:rsidRPr="00301086">
        <w:rPr>
          <w:color w:val="871094"/>
        </w:rPr>
        <w:t xml:space="preserve">score_storage  </w:t>
      </w:r>
      <w:r w:rsidRPr="00301086">
        <w:t>decimal</w:t>
      </w:r>
      <w:r w:rsidRPr="00301086">
        <w:rPr>
          <w:color w:val="080808"/>
        </w:rPr>
        <w:t>(</w:t>
      </w:r>
      <w:r w:rsidRPr="00301086">
        <w:rPr>
          <w:color w:val="1750EB"/>
        </w:rPr>
        <w:t>10</w:t>
      </w:r>
      <w:r w:rsidRPr="00301086">
        <w:rPr>
          <w:color w:val="080808"/>
        </w:rPr>
        <w:t xml:space="preserve">, </w:t>
      </w:r>
      <w:r w:rsidRPr="00301086">
        <w:rPr>
          <w:color w:val="1750EB"/>
        </w:rPr>
        <w:t>2</w:t>
      </w:r>
      <w:r w:rsidRPr="00301086">
        <w:rPr>
          <w:color w:val="080808"/>
        </w:rPr>
        <w:t xml:space="preserve">) </w:t>
      </w:r>
      <w:r w:rsidRPr="00301086">
        <w:t xml:space="preserve">null comment </w:t>
      </w:r>
      <w:r w:rsidRPr="00301086">
        <w:rPr>
          <w:color w:val="067D17"/>
        </w:rPr>
        <w:t>'</w:t>
      </w:r>
      <w:r w:rsidRPr="00301086">
        <w:rPr>
          <w:rFonts w:ascii="宋体" w:hAnsi="宋体" w:hint="eastAsia"/>
          <w:color w:val="067D17"/>
        </w:rPr>
        <w:t>存储分数</w:t>
      </w:r>
      <w:r w:rsidRPr="00301086">
        <w:rPr>
          <w:color w:val="067D17"/>
        </w:rPr>
        <w:t>'</w:t>
      </w:r>
      <w:r w:rsidRPr="00301086">
        <w:rPr>
          <w:color w:val="080808"/>
        </w:rPr>
        <w:t>,</w:t>
      </w:r>
      <w:r w:rsidRPr="00301086">
        <w:rPr>
          <w:color w:val="080808"/>
        </w:rPr>
        <w:br/>
        <w:t xml:space="preserve">    </w:t>
      </w:r>
      <w:r w:rsidRPr="00301086">
        <w:rPr>
          <w:color w:val="871094"/>
        </w:rPr>
        <w:t xml:space="preserve">score_calc     </w:t>
      </w:r>
      <w:r w:rsidRPr="00301086">
        <w:t>decimal</w:t>
      </w:r>
      <w:r w:rsidRPr="00301086">
        <w:rPr>
          <w:color w:val="080808"/>
        </w:rPr>
        <w:t>(</w:t>
      </w:r>
      <w:r w:rsidRPr="00301086">
        <w:rPr>
          <w:color w:val="1750EB"/>
        </w:rPr>
        <w:t>10</w:t>
      </w:r>
      <w:r w:rsidRPr="00301086">
        <w:rPr>
          <w:color w:val="080808"/>
        </w:rPr>
        <w:t xml:space="preserve">, </w:t>
      </w:r>
      <w:r w:rsidRPr="00301086">
        <w:rPr>
          <w:color w:val="1750EB"/>
        </w:rPr>
        <w:t>2</w:t>
      </w:r>
      <w:r w:rsidRPr="00301086">
        <w:rPr>
          <w:color w:val="080808"/>
        </w:rPr>
        <w:t xml:space="preserve">) </w:t>
      </w:r>
      <w:r w:rsidRPr="00301086">
        <w:t xml:space="preserve">null comment </w:t>
      </w:r>
      <w:r w:rsidRPr="00301086">
        <w:rPr>
          <w:color w:val="067D17"/>
        </w:rPr>
        <w:t>'</w:t>
      </w:r>
      <w:r w:rsidRPr="00301086">
        <w:rPr>
          <w:rFonts w:ascii="宋体" w:hAnsi="宋体" w:hint="eastAsia"/>
          <w:color w:val="067D17"/>
        </w:rPr>
        <w:t>计算分数</w:t>
      </w:r>
      <w:r w:rsidRPr="00301086">
        <w:rPr>
          <w:color w:val="067D17"/>
        </w:rPr>
        <w:t>'</w:t>
      </w:r>
      <w:r w:rsidRPr="00301086">
        <w:rPr>
          <w:color w:val="080808"/>
        </w:rPr>
        <w:t>,</w:t>
      </w:r>
      <w:r w:rsidRPr="00301086">
        <w:rPr>
          <w:color w:val="080808"/>
        </w:rPr>
        <w:br/>
        <w:t xml:space="preserve">    </w:t>
      </w:r>
      <w:r w:rsidRPr="00301086">
        <w:rPr>
          <w:color w:val="871094"/>
        </w:rPr>
        <w:t xml:space="preserve">score_quality  </w:t>
      </w:r>
      <w:r w:rsidRPr="00301086">
        <w:t>decimal</w:t>
      </w:r>
      <w:r w:rsidRPr="00301086">
        <w:rPr>
          <w:color w:val="080808"/>
        </w:rPr>
        <w:t>(</w:t>
      </w:r>
      <w:r w:rsidRPr="00301086">
        <w:rPr>
          <w:color w:val="1750EB"/>
        </w:rPr>
        <w:t>10</w:t>
      </w:r>
      <w:r w:rsidRPr="00301086">
        <w:rPr>
          <w:color w:val="080808"/>
        </w:rPr>
        <w:t xml:space="preserve">, </w:t>
      </w:r>
      <w:r w:rsidRPr="00301086">
        <w:rPr>
          <w:color w:val="1750EB"/>
        </w:rPr>
        <w:t>2</w:t>
      </w:r>
      <w:r w:rsidRPr="00301086">
        <w:rPr>
          <w:color w:val="080808"/>
        </w:rPr>
        <w:t xml:space="preserve">) </w:t>
      </w:r>
      <w:r w:rsidRPr="00301086">
        <w:t xml:space="preserve">null comment </w:t>
      </w:r>
      <w:r w:rsidRPr="00301086">
        <w:rPr>
          <w:color w:val="067D17"/>
        </w:rPr>
        <w:t>'</w:t>
      </w:r>
      <w:r w:rsidRPr="00301086">
        <w:rPr>
          <w:rFonts w:ascii="宋体" w:hAnsi="宋体" w:hint="eastAsia"/>
          <w:color w:val="067D17"/>
        </w:rPr>
        <w:t>质量分数</w:t>
      </w:r>
      <w:r w:rsidRPr="00301086">
        <w:rPr>
          <w:color w:val="067D17"/>
        </w:rPr>
        <w:t>'</w:t>
      </w:r>
      <w:r w:rsidRPr="00301086">
        <w:rPr>
          <w:color w:val="080808"/>
        </w:rPr>
        <w:t>,</w:t>
      </w:r>
      <w:r w:rsidRPr="00301086">
        <w:rPr>
          <w:color w:val="080808"/>
        </w:rPr>
        <w:br/>
        <w:t xml:space="preserve">    </w:t>
      </w:r>
      <w:r w:rsidRPr="00301086">
        <w:rPr>
          <w:color w:val="871094"/>
        </w:rPr>
        <w:t xml:space="preserve">score_security </w:t>
      </w:r>
      <w:r w:rsidRPr="00301086">
        <w:t>decimal</w:t>
      </w:r>
      <w:r w:rsidRPr="00301086">
        <w:rPr>
          <w:color w:val="080808"/>
        </w:rPr>
        <w:t>(</w:t>
      </w:r>
      <w:r w:rsidRPr="00301086">
        <w:rPr>
          <w:color w:val="1750EB"/>
        </w:rPr>
        <w:t>10</w:t>
      </w:r>
      <w:r w:rsidRPr="00301086">
        <w:rPr>
          <w:color w:val="080808"/>
        </w:rPr>
        <w:t xml:space="preserve">, </w:t>
      </w:r>
      <w:r w:rsidRPr="00301086">
        <w:rPr>
          <w:color w:val="1750EB"/>
        </w:rPr>
        <w:t>2</w:t>
      </w:r>
      <w:r w:rsidRPr="00301086">
        <w:rPr>
          <w:color w:val="080808"/>
        </w:rPr>
        <w:t xml:space="preserve">) </w:t>
      </w:r>
      <w:r w:rsidRPr="00301086">
        <w:t xml:space="preserve">null comment </w:t>
      </w:r>
      <w:r w:rsidRPr="00301086">
        <w:rPr>
          <w:color w:val="067D17"/>
        </w:rPr>
        <w:t>'</w:t>
      </w:r>
      <w:r w:rsidRPr="00301086">
        <w:rPr>
          <w:rFonts w:ascii="宋体" w:hAnsi="宋体" w:hint="eastAsia"/>
          <w:color w:val="067D17"/>
        </w:rPr>
        <w:t>安全分数</w:t>
      </w:r>
      <w:r w:rsidRPr="00301086">
        <w:rPr>
          <w:color w:val="067D17"/>
        </w:rPr>
        <w:t>'</w:t>
      </w:r>
      <w:r w:rsidRPr="00301086">
        <w:rPr>
          <w:color w:val="080808"/>
        </w:rPr>
        <w:t>,</w:t>
      </w:r>
      <w:r w:rsidRPr="00301086">
        <w:rPr>
          <w:color w:val="080808"/>
        </w:rPr>
        <w:br/>
        <w:t xml:space="preserve">    </w:t>
      </w:r>
      <w:r w:rsidRPr="00301086">
        <w:rPr>
          <w:color w:val="871094"/>
        </w:rPr>
        <w:t xml:space="preserve">score          </w:t>
      </w:r>
      <w:r w:rsidRPr="00301086">
        <w:t>decimal</w:t>
      </w:r>
      <w:r w:rsidRPr="00301086">
        <w:rPr>
          <w:color w:val="080808"/>
        </w:rPr>
        <w:t>(</w:t>
      </w:r>
      <w:r w:rsidRPr="00301086">
        <w:rPr>
          <w:color w:val="1750EB"/>
        </w:rPr>
        <w:t>10</w:t>
      </w:r>
      <w:r w:rsidRPr="00301086">
        <w:rPr>
          <w:color w:val="080808"/>
        </w:rPr>
        <w:t xml:space="preserve">, </w:t>
      </w:r>
      <w:r w:rsidRPr="00301086">
        <w:rPr>
          <w:color w:val="1750EB"/>
        </w:rPr>
        <w:t>2</w:t>
      </w:r>
      <w:r w:rsidRPr="00301086">
        <w:rPr>
          <w:color w:val="080808"/>
        </w:rPr>
        <w:t xml:space="preserve">) </w:t>
      </w:r>
      <w:r w:rsidRPr="00301086">
        <w:t xml:space="preserve">null comment </w:t>
      </w:r>
      <w:r w:rsidRPr="00301086">
        <w:rPr>
          <w:color w:val="067D17"/>
        </w:rPr>
        <w:t>'</w:t>
      </w:r>
      <w:r w:rsidRPr="00301086">
        <w:rPr>
          <w:rFonts w:ascii="宋体" w:hAnsi="宋体" w:hint="eastAsia"/>
          <w:color w:val="067D17"/>
        </w:rPr>
        <w:t>分数</w:t>
      </w:r>
      <w:r w:rsidRPr="00301086">
        <w:rPr>
          <w:color w:val="067D17"/>
        </w:rPr>
        <w:t>'</w:t>
      </w:r>
      <w:r w:rsidRPr="00301086">
        <w:rPr>
          <w:color w:val="080808"/>
        </w:rPr>
        <w:t>,</w:t>
      </w:r>
      <w:r w:rsidRPr="00301086">
        <w:rPr>
          <w:color w:val="080808"/>
        </w:rPr>
        <w:br/>
        <w:t xml:space="preserve">    </w:t>
      </w:r>
      <w:r w:rsidRPr="00301086">
        <w:rPr>
          <w:color w:val="871094"/>
        </w:rPr>
        <w:t xml:space="preserve">table_num      </w:t>
      </w:r>
      <w:r w:rsidRPr="00301086">
        <w:t xml:space="preserve">bigint         null comment </w:t>
      </w:r>
      <w:r w:rsidRPr="00301086">
        <w:rPr>
          <w:color w:val="067D17"/>
        </w:rPr>
        <w:t>'</w:t>
      </w:r>
      <w:r w:rsidRPr="00301086">
        <w:rPr>
          <w:rFonts w:ascii="宋体" w:hAnsi="宋体" w:hint="eastAsia"/>
          <w:color w:val="067D17"/>
        </w:rPr>
        <w:t>涉及表</w:t>
      </w:r>
      <w:r w:rsidRPr="00301086">
        <w:rPr>
          <w:color w:val="067D17"/>
        </w:rPr>
        <w:t>'</w:t>
      </w:r>
      <w:r w:rsidRPr="00301086">
        <w:rPr>
          <w:color w:val="080808"/>
        </w:rPr>
        <w:t>,</w:t>
      </w:r>
      <w:r w:rsidRPr="00301086">
        <w:rPr>
          <w:color w:val="080808"/>
        </w:rPr>
        <w:br/>
        <w:t xml:space="preserve">    </w:t>
      </w:r>
      <w:r w:rsidRPr="00301086">
        <w:rPr>
          <w:color w:val="871094"/>
        </w:rPr>
        <w:t xml:space="preserve">problem_num    </w:t>
      </w:r>
      <w:r w:rsidRPr="00301086">
        <w:t xml:space="preserve">bigint         null comment </w:t>
      </w:r>
      <w:r w:rsidRPr="00301086">
        <w:rPr>
          <w:color w:val="067D17"/>
        </w:rPr>
        <w:t>'</w:t>
      </w:r>
      <w:r w:rsidRPr="00301086">
        <w:rPr>
          <w:rFonts w:ascii="宋体" w:hAnsi="宋体" w:hint="eastAsia"/>
          <w:color w:val="067D17"/>
        </w:rPr>
        <w:t>问题项个数</w:t>
      </w:r>
      <w:r w:rsidRPr="00301086">
        <w:rPr>
          <w:color w:val="067D17"/>
        </w:rPr>
        <w:t>'</w:t>
      </w:r>
      <w:r w:rsidRPr="00301086">
        <w:rPr>
          <w:color w:val="080808"/>
        </w:rPr>
        <w:t>,</w:t>
      </w:r>
      <w:r w:rsidRPr="00301086">
        <w:rPr>
          <w:color w:val="080808"/>
        </w:rPr>
        <w:br/>
        <w:t xml:space="preserve">    </w:t>
      </w:r>
      <w:r w:rsidRPr="00301086">
        <w:rPr>
          <w:color w:val="871094"/>
        </w:rPr>
        <w:t xml:space="preserve">create_time    </w:t>
      </w:r>
      <w:r w:rsidRPr="00301086">
        <w:t xml:space="preserve">datetime       null comment </w:t>
      </w:r>
      <w:r w:rsidRPr="00301086">
        <w:rPr>
          <w:color w:val="067D17"/>
        </w:rPr>
        <w:t>'</w:t>
      </w:r>
      <w:r w:rsidRPr="00301086">
        <w:rPr>
          <w:rFonts w:ascii="宋体" w:hAnsi="宋体" w:hint="eastAsia"/>
          <w:color w:val="067D17"/>
        </w:rPr>
        <w:t>创建时间</w:t>
      </w:r>
      <w:r w:rsidRPr="00301086">
        <w:rPr>
          <w:color w:val="067D17"/>
        </w:rPr>
        <w:t>'</w:t>
      </w:r>
      <w:r w:rsidRPr="00301086">
        <w:rPr>
          <w:color w:val="067D17"/>
        </w:rPr>
        <w:br/>
      </w:r>
      <w:r w:rsidRPr="00301086">
        <w:rPr>
          <w:color w:val="080808"/>
        </w:rPr>
        <w:t>)</w:t>
      </w:r>
      <w:r w:rsidRPr="00301086">
        <w:rPr>
          <w:color w:val="080808"/>
        </w:rPr>
        <w:br/>
        <w:t xml:space="preserve">    </w:t>
      </w:r>
      <w:r w:rsidRPr="00301086">
        <w:t xml:space="preserve">comment </w:t>
      </w:r>
      <w:r w:rsidRPr="00301086">
        <w:rPr>
          <w:color w:val="067D17"/>
        </w:rPr>
        <w:t>'</w:t>
      </w:r>
      <w:r w:rsidRPr="00301086">
        <w:rPr>
          <w:rFonts w:ascii="宋体" w:hAnsi="宋体" w:hint="eastAsia"/>
          <w:color w:val="067D17"/>
        </w:rPr>
        <w:t>技术负责人治理考评表</w:t>
      </w:r>
      <w:r w:rsidRPr="00301086">
        <w:rPr>
          <w:color w:val="067D17"/>
        </w:rPr>
        <w:t>'</w:t>
      </w:r>
      <w:r w:rsidRPr="00301086">
        <w:rPr>
          <w:color w:val="080808"/>
        </w:rPr>
        <w:t>;</w:t>
      </w:r>
    </w:p>
    <w:p w14:paraId="69AABA96" w14:textId="77777777" w:rsidR="00301086" w:rsidRDefault="00301086" w:rsidP="007D004F">
      <w:pPr>
        <w:pStyle w:val="3"/>
      </w:pPr>
      <w:r>
        <w:rPr>
          <w:rFonts w:hint="eastAsia"/>
        </w:rPr>
        <w:t>根据表生成对应的代码</w:t>
      </w:r>
    </w:p>
    <w:tbl>
      <w:tblPr>
        <w:tblStyle w:val="4-3"/>
        <w:tblW w:w="0" w:type="auto"/>
        <w:tblLook w:val="04A0" w:firstRow="1" w:lastRow="0" w:firstColumn="1" w:lastColumn="0" w:noHBand="0" w:noVBand="1"/>
      </w:tblPr>
      <w:tblGrid>
        <w:gridCol w:w="1384"/>
        <w:gridCol w:w="3969"/>
        <w:gridCol w:w="2943"/>
      </w:tblGrid>
      <w:tr w:rsidR="00301086" w14:paraId="4BABD3F7" w14:textId="77777777" w:rsidTr="00C465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5C50427" w14:textId="77777777" w:rsidR="00301086" w:rsidRDefault="00301086" w:rsidP="00DA11D9">
            <w:pPr>
              <w:ind w:firstLineChars="0" w:firstLine="0"/>
            </w:pPr>
            <w:r>
              <w:t>package</w:t>
            </w:r>
          </w:p>
        </w:tc>
        <w:tc>
          <w:tcPr>
            <w:tcW w:w="3969" w:type="dxa"/>
          </w:tcPr>
          <w:p w14:paraId="023D2915" w14:textId="77777777" w:rsidR="00301086" w:rsidRDefault="00301086" w:rsidP="00DA11D9">
            <w:pPr>
              <w:ind w:firstLineChars="0" w:firstLine="0"/>
              <w:cnfStyle w:val="100000000000" w:firstRow="1" w:lastRow="0" w:firstColumn="0" w:lastColumn="0" w:oddVBand="0" w:evenVBand="0" w:oddHBand="0" w:evenHBand="0" w:firstRowFirstColumn="0" w:firstRowLastColumn="0" w:lastRowFirstColumn="0" w:lastRowLastColumn="0"/>
            </w:pPr>
          </w:p>
        </w:tc>
        <w:tc>
          <w:tcPr>
            <w:tcW w:w="2943" w:type="dxa"/>
          </w:tcPr>
          <w:p w14:paraId="7F5DC718" w14:textId="77777777" w:rsidR="00301086" w:rsidRDefault="00301086"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5F112C" w14:paraId="17DAA33A" w14:textId="77777777" w:rsidTr="00C46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9EF7908" w14:textId="77777777" w:rsidR="005F112C" w:rsidRDefault="005F112C" w:rsidP="005F112C">
            <w:pPr>
              <w:ind w:firstLineChars="0" w:firstLine="0"/>
            </w:pPr>
            <w:r>
              <w:t>bean</w:t>
            </w:r>
          </w:p>
        </w:tc>
        <w:tc>
          <w:tcPr>
            <w:tcW w:w="3969" w:type="dxa"/>
          </w:tcPr>
          <w:p w14:paraId="1302FAA1" w14:textId="3644C121" w:rsidR="005F112C" w:rsidRDefault="005F112C" w:rsidP="005F112C">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w:t>
            </w:r>
            <w:r>
              <w:t>AssessTecOwner</w:t>
            </w:r>
            <w:r>
              <w:rPr>
                <w:rFonts w:ascii="Courier New" w:hAnsi="Courier New" w:cs="Courier New"/>
                <w:color w:val="000000"/>
                <w:kern w:val="0"/>
                <w:sz w:val="20"/>
                <w:szCs w:val="20"/>
              </w:rPr>
              <w:t xml:space="preserve"> </w:t>
            </w:r>
            <w:r w:rsidRPr="00B60A08">
              <w:rPr>
                <w:rFonts w:ascii="Courier New" w:hAnsi="Courier New" w:cs="Courier New" w:hint="eastAsia"/>
                <w:color w:val="000000"/>
                <w:kern w:val="0"/>
                <w:sz w:val="20"/>
                <w:szCs w:val="20"/>
              </w:rPr>
              <w:t xml:space="preserve"> </w:t>
            </w:r>
          </w:p>
        </w:tc>
        <w:tc>
          <w:tcPr>
            <w:tcW w:w="2943" w:type="dxa"/>
          </w:tcPr>
          <w:p w14:paraId="7455BA57" w14:textId="56788A5E" w:rsidR="005F112C" w:rsidRDefault="005F112C" w:rsidP="005F112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 xml:space="preserve"> </w:t>
            </w:r>
            <w:r>
              <w:rPr>
                <w:rFonts w:hint="eastAsia"/>
              </w:rPr>
              <w:t>技术负责人考评结果实体类</w:t>
            </w:r>
          </w:p>
        </w:tc>
      </w:tr>
      <w:tr w:rsidR="005F112C" w14:paraId="6EA9B5A1" w14:textId="77777777" w:rsidTr="00C465FA">
        <w:tc>
          <w:tcPr>
            <w:cnfStyle w:val="001000000000" w:firstRow="0" w:lastRow="0" w:firstColumn="1" w:lastColumn="0" w:oddVBand="0" w:evenVBand="0" w:oddHBand="0" w:evenHBand="0" w:firstRowFirstColumn="0" w:firstRowLastColumn="0" w:lastRowFirstColumn="0" w:lastRowLastColumn="0"/>
            <w:tcW w:w="1384" w:type="dxa"/>
          </w:tcPr>
          <w:p w14:paraId="39B4B938" w14:textId="77777777" w:rsidR="005F112C" w:rsidRDefault="005F112C" w:rsidP="005F112C">
            <w:pPr>
              <w:ind w:firstLineChars="0" w:firstLine="0"/>
            </w:pPr>
            <w:r>
              <w:rPr>
                <w:rFonts w:hint="eastAsia"/>
              </w:rPr>
              <w:t>m</w:t>
            </w:r>
            <w:r>
              <w:t>apper</w:t>
            </w:r>
          </w:p>
        </w:tc>
        <w:tc>
          <w:tcPr>
            <w:tcW w:w="3969" w:type="dxa"/>
          </w:tcPr>
          <w:p w14:paraId="65326851" w14:textId="1E99E7A6" w:rsidR="005F112C" w:rsidRDefault="005F112C" w:rsidP="005F112C">
            <w:pPr>
              <w:ind w:firstLineChars="0" w:firstLine="0"/>
              <w:cnfStyle w:val="000000000000" w:firstRow="0" w:lastRow="0" w:firstColumn="0" w:lastColumn="0" w:oddVBand="0" w:evenVBand="0" w:oddHBand="0" w:evenHBand="0" w:firstRowFirstColumn="0" w:firstRowLastColumn="0" w:lastRowFirstColumn="0" w:lastRowLastColumn="0"/>
            </w:pPr>
            <w:r w:rsidRPr="00596CE0">
              <w:t>Governance</w:t>
            </w:r>
            <w:r>
              <w:t>AssessTecOwner</w:t>
            </w:r>
            <w:r w:rsidRPr="00596CE0">
              <w:t>Mapper</w:t>
            </w:r>
          </w:p>
        </w:tc>
        <w:tc>
          <w:tcPr>
            <w:tcW w:w="2943" w:type="dxa"/>
          </w:tcPr>
          <w:p w14:paraId="59D8D67F" w14:textId="56A08DE3" w:rsidR="005F112C" w:rsidRDefault="005F112C" w:rsidP="005F112C">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技术负责人考评结果接口</w:t>
            </w:r>
          </w:p>
        </w:tc>
      </w:tr>
      <w:tr w:rsidR="005F112C" w14:paraId="0E49EB34" w14:textId="77777777" w:rsidTr="00C46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FA9C61D" w14:textId="77777777" w:rsidR="005F112C" w:rsidRDefault="005F112C" w:rsidP="005F112C">
            <w:pPr>
              <w:ind w:firstLineChars="0" w:firstLine="0"/>
            </w:pPr>
            <w:r>
              <w:rPr>
                <w:rFonts w:hint="eastAsia"/>
              </w:rPr>
              <w:t>s</w:t>
            </w:r>
            <w:r>
              <w:t>ervice</w:t>
            </w:r>
          </w:p>
        </w:tc>
        <w:tc>
          <w:tcPr>
            <w:tcW w:w="3969" w:type="dxa"/>
          </w:tcPr>
          <w:p w14:paraId="2F2244A4" w14:textId="0DD60FDF" w:rsidR="005F112C" w:rsidRDefault="005F112C" w:rsidP="005F112C">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GovernanceAssess</w:t>
            </w:r>
            <w:r>
              <w:t>TecOwner</w:t>
            </w:r>
            <w:r w:rsidRPr="00596CE0">
              <w:t>Service</w:t>
            </w:r>
          </w:p>
        </w:tc>
        <w:tc>
          <w:tcPr>
            <w:tcW w:w="2943" w:type="dxa"/>
          </w:tcPr>
          <w:p w14:paraId="50B01607" w14:textId="3134C63F" w:rsidR="005F112C" w:rsidRDefault="005F112C" w:rsidP="005F112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技术负责人考评结果接口</w:t>
            </w:r>
          </w:p>
        </w:tc>
      </w:tr>
      <w:tr w:rsidR="005F112C" w14:paraId="4DF7BF49" w14:textId="77777777" w:rsidTr="00C465FA">
        <w:tc>
          <w:tcPr>
            <w:cnfStyle w:val="001000000000" w:firstRow="0" w:lastRow="0" w:firstColumn="1" w:lastColumn="0" w:oddVBand="0" w:evenVBand="0" w:oddHBand="0" w:evenHBand="0" w:firstRowFirstColumn="0" w:firstRowLastColumn="0" w:lastRowFirstColumn="0" w:lastRowLastColumn="0"/>
            <w:tcW w:w="1384" w:type="dxa"/>
          </w:tcPr>
          <w:p w14:paraId="44D0E981" w14:textId="77777777" w:rsidR="005F112C" w:rsidRDefault="005F112C" w:rsidP="005F112C">
            <w:pPr>
              <w:ind w:firstLineChars="0" w:firstLine="0"/>
            </w:pPr>
            <w:r>
              <w:t>service.impl</w:t>
            </w:r>
          </w:p>
        </w:tc>
        <w:tc>
          <w:tcPr>
            <w:tcW w:w="3969" w:type="dxa"/>
          </w:tcPr>
          <w:p w14:paraId="1D9ADBDF" w14:textId="6A9E9866" w:rsidR="005F112C" w:rsidRDefault="005F112C" w:rsidP="005F112C">
            <w:pPr>
              <w:ind w:firstLineChars="0" w:firstLine="0"/>
              <w:cnfStyle w:val="000000000000" w:firstRow="0" w:lastRow="0" w:firstColumn="0" w:lastColumn="0" w:oddVBand="0" w:evenVBand="0" w:oddHBand="0" w:evenHBand="0" w:firstRowFirstColumn="0" w:firstRowLastColumn="0" w:lastRowFirstColumn="0" w:lastRowLastColumn="0"/>
            </w:pPr>
            <w:r w:rsidRPr="00596CE0">
              <w:t>Governance</w:t>
            </w:r>
            <w:r>
              <w:t>AssessTecOwner</w:t>
            </w:r>
            <w:r w:rsidRPr="00596CE0">
              <w:t>Service</w:t>
            </w:r>
            <w:r>
              <w:t>Impl</w:t>
            </w:r>
          </w:p>
        </w:tc>
        <w:tc>
          <w:tcPr>
            <w:tcW w:w="2943" w:type="dxa"/>
          </w:tcPr>
          <w:p w14:paraId="58F1C3F7" w14:textId="1453C3D0" w:rsidR="005F112C" w:rsidRDefault="005F112C" w:rsidP="005F112C">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技术负责人考评结果实现类</w:t>
            </w:r>
          </w:p>
        </w:tc>
      </w:tr>
    </w:tbl>
    <w:p w14:paraId="32A4B7CA" w14:textId="77777777" w:rsidR="00301086" w:rsidRDefault="00301086" w:rsidP="00301086">
      <w:pPr>
        <w:ind w:firstLineChars="0" w:firstLine="0"/>
      </w:pPr>
    </w:p>
    <w:p w14:paraId="742BA096" w14:textId="77777777" w:rsidR="00301086" w:rsidRDefault="00301086" w:rsidP="007D004F">
      <w:pPr>
        <w:pStyle w:val="3"/>
      </w:pPr>
      <w:r>
        <w:rPr>
          <w:rFonts w:hint="eastAsia"/>
        </w:rPr>
        <w:t>思路</w:t>
      </w:r>
    </w:p>
    <w:p w14:paraId="48BCA363" w14:textId="17D8568F" w:rsidR="00301086" w:rsidRDefault="005F46E4" w:rsidP="005F46E4">
      <w:pPr>
        <w:ind w:firstLineChars="0"/>
      </w:pPr>
      <w:r>
        <w:rPr>
          <w:rFonts w:hint="eastAsia"/>
        </w:rPr>
        <w:t>（</w:t>
      </w:r>
      <w:r>
        <w:rPr>
          <w:rFonts w:hint="eastAsia"/>
        </w:rPr>
        <w:t>1</w:t>
      </w:r>
      <w:r>
        <w:rPr>
          <w:rFonts w:hint="eastAsia"/>
        </w:rPr>
        <w:t>）</w:t>
      </w:r>
      <w:r w:rsidR="00301086">
        <w:rPr>
          <w:rFonts w:hint="eastAsia"/>
        </w:rPr>
        <w:t>利用</w:t>
      </w:r>
      <w:r w:rsidR="00301086">
        <w:rPr>
          <w:rFonts w:hint="eastAsia"/>
        </w:rPr>
        <w:t>s</w:t>
      </w:r>
      <w:r w:rsidR="00301086">
        <w:t>ql</w:t>
      </w:r>
      <w:r w:rsidR="00301086">
        <w:rPr>
          <w:rFonts w:hint="eastAsia"/>
        </w:rPr>
        <w:t>进行聚合，</w:t>
      </w:r>
      <w:r w:rsidR="00243A78">
        <w:rPr>
          <w:rFonts w:hint="eastAsia"/>
        </w:rPr>
        <w:t>计算</w:t>
      </w:r>
      <w:r w:rsidR="00C522A8">
        <w:rPr>
          <w:rFonts w:hint="eastAsia"/>
        </w:rPr>
        <w:t>每个技术负责人</w:t>
      </w:r>
      <w:r w:rsidR="00301086">
        <w:rPr>
          <w:rFonts w:hint="eastAsia"/>
        </w:rPr>
        <w:t>的五维平均分数</w:t>
      </w:r>
      <w:r w:rsidR="00C522A8">
        <w:rPr>
          <w:rFonts w:hint="eastAsia"/>
        </w:rPr>
        <w:t>及总分</w:t>
      </w:r>
      <w:r w:rsidR="00301086">
        <w:t>(Mapper</w:t>
      </w:r>
      <w:r w:rsidR="00301086">
        <w:rPr>
          <w:rFonts w:hint="eastAsia"/>
        </w:rPr>
        <w:t>层实现</w:t>
      </w:r>
      <w:r w:rsidR="00301086">
        <w:rPr>
          <w:rFonts w:hint="eastAsia"/>
        </w:rPr>
        <w:t>)</w:t>
      </w:r>
    </w:p>
    <w:p w14:paraId="0CD847D3" w14:textId="36862EF4" w:rsidR="00301086" w:rsidRPr="00835C5E" w:rsidRDefault="005F46E4" w:rsidP="005F46E4">
      <w:pPr>
        <w:pStyle w:val="aff"/>
        <w:ind w:left="420" w:firstLineChars="0" w:firstLine="0"/>
      </w:pPr>
      <w:r>
        <w:rPr>
          <w:rFonts w:hint="eastAsia"/>
        </w:rPr>
        <w:t>（</w:t>
      </w:r>
      <w:r>
        <w:rPr>
          <w:rFonts w:hint="eastAsia"/>
        </w:rPr>
        <w:t>2</w:t>
      </w:r>
      <w:r>
        <w:rPr>
          <w:rFonts w:hint="eastAsia"/>
        </w:rPr>
        <w:t>）</w:t>
      </w:r>
      <w:r w:rsidR="00C522A8">
        <w:rPr>
          <w:rFonts w:hint="eastAsia"/>
        </w:rPr>
        <w:t>保存统计结果（</w:t>
      </w:r>
      <w:r w:rsidR="00C522A8">
        <w:rPr>
          <w:rFonts w:hint="eastAsia"/>
        </w:rPr>
        <w:t>Service</w:t>
      </w:r>
      <w:r w:rsidR="00C522A8">
        <w:rPr>
          <w:rFonts w:hint="eastAsia"/>
        </w:rPr>
        <w:t>层实现）</w:t>
      </w:r>
    </w:p>
    <w:p w14:paraId="6048127D" w14:textId="2F2074A3" w:rsidR="00301086" w:rsidRDefault="00301086" w:rsidP="007D004F">
      <w:pPr>
        <w:pStyle w:val="3"/>
      </w:pPr>
      <w:r>
        <w:t>Mapper</w:t>
      </w:r>
      <w:r>
        <w:rPr>
          <w:rFonts w:hint="eastAsia"/>
        </w:rPr>
        <w:t>层求</w:t>
      </w:r>
      <w:r w:rsidR="003B2FCA">
        <w:rPr>
          <w:rFonts w:hint="eastAsia"/>
        </w:rPr>
        <w:t>各个技术负责人</w:t>
      </w:r>
      <w:r>
        <w:rPr>
          <w:rFonts w:hint="eastAsia"/>
        </w:rPr>
        <w:t>五维平均分数</w:t>
      </w:r>
    </w:p>
    <w:p w14:paraId="04F2E6FE" w14:textId="77777777" w:rsidR="005F46E4" w:rsidRPr="005F46E4" w:rsidRDefault="005F46E4" w:rsidP="005F46E4">
      <w:pPr>
        <w:pStyle w:val="a6"/>
        <w:rPr>
          <w:color w:val="080808"/>
        </w:rPr>
      </w:pPr>
      <w:r w:rsidRPr="005F46E4">
        <w:rPr>
          <w:color w:val="080808"/>
        </w:rPr>
        <w:t>@Mapper</w:t>
      </w:r>
    </w:p>
    <w:p w14:paraId="759451F9" w14:textId="77777777" w:rsidR="005F46E4" w:rsidRPr="005F46E4" w:rsidRDefault="005F46E4" w:rsidP="005F46E4">
      <w:pPr>
        <w:pStyle w:val="a6"/>
        <w:rPr>
          <w:color w:val="080808"/>
        </w:rPr>
      </w:pPr>
      <w:r w:rsidRPr="005F46E4">
        <w:rPr>
          <w:color w:val="080808"/>
        </w:rPr>
        <w:t>@DS("dga")</w:t>
      </w:r>
    </w:p>
    <w:p w14:paraId="5619A408" w14:textId="77777777" w:rsidR="005F46E4" w:rsidRPr="005F46E4" w:rsidRDefault="005F46E4" w:rsidP="005F46E4">
      <w:pPr>
        <w:pStyle w:val="a6"/>
        <w:rPr>
          <w:color w:val="080808"/>
        </w:rPr>
      </w:pPr>
      <w:r w:rsidRPr="005F46E4">
        <w:rPr>
          <w:color w:val="080808"/>
        </w:rPr>
        <w:t>public interface GovernanceAssessTecOwnerMapper extends BaseMapper&lt;GovernanceAssessTecOwner&gt; {</w:t>
      </w:r>
    </w:p>
    <w:p w14:paraId="30B6BA5F" w14:textId="77777777" w:rsidR="005F46E4" w:rsidRPr="005F46E4" w:rsidRDefault="005F46E4" w:rsidP="005F46E4">
      <w:pPr>
        <w:pStyle w:val="a6"/>
        <w:rPr>
          <w:color w:val="080808"/>
        </w:rPr>
      </w:pPr>
    </w:p>
    <w:p w14:paraId="6D18A4D4" w14:textId="77777777" w:rsidR="005F46E4" w:rsidRPr="005F46E4" w:rsidRDefault="005F46E4" w:rsidP="005F46E4">
      <w:pPr>
        <w:pStyle w:val="a6"/>
        <w:rPr>
          <w:color w:val="080808"/>
        </w:rPr>
      </w:pPr>
      <w:r w:rsidRPr="005F46E4">
        <w:rPr>
          <w:color w:val="080808"/>
        </w:rPr>
        <w:t xml:space="preserve">    @Select("SELECT \n" +</w:t>
      </w:r>
    </w:p>
    <w:p w14:paraId="65783C72" w14:textId="77777777" w:rsidR="005F46E4" w:rsidRPr="005F46E4" w:rsidRDefault="005F46E4" w:rsidP="005F46E4">
      <w:pPr>
        <w:pStyle w:val="a6"/>
        <w:rPr>
          <w:color w:val="080808"/>
        </w:rPr>
      </w:pPr>
      <w:r w:rsidRPr="005F46E4">
        <w:rPr>
          <w:color w:val="080808"/>
        </w:rPr>
        <w:t xml:space="preserve">            "    assess_date ,\n" +</w:t>
      </w:r>
    </w:p>
    <w:p w14:paraId="50B3BCC0" w14:textId="77777777" w:rsidR="005F46E4" w:rsidRPr="005F46E4" w:rsidRDefault="005F46E4" w:rsidP="005F46E4">
      <w:pPr>
        <w:pStyle w:val="a6"/>
        <w:rPr>
          <w:color w:val="080808"/>
        </w:rPr>
      </w:pPr>
      <w:r w:rsidRPr="005F46E4">
        <w:rPr>
          <w:color w:val="080808"/>
        </w:rPr>
        <w:t xml:space="preserve">            "    tec_owner ,\n" +</w:t>
      </w:r>
    </w:p>
    <w:p w14:paraId="1A5CFBB4" w14:textId="77777777" w:rsidR="005F46E4" w:rsidRPr="005F46E4" w:rsidRDefault="005F46E4" w:rsidP="005F46E4">
      <w:pPr>
        <w:pStyle w:val="a6"/>
        <w:rPr>
          <w:color w:val="080808"/>
        </w:rPr>
      </w:pPr>
      <w:r w:rsidRPr="005F46E4">
        <w:rPr>
          <w:color w:val="080808"/>
        </w:rPr>
        <w:t xml:space="preserve">            "    AVG(gt.score_spec_avg * 10) score_spec ,\n" +</w:t>
      </w:r>
    </w:p>
    <w:p w14:paraId="7C30D5B8" w14:textId="77777777" w:rsidR="005F46E4" w:rsidRPr="005F46E4" w:rsidRDefault="005F46E4" w:rsidP="005F46E4">
      <w:pPr>
        <w:pStyle w:val="a6"/>
        <w:rPr>
          <w:color w:val="080808"/>
        </w:rPr>
      </w:pPr>
      <w:r w:rsidRPr="005F46E4">
        <w:rPr>
          <w:color w:val="080808"/>
        </w:rPr>
        <w:t xml:space="preserve">            "    AVG(gt.score_storage_avg * 10) score_storage  ,\n" +</w:t>
      </w:r>
    </w:p>
    <w:p w14:paraId="7883EFEC" w14:textId="77777777" w:rsidR="005F46E4" w:rsidRPr="005F46E4" w:rsidRDefault="005F46E4" w:rsidP="005F46E4">
      <w:pPr>
        <w:pStyle w:val="a6"/>
        <w:rPr>
          <w:color w:val="080808"/>
        </w:rPr>
      </w:pPr>
      <w:r w:rsidRPr="005F46E4">
        <w:rPr>
          <w:color w:val="080808"/>
        </w:rPr>
        <w:t xml:space="preserve">            "    AVG(gt.score_calc_avg * 10) score_calc ,\n" +</w:t>
      </w:r>
    </w:p>
    <w:p w14:paraId="78982924" w14:textId="77777777" w:rsidR="005F46E4" w:rsidRPr="005F46E4" w:rsidRDefault="005F46E4" w:rsidP="005F46E4">
      <w:pPr>
        <w:pStyle w:val="a6"/>
        <w:rPr>
          <w:color w:val="080808"/>
        </w:rPr>
      </w:pPr>
      <w:r w:rsidRPr="005F46E4">
        <w:rPr>
          <w:color w:val="080808"/>
        </w:rPr>
        <w:t xml:space="preserve">            "    AVG(gt.score_quality_avg * 10) score_quality ,\n" +</w:t>
      </w:r>
    </w:p>
    <w:p w14:paraId="006F4663" w14:textId="77777777" w:rsidR="005F46E4" w:rsidRPr="005F46E4" w:rsidRDefault="005F46E4" w:rsidP="005F46E4">
      <w:pPr>
        <w:pStyle w:val="a6"/>
        <w:rPr>
          <w:color w:val="080808"/>
        </w:rPr>
      </w:pPr>
      <w:r w:rsidRPr="005F46E4">
        <w:rPr>
          <w:color w:val="080808"/>
        </w:rPr>
        <w:t xml:space="preserve">            "    AVG(gt.score_security_avg * 10) score_security , \n" +</w:t>
      </w:r>
    </w:p>
    <w:p w14:paraId="47EC04A1" w14:textId="77777777" w:rsidR="005F46E4" w:rsidRPr="005F46E4" w:rsidRDefault="005F46E4" w:rsidP="005F46E4">
      <w:pPr>
        <w:pStyle w:val="a6"/>
        <w:rPr>
          <w:color w:val="080808"/>
        </w:rPr>
      </w:pPr>
      <w:r w:rsidRPr="005F46E4">
        <w:rPr>
          <w:color w:val="080808"/>
        </w:rPr>
        <w:t xml:space="preserve">            "    AVG(gt.score_on_type_weight) score, \n" +</w:t>
      </w:r>
    </w:p>
    <w:p w14:paraId="447A64F6" w14:textId="77777777" w:rsidR="005F46E4" w:rsidRPr="005F46E4" w:rsidRDefault="005F46E4" w:rsidP="005F46E4">
      <w:pPr>
        <w:pStyle w:val="a6"/>
        <w:rPr>
          <w:color w:val="080808"/>
        </w:rPr>
      </w:pPr>
      <w:r w:rsidRPr="005F46E4">
        <w:rPr>
          <w:color w:val="080808"/>
        </w:rPr>
        <w:t xml:space="preserve">            "    COUNT(*) table_num,\n" +</w:t>
      </w:r>
    </w:p>
    <w:p w14:paraId="268019D2" w14:textId="77777777" w:rsidR="005F46E4" w:rsidRPr="005F46E4" w:rsidRDefault="005F46E4" w:rsidP="005F46E4">
      <w:pPr>
        <w:pStyle w:val="a6"/>
        <w:rPr>
          <w:color w:val="080808"/>
        </w:rPr>
      </w:pPr>
      <w:r w:rsidRPr="005F46E4">
        <w:rPr>
          <w:color w:val="080808"/>
        </w:rPr>
        <w:t xml:space="preserve">            "    SUM(problem_num) problem_num,\n" +</w:t>
      </w:r>
    </w:p>
    <w:p w14:paraId="1B6B48B6" w14:textId="77777777" w:rsidR="005F46E4" w:rsidRPr="005F46E4" w:rsidRDefault="005F46E4" w:rsidP="005F46E4">
      <w:pPr>
        <w:pStyle w:val="a6"/>
        <w:rPr>
          <w:color w:val="080808"/>
        </w:rPr>
      </w:pPr>
      <w:r w:rsidRPr="005F46E4">
        <w:rPr>
          <w:color w:val="080808"/>
        </w:rPr>
        <w:t xml:space="preserve">            "    NOW() create_time \n" +</w:t>
      </w:r>
    </w:p>
    <w:p w14:paraId="7DD1232A" w14:textId="77777777" w:rsidR="005F46E4" w:rsidRPr="005F46E4" w:rsidRDefault="005F46E4" w:rsidP="005F46E4">
      <w:pPr>
        <w:pStyle w:val="a6"/>
        <w:rPr>
          <w:color w:val="080808"/>
        </w:rPr>
      </w:pPr>
      <w:r w:rsidRPr="005F46E4">
        <w:rPr>
          <w:color w:val="080808"/>
        </w:rPr>
        <w:t xml:space="preserve">            "    \n" +</w:t>
      </w:r>
    </w:p>
    <w:p w14:paraId="5B3EF32C" w14:textId="77777777" w:rsidR="005F46E4" w:rsidRPr="005F46E4" w:rsidRDefault="005F46E4" w:rsidP="005F46E4">
      <w:pPr>
        <w:pStyle w:val="a6"/>
        <w:rPr>
          <w:color w:val="080808"/>
        </w:rPr>
      </w:pPr>
      <w:r w:rsidRPr="005F46E4">
        <w:rPr>
          <w:color w:val="080808"/>
        </w:rPr>
        <w:t xml:space="preserve">            "FROM governance_assess_table gt\n" +</w:t>
      </w:r>
    </w:p>
    <w:p w14:paraId="1903D500" w14:textId="77777777" w:rsidR="005F46E4" w:rsidRPr="005F46E4" w:rsidRDefault="005F46E4" w:rsidP="005F46E4">
      <w:pPr>
        <w:pStyle w:val="a6"/>
        <w:rPr>
          <w:color w:val="080808"/>
        </w:rPr>
      </w:pPr>
      <w:r w:rsidRPr="005F46E4">
        <w:rPr>
          <w:color w:val="080808"/>
        </w:rPr>
        <w:t xml:space="preserve">            "WHERE assess_date = #{assessDate}\n" +</w:t>
      </w:r>
    </w:p>
    <w:p w14:paraId="430F17B3" w14:textId="77777777" w:rsidR="005F46E4" w:rsidRPr="005F46E4" w:rsidRDefault="005F46E4" w:rsidP="005F46E4">
      <w:pPr>
        <w:pStyle w:val="a6"/>
        <w:rPr>
          <w:color w:val="080808"/>
        </w:rPr>
      </w:pPr>
      <w:r w:rsidRPr="005F46E4">
        <w:rPr>
          <w:color w:val="080808"/>
        </w:rPr>
        <w:t xml:space="preserve">            "GROUP BY assess_date ,tec_owner")</w:t>
      </w:r>
    </w:p>
    <w:p w14:paraId="350CF86F" w14:textId="77777777" w:rsidR="005F46E4" w:rsidRPr="005F46E4" w:rsidRDefault="005F46E4" w:rsidP="005F46E4">
      <w:pPr>
        <w:pStyle w:val="a6"/>
        <w:rPr>
          <w:color w:val="080808"/>
        </w:rPr>
      </w:pPr>
      <w:r w:rsidRPr="005F46E4">
        <w:rPr>
          <w:color w:val="080808"/>
        </w:rPr>
        <w:t xml:space="preserve">    public List&lt;GovernanceAssessTecOwner&gt; getAssessTecOwner(String assessDate) ;</w:t>
      </w:r>
    </w:p>
    <w:p w14:paraId="6212872D" w14:textId="4DA37BF6" w:rsidR="002B289A" w:rsidRPr="002B289A" w:rsidRDefault="005F46E4" w:rsidP="005F46E4">
      <w:pPr>
        <w:pStyle w:val="a6"/>
        <w:rPr>
          <w:color w:val="080808"/>
        </w:rPr>
      </w:pPr>
      <w:r w:rsidRPr="005F46E4">
        <w:rPr>
          <w:color w:val="080808"/>
        </w:rPr>
        <w:t>}</w:t>
      </w:r>
    </w:p>
    <w:p w14:paraId="19F3FFFE" w14:textId="77777777" w:rsidR="005E54DB" w:rsidRPr="008969D2" w:rsidRDefault="005E54DB" w:rsidP="007D004F">
      <w:pPr>
        <w:pStyle w:val="3"/>
        <w:numPr>
          <w:ilvl w:val="2"/>
          <w:numId w:val="23"/>
        </w:numPr>
      </w:pPr>
      <w:r>
        <w:rPr>
          <w:rFonts w:hint="eastAsia"/>
        </w:rPr>
        <w:t>Service</w:t>
      </w:r>
      <w:r>
        <w:rPr>
          <w:rFonts w:hint="eastAsia"/>
        </w:rPr>
        <w:t>层结合权重求总分</w:t>
      </w:r>
    </w:p>
    <w:p w14:paraId="40B06D58" w14:textId="435A9494" w:rsidR="005E54DB" w:rsidRPr="008969D2" w:rsidRDefault="00236BDE" w:rsidP="00D6741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03"/>
        <w:jc w:val="left"/>
        <w:rPr>
          <w:rFonts w:ascii="Courier New" w:hAnsi="Courier New" w:cs="Courier New"/>
          <w:color w:val="080808"/>
          <w:kern w:val="0"/>
          <w:sz w:val="20"/>
          <w:szCs w:val="20"/>
        </w:rPr>
      </w:pPr>
      <w:r w:rsidRPr="00236BDE">
        <w:rPr>
          <w:color w:val="080808"/>
        </w:rPr>
        <w:t>GovernanceAssessTecOwnerService</w:t>
      </w:r>
      <w:r w:rsidR="005E54DB">
        <w:rPr>
          <w:rFonts w:hint="eastAsia"/>
        </w:rPr>
        <w:t>接口增加方法</w:t>
      </w:r>
    </w:p>
    <w:p w14:paraId="2BB3E497" w14:textId="77777777" w:rsidR="00236BDE" w:rsidRPr="00236BDE" w:rsidRDefault="00236BDE" w:rsidP="00236BDE">
      <w:pPr>
        <w:pStyle w:val="a6"/>
        <w:rPr>
          <w:color w:val="080808"/>
        </w:rPr>
      </w:pPr>
      <w:r w:rsidRPr="00236BDE">
        <w:rPr>
          <w:color w:val="080808"/>
        </w:rPr>
        <w:lastRenderedPageBreak/>
        <w:t>public interface GovernanceAssessTecOwnerService extends IService&lt;GovernanceAssessTecOwner&gt; {</w:t>
      </w:r>
    </w:p>
    <w:p w14:paraId="2F55312D" w14:textId="77777777" w:rsidR="00236BDE" w:rsidRPr="00236BDE" w:rsidRDefault="00236BDE" w:rsidP="00236BDE">
      <w:pPr>
        <w:pStyle w:val="a6"/>
        <w:rPr>
          <w:color w:val="080808"/>
        </w:rPr>
      </w:pPr>
      <w:r w:rsidRPr="00236BDE">
        <w:rPr>
          <w:color w:val="080808"/>
        </w:rPr>
        <w:t xml:space="preserve">    public void calcAssessTecOwner(String assessDate);</w:t>
      </w:r>
    </w:p>
    <w:p w14:paraId="705F209A" w14:textId="724C474A" w:rsidR="005E54DB" w:rsidRPr="005E54DB" w:rsidRDefault="00236BDE" w:rsidP="00236BDE">
      <w:pPr>
        <w:pStyle w:val="a6"/>
        <w:rPr>
          <w:color w:val="080808"/>
        </w:rPr>
      </w:pPr>
      <w:r w:rsidRPr="00236BDE">
        <w:rPr>
          <w:color w:val="080808"/>
        </w:rPr>
        <w:t>}</w:t>
      </w:r>
    </w:p>
    <w:p w14:paraId="68F979EB" w14:textId="7BD08DD4" w:rsidR="005E54DB" w:rsidRPr="00D67411" w:rsidRDefault="00236BDE" w:rsidP="00D6741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03"/>
        <w:jc w:val="left"/>
        <w:rPr>
          <w:rFonts w:ascii="Courier New" w:hAnsi="Courier New" w:cs="Courier New"/>
          <w:color w:val="000000"/>
          <w:kern w:val="0"/>
          <w:sz w:val="20"/>
          <w:szCs w:val="20"/>
        </w:rPr>
      </w:pPr>
      <w:r w:rsidRPr="00236BDE">
        <w:rPr>
          <w:color w:val="080808"/>
        </w:rPr>
        <w:t>GovernanceAssessTecOwnerService</w:t>
      </w:r>
      <w:r>
        <w:rPr>
          <w:rFonts w:hint="eastAsia"/>
          <w:color w:val="080808"/>
        </w:rPr>
        <w:t>Impl</w:t>
      </w:r>
      <w:r>
        <w:rPr>
          <w:rFonts w:ascii="Courier New" w:hAnsi="Courier New" w:cs="Courier New" w:hint="eastAsia"/>
          <w:color w:val="000000"/>
          <w:kern w:val="0"/>
          <w:sz w:val="20"/>
          <w:szCs w:val="20"/>
        </w:rPr>
        <w:t>实现</w:t>
      </w:r>
      <w:r w:rsidR="005E54DB">
        <w:rPr>
          <w:rFonts w:ascii="Courier New" w:hAnsi="Courier New" w:cs="Courier New" w:hint="eastAsia"/>
          <w:color w:val="000000"/>
          <w:kern w:val="0"/>
          <w:sz w:val="20"/>
          <w:szCs w:val="20"/>
        </w:rPr>
        <w:t>方法</w:t>
      </w:r>
    </w:p>
    <w:p w14:paraId="1CE6A18A" w14:textId="77777777" w:rsidR="00236BDE" w:rsidRPr="00236BDE" w:rsidRDefault="00236BDE" w:rsidP="00236BDE">
      <w:pPr>
        <w:pStyle w:val="a6"/>
        <w:rPr>
          <w:color w:val="080808"/>
        </w:rPr>
      </w:pPr>
      <w:r w:rsidRPr="00236BDE">
        <w:rPr>
          <w:color w:val="080808"/>
        </w:rPr>
        <w:t>@Service</w:t>
      </w:r>
    </w:p>
    <w:p w14:paraId="56CFF34A" w14:textId="77777777" w:rsidR="00236BDE" w:rsidRPr="00236BDE" w:rsidRDefault="00236BDE" w:rsidP="00236BDE">
      <w:pPr>
        <w:pStyle w:val="a6"/>
        <w:rPr>
          <w:color w:val="080808"/>
        </w:rPr>
      </w:pPr>
      <w:r w:rsidRPr="00236BDE">
        <w:rPr>
          <w:color w:val="080808"/>
        </w:rPr>
        <w:t>@DS("dga")</w:t>
      </w:r>
    </w:p>
    <w:p w14:paraId="02B534A7" w14:textId="77777777" w:rsidR="00236BDE" w:rsidRPr="00236BDE" w:rsidRDefault="00236BDE" w:rsidP="00236BDE">
      <w:pPr>
        <w:pStyle w:val="a6"/>
        <w:rPr>
          <w:color w:val="080808"/>
        </w:rPr>
      </w:pPr>
      <w:r w:rsidRPr="00236BDE">
        <w:rPr>
          <w:color w:val="080808"/>
        </w:rPr>
        <w:t>public class GovernanceAssessTecOwnerServiceImpl extends ServiceImpl&lt;GovernanceAssessTecOwnerMapper, GovernanceAssessTecOwner&gt; implements GovernanceAssessTecOwnerService {</w:t>
      </w:r>
    </w:p>
    <w:p w14:paraId="7CB1AB2E" w14:textId="77777777" w:rsidR="00236BDE" w:rsidRPr="00236BDE" w:rsidRDefault="00236BDE" w:rsidP="00236BDE">
      <w:pPr>
        <w:pStyle w:val="a6"/>
        <w:rPr>
          <w:color w:val="080808"/>
        </w:rPr>
      </w:pPr>
    </w:p>
    <w:p w14:paraId="4700EC9D" w14:textId="77777777" w:rsidR="00236BDE" w:rsidRPr="00236BDE" w:rsidRDefault="00236BDE" w:rsidP="00236BDE">
      <w:pPr>
        <w:pStyle w:val="a6"/>
        <w:rPr>
          <w:color w:val="080808"/>
        </w:rPr>
      </w:pPr>
    </w:p>
    <w:p w14:paraId="098218FB" w14:textId="77777777" w:rsidR="00236BDE" w:rsidRPr="00236BDE" w:rsidRDefault="00236BDE" w:rsidP="00236BDE">
      <w:pPr>
        <w:pStyle w:val="a6"/>
        <w:rPr>
          <w:color w:val="080808"/>
        </w:rPr>
      </w:pPr>
      <w:r w:rsidRPr="00236BDE">
        <w:rPr>
          <w:color w:val="080808"/>
        </w:rPr>
        <w:t xml:space="preserve">    @Override</w:t>
      </w:r>
    </w:p>
    <w:p w14:paraId="5F0515C5" w14:textId="77777777" w:rsidR="00236BDE" w:rsidRPr="00236BDE" w:rsidRDefault="00236BDE" w:rsidP="00236BDE">
      <w:pPr>
        <w:pStyle w:val="a6"/>
        <w:rPr>
          <w:color w:val="080808"/>
        </w:rPr>
      </w:pPr>
      <w:r w:rsidRPr="00236BDE">
        <w:rPr>
          <w:color w:val="080808"/>
        </w:rPr>
        <w:t xml:space="preserve">    public void calcAssessTecOwner(String assessDate) {</w:t>
      </w:r>
    </w:p>
    <w:p w14:paraId="6121166F" w14:textId="77777777" w:rsidR="00236BDE" w:rsidRPr="00236BDE" w:rsidRDefault="00236BDE" w:rsidP="00236BDE">
      <w:pPr>
        <w:pStyle w:val="a6"/>
        <w:rPr>
          <w:color w:val="080808"/>
        </w:rPr>
      </w:pPr>
      <w:r w:rsidRPr="00236BDE">
        <w:rPr>
          <w:color w:val="080808"/>
        </w:rPr>
        <w:t xml:space="preserve">        remove(new QueryWrapper&lt;GovernanceAssessTecOwner&gt;().eq("assess_date" , assessDate)) ;</w:t>
      </w:r>
    </w:p>
    <w:p w14:paraId="4D66816E" w14:textId="77777777" w:rsidR="00236BDE" w:rsidRPr="00236BDE" w:rsidRDefault="00236BDE" w:rsidP="00236BDE">
      <w:pPr>
        <w:pStyle w:val="a6"/>
        <w:rPr>
          <w:color w:val="080808"/>
        </w:rPr>
      </w:pPr>
    </w:p>
    <w:p w14:paraId="70804262" w14:textId="77777777" w:rsidR="00236BDE" w:rsidRPr="00236BDE" w:rsidRDefault="00236BDE" w:rsidP="00236BDE">
      <w:pPr>
        <w:pStyle w:val="a6"/>
        <w:rPr>
          <w:color w:val="080808"/>
        </w:rPr>
      </w:pPr>
      <w:r w:rsidRPr="00236BDE">
        <w:rPr>
          <w:color w:val="080808"/>
        </w:rPr>
        <w:t xml:space="preserve">        List&lt;GovernanceAssessTecOwner&gt; assessTecOwnerList = baseMapper.getAssessTecOwner(assessDate);</w:t>
      </w:r>
    </w:p>
    <w:p w14:paraId="037F9940" w14:textId="77777777" w:rsidR="00236BDE" w:rsidRPr="00236BDE" w:rsidRDefault="00236BDE" w:rsidP="00236BDE">
      <w:pPr>
        <w:pStyle w:val="a6"/>
        <w:rPr>
          <w:color w:val="080808"/>
        </w:rPr>
      </w:pPr>
      <w:r w:rsidRPr="00236BDE">
        <w:rPr>
          <w:color w:val="080808"/>
        </w:rPr>
        <w:t xml:space="preserve">        saveBatch(assessTecOwnerList);</w:t>
      </w:r>
    </w:p>
    <w:p w14:paraId="5126D23D" w14:textId="77777777" w:rsidR="00236BDE" w:rsidRPr="00236BDE" w:rsidRDefault="00236BDE" w:rsidP="00236BDE">
      <w:pPr>
        <w:pStyle w:val="a6"/>
        <w:rPr>
          <w:color w:val="080808"/>
        </w:rPr>
      </w:pPr>
      <w:r w:rsidRPr="00236BDE">
        <w:rPr>
          <w:color w:val="080808"/>
        </w:rPr>
        <w:t xml:space="preserve">    }</w:t>
      </w:r>
    </w:p>
    <w:p w14:paraId="3AA74F9F" w14:textId="595C4B85" w:rsidR="005E54DB" w:rsidRPr="005E54DB" w:rsidRDefault="00236BDE" w:rsidP="00236BDE">
      <w:pPr>
        <w:pStyle w:val="a6"/>
        <w:rPr>
          <w:color w:val="080808"/>
        </w:rPr>
      </w:pPr>
      <w:r w:rsidRPr="00236BDE">
        <w:rPr>
          <w:color w:val="080808"/>
        </w:rPr>
        <w:t>}</w:t>
      </w:r>
    </w:p>
    <w:p w14:paraId="4B302F3C" w14:textId="3908259C" w:rsidR="00147B84" w:rsidRPr="00140ADF" w:rsidRDefault="00147B84" w:rsidP="00147B84">
      <w:pPr>
        <w:pStyle w:val="2"/>
      </w:pPr>
      <w:r w:rsidRPr="00140ADF">
        <w:t>计算</w:t>
      </w:r>
      <w:r>
        <w:rPr>
          <w:rFonts w:hint="eastAsia"/>
        </w:rPr>
        <w:t>全局</w:t>
      </w:r>
      <w:r w:rsidRPr="00140ADF">
        <w:rPr>
          <w:rFonts w:hint="eastAsia"/>
        </w:rPr>
        <w:t>的考评分</w:t>
      </w:r>
    </w:p>
    <w:p w14:paraId="1290DFA0" w14:textId="5E0DABB9" w:rsidR="00147B84" w:rsidRDefault="00147B84" w:rsidP="007D004F">
      <w:pPr>
        <w:pStyle w:val="3"/>
      </w:pPr>
      <w:r>
        <w:rPr>
          <w:rFonts w:hint="eastAsia"/>
        </w:rPr>
        <w:t>各个</w:t>
      </w:r>
      <w:r w:rsidR="00262CB9">
        <w:rPr>
          <w:rFonts w:hint="eastAsia"/>
        </w:rPr>
        <w:t>全局</w:t>
      </w:r>
      <w:r>
        <w:rPr>
          <w:rFonts w:hint="eastAsia"/>
        </w:rPr>
        <w:t>的考评结果表</w:t>
      </w:r>
    </w:p>
    <w:p w14:paraId="1BD8F618" w14:textId="5B82C2CC" w:rsidR="00622129" w:rsidRPr="00622129" w:rsidRDefault="00622129" w:rsidP="00622129">
      <w:pPr>
        <w:pStyle w:val="a6"/>
        <w:rPr>
          <w:color w:val="080808"/>
        </w:rPr>
      </w:pPr>
      <w:r w:rsidRPr="00622129">
        <w:t xml:space="preserve">create table if not exists </w:t>
      </w:r>
      <w:r w:rsidRPr="00622129">
        <w:rPr>
          <w:color w:val="000000"/>
        </w:rPr>
        <w:t>dga</w:t>
      </w:r>
      <w:r w:rsidRPr="00622129">
        <w:rPr>
          <w:color w:val="080808"/>
        </w:rPr>
        <w:t>.</w:t>
      </w:r>
      <w:r w:rsidRPr="00622129">
        <w:rPr>
          <w:color w:val="000000"/>
        </w:rPr>
        <w:t>governance_assess_global</w:t>
      </w:r>
      <w:r w:rsidRPr="00622129">
        <w:rPr>
          <w:color w:val="000000"/>
        </w:rPr>
        <w:br/>
      </w:r>
      <w:r w:rsidRPr="00622129">
        <w:rPr>
          <w:color w:val="080808"/>
        </w:rPr>
        <w:t>(</w:t>
      </w:r>
      <w:r w:rsidRPr="00622129">
        <w:rPr>
          <w:color w:val="080808"/>
        </w:rPr>
        <w:br/>
        <w:t xml:space="preserve">    </w:t>
      </w:r>
      <w:r w:rsidRPr="00622129">
        <w:rPr>
          <w:color w:val="871094"/>
        </w:rPr>
        <w:t xml:space="preserve">id             </w:t>
      </w:r>
      <w:r w:rsidRPr="00622129">
        <w:t xml:space="preserve">bigint </w:t>
      </w:r>
      <w:r w:rsidR="00291EDF" w:rsidRPr="00622129">
        <w:t>primary key</w:t>
      </w:r>
      <w:r w:rsidR="00291EDF">
        <w:rPr>
          <w:rFonts w:hint="eastAsia"/>
          <w:color w:val="080808"/>
        </w:rPr>
        <w:t xml:space="preserve"> </w:t>
      </w:r>
      <w:r w:rsidRPr="00622129">
        <w:t xml:space="preserve">auto_increment comment </w:t>
      </w:r>
      <w:r w:rsidRPr="00622129">
        <w:rPr>
          <w:color w:val="067D17"/>
        </w:rPr>
        <w:t>'id'</w:t>
      </w:r>
      <w:r w:rsidR="00291EDF">
        <w:rPr>
          <w:rFonts w:hint="eastAsia"/>
          <w:color w:val="067D17"/>
        </w:rPr>
        <w:t>,</w:t>
      </w:r>
      <w:r w:rsidRPr="00622129">
        <w:rPr>
          <w:color w:val="067D17"/>
        </w:rPr>
        <w:t xml:space="preserve"> </w:t>
      </w:r>
      <w:r w:rsidRPr="00622129">
        <w:rPr>
          <w:color w:val="080808"/>
        </w:rPr>
        <w:br/>
        <w:t xml:space="preserve">    </w:t>
      </w:r>
      <w:r w:rsidRPr="00622129">
        <w:rPr>
          <w:color w:val="871094"/>
        </w:rPr>
        <w:t xml:space="preserve">assess_date    </w:t>
      </w:r>
      <w:r w:rsidRPr="00622129">
        <w:t>varchar</w:t>
      </w:r>
      <w:r w:rsidRPr="00622129">
        <w:rPr>
          <w:color w:val="080808"/>
        </w:rPr>
        <w:t>(</w:t>
      </w:r>
      <w:r w:rsidRPr="00622129">
        <w:rPr>
          <w:color w:val="1750EB"/>
        </w:rPr>
        <w:t>10</w:t>
      </w:r>
      <w:r w:rsidRPr="00622129">
        <w:rPr>
          <w:color w:val="080808"/>
        </w:rPr>
        <w:t xml:space="preserve">)    </w:t>
      </w:r>
      <w:r w:rsidRPr="00622129">
        <w:t xml:space="preserve">null comment </w:t>
      </w:r>
      <w:r w:rsidRPr="00622129">
        <w:rPr>
          <w:color w:val="067D17"/>
        </w:rPr>
        <w:t>'</w:t>
      </w:r>
      <w:r w:rsidRPr="00622129">
        <w:rPr>
          <w:rFonts w:ascii="宋体" w:hAnsi="宋体" w:hint="eastAsia"/>
          <w:color w:val="067D17"/>
        </w:rPr>
        <w:t>考评日期</w:t>
      </w:r>
      <w:r w:rsidRPr="00622129">
        <w:rPr>
          <w:color w:val="067D17"/>
        </w:rPr>
        <w:t>'</w:t>
      </w:r>
      <w:r w:rsidRPr="00622129">
        <w:rPr>
          <w:color w:val="080808"/>
        </w:rPr>
        <w:t>,</w:t>
      </w:r>
      <w:r w:rsidRPr="00622129">
        <w:rPr>
          <w:color w:val="080808"/>
        </w:rPr>
        <w:br/>
        <w:t xml:space="preserve">    </w:t>
      </w:r>
      <w:r w:rsidRPr="00622129">
        <w:rPr>
          <w:color w:val="871094"/>
        </w:rPr>
        <w:t xml:space="preserve">score_spec     </w:t>
      </w:r>
      <w:r w:rsidRPr="00622129">
        <w:t>decimal</w:t>
      </w:r>
      <w:r w:rsidRPr="00622129">
        <w:rPr>
          <w:color w:val="080808"/>
        </w:rPr>
        <w:t>(</w:t>
      </w:r>
      <w:r w:rsidRPr="00622129">
        <w:rPr>
          <w:color w:val="1750EB"/>
        </w:rPr>
        <w:t>10</w:t>
      </w:r>
      <w:r w:rsidRPr="00622129">
        <w:rPr>
          <w:color w:val="080808"/>
        </w:rPr>
        <w:t xml:space="preserve">, </w:t>
      </w:r>
      <w:r w:rsidRPr="00622129">
        <w:rPr>
          <w:color w:val="1750EB"/>
        </w:rPr>
        <w:t>2</w:t>
      </w:r>
      <w:r w:rsidRPr="00622129">
        <w:rPr>
          <w:color w:val="080808"/>
        </w:rPr>
        <w:t xml:space="preserve">) </w:t>
      </w:r>
      <w:r w:rsidRPr="00622129">
        <w:t xml:space="preserve">null comment </w:t>
      </w:r>
      <w:r w:rsidRPr="00622129">
        <w:rPr>
          <w:color w:val="067D17"/>
        </w:rPr>
        <w:t>'</w:t>
      </w:r>
      <w:r w:rsidRPr="00622129">
        <w:rPr>
          <w:rFonts w:ascii="宋体" w:hAnsi="宋体" w:hint="eastAsia"/>
          <w:color w:val="067D17"/>
        </w:rPr>
        <w:t>规范分数</w:t>
      </w:r>
      <w:r w:rsidRPr="00622129">
        <w:rPr>
          <w:color w:val="067D17"/>
        </w:rPr>
        <w:t>'</w:t>
      </w:r>
      <w:r w:rsidRPr="00622129">
        <w:rPr>
          <w:color w:val="080808"/>
        </w:rPr>
        <w:t>,</w:t>
      </w:r>
      <w:r w:rsidRPr="00622129">
        <w:rPr>
          <w:color w:val="080808"/>
        </w:rPr>
        <w:br/>
        <w:t xml:space="preserve">    </w:t>
      </w:r>
      <w:r w:rsidRPr="00622129">
        <w:rPr>
          <w:color w:val="871094"/>
        </w:rPr>
        <w:t xml:space="preserve">score_storage  </w:t>
      </w:r>
      <w:r w:rsidRPr="00622129">
        <w:t>decimal</w:t>
      </w:r>
      <w:r w:rsidRPr="00622129">
        <w:rPr>
          <w:color w:val="080808"/>
        </w:rPr>
        <w:t>(</w:t>
      </w:r>
      <w:r w:rsidRPr="00622129">
        <w:rPr>
          <w:color w:val="1750EB"/>
        </w:rPr>
        <w:t>10</w:t>
      </w:r>
      <w:r w:rsidRPr="00622129">
        <w:rPr>
          <w:color w:val="080808"/>
        </w:rPr>
        <w:t xml:space="preserve">, </w:t>
      </w:r>
      <w:r w:rsidRPr="00622129">
        <w:rPr>
          <w:color w:val="1750EB"/>
        </w:rPr>
        <w:t>2</w:t>
      </w:r>
      <w:r w:rsidRPr="00622129">
        <w:rPr>
          <w:color w:val="080808"/>
        </w:rPr>
        <w:t xml:space="preserve">) </w:t>
      </w:r>
      <w:r w:rsidRPr="00622129">
        <w:t xml:space="preserve">null comment </w:t>
      </w:r>
      <w:r w:rsidRPr="00622129">
        <w:rPr>
          <w:color w:val="067D17"/>
        </w:rPr>
        <w:t>'</w:t>
      </w:r>
      <w:r w:rsidRPr="00622129">
        <w:rPr>
          <w:rFonts w:ascii="宋体" w:hAnsi="宋体" w:hint="eastAsia"/>
          <w:color w:val="067D17"/>
        </w:rPr>
        <w:t>存储分数</w:t>
      </w:r>
      <w:r w:rsidRPr="00622129">
        <w:rPr>
          <w:color w:val="067D17"/>
        </w:rPr>
        <w:t>'</w:t>
      </w:r>
      <w:r w:rsidRPr="00622129">
        <w:rPr>
          <w:color w:val="080808"/>
        </w:rPr>
        <w:t>,</w:t>
      </w:r>
      <w:r w:rsidRPr="00622129">
        <w:rPr>
          <w:color w:val="080808"/>
        </w:rPr>
        <w:br/>
        <w:t xml:space="preserve">    </w:t>
      </w:r>
      <w:r w:rsidRPr="00622129">
        <w:rPr>
          <w:color w:val="871094"/>
        </w:rPr>
        <w:t xml:space="preserve">score_calc     </w:t>
      </w:r>
      <w:r w:rsidRPr="00622129">
        <w:t>decimal</w:t>
      </w:r>
      <w:r w:rsidRPr="00622129">
        <w:rPr>
          <w:color w:val="080808"/>
        </w:rPr>
        <w:t>(</w:t>
      </w:r>
      <w:r w:rsidRPr="00622129">
        <w:rPr>
          <w:color w:val="1750EB"/>
        </w:rPr>
        <w:t>10</w:t>
      </w:r>
      <w:r w:rsidRPr="00622129">
        <w:rPr>
          <w:color w:val="080808"/>
        </w:rPr>
        <w:t xml:space="preserve">, </w:t>
      </w:r>
      <w:r w:rsidRPr="00622129">
        <w:rPr>
          <w:color w:val="1750EB"/>
        </w:rPr>
        <w:t>2</w:t>
      </w:r>
      <w:r w:rsidRPr="00622129">
        <w:rPr>
          <w:color w:val="080808"/>
        </w:rPr>
        <w:t xml:space="preserve">) </w:t>
      </w:r>
      <w:r w:rsidRPr="00622129">
        <w:t xml:space="preserve">null comment </w:t>
      </w:r>
      <w:r w:rsidRPr="00622129">
        <w:rPr>
          <w:color w:val="067D17"/>
        </w:rPr>
        <w:t>'</w:t>
      </w:r>
      <w:r w:rsidRPr="00622129">
        <w:rPr>
          <w:rFonts w:ascii="宋体" w:hAnsi="宋体" w:hint="eastAsia"/>
          <w:color w:val="067D17"/>
        </w:rPr>
        <w:t>计算分数</w:t>
      </w:r>
      <w:r w:rsidRPr="00622129">
        <w:rPr>
          <w:color w:val="067D17"/>
        </w:rPr>
        <w:t>'</w:t>
      </w:r>
      <w:r w:rsidRPr="00622129">
        <w:rPr>
          <w:color w:val="080808"/>
        </w:rPr>
        <w:t>,</w:t>
      </w:r>
      <w:r w:rsidRPr="00622129">
        <w:rPr>
          <w:color w:val="080808"/>
        </w:rPr>
        <w:br/>
        <w:t xml:space="preserve">    </w:t>
      </w:r>
      <w:r w:rsidRPr="00622129">
        <w:rPr>
          <w:color w:val="871094"/>
        </w:rPr>
        <w:t xml:space="preserve">score_quality  </w:t>
      </w:r>
      <w:r w:rsidRPr="00622129">
        <w:t>decimal</w:t>
      </w:r>
      <w:r w:rsidRPr="00622129">
        <w:rPr>
          <w:color w:val="080808"/>
        </w:rPr>
        <w:t>(</w:t>
      </w:r>
      <w:r w:rsidRPr="00622129">
        <w:rPr>
          <w:color w:val="1750EB"/>
        </w:rPr>
        <w:t>10</w:t>
      </w:r>
      <w:r w:rsidRPr="00622129">
        <w:rPr>
          <w:color w:val="080808"/>
        </w:rPr>
        <w:t xml:space="preserve">, </w:t>
      </w:r>
      <w:r w:rsidRPr="00622129">
        <w:rPr>
          <w:color w:val="1750EB"/>
        </w:rPr>
        <w:t>2</w:t>
      </w:r>
      <w:r w:rsidRPr="00622129">
        <w:rPr>
          <w:color w:val="080808"/>
        </w:rPr>
        <w:t xml:space="preserve">) </w:t>
      </w:r>
      <w:r w:rsidRPr="00622129">
        <w:t xml:space="preserve">null comment </w:t>
      </w:r>
      <w:r w:rsidRPr="00622129">
        <w:rPr>
          <w:color w:val="067D17"/>
        </w:rPr>
        <w:t>'</w:t>
      </w:r>
      <w:r w:rsidRPr="00622129">
        <w:rPr>
          <w:rFonts w:ascii="宋体" w:hAnsi="宋体" w:hint="eastAsia"/>
          <w:color w:val="067D17"/>
        </w:rPr>
        <w:t>质量分数</w:t>
      </w:r>
      <w:r w:rsidRPr="00622129">
        <w:rPr>
          <w:color w:val="067D17"/>
        </w:rPr>
        <w:t>'</w:t>
      </w:r>
      <w:r w:rsidRPr="00622129">
        <w:rPr>
          <w:color w:val="080808"/>
        </w:rPr>
        <w:t>,</w:t>
      </w:r>
      <w:r w:rsidRPr="00622129">
        <w:rPr>
          <w:color w:val="080808"/>
        </w:rPr>
        <w:br/>
        <w:t xml:space="preserve">    </w:t>
      </w:r>
      <w:r w:rsidRPr="00622129">
        <w:rPr>
          <w:color w:val="871094"/>
        </w:rPr>
        <w:t xml:space="preserve">score_security </w:t>
      </w:r>
      <w:r w:rsidRPr="00622129">
        <w:t>decimal</w:t>
      </w:r>
      <w:r w:rsidRPr="00622129">
        <w:rPr>
          <w:color w:val="080808"/>
        </w:rPr>
        <w:t>(</w:t>
      </w:r>
      <w:r w:rsidRPr="00622129">
        <w:rPr>
          <w:color w:val="1750EB"/>
        </w:rPr>
        <w:t>10</w:t>
      </w:r>
      <w:r w:rsidRPr="00622129">
        <w:rPr>
          <w:color w:val="080808"/>
        </w:rPr>
        <w:t xml:space="preserve">, </w:t>
      </w:r>
      <w:r w:rsidRPr="00622129">
        <w:rPr>
          <w:color w:val="1750EB"/>
        </w:rPr>
        <w:t>2</w:t>
      </w:r>
      <w:r w:rsidRPr="00622129">
        <w:rPr>
          <w:color w:val="080808"/>
        </w:rPr>
        <w:t xml:space="preserve">) </w:t>
      </w:r>
      <w:r w:rsidRPr="00622129">
        <w:t xml:space="preserve">null comment </w:t>
      </w:r>
      <w:r w:rsidRPr="00622129">
        <w:rPr>
          <w:color w:val="067D17"/>
        </w:rPr>
        <w:t>'</w:t>
      </w:r>
      <w:r w:rsidRPr="00622129">
        <w:rPr>
          <w:rFonts w:ascii="宋体" w:hAnsi="宋体" w:hint="eastAsia"/>
          <w:color w:val="067D17"/>
        </w:rPr>
        <w:t>安全分数</w:t>
      </w:r>
      <w:r w:rsidRPr="00622129">
        <w:rPr>
          <w:color w:val="067D17"/>
        </w:rPr>
        <w:t>'</w:t>
      </w:r>
      <w:r w:rsidRPr="00622129">
        <w:rPr>
          <w:color w:val="080808"/>
        </w:rPr>
        <w:t>,</w:t>
      </w:r>
      <w:r w:rsidRPr="00622129">
        <w:rPr>
          <w:color w:val="080808"/>
        </w:rPr>
        <w:br/>
        <w:t xml:space="preserve">    </w:t>
      </w:r>
      <w:r w:rsidRPr="00622129">
        <w:rPr>
          <w:color w:val="871094"/>
        </w:rPr>
        <w:t xml:space="preserve">score          </w:t>
      </w:r>
      <w:r w:rsidRPr="00622129">
        <w:t>decimal</w:t>
      </w:r>
      <w:r w:rsidRPr="00622129">
        <w:rPr>
          <w:color w:val="080808"/>
        </w:rPr>
        <w:t>(</w:t>
      </w:r>
      <w:r w:rsidRPr="00622129">
        <w:rPr>
          <w:color w:val="1750EB"/>
        </w:rPr>
        <w:t>10</w:t>
      </w:r>
      <w:r w:rsidRPr="00622129">
        <w:rPr>
          <w:color w:val="080808"/>
        </w:rPr>
        <w:t xml:space="preserve">, </w:t>
      </w:r>
      <w:r w:rsidRPr="00622129">
        <w:rPr>
          <w:color w:val="1750EB"/>
        </w:rPr>
        <w:t>2</w:t>
      </w:r>
      <w:r w:rsidRPr="00622129">
        <w:rPr>
          <w:color w:val="080808"/>
        </w:rPr>
        <w:t xml:space="preserve">) </w:t>
      </w:r>
      <w:r w:rsidRPr="00622129">
        <w:t xml:space="preserve">null comment </w:t>
      </w:r>
      <w:r w:rsidRPr="00622129">
        <w:rPr>
          <w:color w:val="067D17"/>
        </w:rPr>
        <w:t>'</w:t>
      </w:r>
      <w:r w:rsidRPr="00622129">
        <w:rPr>
          <w:rFonts w:ascii="宋体" w:hAnsi="宋体" w:hint="eastAsia"/>
          <w:color w:val="067D17"/>
        </w:rPr>
        <w:t>分数</w:t>
      </w:r>
      <w:r w:rsidRPr="00622129">
        <w:rPr>
          <w:color w:val="067D17"/>
        </w:rPr>
        <w:t>'</w:t>
      </w:r>
      <w:r w:rsidRPr="00622129">
        <w:rPr>
          <w:color w:val="080808"/>
        </w:rPr>
        <w:t>,</w:t>
      </w:r>
      <w:r w:rsidRPr="00622129">
        <w:rPr>
          <w:color w:val="080808"/>
        </w:rPr>
        <w:br/>
        <w:t xml:space="preserve">    </w:t>
      </w:r>
      <w:r w:rsidRPr="00622129">
        <w:rPr>
          <w:color w:val="871094"/>
        </w:rPr>
        <w:t xml:space="preserve">table_num      </w:t>
      </w:r>
      <w:r w:rsidRPr="00622129">
        <w:t xml:space="preserve">bigint         null comment </w:t>
      </w:r>
      <w:r w:rsidRPr="00622129">
        <w:rPr>
          <w:color w:val="067D17"/>
        </w:rPr>
        <w:t>'</w:t>
      </w:r>
      <w:r w:rsidRPr="00622129">
        <w:rPr>
          <w:rFonts w:ascii="宋体" w:hAnsi="宋体" w:hint="eastAsia"/>
          <w:color w:val="067D17"/>
        </w:rPr>
        <w:t>涉及表</w:t>
      </w:r>
      <w:r w:rsidRPr="00622129">
        <w:rPr>
          <w:color w:val="067D17"/>
        </w:rPr>
        <w:t>'</w:t>
      </w:r>
      <w:r w:rsidRPr="00622129">
        <w:rPr>
          <w:color w:val="080808"/>
        </w:rPr>
        <w:t>,</w:t>
      </w:r>
      <w:r w:rsidRPr="00622129">
        <w:rPr>
          <w:color w:val="080808"/>
        </w:rPr>
        <w:br/>
        <w:t xml:space="preserve">    </w:t>
      </w:r>
      <w:r w:rsidRPr="00622129">
        <w:rPr>
          <w:color w:val="871094"/>
        </w:rPr>
        <w:t xml:space="preserve">problem_num    </w:t>
      </w:r>
      <w:r w:rsidRPr="00622129">
        <w:t xml:space="preserve">bigint         null comment </w:t>
      </w:r>
      <w:r w:rsidRPr="00622129">
        <w:rPr>
          <w:color w:val="067D17"/>
        </w:rPr>
        <w:t>'</w:t>
      </w:r>
      <w:r w:rsidRPr="00622129">
        <w:rPr>
          <w:rFonts w:ascii="宋体" w:hAnsi="宋体" w:hint="eastAsia"/>
          <w:color w:val="067D17"/>
        </w:rPr>
        <w:t>问题项个数</w:t>
      </w:r>
      <w:r w:rsidRPr="00622129">
        <w:rPr>
          <w:color w:val="067D17"/>
        </w:rPr>
        <w:t>'</w:t>
      </w:r>
      <w:r w:rsidRPr="00622129">
        <w:rPr>
          <w:color w:val="080808"/>
        </w:rPr>
        <w:t>,</w:t>
      </w:r>
      <w:r w:rsidRPr="00622129">
        <w:rPr>
          <w:color w:val="080808"/>
        </w:rPr>
        <w:br/>
        <w:t xml:space="preserve">    </w:t>
      </w:r>
      <w:r w:rsidRPr="00622129">
        <w:rPr>
          <w:color w:val="871094"/>
        </w:rPr>
        <w:t xml:space="preserve">create_time    </w:t>
      </w:r>
      <w:r w:rsidRPr="00622129">
        <w:t xml:space="preserve">datetime       null comment </w:t>
      </w:r>
      <w:r w:rsidRPr="00622129">
        <w:rPr>
          <w:color w:val="067D17"/>
        </w:rPr>
        <w:t>'</w:t>
      </w:r>
      <w:r w:rsidRPr="00622129">
        <w:rPr>
          <w:rFonts w:ascii="宋体" w:hAnsi="宋体" w:hint="eastAsia"/>
          <w:color w:val="067D17"/>
        </w:rPr>
        <w:t>创建时间</w:t>
      </w:r>
      <w:r w:rsidRPr="00622129">
        <w:rPr>
          <w:color w:val="067D17"/>
        </w:rPr>
        <w:t>'</w:t>
      </w:r>
      <w:r w:rsidRPr="00622129">
        <w:rPr>
          <w:color w:val="067D17"/>
        </w:rPr>
        <w:br/>
      </w:r>
      <w:r w:rsidRPr="00622129">
        <w:rPr>
          <w:color w:val="080808"/>
        </w:rPr>
        <w:t>)</w:t>
      </w:r>
      <w:r w:rsidRPr="00622129">
        <w:rPr>
          <w:color w:val="080808"/>
        </w:rPr>
        <w:br/>
        <w:t xml:space="preserve">    </w:t>
      </w:r>
      <w:r w:rsidRPr="00622129">
        <w:t xml:space="preserve">comment </w:t>
      </w:r>
      <w:r w:rsidRPr="00622129">
        <w:rPr>
          <w:color w:val="067D17"/>
        </w:rPr>
        <w:t>'</w:t>
      </w:r>
      <w:r w:rsidRPr="00622129">
        <w:rPr>
          <w:rFonts w:ascii="宋体" w:hAnsi="宋体" w:hint="eastAsia"/>
          <w:color w:val="067D17"/>
        </w:rPr>
        <w:t>治理总考评表</w:t>
      </w:r>
      <w:r w:rsidRPr="00622129">
        <w:rPr>
          <w:color w:val="067D17"/>
        </w:rPr>
        <w:t>'</w:t>
      </w:r>
      <w:r w:rsidRPr="00622129">
        <w:rPr>
          <w:color w:val="080808"/>
        </w:rPr>
        <w:t>;</w:t>
      </w:r>
    </w:p>
    <w:p w14:paraId="53054FED" w14:textId="77777777" w:rsidR="00147B84" w:rsidRPr="00262CB9" w:rsidRDefault="00147B84" w:rsidP="007D004F">
      <w:pPr>
        <w:pStyle w:val="3"/>
      </w:pPr>
      <w:r w:rsidRPr="00262CB9">
        <w:rPr>
          <w:rFonts w:hint="eastAsia"/>
        </w:rPr>
        <w:t>根据表生成对应的代码</w:t>
      </w:r>
    </w:p>
    <w:tbl>
      <w:tblPr>
        <w:tblStyle w:val="4-3"/>
        <w:tblW w:w="0" w:type="auto"/>
        <w:tblLook w:val="04A0" w:firstRow="1" w:lastRow="0" w:firstColumn="1" w:lastColumn="0" w:noHBand="0" w:noVBand="1"/>
      </w:tblPr>
      <w:tblGrid>
        <w:gridCol w:w="2105"/>
        <w:gridCol w:w="3401"/>
        <w:gridCol w:w="2790"/>
      </w:tblGrid>
      <w:tr w:rsidR="00D976D1" w14:paraId="58630B75" w14:textId="77777777" w:rsidTr="007117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tcPr>
          <w:p w14:paraId="0DD81AFB" w14:textId="77777777" w:rsidR="00147B84" w:rsidRDefault="00147B84" w:rsidP="00DA11D9">
            <w:pPr>
              <w:ind w:firstLineChars="0" w:firstLine="0"/>
            </w:pPr>
            <w:r>
              <w:t>package</w:t>
            </w:r>
          </w:p>
        </w:tc>
        <w:tc>
          <w:tcPr>
            <w:tcW w:w="3401" w:type="dxa"/>
          </w:tcPr>
          <w:p w14:paraId="368FC788" w14:textId="77777777" w:rsidR="00147B84" w:rsidRDefault="00147B84" w:rsidP="00DA11D9">
            <w:pPr>
              <w:ind w:firstLineChars="0" w:firstLine="0"/>
              <w:cnfStyle w:val="100000000000" w:firstRow="1" w:lastRow="0" w:firstColumn="0" w:lastColumn="0" w:oddVBand="0" w:evenVBand="0" w:oddHBand="0" w:evenHBand="0" w:firstRowFirstColumn="0" w:firstRowLastColumn="0" w:lastRowFirstColumn="0" w:lastRowLastColumn="0"/>
            </w:pPr>
          </w:p>
        </w:tc>
        <w:tc>
          <w:tcPr>
            <w:tcW w:w="2790" w:type="dxa"/>
          </w:tcPr>
          <w:p w14:paraId="44E676A9" w14:textId="77777777" w:rsidR="00147B84" w:rsidRDefault="00147B84"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76D1" w14:paraId="5C1824CA" w14:textId="77777777" w:rsidTr="00711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tcPr>
          <w:p w14:paraId="6ABB6E14" w14:textId="77777777" w:rsidR="00147B84" w:rsidRDefault="00147B84" w:rsidP="00DA11D9">
            <w:pPr>
              <w:ind w:firstLineChars="0" w:firstLine="0"/>
            </w:pPr>
            <w:r>
              <w:t>bean</w:t>
            </w:r>
          </w:p>
        </w:tc>
        <w:tc>
          <w:tcPr>
            <w:tcW w:w="3401" w:type="dxa"/>
          </w:tcPr>
          <w:p w14:paraId="337AE8A8" w14:textId="44611282" w:rsidR="00147B84" w:rsidRDefault="00147B84" w:rsidP="00DA11D9">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w:t>
            </w:r>
            <w:r>
              <w:t>Assess</w:t>
            </w:r>
            <w:r w:rsidR="00622129">
              <w:t>Global</w:t>
            </w:r>
            <w:r>
              <w:rPr>
                <w:rFonts w:ascii="Courier New" w:hAnsi="Courier New" w:cs="Courier New"/>
                <w:color w:val="000000"/>
                <w:kern w:val="0"/>
                <w:sz w:val="20"/>
                <w:szCs w:val="20"/>
              </w:rPr>
              <w:t xml:space="preserve"> </w:t>
            </w:r>
            <w:r w:rsidRPr="00B60A08">
              <w:rPr>
                <w:rFonts w:ascii="Courier New" w:hAnsi="Courier New" w:cs="Courier New" w:hint="eastAsia"/>
                <w:color w:val="000000"/>
                <w:kern w:val="0"/>
                <w:sz w:val="20"/>
                <w:szCs w:val="20"/>
              </w:rPr>
              <w:t xml:space="preserve"> </w:t>
            </w:r>
          </w:p>
        </w:tc>
        <w:tc>
          <w:tcPr>
            <w:tcW w:w="2790" w:type="dxa"/>
          </w:tcPr>
          <w:p w14:paraId="0D3C4462" w14:textId="46195F0E" w:rsidR="00147B84" w:rsidRDefault="00D976D1"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 xml:space="preserve"> </w:t>
            </w:r>
            <w:r>
              <w:rPr>
                <w:rFonts w:hint="eastAsia"/>
              </w:rPr>
              <w:t>全局考评结果实体类</w:t>
            </w:r>
          </w:p>
        </w:tc>
      </w:tr>
      <w:tr w:rsidR="00147B84" w14:paraId="0AC2268E" w14:textId="77777777" w:rsidTr="007117DF">
        <w:tc>
          <w:tcPr>
            <w:cnfStyle w:val="001000000000" w:firstRow="0" w:lastRow="0" w:firstColumn="1" w:lastColumn="0" w:oddVBand="0" w:evenVBand="0" w:oddHBand="0" w:evenHBand="0" w:firstRowFirstColumn="0" w:firstRowLastColumn="0" w:lastRowFirstColumn="0" w:lastRowLastColumn="0"/>
            <w:tcW w:w="2105" w:type="dxa"/>
          </w:tcPr>
          <w:p w14:paraId="25483446" w14:textId="77777777" w:rsidR="00147B84" w:rsidRDefault="00147B84" w:rsidP="00DA11D9">
            <w:pPr>
              <w:ind w:firstLineChars="0" w:firstLine="0"/>
            </w:pPr>
            <w:r>
              <w:rPr>
                <w:rFonts w:hint="eastAsia"/>
              </w:rPr>
              <w:t>m</w:t>
            </w:r>
            <w:r>
              <w:t>apper</w:t>
            </w:r>
          </w:p>
        </w:tc>
        <w:tc>
          <w:tcPr>
            <w:tcW w:w="3401" w:type="dxa"/>
          </w:tcPr>
          <w:p w14:paraId="5E0A2191" w14:textId="4607ACCC" w:rsidR="00147B84" w:rsidRDefault="00147B84" w:rsidP="00DA11D9">
            <w:pPr>
              <w:ind w:firstLineChars="0" w:firstLine="0"/>
              <w:cnfStyle w:val="000000000000" w:firstRow="0" w:lastRow="0" w:firstColumn="0" w:lastColumn="0" w:oddVBand="0" w:evenVBand="0" w:oddHBand="0" w:evenHBand="0" w:firstRowFirstColumn="0" w:firstRowLastColumn="0" w:lastRowFirstColumn="0" w:lastRowLastColumn="0"/>
            </w:pPr>
            <w:r w:rsidRPr="00596CE0">
              <w:t>Governance</w:t>
            </w:r>
            <w:r>
              <w:t>Assess</w:t>
            </w:r>
            <w:r w:rsidR="00622129">
              <w:t>Global</w:t>
            </w:r>
            <w:r w:rsidRPr="00596CE0">
              <w:t>Mapper</w:t>
            </w:r>
          </w:p>
        </w:tc>
        <w:tc>
          <w:tcPr>
            <w:tcW w:w="2790" w:type="dxa"/>
          </w:tcPr>
          <w:p w14:paraId="45B6A419" w14:textId="043BF61E" w:rsidR="00147B84" w:rsidRDefault="00147B84"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00D976D1">
              <w:rPr>
                <w:rFonts w:hint="eastAsia"/>
              </w:rPr>
              <w:t>全局考评结果</w:t>
            </w:r>
            <w:r>
              <w:rPr>
                <w:rFonts w:hint="eastAsia"/>
              </w:rPr>
              <w:t>接口</w:t>
            </w:r>
          </w:p>
        </w:tc>
      </w:tr>
      <w:tr w:rsidR="00D976D1" w14:paraId="09066D02" w14:textId="77777777" w:rsidTr="00711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tcPr>
          <w:p w14:paraId="554DD666" w14:textId="77777777" w:rsidR="00147B84" w:rsidRDefault="00147B84" w:rsidP="00DA11D9">
            <w:pPr>
              <w:ind w:firstLineChars="0" w:firstLine="0"/>
            </w:pPr>
            <w:r>
              <w:rPr>
                <w:rFonts w:hint="eastAsia"/>
              </w:rPr>
              <w:t>s</w:t>
            </w:r>
            <w:r>
              <w:t>ervice</w:t>
            </w:r>
          </w:p>
        </w:tc>
        <w:tc>
          <w:tcPr>
            <w:tcW w:w="3401" w:type="dxa"/>
          </w:tcPr>
          <w:p w14:paraId="2626E577" w14:textId="63688324" w:rsidR="00147B84" w:rsidRDefault="00147B84" w:rsidP="00DA11D9">
            <w:pPr>
              <w:ind w:firstLineChars="0" w:firstLine="0"/>
              <w:cnfStyle w:val="000000100000" w:firstRow="0" w:lastRow="0" w:firstColumn="0" w:lastColumn="0" w:oddVBand="0" w:evenVBand="0" w:oddHBand="1" w:evenHBand="0" w:firstRowFirstColumn="0" w:firstRowLastColumn="0" w:lastRowFirstColumn="0" w:lastRowLastColumn="0"/>
            </w:pPr>
            <w:r w:rsidRPr="00596CE0">
              <w:t>GovernanceAssess</w:t>
            </w:r>
            <w:r w:rsidR="00622129">
              <w:t>Global</w:t>
            </w:r>
            <w:r w:rsidRPr="00596CE0">
              <w:t>Service</w:t>
            </w:r>
          </w:p>
        </w:tc>
        <w:tc>
          <w:tcPr>
            <w:tcW w:w="2790" w:type="dxa"/>
          </w:tcPr>
          <w:p w14:paraId="3D3DDAFA" w14:textId="207E18C8" w:rsidR="00147B84" w:rsidRDefault="00D976D1"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全局考评结果</w:t>
            </w:r>
            <w:r w:rsidR="00147B84">
              <w:rPr>
                <w:rFonts w:hint="eastAsia"/>
              </w:rPr>
              <w:t>接口</w:t>
            </w:r>
          </w:p>
        </w:tc>
      </w:tr>
      <w:tr w:rsidR="00D976D1" w14:paraId="2343D808" w14:textId="77777777" w:rsidTr="007117DF">
        <w:tc>
          <w:tcPr>
            <w:cnfStyle w:val="001000000000" w:firstRow="0" w:lastRow="0" w:firstColumn="1" w:lastColumn="0" w:oddVBand="0" w:evenVBand="0" w:oddHBand="0" w:evenHBand="0" w:firstRowFirstColumn="0" w:firstRowLastColumn="0" w:lastRowFirstColumn="0" w:lastRowLastColumn="0"/>
            <w:tcW w:w="2105" w:type="dxa"/>
          </w:tcPr>
          <w:p w14:paraId="5690A471" w14:textId="77777777" w:rsidR="00147B84" w:rsidRDefault="00147B84" w:rsidP="00DA11D9">
            <w:pPr>
              <w:ind w:firstLineChars="0" w:firstLine="0"/>
            </w:pPr>
            <w:r>
              <w:t>service.impl</w:t>
            </w:r>
          </w:p>
        </w:tc>
        <w:tc>
          <w:tcPr>
            <w:tcW w:w="3401" w:type="dxa"/>
          </w:tcPr>
          <w:p w14:paraId="06015E2B" w14:textId="1B204F25" w:rsidR="00147B84" w:rsidRDefault="00147B84" w:rsidP="00DA11D9">
            <w:pPr>
              <w:ind w:firstLineChars="0" w:firstLine="0"/>
              <w:cnfStyle w:val="000000000000" w:firstRow="0" w:lastRow="0" w:firstColumn="0" w:lastColumn="0" w:oddVBand="0" w:evenVBand="0" w:oddHBand="0" w:evenHBand="0" w:firstRowFirstColumn="0" w:firstRowLastColumn="0" w:lastRowFirstColumn="0" w:lastRowLastColumn="0"/>
            </w:pPr>
            <w:r w:rsidRPr="00596CE0">
              <w:t>Governance</w:t>
            </w:r>
            <w:r>
              <w:t>Assess</w:t>
            </w:r>
            <w:r w:rsidR="00622129">
              <w:t>Global</w:t>
            </w:r>
            <w:r w:rsidRPr="00596CE0">
              <w:t>Service</w:t>
            </w:r>
            <w:r>
              <w:t>Impl</w:t>
            </w:r>
          </w:p>
        </w:tc>
        <w:tc>
          <w:tcPr>
            <w:tcW w:w="2790" w:type="dxa"/>
          </w:tcPr>
          <w:p w14:paraId="7D86464C" w14:textId="530C8FED" w:rsidR="00147B84" w:rsidRDefault="00D976D1"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全局考评结果</w:t>
            </w:r>
            <w:r w:rsidR="00147B84">
              <w:rPr>
                <w:rFonts w:hint="eastAsia"/>
              </w:rPr>
              <w:t>实现类</w:t>
            </w:r>
          </w:p>
        </w:tc>
      </w:tr>
    </w:tbl>
    <w:p w14:paraId="6661627D" w14:textId="77777777" w:rsidR="00147B84" w:rsidRPr="00B66982" w:rsidRDefault="00147B84" w:rsidP="007D004F">
      <w:pPr>
        <w:pStyle w:val="3"/>
      </w:pPr>
      <w:r w:rsidRPr="00B66982">
        <w:t>思路</w:t>
      </w:r>
    </w:p>
    <w:p w14:paraId="410C3A57" w14:textId="11FC3020" w:rsidR="00147B84" w:rsidRPr="00B66982" w:rsidRDefault="00213E6A" w:rsidP="00213E6A">
      <w:pPr>
        <w:pStyle w:val="a0"/>
        <w:numPr>
          <w:ilvl w:val="0"/>
          <w:numId w:val="0"/>
        </w:numPr>
        <w:ind w:firstLineChars="100" w:firstLine="210"/>
      </w:pPr>
      <w:r>
        <w:rPr>
          <w:rFonts w:hint="eastAsia"/>
        </w:rPr>
        <w:t>（</w:t>
      </w:r>
      <w:r>
        <w:rPr>
          <w:rFonts w:hint="eastAsia"/>
        </w:rPr>
        <w:t>1</w:t>
      </w:r>
      <w:r>
        <w:rPr>
          <w:rFonts w:hint="eastAsia"/>
        </w:rPr>
        <w:t>）</w:t>
      </w:r>
      <w:r w:rsidR="00147B84" w:rsidRPr="00B66982">
        <w:rPr>
          <w:rFonts w:hint="eastAsia"/>
        </w:rPr>
        <w:t>先用</w:t>
      </w:r>
      <w:r w:rsidR="00147B84" w:rsidRPr="00B66982">
        <w:rPr>
          <w:rFonts w:hint="eastAsia"/>
        </w:rPr>
        <w:t>s</w:t>
      </w:r>
      <w:r w:rsidR="00147B84" w:rsidRPr="00B66982">
        <w:t>ql</w:t>
      </w:r>
      <w:r w:rsidR="00147B84" w:rsidRPr="00B66982">
        <w:t>进行聚合，</w:t>
      </w:r>
      <w:r w:rsidR="0043746C">
        <w:rPr>
          <w:rFonts w:hint="eastAsia"/>
        </w:rPr>
        <w:t>计算</w:t>
      </w:r>
      <w:r w:rsidR="00B66982">
        <w:rPr>
          <w:rFonts w:hint="eastAsia"/>
        </w:rPr>
        <w:t>全局</w:t>
      </w:r>
      <w:r w:rsidR="00147B84" w:rsidRPr="00B66982">
        <w:t>的</w:t>
      </w:r>
      <w:r w:rsidR="00147B84" w:rsidRPr="00B66982">
        <w:rPr>
          <w:rFonts w:hint="eastAsia"/>
        </w:rPr>
        <w:t>五维平均分数及总分</w:t>
      </w:r>
      <w:r w:rsidR="00147B84" w:rsidRPr="00B66982">
        <w:t>(Mapper</w:t>
      </w:r>
      <w:r w:rsidR="00147B84" w:rsidRPr="00B66982">
        <w:t>层实现</w:t>
      </w:r>
      <w:r w:rsidR="00147B84" w:rsidRPr="00B66982">
        <w:rPr>
          <w:rFonts w:hint="eastAsia"/>
        </w:rPr>
        <w:t>)</w:t>
      </w:r>
    </w:p>
    <w:p w14:paraId="0D26E8C9" w14:textId="0F0EB62D" w:rsidR="00147B84" w:rsidRPr="00B66982" w:rsidRDefault="00213E6A" w:rsidP="00213E6A">
      <w:pPr>
        <w:pStyle w:val="a0"/>
        <w:numPr>
          <w:ilvl w:val="0"/>
          <w:numId w:val="0"/>
        </w:numPr>
        <w:ind w:firstLineChars="100" w:firstLine="210"/>
      </w:pPr>
      <w:r>
        <w:rPr>
          <w:rFonts w:hint="eastAsia"/>
        </w:rPr>
        <w:t>（</w:t>
      </w:r>
      <w:r>
        <w:rPr>
          <w:rFonts w:hint="eastAsia"/>
        </w:rPr>
        <w:t>2</w:t>
      </w:r>
      <w:r>
        <w:rPr>
          <w:rFonts w:hint="eastAsia"/>
        </w:rPr>
        <w:t>）</w:t>
      </w:r>
      <w:r w:rsidR="00147B84" w:rsidRPr="00B66982">
        <w:rPr>
          <w:rFonts w:hint="eastAsia"/>
        </w:rPr>
        <w:t>保存统计结果（</w:t>
      </w:r>
      <w:r w:rsidR="00147B84" w:rsidRPr="00B66982">
        <w:rPr>
          <w:rFonts w:hint="eastAsia"/>
        </w:rPr>
        <w:t>Service</w:t>
      </w:r>
      <w:r w:rsidR="00147B84" w:rsidRPr="00B66982">
        <w:rPr>
          <w:rFonts w:hint="eastAsia"/>
        </w:rPr>
        <w:t>层实现）</w:t>
      </w:r>
    </w:p>
    <w:p w14:paraId="28BD1DF2" w14:textId="15BFEA27" w:rsidR="00147B84" w:rsidRPr="00B66982" w:rsidRDefault="00147B84" w:rsidP="007D004F">
      <w:pPr>
        <w:pStyle w:val="3"/>
      </w:pPr>
      <w:r w:rsidRPr="00B66982">
        <w:lastRenderedPageBreak/>
        <w:t>Mapper</w:t>
      </w:r>
      <w:r w:rsidRPr="00B66982">
        <w:t>层求</w:t>
      </w:r>
      <w:r w:rsidRPr="00B66982">
        <w:rPr>
          <w:rFonts w:hint="eastAsia"/>
        </w:rPr>
        <w:t>各表五维平均</w:t>
      </w:r>
      <w:r w:rsidRPr="00B66982">
        <w:t>分数</w:t>
      </w:r>
    </w:p>
    <w:p w14:paraId="696D3281" w14:textId="77777777" w:rsidR="00213E6A" w:rsidRPr="00213E6A" w:rsidRDefault="00213E6A" w:rsidP="00213E6A">
      <w:pPr>
        <w:pStyle w:val="a6"/>
        <w:rPr>
          <w:color w:val="080808"/>
        </w:rPr>
      </w:pPr>
      <w:r w:rsidRPr="00213E6A">
        <w:rPr>
          <w:color w:val="080808"/>
        </w:rPr>
        <w:t>@Mapper</w:t>
      </w:r>
    </w:p>
    <w:p w14:paraId="1D377627" w14:textId="77777777" w:rsidR="00213E6A" w:rsidRPr="00213E6A" w:rsidRDefault="00213E6A" w:rsidP="00213E6A">
      <w:pPr>
        <w:pStyle w:val="a6"/>
        <w:rPr>
          <w:color w:val="080808"/>
        </w:rPr>
      </w:pPr>
      <w:r w:rsidRPr="00213E6A">
        <w:rPr>
          <w:color w:val="080808"/>
        </w:rPr>
        <w:t>@DS("dga")</w:t>
      </w:r>
    </w:p>
    <w:p w14:paraId="73BC703C" w14:textId="77777777" w:rsidR="00213E6A" w:rsidRPr="00213E6A" w:rsidRDefault="00213E6A" w:rsidP="00213E6A">
      <w:pPr>
        <w:pStyle w:val="a6"/>
        <w:rPr>
          <w:color w:val="080808"/>
        </w:rPr>
      </w:pPr>
      <w:r w:rsidRPr="00213E6A">
        <w:rPr>
          <w:color w:val="080808"/>
        </w:rPr>
        <w:t>public interface GovernanceAssessGlobalMapper extends BaseMapper&lt;GovernanceAssessGlobal&gt; {</w:t>
      </w:r>
    </w:p>
    <w:p w14:paraId="1F2AA53C" w14:textId="77777777" w:rsidR="00213E6A" w:rsidRPr="00213E6A" w:rsidRDefault="00213E6A" w:rsidP="00213E6A">
      <w:pPr>
        <w:pStyle w:val="a6"/>
        <w:rPr>
          <w:color w:val="080808"/>
        </w:rPr>
      </w:pPr>
    </w:p>
    <w:p w14:paraId="4211B6F4" w14:textId="77777777" w:rsidR="00213E6A" w:rsidRPr="00213E6A" w:rsidRDefault="00213E6A" w:rsidP="00213E6A">
      <w:pPr>
        <w:pStyle w:val="a6"/>
        <w:rPr>
          <w:color w:val="080808"/>
        </w:rPr>
      </w:pPr>
      <w:r w:rsidRPr="00213E6A">
        <w:rPr>
          <w:color w:val="080808"/>
        </w:rPr>
        <w:t xml:space="preserve">    @Select("SELECT \n" +</w:t>
      </w:r>
    </w:p>
    <w:p w14:paraId="3CA48568" w14:textId="77777777" w:rsidR="00213E6A" w:rsidRPr="00213E6A" w:rsidRDefault="00213E6A" w:rsidP="00213E6A">
      <w:pPr>
        <w:pStyle w:val="a6"/>
        <w:rPr>
          <w:color w:val="080808"/>
        </w:rPr>
      </w:pPr>
      <w:r w:rsidRPr="00213E6A">
        <w:rPr>
          <w:color w:val="080808"/>
        </w:rPr>
        <w:t xml:space="preserve">            "    assess_date ,\n" +</w:t>
      </w:r>
    </w:p>
    <w:p w14:paraId="0E9ECDA9" w14:textId="77777777" w:rsidR="00213E6A" w:rsidRPr="00213E6A" w:rsidRDefault="00213E6A" w:rsidP="00213E6A">
      <w:pPr>
        <w:pStyle w:val="a6"/>
        <w:rPr>
          <w:color w:val="080808"/>
        </w:rPr>
      </w:pPr>
      <w:r w:rsidRPr="00213E6A">
        <w:rPr>
          <w:color w:val="080808"/>
        </w:rPr>
        <w:t xml:space="preserve">            "    AVG(gt.score_spec_avg * 10) score_spec ,\n" +</w:t>
      </w:r>
    </w:p>
    <w:p w14:paraId="7D448EED" w14:textId="77777777" w:rsidR="00213E6A" w:rsidRPr="00213E6A" w:rsidRDefault="00213E6A" w:rsidP="00213E6A">
      <w:pPr>
        <w:pStyle w:val="a6"/>
        <w:rPr>
          <w:color w:val="080808"/>
        </w:rPr>
      </w:pPr>
      <w:r w:rsidRPr="00213E6A">
        <w:rPr>
          <w:color w:val="080808"/>
        </w:rPr>
        <w:t xml:space="preserve">            "    AVG(gt.score_storage_avg * 10) score_storage  ,\n" +</w:t>
      </w:r>
    </w:p>
    <w:p w14:paraId="4A2C25B0" w14:textId="77777777" w:rsidR="00213E6A" w:rsidRPr="00213E6A" w:rsidRDefault="00213E6A" w:rsidP="00213E6A">
      <w:pPr>
        <w:pStyle w:val="a6"/>
        <w:rPr>
          <w:color w:val="080808"/>
        </w:rPr>
      </w:pPr>
      <w:r w:rsidRPr="00213E6A">
        <w:rPr>
          <w:color w:val="080808"/>
        </w:rPr>
        <w:t xml:space="preserve">            "    AVG(gt.score_calc_avg * 10) score_calc ,\n" +</w:t>
      </w:r>
    </w:p>
    <w:p w14:paraId="1AAEBA11" w14:textId="77777777" w:rsidR="00213E6A" w:rsidRPr="00213E6A" w:rsidRDefault="00213E6A" w:rsidP="00213E6A">
      <w:pPr>
        <w:pStyle w:val="a6"/>
        <w:rPr>
          <w:color w:val="080808"/>
        </w:rPr>
      </w:pPr>
      <w:r w:rsidRPr="00213E6A">
        <w:rPr>
          <w:color w:val="080808"/>
        </w:rPr>
        <w:t xml:space="preserve">            "    AVG(gt.score_quality_avg * 10) score_quality ,\n" +</w:t>
      </w:r>
    </w:p>
    <w:p w14:paraId="3C24CB95" w14:textId="77777777" w:rsidR="00213E6A" w:rsidRPr="00213E6A" w:rsidRDefault="00213E6A" w:rsidP="00213E6A">
      <w:pPr>
        <w:pStyle w:val="a6"/>
        <w:rPr>
          <w:color w:val="080808"/>
        </w:rPr>
      </w:pPr>
      <w:r w:rsidRPr="00213E6A">
        <w:rPr>
          <w:color w:val="080808"/>
        </w:rPr>
        <w:t xml:space="preserve">            "    AVG(gt.score_security_avg * 10) score_security , \n" +</w:t>
      </w:r>
    </w:p>
    <w:p w14:paraId="6AA2EFD0" w14:textId="77777777" w:rsidR="00213E6A" w:rsidRPr="00213E6A" w:rsidRDefault="00213E6A" w:rsidP="00213E6A">
      <w:pPr>
        <w:pStyle w:val="a6"/>
        <w:rPr>
          <w:color w:val="080808"/>
        </w:rPr>
      </w:pPr>
      <w:r w:rsidRPr="00213E6A">
        <w:rPr>
          <w:color w:val="080808"/>
        </w:rPr>
        <w:t xml:space="preserve">            "    AVG(gt.score_on_type_weight) score, \n" +</w:t>
      </w:r>
    </w:p>
    <w:p w14:paraId="07D6F2DB" w14:textId="77777777" w:rsidR="00213E6A" w:rsidRPr="00213E6A" w:rsidRDefault="00213E6A" w:rsidP="00213E6A">
      <w:pPr>
        <w:pStyle w:val="a6"/>
        <w:rPr>
          <w:color w:val="080808"/>
        </w:rPr>
      </w:pPr>
      <w:r w:rsidRPr="00213E6A">
        <w:rPr>
          <w:color w:val="080808"/>
        </w:rPr>
        <w:t xml:space="preserve">            "    COUNT(*) table_num,\n" +</w:t>
      </w:r>
    </w:p>
    <w:p w14:paraId="5C2F6B70" w14:textId="77777777" w:rsidR="00213E6A" w:rsidRPr="00213E6A" w:rsidRDefault="00213E6A" w:rsidP="00213E6A">
      <w:pPr>
        <w:pStyle w:val="a6"/>
        <w:rPr>
          <w:color w:val="080808"/>
        </w:rPr>
      </w:pPr>
      <w:r w:rsidRPr="00213E6A">
        <w:rPr>
          <w:color w:val="080808"/>
        </w:rPr>
        <w:t xml:space="preserve">            "    SUM(problem_num) problem_num,\n" +</w:t>
      </w:r>
    </w:p>
    <w:p w14:paraId="22398427" w14:textId="77777777" w:rsidR="00213E6A" w:rsidRPr="00213E6A" w:rsidRDefault="00213E6A" w:rsidP="00213E6A">
      <w:pPr>
        <w:pStyle w:val="a6"/>
        <w:rPr>
          <w:color w:val="080808"/>
        </w:rPr>
      </w:pPr>
      <w:r w:rsidRPr="00213E6A">
        <w:rPr>
          <w:color w:val="080808"/>
        </w:rPr>
        <w:t xml:space="preserve">            "    NOW() create_time \n" +</w:t>
      </w:r>
    </w:p>
    <w:p w14:paraId="138F8531" w14:textId="77777777" w:rsidR="00213E6A" w:rsidRPr="00213E6A" w:rsidRDefault="00213E6A" w:rsidP="00213E6A">
      <w:pPr>
        <w:pStyle w:val="a6"/>
        <w:rPr>
          <w:color w:val="080808"/>
        </w:rPr>
      </w:pPr>
      <w:r w:rsidRPr="00213E6A">
        <w:rPr>
          <w:color w:val="080808"/>
        </w:rPr>
        <w:t xml:space="preserve">            "    \n" +</w:t>
      </w:r>
    </w:p>
    <w:p w14:paraId="03F5650C" w14:textId="77777777" w:rsidR="00213E6A" w:rsidRPr="00213E6A" w:rsidRDefault="00213E6A" w:rsidP="00213E6A">
      <w:pPr>
        <w:pStyle w:val="a6"/>
        <w:rPr>
          <w:color w:val="080808"/>
        </w:rPr>
      </w:pPr>
      <w:r w:rsidRPr="00213E6A">
        <w:rPr>
          <w:color w:val="080808"/>
        </w:rPr>
        <w:t xml:space="preserve">            "FROM governance_assess_table gt\n" +</w:t>
      </w:r>
    </w:p>
    <w:p w14:paraId="78323255" w14:textId="77777777" w:rsidR="00213E6A" w:rsidRPr="00213E6A" w:rsidRDefault="00213E6A" w:rsidP="00213E6A">
      <w:pPr>
        <w:pStyle w:val="a6"/>
        <w:rPr>
          <w:color w:val="080808"/>
        </w:rPr>
      </w:pPr>
      <w:r w:rsidRPr="00213E6A">
        <w:rPr>
          <w:color w:val="080808"/>
        </w:rPr>
        <w:t xml:space="preserve">            "WHERE assess_date = #{assessDate}\n"</w:t>
      </w:r>
    </w:p>
    <w:p w14:paraId="38C1D0D4" w14:textId="77777777" w:rsidR="00213E6A" w:rsidRPr="00213E6A" w:rsidRDefault="00213E6A" w:rsidP="00213E6A">
      <w:pPr>
        <w:pStyle w:val="a6"/>
        <w:rPr>
          <w:color w:val="080808"/>
        </w:rPr>
      </w:pPr>
      <w:r w:rsidRPr="00213E6A">
        <w:rPr>
          <w:color w:val="080808"/>
        </w:rPr>
        <w:t xml:space="preserve">    )</w:t>
      </w:r>
    </w:p>
    <w:p w14:paraId="7E7528DB" w14:textId="77777777" w:rsidR="00213E6A" w:rsidRPr="00213E6A" w:rsidRDefault="00213E6A" w:rsidP="00213E6A">
      <w:pPr>
        <w:pStyle w:val="a6"/>
        <w:rPr>
          <w:color w:val="080808"/>
        </w:rPr>
      </w:pPr>
      <w:r w:rsidRPr="00213E6A">
        <w:rPr>
          <w:color w:val="080808"/>
        </w:rPr>
        <w:t xml:space="preserve">    public List&lt;GovernanceAssessGlobal&gt; getAssessGlobal(String assessDate) ;</w:t>
      </w:r>
    </w:p>
    <w:p w14:paraId="694084B3" w14:textId="6FAD6393" w:rsidR="00B66982" w:rsidRPr="00B66982" w:rsidRDefault="00213E6A" w:rsidP="00213E6A">
      <w:pPr>
        <w:pStyle w:val="a6"/>
        <w:rPr>
          <w:color w:val="080808"/>
        </w:rPr>
      </w:pPr>
      <w:r w:rsidRPr="00213E6A">
        <w:rPr>
          <w:color w:val="080808"/>
        </w:rPr>
        <w:t>}</w:t>
      </w:r>
    </w:p>
    <w:p w14:paraId="20A99C4E" w14:textId="77777777" w:rsidR="00147B84" w:rsidRPr="008969D2" w:rsidRDefault="00147B84" w:rsidP="007D004F">
      <w:pPr>
        <w:pStyle w:val="3"/>
        <w:numPr>
          <w:ilvl w:val="2"/>
          <w:numId w:val="23"/>
        </w:numPr>
      </w:pPr>
      <w:r>
        <w:rPr>
          <w:rFonts w:hint="eastAsia"/>
        </w:rPr>
        <w:t>Service</w:t>
      </w:r>
      <w:r>
        <w:rPr>
          <w:rFonts w:hint="eastAsia"/>
        </w:rPr>
        <w:t>层结合权重求总分</w:t>
      </w:r>
    </w:p>
    <w:p w14:paraId="25DE100A" w14:textId="58B13B59" w:rsidR="00147B84" w:rsidRPr="008969D2" w:rsidRDefault="00CB099A" w:rsidP="00D6741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03"/>
        <w:jc w:val="left"/>
        <w:rPr>
          <w:rFonts w:ascii="Courier New" w:hAnsi="Courier New" w:cs="Courier New"/>
          <w:color w:val="080808"/>
          <w:kern w:val="0"/>
          <w:sz w:val="20"/>
          <w:szCs w:val="20"/>
        </w:rPr>
      </w:pPr>
      <w:r w:rsidRPr="000B269A">
        <w:rPr>
          <w:color w:val="080808"/>
        </w:rPr>
        <w:t>GovernanceAssessGlobalService</w:t>
      </w:r>
      <w:r w:rsidR="00147B84">
        <w:rPr>
          <w:rFonts w:hint="eastAsia"/>
        </w:rPr>
        <w:t>接口增加方法</w:t>
      </w:r>
    </w:p>
    <w:p w14:paraId="437A9567" w14:textId="77777777" w:rsidR="000B269A" w:rsidRPr="000B269A" w:rsidRDefault="000B269A" w:rsidP="000B269A">
      <w:pPr>
        <w:pStyle w:val="a6"/>
        <w:rPr>
          <w:color w:val="080808"/>
        </w:rPr>
      </w:pPr>
      <w:r w:rsidRPr="000B269A">
        <w:rPr>
          <w:color w:val="080808"/>
        </w:rPr>
        <w:t>public interface GovernanceAssessGlobalService extends IService&lt;GovernanceAssessGlobal&gt; {</w:t>
      </w:r>
    </w:p>
    <w:p w14:paraId="50C278DE" w14:textId="77777777" w:rsidR="000B269A" w:rsidRPr="000B269A" w:rsidRDefault="000B269A" w:rsidP="000B269A">
      <w:pPr>
        <w:pStyle w:val="a6"/>
        <w:rPr>
          <w:color w:val="080808"/>
        </w:rPr>
      </w:pPr>
    </w:p>
    <w:p w14:paraId="4FA3BE6E" w14:textId="77777777" w:rsidR="000B269A" w:rsidRPr="000B269A" w:rsidRDefault="000B269A" w:rsidP="000B269A">
      <w:pPr>
        <w:pStyle w:val="a6"/>
        <w:rPr>
          <w:color w:val="080808"/>
        </w:rPr>
      </w:pPr>
      <w:r w:rsidRPr="000B269A">
        <w:rPr>
          <w:color w:val="080808"/>
        </w:rPr>
        <w:t xml:space="preserve">    public void calcAssessGlobal(String assessDate);</w:t>
      </w:r>
    </w:p>
    <w:p w14:paraId="14B91DF3" w14:textId="57CD5D5F" w:rsidR="00847809" w:rsidRPr="00847809" w:rsidRDefault="000B269A" w:rsidP="000B269A">
      <w:pPr>
        <w:pStyle w:val="a6"/>
        <w:rPr>
          <w:color w:val="080808"/>
        </w:rPr>
      </w:pPr>
      <w:r w:rsidRPr="000B269A">
        <w:rPr>
          <w:color w:val="080808"/>
        </w:rPr>
        <w:t>}</w:t>
      </w:r>
    </w:p>
    <w:p w14:paraId="6232FB45" w14:textId="479C8343" w:rsidR="00147B84" w:rsidRPr="00D67411" w:rsidRDefault="00CB099A" w:rsidP="00D6741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403"/>
        <w:jc w:val="left"/>
      </w:pPr>
      <w:r w:rsidRPr="000B269A">
        <w:rPr>
          <w:color w:val="080808"/>
        </w:rPr>
        <w:t>GovernanceAssessGlobalService</w:t>
      </w:r>
      <w:r>
        <w:rPr>
          <w:rFonts w:hint="eastAsia"/>
          <w:color w:val="080808"/>
        </w:rPr>
        <w:t>Impl</w:t>
      </w:r>
      <w:r>
        <w:rPr>
          <w:rFonts w:hint="eastAsia"/>
        </w:rPr>
        <w:t>实现</w:t>
      </w:r>
      <w:r w:rsidR="00147B84" w:rsidRPr="00D67411">
        <w:rPr>
          <w:rFonts w:hint="eastAsia"/>
        </w:rPr>
        <w:t>方法</w:t>
      </w:r>
    </w:p>
    <w:p w14:paraId="10F03862" w14:textId="77777777" w:rsidR="00CB099A" w:rsidRPr="00CB099A" w:rsidRDefault="00CB099A" w:rsidP="00CB099A">
      <w:pPr>
        <w:pStyle w:val="a6"/>
        <w:rPr>
          <w:color w:val="080808"/>
        </w:rPr>
      </w:pPr>
      <w:r w:rsidRPr="00CB099A">
        <w:rPr>
          <w:color w:val="080808"/>
        </w:rPr>
        <w:t>@Service</w:t>
      </w:r>
    </w:p>
    <w:p w14:paraId="6AAFB814" w14:textId="77777777" w:rsidR="00CB099A" w:rsidRPr="00CB099A" w:rsidRDefault="00CB099A" w:rsidP="00CB099A">
      <w:pPr>
        <w:pStyle w:val="a6"/>
        <w:rPr>
          <w:color w:val="080808"/>
        </w:rPr>
      </w:pPr>
      <w:r w:rsidRPr="00CB099A">
        <w:rPr>
          <w:color w:val="080808"/>
        </w:rPr>
        <w:t>@DS("dga")</w:t>
      </w:r>
    </w:p>
    <w:p w14:paraId="7235C51C" w14:textId="77777777" w:rsidR="00CB099A" w:rsidRPr="00CB099A" w:rsidRDefault="00CB099A" w:rsidP="00CB099A">
      <w:pPr>
        <w:pStyle w:val="a6"/>
        <w:rPr>
          <w:color w:val="080808"/>
        </w:rPr>
      </w:pPr>
      <w:r w:rsidRPr="00CB099A">
        <w:rPr>
          <w:color w:val="080808"/>
        </w:rPr>
        <w:t>public class GovernanceAssessGlobalServiceImpl extends ServiceImpl&lt;GovernanceAssessGlobalMapper, GovernanceAssessGlobal&gt; implements GovernanceAssessGlobalService {</w:t>
      </w:r>
    </w:p>
    <w:p w14:paraId="13D7A7F4" w14:textId="77777777" w:rsidR="00CB099A" w:rsidRPr="00CB099A" w:rsidRDefault="00CB099A" w:rsidP="00CB099A">
      <w:pPr>
        <w:pStyle w:val="a6"/>
        <w:rPr>
          <w:color w:val="080808"/>
        </w:rPr>
      </w:pPr>
    </w:p>
    <w:p w14:paraId="5352FAF4" w14:textId="77777777" w:rsidR="00CB099A" w:rsidRPr="00CB099A" w:rsidRDefault="00CB099A" w:rsidP="00CB099A">
      <w:pPr>
        <w:pStyle w:val="a6"/>
        <w:rPr>
          <w:color w:val="080808"/>
        </w:rPr>
      </w:pPr>
      <w:r w:rsidRPr="00CB099A">
        <w:rPr>
          <w:color w:val="080808"/>
        </w:rPr>
        <w:t xml:space="preserve">    @Override</w:t>
      </w:r>
    </w:p>
    <w:p w14:paraId="31724F23" w14:textId="77777777" w:rsidR="00CB099A" w:rsidRPr="00CB099A" w:rsidRDefault="00CB099A" w:rsidP="00CB099A">
      <w:pPr>
        <w:pStyle w:val="a6"/>
        <w:rPr>
          <w:color w:val="080808"/>
        </w:rPr>
      </w:pPr>
      <w:r w:rsidRPr="00CB099A">
        <w:rPr>
          <w:color w:val="080808"/>
        </w:rPr>
        <w:t xml:space="preserve">    public void calcAssessGlobal(String assessDate) {</w:t>
      </w:r>
    </w:p>
    <w:p w14:paraId="0952CC28" w14:textId="77777777" w:rsidR="00CB099A" w:rsidRPr="00CB099A" w:rsidRDefault="00CB099A" w:rsidP="00CB099A">
      <w:pPr>
        <w:pStyle w:val="a6"/>
        <w:rPr>
          <w:color w:val="080808"/>
        </w:rPr>
      </w:pPr>
      <w:r w:rsidRPr="00CB099A">
        <w:rPr>
          <w:color w:val="080808"/>
        </w:rPr>
        <w:t xml:space="preserve">        remove(new QueryWrapper&lt;GovernanceAssessGlobal&gt;().eq("assess_date" , assessDate)) ;</w:t>
      </w:r>
    </w:p>
    <w:p w14:paraId="486ED739" w14:textId="77777777" w:rsidR="00CB099A" w:rsidRPr="00CB099A" w:rsidRDefault="00CB099A" w:rsidP="00CB099A">
      <w:pPr>
        <w:pStyle w:val="a6"/>
        <w:rPr>
          <w:color w:val="080808"/>
        </w:rPr>
      </w:pPr>
    </w:p>
    <w:p w14:paraId="5F43847D" w14:textId="77777777" w:rsidR="00CB099A" w:rsidRPr="00CB099A" w:rsidRDefault="00CB099A" w:rsidP="00CB099A">
      <w:pPr>
        <w:pStyle w:val="a6"/>
        <w:rPr>
          <w:color w:val="080808"/>
        </w:rPr>
      </w:pPr>
      <w:r w:rsidRPr="00CB099A">
        <w:rPr>
          <w:color w:val="080808"/>
        </w:rPr>
        <w:t xml:space="preserve">        List&lt;GovernanceAssessGlobal&gt; assessGlobal = baseMapper.getAssessGlobal(assessDate);</w:t>
      </w:r>
    </w:p>
    <w:p w14:paraId="3C3EA6FF" w14:textId="77777777" w:rsidR="00CB099A" w:rsidRPr="00CB099A" w:rsidRDefault="00CB099A" w:rsidP="00CB099A">
      <w:pPr>
        <w:pStyle w:val="a6"/>
        <w:rPr>
          <w:color w:val="080808"/>
        </w:rPr>
      </w:pPr>
      <w:r w:rsidRPr="00CB099A">
        <w:rPr>
          <w:color w:val="080808"/>
        </w:rPr>
        <w:t xml:space="preserve">        saveBatch(assessGlobal);</w:t>
      </w:r>
    </w:p>
    <w:p w14:paraId="4A995A94" w14:textId="77777777" w:rsidR="00CB099A" w:rsidRPr="00CB099A" w:rsidRDefault="00CB099A" w:rsidP="00CB099A">
      <w:pPr>
        <w:pStyle w:val="a6"/>
        <w:rPr>
          <w:color w:val="080808"/>
        </w:rPr>
      </w:pPr>
      <w:r w:rsidRPr="00CB099A">
        <w:rPr>
          <w:color w:val="080808"/>
        </w:rPr>
        <w:t xml:space="preserve">    }</w:t>
      </w:r>
    </w:p>
    <w:p w14:paraId="5E8FE348" w14:textId="7834C6B7" w:rsidR="00847809" w:rsidRPr="00847809" w:rsidRDefault="00CB099A" w:rsidP="00CB099A">
      <w:pPr>
        <w:pStyle w:val="a6"/>
        <w:rPr>
          <w:color w:val="080808"/>
        </w:rPr>
      </w:pPr>
      <w:r w:rsidRPr="00CB099A">
        <w:rPr>
          <w:color w:val="080808"/>
        </w:rPr>
        <w:t>}</w:t>
      </w:r>
    </w:p>
    <w:p w14:paraId="5FA5E923" w14:textId="4E858B58" w:rsidR="00EE2125" w:rsidRDefault="00C6686C" w:rsidP="00C6686C">
      <w:pPr>
        <w:pStyle w:val="2"/>
      </w:pPr>
      <w:r>
        <w:rPr>
          <w:rFonts w:hint="eastAsia"/>
        </w:rPr>
        <w:t>把考评任务串联起来统一调度</w:t>
      </w:r>
    </w:p>
    <w:p w14:paraId="0C8695CE" w14:textId="726A8D97" w:rsidR="00C6686C" w:rsidRDefault="00C6686C" w:rsidP="00C6686C">
      <w:pPr>
        <w:ind w:left="420" w:firstLineChars="0" w:firstLine="0"/>
      </w:pPr>
      <w:r>
        <w:rPr>
          <w:rFonts w:hint="eastAsia"/>
        </w:rPr>
        <w:t>把整个考评过程用一个方法串联起来，包括：</w:t>
      </w:r>
    </w:p>
    <w:p w14:paraId="0CC0AD93" w14:textId="41CD6888" w:rsidR="00C6686C" w:rsidRPr="00C6686C" w:rsidRDefault="00161DE6" w:rsidP="00161DE6">
      <w:pPr>
        <w:ind w:firstLineChars="0"/>
        <w:jc w:val="left"/>
      </w:pPr>
      <w:r>
        <w:rPr>
          <w:rFonts w:hint="eastAsia"/>
        </w:rPr>
        <w:t>（</w:t>
      </w:r>
      <w:r>
        <w:rPr>
          <w:rFonts w:hint="eastAsia"/>
        </w:rPr>
        <w:t>1</w:t>
      </w:r>
      <w:r>
        <w:rPr>
          <w:rFonts w:hint="eastAsia"/>
        </w:rPr>
        <w:t>）</w:t>
      </w:r>
      <w:r w:rsidR="00C6686C" w:rsidRPr="00C6686C">
        <w:rPr>
          <w:rFonts w:hint="eastAsia"/>
        </w:rPr>
        <w:t>清理当日考评情况</w:t>
      </w:r>
    </w:p>
    <w:p w14:paraId="4AD736D8" w14:textId="46708DAA" w:rsidR="00C6686C" w:rsidRPr="00161DE6" w:rsidRDefault="00161DE6" w:rsidP="00161DE6">
      <w:pPr>
        <w:ind w:firstLineChars="0"/>
        <w:jc w:val="left"/>
        <w:rPr>
          <w:rFonts w:ascii="Courier New" w:hAnsi="Courier New"/>
          <w:color w:val="080808"/>
        </w:rPr>
      </w:pPr>
      <w:r>
        <w:rPr>
          <w:rFonts w:hint="eastAsia"/>
        </w:rPr>
        <w:t>（</w:t>
      </w:r>
      <w:r>
        <w:rPr>
          <w:rFonts w:hint="eastAsia"/>
        </w:rPr>
        <w:t>2</w:t>
      </w:r>
      <w:r>
        <w:rPr>
          <w:rFonts w:hint="eastAsia"/>
        </w:rPr>
        <w:t>）</w:t>
      </w:r>
      <w:r w:rsidR="00C6686C" w:rsidRPr="00C6686C">
        <w:rPr>
          <w:rFonts w:hint="eastAsia"/>
        </w:rPr>
        <w:t>考评指标明细生成</w:t>
      </w:r>
    </w:p>
    <w:p w14:paraId="377B5E1E" w14:textId="0A42E18E" w:rsidR="00C6686C" w:rsidRPr="00161DE6" w:rsidRDefault="00161DE6" w:rsidP="00161DE6">
      <w:pPr>
        <w:ind w:firstLineChars="0"/>
        <w:jc w:val="left"/>
        <w:rPr>
          <w:rFonts w:ascii="Courier New" w:hAnsi="Courier New"/>
          <w:color w:val="080808"/>
        </w:rPr>
      </w:pPr>
      <w:r>
        <w:rPr>
          <w:rFonts w:hint="eastAsia"/>
        </w:rPr>
        <w:t>（</w:t>
      </w:r>
      <w:r>
        <w:rPr>
          <w:rFonts w:hint="eastAsia"/>
        </w:rPr>
        <w:t>3</w:t>
      </w:r>
      <w:r>
        <w:rPr>
          <w:rFonts w:hint="eastAsia"/>
        </w:rPr>
        <w:t>）</w:t>
      </w:r>
      <w:r w:rsidR="00C6686C" w:rsidRPr="00C6686C">
        <w:rPr>
          <w:rFonts w:hint="eastAsia"/>
        </w:rPr>
        <w:t>统计各表治理考评情况</w:t>
      </w:r>
    </w:p>
    <w:p w14:paraId="053B664F" w14:textId="5DA88FB5" w:rsidR="00C6686C" w:rsidRPr="00161DE6" w:rsidRDefault="00161DE6" w:rsidP="00161DE6">
      <w:pPr>
        <w:ind w:firstLineChars="0"/>
        <w:jc w:val="left"/>
        <w:rPr>
          <w:rFonts w:ascii="Courier New" w:hAnsi="Courier New"/>
          <w:color w:val="080808"/>
        </w:rPr>
      </w:pPr>
      <w:r>
        <w:rPr>
          <w:rFonts w:hint="eastAsia"/>
        </w:rPr>
        <w:t>（</w:t>
      </w:r>
      <w:r>
        <w:rPr>
          <w:rFonts w:hint="eastAsia"/>
        </w:rPr>
        <w:t>4</w:t>
      </w:r>
      <w:r>
        <w:rPr>
          <w:rFonts w:hint="eastAsia"/>
        </w:rPr>
        <w:t>）</w:t>
      </w:r>
      <w:r w:rsidR="00C6686C" w:rsidRPr="00C6686C">
        <w:rPr>
          <w:rFonts w:hint="eastAsia"/>
        </w:rPr>
        <w:t>统计计算负责人治理考评情况</w:t>
      </w:r>
    </w:p>
    <w:p w14:paraId="52897041" w14:textId="05E6F420" w:rsidR="00C6686C" w:rsidRDefault="00161DE6" w:rsidP="00161DE6">
      <w:pPr>
        <w:ind w:firstLineChars="0"/>
        <w:jc w:val="left"/>
      </w:pPr>
      <w:r>
        <w:rPr>
          <w:rFonts w:hint="eastAsia"/>
        </w:rPr>
        <w:lastRenderedPageBreak/>
        <w:t>（</w:t>
      </w:r>
      <w:r>
        <w:rPr>
          <w:rFonts w:hint="eastAsia"/>
        </w:rPr>
        <w:t>5</w:t>
      </w:r>
      <w:r>
        <w:rPr>
          <w:rFonts w:hint="eastAsia"/>
        </w:rPr>
        <w:t>）</w:t>
      </w:r>
      <w:r w:rsidR="00C6686C" w:rsidRPr="00C6686C">
        <w:rPr>
          <w:rFonts w:hint="eastAsia"/>
        </w:rPr>
        <w:t>统计全局治理考评情况</w:t>
      </w:r>
    </w:p>
    <w:p w14:paraId="5F7B7536" w14:textId="348D1249" w:rsidR="00AD0E45" w:rsidRPr="006D2F61" w:rsidRDefault="00AD0E45" w:rsidP="00AD0E45">
      <w:pPr>
        <w:ind w:firstLineChars="0"/>
      </w:pPr>
      <w:r>
        <w:rPr>
          <w:rFonts w:hint="eastAsia"/>
        </w:rPr>
        <w:t>增加接口</w:t>
      </w:r>
      <w:r w:rsidRPr="00AD68F3">
        <w:rPr>
          <w:color w:val="000000"/>
        </w:rPr>
        <w:t>MainAssessService</w:t>
      </w:r>
    </w:p>
    <w:p w14:paraId="12DA65AE" w14:textId="7A5ECFAB" w:rsidR="00AD0E45" w:rsidRPr="00AD0E45" w:rsidRDefault="00AD0E45" w:rsidP="00AD0E45">
      <w:pPr>
        <w:pStyle w:val="a6"/>
        <w:rPr>
          <w:color w:val="080808"/>
        </w:rPr>
      </w:pPr>
      <w:r w:rsidRPr="00AD68F3">
        <w:t xml:space="preserve">public interface </w:t>
      </w:r>
      <w:r w:rsidRPr="00AD68F3">
        <w:rPr>
          <w:color w:val="000000"/>
        </w:rPr>
        <w:t xml:space="preserve">MainAssessService </w:t>
      </w:r>
      <w:r w:rsidRPr="00AD68F3">
        <w:rPr>
          <w:color w:val="080808"/>
        </w:rPr>
        <w:t>{</w:t>
      </w:r>
      <w:r w:rsidRPr="00AD68F3">
        <w:rPr>
          <w:color w:val="080808"/>
        </w:rPr>
        <w:br/>
      </w:r>
      <w:r w:rsidRPr="00AD68F3">
        <w:rPr>
          <w:color w:val="080808"/>
        </w:rPr>
        <w:br/>
        <w:t xml:space="preserve">    </w:t>
      </w:r>
      <w:r w:rsidRPr="00AD0E45">
        <w:rPr>
          <w:color w:val="080808"/>
        </w:rPr>
        <w:t>public void  mainAssess</w:t>
      </w:r>
      <w:r w:rsidRPr="00AD68F3">
        <w:rPr>
          <w:color w:val="080808"/>
        </w:rPr>
        <w:t>(</w:t>
      </w:r>
      <w:r w:rsidRPr="00AD0E45">
        <w:rPr>
          <w:color w:val="080808"/>
        </w:rPr>
        <w:t xml:space="preserve">String </w:t>
      </w:r>
      <w:r w:rsidRPr="00AD68F3">
        <w:rPr>
          <w:color w:val="080808"/>
        </w:rPr>
        <w:t>assessDate) ;</w:t>
      </w:r>
      <w:r w:rsidRPr="00AD68F3">
        <w:rPr>
          <w:color w:val="080808"/>
        </w:rPr>
        <w:br/>
        <w:t>}</w:t>
      </w:r>
    </w:p>
    <w:p w14:paraId="56E53285" w14:textId="6E26E8EA" w:rsidR="006D2F61" w:rsidRPr="00C6686C" w:rsidRDefault="006D2F61" w:rsidP="006D2F61">
      <w:pPr>
        <w:ind w:firstLineChars="0" w:firstLine="0"/>
      </w:pPr>
      <w:r>
        <w:rPr>
          <w:rFonts w:hint="eastAsia"/>
        </w:rPr>
        <w:t xml:space="preserve"> </w:t>
      </w:r>
      <w:r>
        <w:t xml:space="preserve">      </w:t>
      </w:r>
      <w:r>
        <w:rPr>
          <w:rFonts w:hint="eastAsia"/>
        </w:rPr>
        <w:t>增加</w:t>
      </w:r>
      <w:r w:rsidRPr="006D2F61">
        <w:t xml:space="preserve">MainAssessServiceImpl  </w:t>
      </w:r>
    </w:p>
    <w:p w14:paraId="4BA3246A" w14:textId="77777777" w:rsidR="00374BD0" w:rsidRPr="00374BD0" w:rsidRDefault="00374BD0" w:rsidP="00374BD0">
      <w:pPr>
        <w:pStyle w:val="a6"/>
        <w:rPr>
          <w:color w:val="080808"/>
        </w:rPr>
      </w:pPr>
      <w:r w:rsidRPr="00374BD0">
        <w:rPr>
          <w:color w:val="080808"/>
        </w:rPr>
        <w:t>@Service</w:t>
      </w:r>
    </w:p>
    <w:p w14:paraId="4CB8C57C" w14:textId="77777777" w:rsidR="00374BD0" w:rsidRPr="00374BD0" w:rsidRDefault="00374BD0" w:rsidP="00374BD0">
      <w:pPr>
        <w:pStyle w:val="a6"/>
        <w:rPr>
          <w:color w:val="080808"/>
        </w:rPr>
      </w:pPr>
      <w:r w:rsidRPr="00374BD0">
        <w:rPr>
          <w:color w:val="080808"/>
        </w:rPr>
        <w:t>public class MainAssessServiceImpl implements MainAssessService {</w:t>
      </w:r>
    </w:p>
    <w:p w14:paraId="677CF638" w14:textId="77777777" w:rsidR="00374BD0" w:rsidRPr="00374BD0" w:rsidRDefault="00374BD0" w:rsidP="00374BD0">
      <w:pPr>
        <w:pStyle w:val="a6"/>
        <w:rPr>
          <w:color w:val="080808"/>
        </w:rPr>
      </w:pPr>
    </w:p>
    <w:p w14:paraId="3FFEA9D2" w14:textId="77777777" w:rsidR="00374BD0" w:rsidRPr="00374BD0" w:rsidRDefault="00374BD0" w:rsidP="00374BD0">
      <w:pPr>
        <w:pStyle w:val="a6"/>
        <w:rPr>
          <w:color w:val="080808"/>
        </w:rPr>
      </w:pPr>
      <w:r w:rsidRPr="00374BD0">
        <w:rPr>
          <w:color w:val="080808"/>
        </w:rPr>
        <w:t xml:space="preserve">    @Value("${assess.schema}")</w:t>
      </w:r>
    </w:p>
    <w:p w14:paraId="27C5B136" w14:textId="77777777" w:rsidR="00374BD0" w:rsidRPr="00374BD0" w:rsidRDefault="00374BD0" w:rsidP="00374BD0">
      <w:pPr>
        <w:pStyle w:val="a6"/>
        <w:rPr>
          <w:color w:val="080808"/>
        </w:rPr>
      </w:pPr>
      <w:r w:rsidRPr="00374BD0">
        <w:rPr>
          <w:color w:val="080808"/>
        </w:rPr>
        <w:t xml:space="preserve">    private String assessSchema ;</w:t>
      </w:r>
    </w:p>
    <w:p w14:paraId="662C28E0" w14:textId="77777777" w:rsidR="00374BD0" w:rsidRPr="00374BD0" w:rsidRDefault="00374BD0" w:rsidP="00374BD0">
      <w:pPr>
        <w:pStyle w:val="a6"/>
        <w:rPr>
          <w:color w:val="080808"/>
        </w:rPr>
      </w:pPr>
    </w:p>
    <w:p w14:paraId="4729056C" w14:textId="77777777" w:rsidR="00374BD0" w:rsidRPr="00374BD0" w:rsidRDefault="00374BD0" w:rsidP="00374BD0">
      <w:pPr>
        <w:pStyle w:val="a6"/>
        <w:rPr>
          <w:color w:val="080808"/>
        </w:rPr>
      </w:pPr>
      <w:r w:rsidRPr="00374BD0">
        <w:rPr>
          <w:color w:val="080808"/>
        </w:rPr>
        <w:t xml:space="preserve">    @Autowired</w:t>
      </w:r>
    </w:p>
    <w:p w14:paraId="0BC1D73B" w14:textId="77777777" w:rsidR="00374BD0" w:rsidRPr="00374BD0" w:rsidRDefault="00374BD0" w:rsidP="00374BD0">
      <w:pPr>
        <w:pStyle w:val="a6"/>
        <w:rPr>
          <w:color w:val="080808"/>
        </w:rPr>
      </w:pPr>
      <w:r w:rsidRPr="00374BD0">
        <w:rPr>
          <w:color w:val="080808"/>
        </w:rPr>
        <w:t xml:space="preserve">    TableMetaInfoService tableMetaInfoService ;</w:t>
      </w:r>
    </w:p>
    <w:p w14:paraId="266AA17E" w14:textId="77777777" w:rsidR="00374BD0" w:rsidRPr="00374BD0" w:rsidRDefault="00374BD0" w:rsidP="00374BD0">
      <w:pPr>
        <w:pStyle w:val="a6"/>
        <w:rPr>
          <w:color w:val="080808"/>
        </w:rPr>
      </w:pPr>
    </w:p>
    <w:p w14:paraId="63C214F2" w14:textId="77777777" w:rsidR="00374BD0" w:rsidRPr="00374BD0" w:rsidRDefault="00374BD0" w:rsidP="00374BD0">
      <w:pPr>
        <w:pStyle w:val="a6"/>
        <w:rPr>
          <w:color w:val="080808"/>
        </w:rPr>
      </w:pPr>
      <w:r w:rsidRPr="00374BD0">
        <w:rPr>
          <w:color w:val="080808"/>
        </w:rPr>
        <w:t xml:space="preserve">    @Autowired</w:t>
      </w:r>
    </w:p>
    <w:p w14:paraId="27AA6E45" w14:textId="77777777" w:rsidR="00374BD0" w:rsidRPr="00374BD0" w:rsidRDefault="00374BD0" w:rsidP="00374BD0">
      <w:pPr>
        <w:pStyle w:val="a6"/>
        <w:rPr>
          <w:color w:val="080808"/>
        </w:rPr>
      </w:pPr>
      <w:r w:rsidRPr="00374BD0">
        <w:rPr>
          <w:color w:val="080808"/>
        </w:rPr>
        <w:t xml:space="preserve">    GovernanceAssessDetailService governanceAssessDetailService ;</w:t>
      </w:r>
    </w:p>
    <w:p w14:paraId="50550530" w14:textId="77777777" w:rsidR="00374BD0" w:rsidRPr="00374BD0" w:rsidRDefault="00374BD0" w:rsidP="00374BD0">
      <w:pPr>
        <w:pStyle w:val="a6"/>
        <w:rPr>
          <w:color w:val="080808"/>
        </w:rPr>
      </w:pPr>
    </w:p>
    <w:p w14:paraId="68B4DE26" w14:textId="77777777" w:rsidR="00374BD0" w:rsidRPr="00374BD0" w:rsidRDefault="00374BD0" w:rsidP="00374BD0">
      <w:pPr>
        <w:pStyle w:val="a6"/>
        <w:rPr>
          <w:color w:val="080808"/>
        </w:rPr>
      </w:pPr>
    </w:p>
    <w:p w14:paraId="7DBB3E3A" w14:textId="77777777" w:rsidR="00374BD0" w:rsidRPr="00374BD0" w:rsidRDefault="00374BD0" w:rsidP="00374BD0">
      <w:pPr>
        <w:pStyle w:val="a6"/>
        <w:rPr>
          <w:color w:val="080808"/>
        </w:rPr>
      </w:pPr>
      <w:r w:rsidRPr="00374BD0">
        <w:rPr>
          <w:color w:val="080808"/>
        </w:rPr>
        <w:t xml:space="preserve">    @Autowired</w:t>
      </w:r>
    </w:p>
    <w:p w14:paraId="134F42E4" w14:textId="77777777" w:rsidR="00374BD0" w:rsidRPr="00374BD0" w:rsidRDefault="00374BD0" w:rsidP="00374BD0">
      <w:pPr>
        <w:pStyle w:val="a6"/>
        <w:rPr>
          <w:color w:val="080808"/>
        </w:rPr>
      </w:pPr>
      <w:r w:rsidRPr="00374BD0">
        <w:rPr>
          <w:color w:val="080808"/>
        </w:rPr>
        <w:t xml:space="preserve">    GovernanceAssessTableService governanceAssessTableService ;</w:t>
      </w:r>
    </w:p>
    <w:p w14:paraId="62C5D634" w14:textId="77777777" w:rsidR="00374BD0" w:rsidRPr="00374BD0" w:rsidRDefault="00374BD0" w:rsidP="00374BD0">
      <w:pPr>
        <w:pStyle w:val="a6"/>
        <w:rPr>
          <w:color w:val="080808"/>
        </w:rPr>
      </w:pPr>
    </w:p>
    <w:p w14:paraId="5AB77DA1" w14:textId="77777777" w:rsidR="00374BD0" w:rsidRPr="00374BD0" w:rsidRDefault="00374BD0" w:rsidP="00374BD0">
      <w:pPr>
        <w:pStyle w:val="a6"/>
        <w:rPr>
          <w:color w:val="080808"/>
        </w:rPr>
      </w:pPr>
      <w:r w:rsidRPr="00374BD0">
        <w:rPr>
          <w:color w:val="080808"/>
        </w:rPr>
        <w:t xml:space="preserve">    @Autowired</w:t>
      </w:r>
    </w:p>
    <w:p w14:paraId="4C5B632D" w14:textId="77777777" w:rsidR="00374BD0" w:rsidRPr="00374BD0" w:rsidRDefault="00374BD0" w:rsidP="00374BD0">
      <w:pPr>
        <w:pStyle w:val="a6"/>
        <w:rPr>
          <w:color w:val="080808"/>
        </w:rPr>
      </w:pPr>
      <w:r w:rsidRPr="00374BD0">
        <w:rPr>
          <w:color w:val="080808"/>
        </w:rPr>
        <w:t xml:space="preserve">    GovernanceAssessTecOwnerService governanceAssessTecOwnerService ;</w:t>
      </w:r>
    </w:p>
    <w:p w14:paraId="68F89F72" w14:textId="77777777" w:rsidR="00374BD0" w:rsidRPr="00374BD0" w:rsidRDefault="00374BD0" w:rsidP="00374BD0">
      <w:pPr>
        <w:pStyle w:val="a6"/>
        <w:rPr>
          <w:color w:val="080808"/>
        </w:rPr>
      </w:pPr>
    </w:p>
    <w:p w14:paraId="2509BA0C" w14:textId="77777777" w:rsidR="00374BD0" w:rsidRPr="00374BD0" w:rsidRDefault="00374BD0" w:rsidP="00374BD0">
      <w:pPr>
        <w:pStyle w:val="a6"/>
        <w:rPr>
          <w:color w:val="080808"/>
        </w:rPr>
      </w:pPr>
      <w:r w:rsidRPr="00374BD0">
        <w:rPr>
          <w:color w:val="080808"/>
        </w:rPr>
        <w:t xml:space="preserve">    @Autowired</w:t>
      </w:r>
    </w:p>
    <w:p w14:paraId="01332BD7" w14:textId="77777777" w:rsidR="00374BD0" w:rsidRPr="00374BD0" w:rsidRDefault="00374BD0" w:rsidP="00374BD0">
      <w:pPr>
        <w:pStyle w:val="a6"/>
        <w:rPr>
          <w:color w:val="080808"/>
        </w:rPr>
      </w:pPr>
      <w:r w:rsidRPr="00374BD0">
        <w:rPr>
          <w:color w:val="080808"/>
        </w:rPr>
        <w:t xml:space="preserve">    GovernanceAssessGlobalService governanceAssessGlobalService ;</w:t>
      </w:r>
    </w:p>
    <w:p w14:paraId="2325838A" w14:textId="77777777" w:rsidR="00374BD0" w:rsidRPr="00374BD0" w:rsidRDefault="00374BD0" w:rsidP="00374BD0">
      <w:pPr>
        <w:pStyle w:val="a6"/>
        <w:rPr>
          <w:color w:val="080808"/>
        </w:rPr>
      </w:pPr>
    </w:p>
    <w:p w14:paraId="713413F5" w14:textId="77777777" w:rsidR="00374BD0" w:rsidRPr="00374BD0" w:rsidRDefault="00374BD0" w:rsidP="00374BD0">
      <w:pPr>
        <w:pStyle w:val="a6"/>
        <w:rPr>
          <w:color w:val="080808"/>
        </w:rPr>
      </w:pPr>
      <w:r w:rsidRPr="00374BD0">
        <w:rPr>
          <w:color w:val="080808"/>
        </w:rPr>
        <w:t xml:space="preserve">    @Override</w:t>
      </w:r>
    </w:p>
    <w:p w14:paraId="75EE86A3" w14:textId="77777777" w:rsidR="00374BD0" w:rsidRPr="00374BD0" w:rsidRDefault="00374BD0" w:rsidP="00374BD0">
      <w:pPr>
        <w:pStyle w:val="a6"/>
        <w:rPr>
          <w:color w:val="080808"/>
        </w:rPr>
      </w:pPr>
      <w:r w:rsidRPr="00374BD0">
        <w:rPr>
          <w:color w:val="080808"/>
        </w:rPr>
        <w:t xml:space="preserve">    public void mainAssess(String assessDate) throws Exception {</w:t>
      </w:r>
    </w:p>
    <w:p w14:paraId="5AB021B6" w14:textId="77777777" w:rsidR="00374BD0" w:rsidRPr="00374BD0" w:rsidRDefault="00374BD0" w:rsidP="00374BD0">
      <w:pPr>
        <w:pStyle w:val="a6"/>
        <w:rPr>
          <w:color w:val="080808"/>
        </w:rPr>
      </w:pPr>
      <w:r w:rsidRPr="00374BD0">
        <w:rPr>
          <w:rFonts w:hint="eastAsia"/>
          <w:color w:val="080808"/>
        </w:rPr>
        <w:t xml:space="preserve">        //1. </w:t>
      </w:r>
      <w:r w:rsidRPr="00374BD0">
        <w:rPr>
          <w:rFonts w:hint="eastAsia"/>
          <w:color w:val="080808"/>
        </w:rPr>
        <w:t>元数据采集</w:t>
      </w:r>
    </w:p>
    <w:p w14:paraId="320A1EC1" w14:textId="77777777" w:rsidR="00374BD0" w:rsidRPr="00374BD0" w:rsidRDefault="00374BD0" w:rsidP="00374BD0">
      <w:pPr>
        <w:pStyle w:val="a6"/>
        <w:rPr>
          <w:color w:val="080808"/>
        </w:rPr>
      </w:pPr>
      <w:r w:rsidRPr="00374BD0">
        <w:rPr>
          <w:color w:val="080808"/>
        </w:rPr>
        <w:t xml:space="preserve">        tableMetaInfoService.initTableMeta( assessSchema , assessDate);</w:t>
      </w:r>
    </w:p>
    <w:p w14:paraId="494AB192" w14:textId="77777777" w:rsidR="00374BD0" w:rsidRPr="00374BD0" w:rsidRDefault="00374BD0" w:rsidP="00374BD0">
      <w:pPr>
        <w:pStyle w:val="a6"/>
        <w:rPr>
          <w:color w:val="080808"/>
        </w:rPr>
      </w:pPr>
      <w:r w:rsidRPr="00374BD0">
        <w:rPr>
          <w:rFonts w:hint="eastAsia"/>
          <w:color w:val="080808"/>
        </w:rPr>
        <w:t xml:space="preserve">        //2. </w:t>
      </w:r>
      <w:r w:rsidRPr="00374BD0">
        <w:rPr>
          <w:rFonts w:hint="eastAsia"/>
          <w:color w:val="080808"/>
        </w:rPr>
        <w:t>考评</w:t>
      </w:r>
    </w:p>
    <w:p w14:paraId="518B179D" w14:textId="77777777" w:rsidR="00374BD0" w:rsidRPr="00374BD0" w:rsidRDefault="00374BD0" w:rsidP="00374BD0">
      <w:pPr>
        <w:pStyle w:val="a6"/>
        <w:rPr>
          <w:color w:val="080808"/>
        </w:rPr>
      </w:pPr>
      <w:r w:rsidRPr="00374BD0">
        <w:rPr>
          <w:color w:val="080808"/>
        </w:rPr>
        <w:t xml:space="preserve">        governanceAssessDetailService.mainAssess(assessDate);</w:t>
      </w:r>
    </w:p>
    <w:p w14:paraId="6015B940" w14:textId="77777777" w:rsidR="00374BD0" w:rsidRPr="00374BD0" w:rsidRDefault="00374BD0" w:rsidP="00374BD0">
      <w:pPr>
        <w:pStyle w:val="a6"/>
        <w:rPr>
          <w:color w:val="080808"/>
        </w:rPr>
      </w:pPr>
      <w:r w:rsidRPr="00374BD0">
        <w:rPr>
          <w:rFonts w:hint="eastAsia"/>
          <w:color w:val="080808"/>
        </w:rPr>
        <w:t xml:space="preserve">        //3. </w:t>
      </w:r>
      <w:r w:rsidRPr="00374BD0">
        <w:rPr>
          <w:rFonts w:hint="eastAsia"/>
          <w:color w:val="080808"/>
        </w:rPr>
        <w:t>核算分数</w:t>
      </w:r>
    </w:p>
    <w:p w14:paraId="3C70B693" w14:textId="77777777" w:rsidR="00374BD0" w:rsidRPr="00374BD0" w:rsidRDefault="00374BD0" w:rsidP="00374BD0">
      <w:pPr>
        <w:pStyle w:val="a6"/>
        <w:rPr>
          <w:color w:val="080808"/>
        </w:rPr>
      </w:pPr>
      <w:r w:rsidRPr="00374BD0">
        <w:rPr>
          <w:color w:val="080808"/>
        </w:rPr>
        <w:t xml:space="preserve">        governanceAssessTableService.calcGovernanceAssessTable(assessDate);</w:t>
      </w:r>
    </w:p>
    <w:p w14:paraId="4B18F593" w14:textId="77777777" w:rsidR="00374BD0" w:rsidRPr="00374BD0" w:rsidRDefault="00374BD0" w:rsidP="00374BD0">
      <w:pPr>
        <w:pStyle w:val="a6"/>
        <w:rPr>
          <w:color w:val="080808"/>
        </w:rPr>
      </w:pPr>
      <w:r w:rsidRPr="00374BD0">
        <w:rPr>
          <w:color w:val="080808"/>
        </w:rPr>
        <w:t xml:space="preserve">        governanceAssessTecOwnerService.calcAssessTecOwner(assessDate);</w:t>
      </w:r>
    </w:p>
    <w:p w14:paraId="1791EFE2" w14:textId="77777777" w:rsidR="00374BD0" w:rsidRPr="00374BD0" w:rsidRDefault="00374BD0" w:rsidP="00374BD0">
      <w:pPr>
        <w:pStyle w:val="a6"/>
        <w:rPr>
          <w:color w:val="080808"/>
        </w:rPr>
      </w:pPr>
      <w:r w:rsidRPr="00374BD0">
        <w:rPr>
          <w:color w:val="080808"/>
        </w:rPr>
        <w:t xml:space="preserve">        governanceAssessGlobalService.calcAssessGlobal(assessDate);</w:t>
      </w:r>
    </w:p>
    <w:p w14:paraId="54AC5EA8" w14:textId="77777777" w:rsidR="00374BD0" w:rsidRPr="00374BD0" w:rsidRDefault="00374BD0" w:rsidP="00374BD0">
      <w:pPr>
        <w:pStyle w:val="a6"/>
        <w:rPr>
          <w:color w:val="080808"/>
        </w:rPr>
      </w:pPr>
      <w:r w:rsidRPr="00374BD0">
        <w:rPr>
          <w:color w:val="080808"/>
        </w:rPr>
        <w:t xml:space="preserve">    }</w:t>
      </w:r>
    </w:p>
    <w:p w14:paraId="521EDD1D" w14:textId="73B83DA7" w:rsidR="006D2F61" w:rsidRDefault="00374BD0" w:rsidP="00374BD0">
      <w:pPr>
        <w:pStyle w:val="a6"/>
        <w:rPr>
          <w:color w:val="080808"/>
        </w:rPr>
      </w:pPr>
      <w:r w:rsidRPr="00374BD0">
        <w:rPr>
          <w:color w:val="080808"/>
        </w:rPr>
        <w:t>}</w:t>
      </w:r>
    </w:p>
    <w:p w14:paraId="1A5A50BF" w14:textId="1EB25E15" w:rsidR="00FD7610" w:rsidRDefault="00FD7610" w:rsidP="00C86355">
      <w:pPr>
        <w:ind w:firstLineChars="0"/>
      </w:pPr>
      <w:r>
        <w:rPr>
          <w:rFonts w:hint="eastAsia"/>
        </w:rPr>
        <w:t>application</w:t>
      </w:r>
      <w:r>
        <w:t>.properties</w:t>
      </w:r>
      <w:r>
        <w:rPr>
          <w:rFonts w:hint="eastAsia"/>
        </w:rPr>
        <w:t>中添加配置</w:t>
      </w:r>
    </w:p>
    <w:p w14:paraId="33096A08" w14:textId="7852412F" w:rsidR="00FD7610" w:rsidRPr="00FD7610" w:rsidRDefault="00FD7610" w:rsidP="00FD7610">
      <w:pPr>
        <w:pStyle w:val="a6"/>
        <w:rPr>
          <w:color w:val="080808"/>
        </w:rPr>
      </w:pPr>
      <w:r w:rsidRPr="00FD7610">
        <w:rPr>
          <w:color w:val="080808"/>
        </w:rPr>
        <w:t>assess.schema=gmall</w:t>
      </w:r>
    </w:p>
    <w:p w14:paraId="59BE6D82" w14:textId="1EBF355C" w:rsidR="00587F1E" w:rsidRDefault="00587F1E" w:rsidP="00587F1E">
      <w:pPr>
        <w:pStyle w:val="2"/>
      </w:pPr>
      <w:r>
        <w:rPr>
          <w:rFonts w:hint="eastAsia"/>
        </w:rPr>
        <w:t>定时调度计算任务</w:t>
      </w:r>
    </w:p>
    <w:p w14:paraId="5098CD94" w14:textId="77777777" w:rsidR="00160213" w:rsidRDefault="00160213" w:rsidP="007D004F">
      <w:pPr>
        <w:pStyle w:val="3"/>
      </w:pPr>
      <w:r>
        <w:t>springtask</w:t>
      </w:r>
      <w:r>
        <w:rPr>
          <w:rFonts w:hint="eastAsia"/>
        </w:rPr>
        <w:t>介绍</w:t>
      </w:r>
    </w:p>
    <w:p w14:paraId="1113784A" w14:textId="77777777" w:rsidR="00160213" w:rsidRDefault="00160213" w:rsidP="00160213">
      <w:r>
        <w:rPr>
          <w:rFonts w:hint="eastAsia"/>
        </w:rPr>
        <w:t>s</w:t>
      </w:r>
      <w:r>
        <w:t>pringtask</w:t>
      </w:r>
      <w:r>
        <w:rPr>
          <w:rFonts w:hint="eastAsia"/>
        </w:rPr>
        <w:t>是</w:t>
      </w:r>
      <w:r>
        <w:rPr>
          <w:rFonts w:hint="eastAsia"/>
        </w:rPr>
        <w:t>spring</w:t>
      </w:r>
      <w:r>
        <w:t>boot</w:t>
      </w:r>
      <w:r>
        <w:rPr>
          <w:rFonts w:hint="eastAsia"/>
        </w:rPr>
        <w:t>框架中自带的时间调度程序。</w:t>
      </w:r>
    </w:p>
    <w:p w14:paraId="32FA7A56" w14:textId="77777777" w:rsidR="00160213" w:rsidRDefault="00160213" w:rsidP="00160213">
      <w:r>
        <w:rPr>
          <w:rFonts w:hint="eastAsia"/>
        </w:rPr>
        <w:t>优点：简单易用配置少。</w:t>
      </w:r>
    </w:p>
    <w:p w14:paraId="4E340BB5" w14:textId="77777777" w:rsidR="00160213" w:rsidRPr="00A07D71" w:rsidRDefault="00160213" w:rsidP="00160213">
      <w:r>
        <w:rPr>
          <w:rFonts w:hint="eastAsia"/>
        </w:rPr>
        <w:t>缺点：不能做分布式调度。</w:t>
      </w:r>
    </w:p>
    <w:p w14:paraId="3DB2101F" w14:textId="77777777" w:rsidR="00160213" w:rsidRDefault="00160213" w:rsidP="007D004F">
      <w:pPr>
        <w:pStyle w:val="4"/>
      </w:pPr>
      <w:r>
        <w:rPr>
          <w:rFonts w:hint="eastAsia"/>
        </w:rPr>
        <w:t>如何启用</w:t>
      </w:r>
    </w:p>
    <w:p w14:paraId="73214848" w14:textId="77777777" w:rsidR="00160213" w:rsidRPr="00A07D71" w:rsidRDefault="00160213" w:rsidP="00160213">
      <w:pPr>
        <w:rPr>
          <w:rFonts w:ascii="Courier New" w:hAnsi="Courier New" w:cs="Courier New"/>
          <w:color w:val="000000"/>
          <w:sz w:val="20"/>
          <w:szCs w:val="20"/>
        </w:rPr>
      </w:pPr>
      <w:r>
        <w:rPr>
          <w:rFonts w:hint="eastAsia"/>
        </w:rPr>
        <w:lastRenderedPageBreak/>
        <w:t>在</w:t>
      </w:r>
      <w:r>
        <w:t>springboot</w:t>
      </w:r>
      <w:r>
        <w:rPr>
          <w:rFonts w:hint="eastAsia"/>
        </w:rPr>
        <w:t>启动程序上增加注解</w:t>
      </w:r>
      <w:r>
        <w:rPr>
          <w:rFonts w:hint="eastAsia"/>
        </w:rPr>
        <w:t xml:space="preserve"> </w:t>
      </w:r>
      <w:r w:rsidRPr="00A07D71">
        <w:rPr>
          <w:rFonts w:ascii="Courier New" w:hAnsi="Courier New" w:cs="Courier New"/>
          <w:color w:val="000000"/>
          <w:sz w:val="20"/>
          <w:szCs w:val="20"/>
        </w:rPr>
        <w:t>@EnableScheduling</w:t>
      </w:r>
      <w:r>
        <w:rPr>
          <w:rFonts w:ascii="Courier New" w:hAnsi="Courier New" w:cs="Courier New" w:hint="eastAsia"/>
          <w:color w:val="000000"/>
          <w:sz w:val="20"/>
          <w:szCs w:val="20"/>
        </w:rPr>
        <w:t>。</w:t>
      </w:r>
    </w:p>
    <w:p w14:paraId="193E7068" w14:textId="77777777" w:rsidR="00FD5175" w:rsidRDefault="00FD5175" w:rsidP="00FD5175">
      <w:pPr>
        <w:pStyle w:val="a6"/>
      </w:pPr>
      <w:r>
        <w:t>@SpringBootApplication</w:t>
      </w:r>
    </w:p>
    <w:p w14:paraId="0B6B0F97" w14:textId="77777777" w:rsidR="00FD5175" w:rsidRPr="00FD5175" w:rsidRDefault="00FD5175" w:rsidP="00FD5175">
      <w:pPr>
        <w:pStyle w:val="a6"/>
        <w:rPr>
          <w:color w:val="FF0000"/>
        </w:rPr>
      </w:pPr>
      <w:r w:rsidRPr="00FD5175">
        <w:rPr>
          <w:color w:val="FF0000"/>
        </w:rPr>
        <w:t>@EnableScheduling</w:t>
      </w:r>
    </w:p>
    <w:p w14:paraId="2541CF9D" w14:textId="77777777" w:rsidR="00FD5175" w:rsidRDefault="00FD5175" w:rsidP="00FD5175">
      <w:pPr>
        <w:pStyle w:val="a6"/>
      </w:pPr>
      <w:r>
        <w:t>public class DgaApplication {</w:t>
      </w:r>
    </w:p>
    <w:p w14:paraId="68C67B42" w14:textId="77777777" w:rsidR="00FD5175" w:rsidRDefault="00FD5175" w:rsidP="00FD5175">
      <w:pPr>
        <w:pStyle w:val="a6"/>
      </w:pPr>
    </w:p>
    <w:p w14:paraId="21738488" w14:textId="77777777" w:rsidR="00FD5175" w:rsidRDefault="00FD5175" w:rsidP="00FD5175">
      <w:pPr>
        <w:pStyle w:val="a6"/>
      </w:pPr>
      <w:r>
        <w:t xml:space="preserve">    public static void main(String[] args) {</w:t>
      </w:r>
    </w:p>
    <w:p w14:paraId="67B026A0" w14:textId="77777777" w:rsidR="00FD5175" w:rsidRDefault="00FD5175" w:rsidP="00FD5175">
      <w:pPr>
        <w:pStyle w:val="a6"/>
      </w:pPr>
      <w:r>
        <w:t xml:space="preserve">        SpringApplication.run(DgaApplication.class, args);</w:t>
      </w:r>
    </w:p>
    <w:p w14:paraId="6BC6C46E" w14:textId="77777777" w:rsidR="00FD5175" w:rsidRDefault="00FD5175" w:rsidP="00FD5175">
      <w:pPr>
        <w:pStyle w:val="a6"/>
      </w:pPr>
      <w:r>
        <w:t xml:space="preserve">    }</w:t>
      </w:r>
    </w:p>
    <w:p w14:paraId="436A96EA" w14:textId="77777777" w:rsidR="00FD5175" w:rsidRDefault="00FD5175" w:rsidP="00FD5175">
      <w:pPr>
        <w:pStyle w:val="a6"/>
      </w:pPr>
    </w:p>
    <w:p w14:paraId="5EDED5E2" w14:textId="6B2C58A9" w:rsidR="00160213" w:rsidRPr="00A07D71" w:rsidRDefault="00FD5175" w:rsidP="00FD5175">
      <w:pPr>
        <w:pStyle w:val="a6"/>
      </w:pPr>
      <w:r>
        <w:t>}</w:t>
      </w:r>
    </w:p>
    <w:p w14:paraId="25C03650" w14:textId="77777777" w:rsidR="00160213" w:rsidRPr="002268AD" w:rsidRDefault="00160213" w:rsidP="00160213">
      <w:pPr>
        <w:ind w:firstLineChars="0" w:firstLine="0"/>
      </w:pPr>
      <w:r>
        <w:rPr>
          <w:rFonts w:hint="eastAsia"/>
        </w:rPr>
        <w:t xml:space="preserve"> </w:t>
      </w:r>
      <w:r>
        <w:t xml:space="preserve">        </w:t>
      </w:r>
      <w:r>
        <w:rPr>
          <w:rFonts w:hint="eastAsia"/>
        </w:rPr>
        <w:t>建立一个任务类，类上面增加</w:t>
      </w:r>
      <w:r>
        <w:rPr>
          <w:rFonts w:hint="eastAsia"/>
        </w:rPr>
        <w:t>@</w:t>
      </w:r>
      <w:r>
        <w:t>Component,</w:t>
      </w:r>
      <w:r>
        <w:rPr>
          <w:rFonts w:hint="eastAsia"/>
        </w:rPr>
        <w:t>在方法上增加表达式。</w:t>
      </w:r>
    </w:p>
    <w:p w14:paraId="59F07487" w14:textId="2C27B4DC" w:rsidR="00160213" w:rsidRPr="002268AD" w:rsidRDefault="00160213" w:rsidP="00160213">
      <w:pPr>
        <w:pStyle w:val="a6"/>
      </w:pPr>
      <w:r w:rsidRPr="002268AD">
        <w:br/>
      </w:r>
      <w:r w:rsidRPr="005726EE">
        <w:t>@Component</w:t>
      </w:r>
      <w:r w:rsidRPr="005726EE">
        <w:br/>
        <w:t xml:space="preserve">public class </w:t>
      </w:r>
      <w:r w:rsidRPr="002268AD">
        <w:t>MarketingTask {</w:t>
      </w:r>
      <w:r w:rsidRPr="002268AD">
        <w:br/>
      </w:r>
      <w:r w:rsidRPr="002268AD">
        <w:br/>
        <w:t xml:space="preserve">    </w:t>
      </w:r>
      <w:r w:rsidRPr="005726EE">
        <w:t>@Scheduled</w:t>
      </w:r>
      <w:r w:rsidRPr="002268AD">
        <w:t xml:space="preserve">(cron = </w:t>
      </w:r>
      <w:r w:rsidRPr="005726EE">
        <w:t>"0/10 * * * * *"</w:t>
      </w:r>
      <w:r w:rsidRPr="002268AD">
        <w:t>)</w:t>
      </w:r>
      <w:r w:rsidRPr="002268AD">
        <w:br/>
        <w:t xml:space="preserve">    </w:t>
      </w:r>
      <w:r w:rsidRPr="005726EE">
        <w:t xml:space="preserve">public void </w:t>
      </w:r>
      <w:r w:rsidRPr="002268AD">
        <w:t>text1(){</w:t>
      </w:r>
      <w:r w:rsidRPr="002268AD">
        <w:br/>
        <w:t xml:space="preserve">        System.</w:t>
      </w:r>
      <w:r w:rsidRPr="005726EE">
        <w:t>out</w:t>
      </w:r>
      <w:r w:rsidRPr="002268AD">
        <w:t>.println(</w:t>
      </w:r>
      <w:r w:rsidRPr="005726EE">
        <w:t xml:space="preserve">"text1 </w:t>
      </w:r>
      <w:r w:rsidRPr="005726EE">
        <w:rPr>
          <w:rFonts w:hint="eastAsia"/>
        </w:rPr>
        <w:t>测试</w:t>
      </w:r>
      <w:r w:rsidRPr="005726EE">
        <w:t>"</w:t>
      </w:r>
      <w:r w:rsidRPr="002268AD">
        <w:t>+System.</w:t>
      </w:r>
      <w:r w:rsidRPr="005726EE">
        <w:t>currentTimeMillis</w:t>
      </w:r>
      <w:r w:rsidRPr="002268AD">
        <w:t>());</w:t>
      </w:r>
      <w:r w:rsidRPr="002268AD">
        <w:br/>
        <w:t xml:space="preserve">    }</w:t>
      </w:r>
      <w:r w:rsidRPr="002268AD">
        <w:br/>
        <w:t>}</w:t>
      </w:r>
    </w:p>
    <w:p w14:paraId="78B3343C" w14:textId="77777777" w:rsidR="00160213" w:rsidRDefault="00160213" w:rsidP="007D004F">
      <w:pPr>
        <w:pStyle w:val="4"/>
      </w:pPr>
      <w:r>
        <w:rPr>
          <w:rFonts w:hint="eastAsia"/>
        </w:rPr>
        <w:t>如何配置</w:t>
      </w:r>
    </w:p>
    <w:p w14:paraId="0DE7CFCC" w14:textId="77777777" w:rsidR="00160213" w:rsidRDefault="00160213" w:rsidP="00160213">
      <w:pPr>
        <w:ind w:firstLineChars="0" w:firstLine="357"/>
      </w:pPr>
      <w:r>
        <w:rPr>
          <w:rFonts w:hint="eastAsia"/>
        </w:rPr>
        <w:t>@</w:t>
      </w:r>
      <w:r>
        <w:t>Scheduled</w:t>
      </w:r>
      <w:r>
        <w:rPr>
          <w:rFonts w:hint="eastAsia"/>
        </w:rPr>
        <w:t>可用的参数</w:t>
      </w:r>
    </w:p>
    <w:p w14:paraId="111B6B1A" w14:textId="77777777" w:rsidR="00160213" w:rsidRPr="002268AD" w:rsidRDefault="00160213" w:rsidP="00160213">
      <w:pPr>
        <w:pStyle w:val="a1"/>
      </w:pPr>
      <w:r>
        <w:rPr>
          <w:rFonts w:hint="eastAsia"/>
        </w:rPr>
        <w:t>c</w:t>
      </w:r>
      <w:r>
        <w:t xml:space="preserve">ron </w:t>
      </w:r>
      <w:r>
        <w:rPr>
          <w:rFonts w:hint="eastAsia"/>
        </w:rPr>
        <w:t>表达式</w:t>
      </w:r>
      <w:r>
        <w:rPr>
          <w:rFonts w:hint="eastAsia"/>
        </w:rPr>
        <w:t xml:space="preserve"> </w:t>
      </w:r>
      <w:r>
        <w:rPr>
          <w:rFonts w:hint="eastAsia"/>
        </w:rPr>
        <w:t>标识</w:t>
      </w:r>
      <w:r>
        <w:rPr>
          <w:rFonts w:hint="eastAsia"/>
        </w:rPr>
        <w:t xml:space="preserve"> "</w:t>
      </w:r>
      <w:r>
        <w:rPr>
          <w:rFonts w:ascii="Arial" w:hAnsi="Arial" w:cs="Arial"/>
          <w:color w:val="4D4D4D"/>
          <w:shd w:val="clear" w:color="auto" w:fill="FFFFFF"/>
        </w:rPr>
        <w:t>秒</w:t>
      </w:r>
      <w:r>
        <w:rPr>
          <w:rFonts w:ascii="Arial" w:hAnsi="Arial" w:cs="Arial"/>
          <w:color w:val="4D4D4D"/>
          <w:shd w:val="clear" w:color="auto" w:fill="FFFFFF"/>
        </w:rPr>
        <w:t xml:space="preserve"> </w:t>
      </w:r>
      <w:r>
        <w:rPr>
          <w:rFonts w:ascii="Arial" w:hAnsi="Arial" w:cs="Arial"/>
          <w:color w:val="4D4D4D"/>
          <w:shd w:val="clear" w:color="auto" w:fill="FFFFFF"/>
        </w:rPr>
        <w:t>分</w:t>
      </w:r>
      <w:r>
        <w:rPr>
          <w:rFonts w:ascii="Arial" w:hAnsi="Arial" w:cs="Arial"/>
          <w:color w:val="4D4D4D"/>
          <w:shd w:val="clear" w:color="auto" w:fill="FFFFFF"/>
        </w:rPr>
        <w:t xml:space="preserve"> </w:t>
      </w:r>
      <w:r>
        <w:rPr>
          <w:rFonts w:ascii="Arial" w:hAnsi="Arial" w:cs="Arial"/>
          <w:color w:val="4D4D4D"/>
          <w:shd w:val="clear" w:color="auto" w:fill="FFFFFF"/>
        </w:rPr>
        <w:t>时</w:t>
      </w:r>
      <w:r>
        <w:rPr>
          <w:rFonts w:ascii="Arial" w:hAnsi="Arial" w:cs="Arial"/>
          <w:color w:val="4D4D4D"/>
          <w:shd w:val="clear" w:color="auto" w:fill="FFFFFF"/>
        </w:rPr>
        <w:t xml:space="preserve"> </w:t>
      </w:r>
      <w:r>
        <w:rPr>
          <w:rFonts w:ascii="Arial" w:hAnsi="Arial" w:cs="Arial"/>
          <w:color w:val="4D4D4D"/>
          <w:shd w:val="clear" w:color="auto" w:fill="FFFFFF"/>
        </w:rPr>
        <w:t>天</w:t>
      </w:r>
      <w:r>
        <w:rPr>
          <w:rFonts w:ascii="Arial" w:hAnsi="Arial" w:cs="Arial"/>
          <w:color w:val="4D4D4D"/>
          <w:shd w:val="clear" w:color="auto" w:fill="FFFFFF"/>
        </w:rPr>
        <w:t xml:space="preserve"> </w:t>
      </w:r>
      <w:r>
        <w:rPr>
          <w:rFonts w:ascii="Arial" w:hAnsi="Arial" w:cs="Arial"/>
          <w:color w:val="4D4D4D"/>
          <w:shd w:val="clear" w:color="auto" w:fill="FFFFFF"/>
        </w:rPr>
        <w:t>月</w:t>
      </w:r>
      <w:r>
        <w:rPr>
          <w:rFonts w:ascii="Arial" w:hAnsi="Arial" w:cs="Arial"/>
          <w:color w:val="4D4D4D"/>
          <w:shd w:val="clear" w:color="auto" w:fill="FFFFFF"/>
        </w:rPr>
        <w:t xml:space="preserve"> </w:t>
      </w:r>
      <w:r>
        <w:rPr>
          <w:rFonts w:ascii="Arial" w:hAnsi="Arial" w:cs="Arial"/>
          <w:color w:val="4D4D4D"/>
          <w:shd w:val="clear" w:color="auto" w:fill="FFFFFF"/>
        </w:rPr>
        <w:t>星期几</w:t>
      </w:r>
      <w:r>
        <w:rPr>
          <w:rFonts w:ascii="Arial" w:hAnsi="Arial" w:cs="Arial"/>
          <w:color w:val="4D4D4D"/>
          <w:shd w:val="clear" w:color="auto" w:fill="FFFFFF"/>
        </w:rPr>
        <w:t>"</w:t>
      </w:r>
      <w:r>
        <w:rPr>
          <w:rFonts w:ascii="Arial" w:hAnsi="Arial" w:cs="Arial" w:hint="eastAsia"/>
          <w:color w:val="4D4D4D"/>
          <w:shd w:val="clear" w:color="auto" w:fill="FFFFFF"/>
        </w:rPr>
        <w:t>。</w:t>
      </w:r>
    </w:p>
    <w:p w14:paraId="63E87B71" w14:textId="77777777" w:rsidR="00160213" w:rsidRDefault="00160213" w:rsidP="00160213">
      <w:pPr>
        <w:pStyle w:val="a1"/>
      </w:pPr>
      <w:r>
        <w:t>fixedDelay</w:t>
      </w:r>
      <w:r>
        <w:rPr>
          <w:rFonts w:hint="eastAsia"/>
        </w:rPr>
        <w:t>标识</w:t>
      </w:r>
      <w:r>
        <w:rPr>
          <w:rFonts w:hint="eastAsia"/>
        </w:rPr>
        <w:t xml:space="preserve"> </w:t>
      </w:r>
      <w:r>
        <w:rPr>
          <w:rFonts w:hint="eastAsia"/>
        </w:rPr>
        <w:t>每次触发的固定间隔毫秒数，注意间隔为是前一次的结束时间到后一次的开始时间点的间隔。</w:t>
      </w:r>
    </w:p>
    <w:p w14:paraId="68D48453" w14:textId="77777777" w:rsidR="00160213" w:rsidRDefault="00160213" w:rsidP="00160213">
      <w:pPr>
        <w:pStyle w:val="a1"/>
      </w:pPr>
      <w:r>
        <w:t xml:space="preserve">fixedRate  </w:t>
      </w:r>
      <w:r>
        <w:rPr>
          <w:rFonts w:hint="eastAsia"/>
        </w:rPr>
        <w:t>标识</w:t>
      </w:r>
      <w:r>
        <w:rPr>
          <w:rFonts w:hint="eastAsia"/>
        </w:rPr>
        <w:t xml:space="preserve"> </w:t>
      </w:r>
      <w:r>
        <w:rPr>
          <w:rFonts w:hint="eastAsia"/>
        </w:rPr>
        <w:t>每次触发的固定间隔毫秒数，注意间隔为是前一次的开始时间到后一次的开始时间点的间隔。</w:t>
      </w:r>
      <w:r>
        <w:rPr>
          <w:rFonts w:hint="eastAsia"/>
        </w:rPr>
        <w:t xml:space="preserve"> </w:t>
      </w:r>
      <w:r>
        <w:rPr>
          <w:rFonts w:hint="eastAsia"/>
        </w:rPr>
        <w:t>如果后一次开始时前一次的任务还没做完，则后一次的处理会被阻塞，直到前一任务完成。</w:t>
      </w:r>
    </w:p>
    <w:p w14:paraId="3BE56208" w14:textId="77777777" w:rsidR="00160213" w:rsidRDefault="00160213" w:rsidP="00160213">
      <w:pPr>
        <w:pStyle w:val="a1"/>
      </w:pPr>
      <w:r>
        <w:t xml:space="preserve">initialDelay </w:t>
      </w:r>
      <w:r>
        <w:rPr>
          <w:rFonts w:hint="eastAsia"/>
        </w:rPr>
        <w:t>标识每次启动时初始的延迟，</w:t>
      </w:r>
      <w:r>
        <w:rPr>
          <w:rFonts w:hint="eastAsia"/>
        </w:rPr>
        <w:t xml:space="preserve"> </w:t>
      </w:r>
      <w:r>
        <w:rPr>
          <w:rFonts w:hint="eastAsia"/>
        </w:rPr>
        <w:t>可以配合</w:t>
      </w:r>
      <w:r>
        <w:t xml:space="preserve">fixedDelay </w:t>
      </w:r>
      <w:r>
        <w:rPr>
          <w:rFonts w:hint="eastAsia"/>
        </w:rPr>
        <w:t>或者</w:t>
      </w:r>
      <w:r>
        <w:t>fixedRate</w:t>
      </w:r>
      <w:r>
        <w:rPr>
          <w:rFonts w:hint="eastAsia"/>
        </w:rPr>
        <w:t>使用。</w:t>
      </w:r>
    </w:p>
    <w:p w14:paraId="69EEACBD" w14:textId="09DD8574" w:rsidR="00160213" w:rsidRDefault="00160213" w:rsidP="00160213">
      <w:pPr>
        <w:pStyle w:val="a6"/>
      </w:pPr>
      <w:r w:rsidRPr="00275531">
        <w:br/>
      </w:r>
      <w:r w:rsidRPr="005726EE">
        <w:t>@Component</w:t>
      </w:r>
      <w:r w:rsidRPr="005726EE">
        <w:br/>
        <w:t xml:space="preserve">public class </w:t>
      </w:r>
      <w:r w:rsidR="00EA387C">
        <w:t>Demo</w:t>
      </w:r>
      <w:r w:rsidRPr="00275531">
        <w:t>Task {</w:t>
      </w:r>
      <w:r w:rsidRPr="00275531">
        <w:br/>
      </w:r>
      <w:r w:rsidRPr="00275531">
        <w:br/>
        <w:t xml:space="preserve">    </w:t>
      </w:r>
      <w:r w:rsidRPr="005726EE">
        <w:t>@Scheduled</w:t>
      </w:r>
      <w:r w:rsidRPr="00275531">
        <w:t xml:space="preserve">(cron = </w:t>
      </w:r>
      <w:r w:rsidRPr="005726EE">
        <w:t>"0/10 * * * * *"</w:t>
      </w:r>
      <w:r w:rsidRPr="00275531">
        <w:t>)</w:t>
      </w:r>
      <w:r w:rsidRPr="00275531">
        <w:br/>
        <w:t xml:space="preserve">    </w:t>
      </w:r>
      <w:r w:rsidRPr="005726EE">
        <w:t xml:space="preserve">public void </w:t>
      </w:r>
      <w:r w:rsidRPr="00275531">
        <w:t>text1(){</w:t>
      </w:r>
      <w:r w:rsidRPr="00275531">
        <w:br/>
        <w:t xml:space="preserve">        System.</w:t>
      </w:r>
      <w:r w:rsidRPr="005726EE">
        <w:t>out</w:t>
      </w:r>
      <w:r w:rsidRPr="00275531">
        <w:t>.println(</w:t>
      </w:r>
      <w:r w:rsidRPr="005726EE">
        <w:t xml:space="preserve">"text1 </w:t>
      </w:r>
      <w:r w:rsidRPr="005726EE">
        <w:rPr>
          <w:rFonts w:hint="eastAsia"/>
        </w:rPr>
        <w:t>测试</w:t>
      </w:r>
      <w:r w:rsidRPr="005726EE">
        <w:t>"</w:t>
      </w:r>
      <w:r w:rsidRPr="00275531">
        <w:t>+DateFormatUtils.</w:t>
      </w:r>
      <w:r w:rsidRPr="005726EE">
        <w:t>format</w:t>
      </w:r>
      <w:r w:rsidRPr="00275531">
        <w:t>(</w:t>
      </w:r>
      <w:r w:rsidRPr="005726EE">
        <w:t xml:space="preserve">new </w:t>
      </w:r>
      <w:r w:rsidRPr="00275531">
        <w:t>Date(),</w:t>
      </w:r>
      <w:r w:rsidRPr="005726EE">
        <w:t>"mm:ss"</w:t>
      </w:r>
      <w:r w:rsidRPr="00275531">
        <w:t>));</w:t>
      </w:r>
      <w:r w:rsidRPr="00275531">
        <w:br/>
        <w:t xml:space="preserve">    }</w:t>
      </w:r>
      <w:r w:rsidRPr="00275531">
        <w:br/>
      </w:r>
      <w:r w:rsidRPr="00275531">
        <w:br/>
        <w:t xml:space="preserve">    </w:t>
      </w:r>
      <w:r w:rsidRPr="005726EE">
        <w:t>@Scheduled</w:t>
      </w:r>
      <w:r w:rsidRPr="00275531">
        <w:t xml:space="preserve">(fixedDelay = </w:t>
      </w:r>
      <w:r w:rsidRPr="005726EE">
        <w:t>5000</w:t>
      </w:r>
      <w:r w:rsidRPr="00275531">
        <w:t>)</w:t>
      </w:r>
      <w:r w:rsidRPr="00275531">
        <w:br/>
        <w:t xml:space="preserve">    </w:t>
      </w:r>
      <w:r w:rsidRPr="005726EE">
        <w:t xml:space="preserve">public void </w:t>
      </w:r>
      <w:r w:rsidRPr="00275531">
        <w:t>text2(){</w:t>
      </w:r>
      <w:r w:rsidRPr="00275531">
        <w:br/>
        <w:t xml:space="preserve">        System.</w:t>
      </w:r>
      <w:r w:rsidRPr="005726EE">
        <w:t>out</w:t>
      </w:r>
      <w:r w:rsidRPr="00275531">
        <w:t>.println(</w:t>
      </w:r>
      <w:r w:rsidRPr="005726EE">
        <w:t xml:space="preserve">"text2 </w:t>
      </w:r>
      <w:r w:rsidRPr="005726EE">
        <w:rPr>
          <w:rFonts w:hint="eastAsia"/>
        </w:rPr>
        <w:t>测试</w:t>
      </w:r>
      <w:r w:rsidRPr="005726EE">
        <w:t>"</w:t>
      </w:r>
      <w:r w:rsidRPr="00275531">
        <w:t>+ DateFormatUtils.</w:t>
      </w:r>
      <w:r w:rsidRPr="005726EE">
        <w:t>format</w:t>
      </w:r>
      <w:r w:rsidRPr="00275531">
        <w:t>(</w:t>
      </w:r>
      <w:r w:rsidRPr="005726EE">
        <w:t xml:space="preserve">new </w:t>
      </w:r>
      <w:r w:rsidRPr="00275531">
        <w:t>Date(),</w:t>
      </w:r>
      <w:r w:rsidRPr="005726EE">
        <w:t>"mm:ss"</w:t>
      </w:r>
      <w:r w:rsidRPr="00275531">
        <w:t>));</w:t>
      </w:r>
      <w:r w:rsidRPr="00275531">
        <w:br/>
        <w:t xml:space="preserve">    }</w:t>
      </w:r>
      <w:r w:rsidRPr="00275531">
        <w:br/>
        <w:t xml:space="preserve">    </w:t>
      </w:r>
      <w:r w:rsidRPr="005726EE">
        <w:t>@Scheduled</w:t>
      </w:r>
      <w:r w:rsidRPr="00275531">
        <w:t xml:space="preserve">(fixedRate = </w:t>
      </w:r>
      <w:r w:rsidRPr="005726EE">
        <w:t>5000</w:t>
      </w:r>
      <w:r w:rsidRPr="00275531">
        <w:t>)</w:t>
      </w:r>
      <w:r w:rsidRPr="00275531">
        <w:br/>
        <w:t xml:space="preserve">    </w:t>
      </w:r>
      <w:r w:rsidRPr="005726EE">
        <w:t xml:space="preserve">public void </w:t>
      </w:r>
      <w:r w:rsidRPr="00275531">
        <w:t>text3(){</w:t>
      </w:r>
      <w:r w:rsidRPr="00275531">
        <w:br/>
        <w:t xml:space="preserve">        System.</w:t>
      </w:r>
      <w:r w:rsidRPr="005726EE">
        <w:t>out</w:t>
      </w:r>
      <w:r w:rsidRPr="00275531">
        <w:t>.println(</w:t>
      </w:r>
      <w:r w:rsidRPr="005726EE">
        <w:t xml:space="preserve">"text3 </w:t>
      </w:r>
      <w:r w:rsidRPr="005726EE">
        <w:rPr>
          <w:rFonts w:hint="eastAsia"/>
        </w:rPr>
        <w:t>测试</w:t>
      </w:r>
      <w:r w:rsidRPr="005726EE">
        <w:t>"</w:t>
      </w:r>
      <w:r w:rsidRPr="00275531">
        <w:t>+DateFormatUtils.</w:t>
      </w:r>
      <w:r w:rsidRPr="005726EE">
        <w:t>format</w:t>
      </w:r>
      <w:r w:rsidRPr="00275531">
        <w:t>(</w:t>
      </w:r>
      <w:r w:rsidRPr="005726EE">
        <w:t xml:space="preserve">new </w:t>
      </w:r>
      <w:r w:rsidRPr="00275531">
        <w:t>Date(),</w:t>
      </w:r>
      <w:r w:rsidRPr="005726EE">
        <w:t>"mm:ss"</w:t>
      </w:r>
      <w:r w:rsidRPr="00275531">
        <w:t>));</w:t>
      </w:r>
      <w:r w:rsidRPr="00275531">
        <w:br/>
        <w:t xml:space="preserve">    }</w:t>
      </w:r>
      <w:r w:rsidRPr="00275531">
        <w:br/>
        <w:t xml:space="preserve">    </w:t>
      </w:r>
      <w:r w:rsidRPr="005726EE">
        <w:t>@Scheduled</w:t>
      </w:r>
      <w:r w:rsidRPr="00275531">
        <w:t>(initialDelay =</w:t>
      </w:r>
      <w:r w:rsidRPr="005726EE">
        <w:t>3000</w:t>
      </w:r>
      <w:r w:rsidRPr="00275531">
        <w:t xml:space="preserve">,  fixedRate = </w:t>
      </w:r>
      <w:r w:rsidRPr="005726EE">
        <w:t>5000</w:t>
      </w:r>
      <w:r w:rsidRPr="00275531">
        <w:t>)</w:t>
      </w:r>
      <w:r w:rsidRPr="00275531">
        <w:br/>
        <w:t xml:space="preserve">    </w:t>
      </w:r>
      <w:r w:rsidRPr="005726EE">
        <w:t xml:space="preserve">public void </w:t>
      </w:r>
      <w:r w:rsidRPr="00275531">
        <w:t>text4(){</w:t>
      </w:r>
      <w:r w:rsidRPr="00275531">
        <w:br/>
        <w:t xml:space="preserve">        System.</w:t>
      </w:r>
      <w:r w:rsidRPr="005726EE">
        <w:t>out</w:t>
      </w:r>
      <w:r w:rsidRPr="00275531">
        <w:t>.println(</w:t>
      </w:r>
      <w:r w:rsidRPr="005726EE">
        <w:t xml:space="preserve">"text4 </w:t>
      </w:r>
      <w:r w:rsidRPr="005726EE">
        <w:rPr>
          <w:rFonts w:hint="eastAsia"/>
        </w:rPr>
        <w:t>测试</w:t>
      </w:r>
      <w:r w:rsidRPr="005726EE">
        <w:t>"</w:t>
      </w:r>
      <w:r w:rsidRPr="00275531">
        <w:t>+DateFormatUtils.</w:t>
      </w:r>
      <w:r w:rsidRPr="005726EE">
        <w:t>format</w:t>
      </w:r>
      <w:r w:rsidRPr="00275531">
        <w:t>(</w:t>
      </w:r>
      <w:r w:rsidRPr="005726EE">
        <w:t xml:space="preserve">new </w:t>
      </w:r>
      <w:r w:rsidRPr="00275531">
        <w:t>Date(),</w:t>
      </w:r>
      <w:r w:rsidRPr="005726EE">
        <w:t>"mm:ss"</w:t>
      </w:r>
      <w:r w:rsidRPr="00275531">
        <w:t>));</w:t>
      </w:r>
      <w:r w:rsidRPr="00275531">
        <w:br/>
        <w:t xml:space="preserve">    }</w:t>
      </w:r>
    </w:p>
    <w:p w14:paraId="0465B4B7" w14:textId="77777777" w:rsidR="00160213" w:rsidRPr="00275531" w:rsidRDefault="00160213" w:rsidP="00160213">
      <w:pPr>
        <w:pStyle w:val="a6"/>
      </w:pPr>
      <w:r w:rsidRPr="00275531">
        <w:lastRenderedPageBreak/>
        <w:t>}</w:t>
      </w:r>
    </w:p>
    <w:p w14:paraId="3C17AC18" w14:textId="7DD98560" w:rsidR="00160213" w:rsidRDefault="00982E12" w:rsidP="00D67411">
      <w:pPr>
        <w:ind w:firstLineChars="0"/>
      </w:pPr>
      <w:r>
        <w:rPr>
          <w:rFonts w:hint="eastAsia"/>
        </w:rPr>
        <w:t>考评项目</w:t>
      </w:r>
      <w:r w:rsidR="00011142">
        <w:rPr>
          <w:rFonts w:hint="eastAsia"/>
        </w:rPr>
        <w:t>的调度</w:t>
      </w:r>
    </w:p>
    <w:p w14:paraId="0E5ABB28" w14:textId="76210D3E" w:rsidR="005B6A9E" w:rsidRPr="005B6A9E" w:rsidRDefault="00011142" w:rsidP="00192F3B">
      <w:pPr>
        <w:pStyle w:val="a6"/>
      </w:pPr>
      <w:r w:rsidRPr="00011142">
        <w:rPr>
          <w:color w:val="080808"/>
        </w:rPr>
        <w:br/>
      </w:r>
      <w:r w:rsidRPr="005D5426">
        <w:t>@Component</w:t>
      </w:r>
      <w:r w:rsidRPr="005D5426">
        <w:br/>
        <w:t xml:space="preserve">public class </w:t>
      </w:r>
      <w:r w:rsidRPr="00011142">
        <w:t xml:space="preserve">AssessScheduleTask </w:t>
      </w:r>
      <w:r w:rsidRPr="005D5426">
        <w:t>{</w:t>
      </w:r>
      <w:r w:rsidRPr="005D5426">
        <w:br/>
      </w:r>
      <w:r w:rsidRPr="005D5426">
        <w:br/>
        <w:t xml:space="preserve">    @Autowired</w:t>
      </w:r>
      <w:r w:rsidRPr="005D5426">
        <w:br/>
        <w:t xml:space="preserve">    </w:t>
      </w:r>
      <w:r w:rsidRPr="00011142">
        <w:t xml:space="preserve">TableMetaInfoService </w:t>
      </w:r>
      <w:r w:rsidRPr="005D5426">
        <w:t>tableMetaInfoService;</w:t>
      </w:r>
      <w:r w:rsidRPr="005D5426">
        <w:br/>
      </w:r>
      <w:r w:rsidRPr="005D5426">
        <w:br/>
        <w:t xml:space="preserve">    @Autowired</w:t>
      </w:r>
      <w:r w:rsidRPr="005D5426">
        <w:br/>
        <w:t xml:space="preserve">    </w:t>
      </w:r>
      <w:r w:rsidRPr="00011142">
        <w:t xml:space="preserve">MainAssessService </w:t>
      </w:r>
      <w:r w:rsidRPr="005D5426">
        <w:t>mainAssessService;</w:t>
      </w:r>
      <w:r w:rsidRPr="005D5426">
        <w:br/>
      </w:r>
      <w:r w:rsidRPr="005D5426">
        <w:br/>
        <w:t xml:space="preserve">    @Value("${assess.schemas}")</w:t>
      </w:r>
      <w:r w:rsidRPr="005D5426">
        <w:br/>
        <w:t xml:space="preserve">    </w:t>
      </w:r>
      <w:r w:rsidRPr="00011142">
        <w:t xml:space="preserve">String </w:t>
      </w:r>
      <w:r w:rsidRPr="005D5426">
        <w:t>schemas=null;</w:t>
      </w:r>
      <w:r w:rsidRPr="005D5426">
        <w:br/>
      </w:r>
      <w:r w:rsidRPr="005D5426">
        <w:br/>
        <w:t xml:space="preserve">    @Scheduled(cron = "0/10 * * * * *")</w:t>
      </w:r>
      <w:r w:rsidRPr="005D5426">
        <w:br/>
        <w:t xml:space="preserve">    public </w:t>
      </w:r>
      <w:r w:rsidR="00FD6899" w:rsidRPr="005D5426">
        <w:t>void checkProblem(</w:t>
      </w:r>
      <w:r w:rsidRPr="005D5426">
        <w:t>){</w:t>
      </w:r>
      <w:r w:rsidRPr="005D5426">
        <w:br/>
        <w:t xml:space="preserve">        </w:t>
      </w:r>
      <w:r w:rsidRPr="00011142">
        <w:t>String</w:t>
      </w:r>
      <w:r w:rsidRPr="005D5426">
        <w:t xml:space="preserve">[] </w:t>
      </w:r>
      <w:r w:rsidRPr="00011142">
        <w:t xml:space="preserve">schemaArr </w:t>
      </w:r>
      <w:r w:rsidRPr="005D5426">
        <w:t>= schemas.split(",");</w:t>
      </w:r>
      <w:r w:rsidRPr="005D5426">
        <w:br/>
      </w:r>
      <w:r w:rsidRPr="005D5426">
        <w:br/>
        <w:t xml:space="preserve">        </w:t>
      </w:r>
      <w:r w:rsidRPr="00011142">
        <w:t xml:space="preserve">String assessDate </w:t>
      </w:r>
      <w:r w:rsidRPr="005D5426">
        <w:t xml:space="preserve">= </w:t>
      </w:r>
      <w:r w:rsidRPr="00011142">
        <w:t>DateFormatUtils</w:t>
      </w:r>
      <w:r w:rsidRPr="005D5426">
        <w:t>.format(new Date(), "yyyy-MM-dd");</w:t>
      </w:r>
      <w:r w:rsidRPr="005D5426">
        <w:br/>
      </w:r>
      <w:r w:rsidRPr="005D5426">
        <w:br/>
        <w:t xml:space="preserve">        for (</w:t>
      </w:r>
      <w:r w:rsidRPr="00011142">
        <w:t xml:space="preserve">String schema </w:t>
      </w:r>
      <w:r w:rsidRPr="005D5426">
        <w:t xml:space="preserve">: </w:t>
      </w:r>
      <w:r w:rsidRPr="00011142">
        <w:t>schemaArr</w:t>
      </w:r>
      <w:r w:rsidRPr="005D5426">
        <w:t>) {</w:t>
      </w:r>
      <w:r w:rsidRPr="005D5426">
        <w:br/>
        <w:t xml:space="preserve">           </w:t>
      </w:r>
      <w:r w:rsidR="00381BEB" w:rsidRPr="005D5426">
        <w:t xml:space="preserve"> </w:t>
      </w:r>
      <w:r w:rsidRPr="005D5426">
        <w:br/>
        <w:t xml:space="preserve">            tableMetaInfoService.initTableMeta(</w:t>
      </w:r>
      <w:r w:rsidRPr="00011142">
        <w:t>schema</w:t>
      </w:r>
      <w:r w:rsidRPr="005D5426">
        <w:t>,</w:t>
      </w:r>
      <w:r w:rsidRPr="00011142">
        <w:t>assessDate</w:t>
      </w:r>
      <w:r w:rsidRPr="005D5426">
        <w:t>);</w:t>
      </w:r>
      <w:r w:rsidRPr="005D5426">
        <w:br/>
        <w:t xml:space="preserve">        }</w:t>
      </w:r>
      <w:r w:rsidRPr="005D5426">
        <w:br/>
        <w:t xml:space="preserve">         mainAssessService.mainAssess(</w:t>
      </w:r>
      <w:r w:rsidRPr="00011142">
        <w:t>assessDate</w:t>
      </w:r>
      <w:r w:rsidRPr="005D5426">
        <w:t>);</w:t>
      </w:r>
      <w:r w:rsidRPr="005D5426">
        <w:br/>
      </w:r>
      <w:r w:rsidRPr="005D5426">
        <w:br/>
        <w:t xml:space="preserve">    }</w:t>
      </w:r>
      <w:r w:rsidRPr="005D5426">
        <w:br/>
        <w:t>}</w:t>
      </w:r>
    </w:p>
    <w:p w14:paraId="45DF8DD3" w14:textId="00C4CC6B" w:rsidR="00EE2125" w:rsidRDefault="00EE2125" w:rsidP="009844FE">
      <w:pPr>
        <w:pStyle w:val="1"/>
      </w:pPr>
      <w:r>
        <w:rPr>
          <w:rFonts w:hint="eastAsia"/>
        </w:rPr>
        <w:t>任务五：为可视化治理考评提供数据接口</w:t>
      </w:r>
    </w:p>
    <w:p w14:paraId="05852AD4" w14:textId="41713244" w:rsidR="009844FE" w:rsidRDefault="005B6A9E" w:rsidP="005B6A9E">
      <w:pPr>
        <w:pStyle w:val="2"/>
      </w:pPr>
      <w:r>
        <w:rPr>
          <w:rFonts w:hint="eastAsia"/>
        </w:rPr>
        <w:t>效果图</w:t>
      </w:r>
    </w:p>
    <w:p w14:paraId="32E58AB4" w14:textId="0181E265" w:rsidR="005B6A9E" w:rsidRPr="005B6A9E" w:rsidRDefault="003D6623" w:rsidP="003D6623">
      <w:pPr>
        <w:ind w:firstLineChars="0" w:firstLine="0"/>
      </w:pPr>
      <w:r>
        <w:rPr>
          <w:noProof/>
        </w:rPr>
        <w:drawing>
          <wp:inline distT="0" distB="0" distL="0" distR="0" wp14:anchorId="6ED6FA48" wp14:editId="5864EFE6">
            <wp:extent cx="5274310" cy="2900657"/>
            <wp:effectExtent l="19050" t="19050" r="2540" b="0"/>
            <wp:docPr id="272717969" name="图片 27271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54574" name=""/>
                    <pic:cNvPicPr/>
                  </pic:nvPicPr>
                  <pic:blipFill>
                    <a:blip r:embed="rId46"/>
                    <a:stretch>
                      <a:fillRect/>
                    </a:stretch>
                  </pic:blipFill>
                  <pic:spPr>
                    <a:xfrm>
                      <a:off x="0" y="0"/>
                      <a:ext cx="5274310" cy="2900657"/>
                    </a:xfrm>
                    <a:prstGeom prst="rect">
                      <a:avLst/>
                    </a:prstGeom>
                    <a:ln w="6350">
                      <a:solidFill>
                        <a:schemeClr val="tx1"/>
                      </a:solidFill>
                    </a:ln>
                  </pic:spPr>
                </pic:pic>
              </a:graphicData>
            </a:graphic>
          </wp:inline>
        </w:drawing>
      </w:r>
    </w:p>
    <w:p w14:paraId="589D2378" w14:textId="1A9D9212" w:rsidR="009844FE" w:rsidRDefault="009844FE" w:rsidP="00832C85">
      <w:pPr>
        <w:pStyle w:val="2"/>
      </w:pPr>
      <w:r>
        <w:rPr>
          <w:rFonts w:hint="eastAsia"/>
        </w:rPr>
        <w:t>接口要求</w:t>
      </w:r>
    </w:p>
    <w:p w14:paraId="4AF54B18" w14:textId="77777777" w:rsidR="005B6A9E" w:rsidRDefault="005B6A9E" w:rsidP="005B6A9E">
      <w:pPr>
        <w:ind w:left="420" w:firstLineChars="0" w:firstLine="0"/>
      </w:pPr>
      <w:r>
        <w:rPr>
          <w:rFonts w:hint="eastAsia"/>
        </w:rPr>
        <w:t>考评的数据接口主要的目的是为可视化界面提供数据支持。</w:t>
      </w:r>
    </w:p>
    <w:p w14:paraId="48D91487" w14:textId="4B181470" w:rsidR="005B6A9E" w:rsidRPr="005B6A9E" w:rsidRDefault="005B6A9E" w:rsidP="005B6A9E">
      <w:pPr>
        <w:ind w:left="420" w:firstLineChars="0" w:firstLine="0"/>
      </w:pPr>
      <w:r>
        <w:rPr>
          <w:rFonts w:hint="eastAsia"/>
        </w:rPr>
        <w:lastRenderedPageBreak/>
        <w:t>主要的开发都在</w:t>
      </w:r>
      <w:r>
        <w:rPr>
          <w:rFonts w:hint="eastAsia"/>
        </w:rPr>
        <w:t>C</w:t>
      </w:r>
      <w:r>
        <w:t>ontroller</w:t>
      </w:r>
      <w:r>
        <w:rPr>
          <w:rFonts w:hint="eastAsia"/>
        </w:rPr>
        <w:t>层。</w:t>
      </w:r>
    </w:p>
    <w:tbl>
      <w:tblPr>
        <w:tblStyle w:val="4-3"/>
        <w:tblW w:w="8359" w:type="dxa"/>
        <w:tblLayout w:type="fixed"/>
        <w:tblLook w:val="04A0" w:firstRow="1" w:lastRow="0" w:firstColumn="1" w:lastColumn="0" w:noHBand="0" w:noVBand="1"/>
      </w:tblPr>
      <w:tblGrid>
        <w:gridCol w:w="1696"/>
        <w:gridCol w:w="5529"/>
        <w:gridCol w:w="1134"/>
      </w:tblGrid>
      <w:tr w:rsidR="00025681" w14:paraId="7E608148" w14:textId="77777777" w:rsidTr="00986B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1891261" w14:textId="77777777" w:rsidR="00832C85" w:rsidRDefault="00832C85" w:rsidP="00DA11D9">
            <w:pPr>
              <w:ind w:firstLineChars="0" w:firstLine="0"/>
            </w:pPr>
            <w:r w:rsidRPr="004D3F79">
              <w:rPr>
                <w:rFonts w:hint="eastAsia"/>
                <w:color w:val="auto"/>
              </w:rPr>
              <w:t>接口名称</w:t>
            </w:r>
          </w:p>
        </w:tc>
        <w:tc>
          <w:tcPr>
            <w:tcW w:w="5529" w:type="dxa"/>
          </w:tcPr>
          <w:p w14:paraId="5292D759" w14:textId="77777777" w:rsidR="00832C85" w:rsidRDefault="00832C85"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接口路径</w:t>
            </w:r>
          </w:p>
        </w:tc>
        <w:tc>
          <w:tcPr>
            <w:tcW w:w="1134" w:type="dxa"/>
          </w:tcPr>
          <w:p w14:paraId="665C4F71" w14:textId="77777777" w:rsidR="00832C85" w:rsidRDefault="00832C85"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请求方式</w:t>
            </w:r>
          </w:p>
        </w:tc>
      </w:tr>
      <w:tr w:rsidR="00025681" w14:paraId="273B9630" w14:textId="77777777" w:rsidTr="0098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74CA230" w14:textId="794EF272" w:rsidR="00832C85" w:rsidRDefault="00025681" w:rsidP="00DA11D9">
            <w:pPr>
              <w:ind w:firstLineChars="0" w:firstLine="0"/>
            </w:pPr>
            <w:r>
              <w:rPr>
                <w:rFonts w:hint="eastAsia"/>
              </w:rPr>
              <w:t>全局分数</w:t>
            </w:r>
          </w:p>
        </w:tc>
        <w:tc>
          <w:tcPr>
            <w:tcW w:w="5529" w:type="dxa"/>
          </w:tcPr>
          <w:p w14:paraId="31F6EF2B" w14:textId="4A46F998" w:rsidR="00832C85" w:rsidRDefault="009B5A2F" w:rsidP="00DA11D9">
            <w:pPr>
              <w:ind w:firstLineChars="0" w:firstLine="0"/>
              <w:cnfStyle w:val="000000100000" w:firstRow="0" w:lastRow="0" w:firstColumn="0" w:lastColumn="0" w:oddVBand="0" w:evenVBand="0" w:oddHBand="1" w:evenHBand="0" w:firstRowFirstColumn="0" w:firstRowLastColumn="0" w:lastRowFirstColumn="0" w:lastRowLastColumn="0"/>
            </w:pPr>
            <w:r w:rsidRPr="009B5A2F">
              <w:t>/governance</w:t>
            </w:r>
            <w:r w:rsidR="007A7385" w:rsidRPr="007A7385">
              <w:t>/globalScore</w:t>
            </w:r>
          </w:p>
        </w:tc>
        <w:tc>
          <w:tcPr>
            <w:tcW w:w="1134" w:type="dxa"/>
          </w:tcPr>
          <w:p w14:paraId="69421564" w14:textId="77777777" w:rsidR="00832C85" w:rsidRDefault="00832C85"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G</w:t>
            </w:r>
            <w:r>
              <w:t xml:space="preserve">ET </w:t>
            </w:r>
          </w:p>
        </w:tc>
      </w:tr>
      <w:tr w:rsidR="00986B37" w14:paraId="4FCF3091" w14:textId="77777777" w:rsidTr="00986B37">
        <w:tc>
          <w:tcPr>
            <w:cnfStyle w:val="001000000000" w:firstRow="0" w:lastRow="0" w:firstColumn="1" w:lastColumn="0" w:oddVBand="0" w:evenVBand="0" w:oddHBand="0" w:evenHBand="0" w:firstRowFirstColumn="0" w:firstRowLastColumn="0" w:lastRowFirstColumn="0" w:lastRowLastColumn="0"/>
            <w:tcW w:w="1696" w:type="dxa"/>
          </w:tcPr>
          <w:p w14:paraId="33FD88C1" w14:textId="6EEB4A11" w:rsidR="00832C85" w:rsidRDefault="00025681" w:rsidP="00DA11D9">
            <w:pPr>
              <w:ind w:firstLineChars="0" w:firstLine="0"/>
            </w:pPr>
            <w:r>
              <w:rPr>
                <w:rFonts w:hint="eastAsia"/>
              </w:rPr>
              <w:t>问题列表</w:t>
            </w:r>
          </w:p>
        </w:tc>
        <w:tc>
          <w:tcPr>
            <w:tcW w:w="5529" w:type="dxa"/>
          </w:tcPr>
          <w:p w14:paraId="20741B5F" w14:textId="0314A693" w:rsidR="00832C85" w:rsidRDefault="009B5A2F" w:rsidP="00DA11D9">
            <w:pPr>
              <w:ind w:firstLineChars="0" w:firstLine="0"/>
              <w:cnfStyle w:val="000000000000" w:firstRow="0" w:lastRow="0" w:firstColumn="0" w:lastColumn="0" w:oddVBand="0" w:evenVBand="0" w:oddHBand="0" w:evenHBand="0" w:firstRowFirstColumn="0" w:firstRowLastColumn="0" w:lastRowFirstColumn="0" w:lastRowLastColumn="0"/>
            </w:pPr>
            <w:r w:rsidRPr="009B5A2F">
              <w:t>/governance</w:t>
            </w:r>
            <w:r w:rsidR="007A7385" w:rsidRPr="007A7385">
              <w:t>/problemList/{governType}/{pageNo}/{pageSize}</w:t>
            </w:r>
          </w:p>
        </w:tc>
        <w:tc>
          <w:tcPr>
            <w:tcW w:w="1134" w:type="dxa"/>
          </w:tcPr>
          <w:p w14:paraId="214ADB63" w14:textId="77777777" w:rsidR="00832C85" w:rsidRDefault="00832C85"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G</w:t>
            </w:r>
            <w:r>
              <w:t>ET</w:t>
            </w:r>
          </w:p>
        </w:tc>
      </w:tr>
      <w:tr w:rsidR="00025681" w14:paraId="502B9EC5" w14:textId="77777777" w:rsidTr="0098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A870F14" w14:textId="1B9CE6B7" w:rsidR="00832C85" w:rsidRDefault="00025681" w:rsidP="00DA11D9">
            <w:pPr>
              <w:ind w:firstLineChars="0" w:firstLine="0"/>
            </w:pPr>
            <w:r>
              <w:rPr>
                <w:rFonts w:hint="eastAsia"/>
              </w:rPr>
              <w:t>五维问题个数</w:t>
            </w:r>
          </w:p>
        </w:tc>
        <w:tc>
          <w:tcPr>
            <w:tcW w:w="5529" w:type="dxa"/>
          </w:tcPr>
          <w:p w14:paraId="0A5A5B65" w14:textId="4FFEF548" w:rsidR="00832C85" w:rsidRDefault="009B5A2F" w:rsidP="00DA11D9">
            <w:pPr>
              <w:ind w:firstLineChars="0" w:firstLine="0"/>
              <w:cnfStyle w:val="000000100000" w:firstRow="0" w:lastRow="0" w:firstColumn="0" w:lastColumn="0" w:oddVBand="0" w:evenVBand="0" w:oddHBand="1" w:evenHBand="0" w:firstRowFirstColumn="0" w:firstRowLastColumn="0" w:lastRowFirstColumn="0" w:lastRowLastColumn="0"/>
            </w:pPr>
            <w:r w:rsidRPr="009B5A2F">
              <w:t>/governance</w:t>
            </w:r>
            <w:r w:rsidR="007A7385" w:rsidRPr="007A7385">
              <w:t>/problemNum</w:t>
            </w:r>
          </w:p>
        </w:tc>
        <w:tc>
          <w:tcPr>
            <w:tcW w:w="1134" w:type="dxa"/>
          </w:tcPr>
          <w:p w14:paraId="4770DF19" w14:textId="0774CCBB" w:rsidR="00832C85" w:rsidRDefault="007A7385"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G</w:t>
            </w:r>
            <w:r>
              <w:t>ET</w:t>
            </w:r>
          </w:p>
        </w:tc>
      </w:tr>
      <w:tr w:rsidR="00986B37" w14:paraId="41D28CEF" w14:textId="77777777" w:rsidTr="00986B37">
        <w:tc>
          <w:tcPr>
            <w:cnfStyle w:val="001000000000" w:firstRow="0" w:lastRow="0" w:firstColumn="1" w:lastColumn="0" w:oddVBand="0" w:evenVBand="0" w:oddHBand="0" w:evenHBand="0" w:firstRowFirstColumn="0" w:firstRowLastColumn="0" w:lastRowFirstColumn="0" w:lastRowLastColumn="0"/>
            <w:tcW w:w="1696" w:type="dxa"/>
          </w:tcPr>
          <w:p w14:paraId="3476B97E" w14:textId="7F28E01B" w:rsidR="00832C85" w:rsidRPr="00A75A16" w:rsidRDefault="00025681" w:rsidP="00DA11D9">
            <w:pPr>
              <w:ind w:firstLineChars="0" w:firstLine="0"/>
            </w:pPr>
            <w:r>
              <w:rPr>
                <w:rFonts w:hint="eastAsia"/>
              </w:rPr>
              <w:t>用户评分排行榜</w:t>
            </w:r>
          </w:p>
        </w:tc>
        <w:tc>
          <w:tcPr>
            <w:tcW w:w="5529" w:type="dxa"/>
          </w:tcPr>
          <w:p w14:paraId="09AF8EEB" w14:textId="4A022980" w:rsidR="00832C85" w:rsidRDefault="009B5A2F" w:rsidP="00DA11D9">
            <w:pPr>
              <w:ind w:firstLineChars="0" w:firstLine="0"/>
              <w:cnfStyle w:val="000000000000" w:firstRow="0" w:lastRow="0" w:firstColumn="0" w:lastColumn="0" w:oddVBand="0" w:evenVBand="0" w:oddHBand="0" w:evenHBand="0" w:firstRowFirstColumn="0" w:firstRowLastColumn="0" w:lastRowFirstColumn="0" w:lastRowLastColumn="0"/>
            </w:pPr>
            <w:r w:rsidRPr="009B5A2F">
              <w:t>/governance</w:t>
            </w:r>
            <w:r w:rsidR="007A7385" w:rsidRPr="007A7385">
              <w:t>/rankList</w:t>
            </w:r>
          </w:p>
        </w:tc>
        <w:tc>
          <w:tcPr>
            <w:tcW w:w="1134" w:type="dxa"/>
          </w:tcPr>
          <w:p w14:paraId="2F0A8665" w14:textId="4D4F1315" w:rsidR="00832C85" w:rsidRDefault="007A7385" w:rsidP="00DA11D9">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G</w:t>
            </w:r>
            <w:r>
              <w:t>ET</w:t>
            </w:r>
          </w:p>
        </w:tc>
      </w:tr>
      <w:tr w:rsidR="00025681" w14:paraId="60F7A950" w14:textId="77777777" w:rsidTr="00986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8757B33" w14:textId="5CA48ED9" w:rsidR="007A7385" w:rsidRDefault="007A7385" w:rsidP="00DA11D9">
            <w:pPr>
              <w:ind w:firstLineChars="0" w:firstLine="0"/>
            </w:pPr>
            <w:r>
              <w:rPr>
                <w:rFonts w:hint="eastAsia"/>
              </w:rPr>
              <w:t>手动</w:t>
            </w:r>
            <w:r w:rsidR="00025681">
              <w:rPr>
                <w:rFonts w:hint="eastAsia"/>
              </w:rPr>
              <w:t>执行评估</w:t>
            </w:r>
          </w:p>
        </w:tc>
        <w:tc>
          <w:tcPr>
            <w:tcW w:w="5529" w:type="dxa"/>
          </w:tcPr>
          <w:p w14:paraId="4E0448F0" w14:textId="0D4C7A72" w:rsidR="007A7385" w:rsidRPr="007A7385" w:rsidRDefault="009B5A2F" w:rsidP="00DA11D9">
            <w:pPr>
              <w:ind w:firstLineChars="0" w:firstLine="0"/>
              <w:cnfStyle w:val="000000100000" w:firstRow="0" w:lastRow="0" w:firstColumn="0" w:lastColumn="0" w:oddVBand="0" w:evenVBand="0" w:oddHBand="1" w:evenHBand="0" w:firstRowFirstColumn="0" w:firstRowLastColumn="0" w:lastRowFirstColumn="0" w:lastRowLastColumn="0"/>
            </w:pPr>
            <w:r w:rsidRPr="009B5A2F">
              <w:t>/governance</w:t>
            </w:r>
            <w:r w:rsidR="007A7385" w:rsidRPr="007A7385">
              <w:t>/assess/{date}</w:t>
            </w:r>
          </w:p>
        </w:tc>
        <w:tc>
          <w:tcPr>
            <w:tcW w:w="1134" w:type="dxa"/>
          </w:tcPr>
          <w:p w14:paraId="156F114E" w14:textId="3BF6C82A" w:rsidR="007A7385" w:rsidRDefault="007A7385" w:rsidP="00DA11D9">
            <w:pPr>
              <w:ind w:firstLineChars="0" w:firstLine="0"/>
              <w:cnfStyle w:val="000000100000" w:firstRow="0" w:lastRow="0" w:firstColumn="0" w:lastColumn="0" w:oddVBand="0" w:evenVBand="0" w:oddHBand="1" w:evenHBand="0" w:firstRowFirstColumn="0" w:firstRowLastColumn="0" w:lastRowFirstColumn="0" w:lastRowLastColumn="0"/>
            </w:pPr>
            <w:r>
              <w:t>POST</w:t>
            </w:r>
          </w:p>
        </w:tc>
      </w:tr>
    </w:tbl>
    <w:p w14:paraId="74E8422F" w14:textId="3C48029F" w:rsidR="00EE2125" w:rsidRDefault="009B5A2F" w:rsidP="009B5A2F">
      <w:pPr>
        <w:pStyle w:val="2"/>
      </w:pPr>
      <w:r>
        <w:rPr>
          <w:rFonts w:hint="eastAsia"/>
        </w:rPr>
        <w:t>全局分数接口</w:t>
      </w:r>
    </w:p>
    <w:tbl>
      <w:tblPr>
        <w:tblStyle w:val="4-3"/>
        <w:tblW w:w="8359" w:type="dxa"/>
        <w:tblLook w:val="04A0" w:firstRow="1" w:lastRow="0" w:firstColumn="1" w:lastColumn="0" w:noHBand="0" w:noVBand="1"/>
      </w:tblPr>
      <w:tblGrid>
        <w:gridCol w:w="2122"/>
        <w:gridCol w:w="4394"/>
        <w:gridCol w:w="1843"/>
      </w:tblGrid>
      <w:tr w:rsidR="00986B37" w14:paraId="59C5D466"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0A23872" w14:textId="77777777" w:rsidR="00986B37" w:rsidRDefault="00986B37" w:rsidP="00DA11D9">
            <w:pPr>
              <w:ind w:firstLineChars="0" w:firstLine="0"/>
            </w:pPr>
            <w:r w:rsidRPr="004D3F79">
              <w:rPr>
                <w:rFonts w:hint="eastAsia"/>
                <w:color w:val="auto"/>
              </w:rPr>
              <w:t>接口名称</w:t>
            </w:r>
          </w:p>
        </w:tc>
        <w:tc>
          <w:tcPr>
            <w:tcW w:w="4394" w:type="dxa"/>
          </w:tcPr>
          <w:p w14:paraId="5A5C3678" w14:textId="77777777" w:rsidR="00986B37" w:rsidRDefault="00986B37"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接口路径</w:t>
            </w:r>
          </w:p>
        </w:tc>
        <w:tc>
          <w:tcPr>
            <w:tcW w:w="1843" w:type="dxa"/>
          </w:tcPr>
          <w:p w14:paraId="1EA27742" w14:textId="77777777" w:rsidR="00986B37" w:rsidRDefault="00986B37"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请求方式</w:t>
            </w:r>
          </w:p>
        </w:tc>
      </w:tr>
      <w:tr w:rsidR="00986B37" w14:paraId="1757AAFF"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723A74" w14:textId="77777777" w:rsidR="00986B37" w:rsidRDefault="00986B37" w:rsidP="00DA11D9">
            <w:pPr>
              <w:ind w:firstLineChars="0" w:firstLine="0"/>
            </w:pPr>
            <w:r>
              <w:rPr>
                <w:rFonts w:hint="eastAsia"/>
              </w:rPr>
              <w:t>全局分数</w:t>
            </w:r>
          </w:p>
        </w:tc>
        <w:tc>
          <w:tcPr>
            <w:tcW w:w="4394" w:type="dxa"/>
          </w:tcPr>
          <w:p w14:paraId="5A392F1C" w14:textId="77777777" w:rsidR="00986B37" w:rsidRDefault="00986B37" w:rsidP="00DA11D9">
            <w:pPr>
              <w:ind w:firstLineChars="0" w:firstLine="0"/>
              <w:cnfStyle w:val="000000100000" w:firstRow="0" w:lastRow="0" w:firstColumn="0" w:lastColumn="0" w:oddVBand="0" w:evenVBand="0" w:oddHBand="1" w:evenHBand="0" w:firstRowFirstColumn="0" w:firstRowLastColumn="0" w:lastRowFirstColumn="0" w:lastRowLastColumn="0"/>
            </w:pPr>
            <w:r w:rsidRPr="009B5A2F">
              <w:t>/governance</w:t>
            </w:r>
            <w:r w:rsidRPr="007A7385">
              <w:t>/globalScore</w:t>
            </w:r>
          </w:p>
        </w:tc>
        <w:tc>
          <w:tcPr>
            <w:tcW w:w="1843" w:type="dxa"/>
          </w:tcPr>
          <w:p w14:paraId="5ED11D23" w14:textId="77777777" w:rsidR="00986B37" w:rsidRDefault="00986B37"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G</w:t>
            </w:r>
            <w:r>
              <w:t xml:space="preserve">ET </w:t>
            </w:r>
          </w:p>
        </w:tc>
      </w:tr>
      <w:tr w:rsidR="00986B37" w14:paraId="7F91D4CA" w14:textId="77777777" w:rsidTr="00DA11D9">
        <w:tc>
          <w:tcPr>
            <w:cnfStyle w:val="001000000000" w:firstRow="0" w:lastRow="0" w:firstColumn="1" w:lastColumn="0" w:oddVBand="0" w:evenVBand="0" w:oddHBand="0" w:evenHBand="0" w:firstRowFirstColumn="0" w:firstRowLastColumn="0" w:lastRowFirstColumn="0" w:lastRowLastColumn="0"/>
            <w:tcW w:w="2122" w:type="dxa"/>
          </w:tcPr>
          <w:p w14:paraId="0B7F478F" w14:textId="76FEBFFD" w:rsidR="00986B37" w:rsidRDefault="00986B37" w:rsidP="00DA11D9">
            <w:pPr>
              <w:ind w:firstLineChars="0" w:firstLine="0"/>
            </w:pPr>
            <w:r>
              <w:rPr>
                <w:rFonts w:hint="eastAsia"/>
              </w:rPr>
              <w:t>返回值结构示例</w:t>
            </w:r>
          </w:p>
        </w:tc>
        <w:tc>
          <w:tcPr>
            <w:tcW w:w="6237" w:type="dxa"/>
            <w:gridSpan w:val="2"/>
          </w:tcPr>
          <w:p w14:paraId="00E22AD5" w14:textId="04D14768" w:rsidR="00986B37" w:rsidRDefault="00986B37" w:rsidP="00986B37">
            <w:pPr>
              <w:ind w:firstLineChars="0" w:firstLine="0"/>
              <w:jc w:val="left"/>
              <w:cnfStyle w:val="000000000000" w:firstRow="0" w:lastRow="0" w:firstColumn="0" w:lastColumn="0" w:oddVBand="0" w:evenVBand="0" w:oddHBand="0" w:evenHBand="0" w:firstRowFirstColumn="0" w:firstRowLastColumn="0" w:lastRowFirstColumn="0" w:lastRowLastColumn="0"/>
            </w:pPr>
            <w:r w:rsidRPr="00986B37">
              <w:t>{  "assessDate":"2023-04-01" ,"sumScore":90, "scoreList":[20,40,34,55,66] }</w:t>
            </w:r>
          </w:p>
        </w:tc>
      </w:tr>
    </w:tbl>
    <w:p w14:paraId="498C1E0B" w14:textId="77777777" w:rsidR="008542FA" w:rsidRPr="008542FA" w:rsidRDefault="00986B37" w:rsidP="008542FA">
      <w:pPr>
        <w:pStyle w:val="a6"/>
        <w:rPr>
          <w:color w:val="080808"/>
        </w:rPr>
      </w:pPr>
      <w:r w:rsidRPr="00986B37">
        <w:rPr>
          <w:i/>
          <w:iCs/>
          <w:color w:val="5A47AC"/>
        </w:rPr>
        <w:br/>
      </w:r>
      <w:r w:rsidR="008542FA" w:rsidRPr="008542FA">
        <w:rPr>
          <w:color w:val="080808"/>
        </w:rPr>
        <w:t>@RestController</w:t>
      </w:r>
    </w:p>
    <w:p w14:paraId="1F695C3F" w14:textId="77777777" w:rsidR="008542FA" w:rsidRPr="008542FA" w:rsidRDefault="008542FA" w:rsidP="008542FA">
      <w:pPr>
        <w:pStyle w:val="a6"/>
        <w:rPr>
          <w:color w:val="080808"/>
        </w:rPr>
      </w:pPr>
      <w:r w:rsidRPr="008542FA">
        <w:rPr>
          <w:color w:val="080808"/>
        </w:rPr>
        <w:t>@RequestMapping("/governance")</w:t>
      </w:r>
    </w:p>
    <w:p w14:paraId="2804A4F8" w14:textId="77777777" w:rsidR="008542FA" w:rsidRPr="008542FA" w:rsidRDefault="008542FA" w:rsidP="008542FA">
      <w:pPr>
        <w:pStyle w:val="a6"/>
        <w:rPr>
          <w:color w:val="080808"/>
        </w:rPr>
      </w:pPr>
      <w:r w:rsidRPr="008542FA">
        <w:rPr>
          <w:color w:val="080808"/>
        </w:rPr>
        <w:t>public class GovernanceAssessController {</w:t>
      </w:r>
    </w:p>
    <w:p w14:paraId="55398DE4" w14:textId="77777777" w:rsidR="008542FA" w:rsidRPr="008542FA" w:rsidRDefault="008542FA" w:rsidP="008542FA">
      <w:pPr>
        <w:pStyle w:val="a6"/>
        <w:rPr>
          <w:color w:val="080808"/>
        </w:rPr>
      </w:pPr>
    </w:p>
    <w:p w14:paraId="1C054ED4" w14:textId="77777777" w:rsidR="008542FA" w:rsidRPr="008542FA" w:rsidRDefault="008542FA" w:rsidP="008542FA">
      <w:pPr>
        <w:pStyle w:val="a6"/>
        <w:rPr>
          <w:color w:val="080808"/>
        </w:rPr>
      </w:pPr>
      <w:r w:rsidRPr="008542FA">
        <w:rPr>
          <w:color w:val="080808"/>
        </w:rPr>
        <w:t xml:space="preserve">    @Autowired</w:t>
      </w:r>
    </w:p>
    <w:p w14:paraId="12ADDD2E" w14:textId="77777777" w:rsidR="008542FA" w:rsidRPr="008542FA" w:rsidRDefault="008542FA" w:rsidP="008542FA">
      <w:pPr>
        <w:pStyle w:val="a6"/>
        <w:rPr>
          <w:color w:val="080808"/>
        </w:rPr>
      </w:pPr>
      <w:r w:rsidRPr="008542FA">
        <w:rPr>
          <w:color w:val="080808"/>
        </w:rPr>
        <w:t xml:space="preserve">    GovernanceAssessGlobalService governanceAssessGlobalService;</w:t>
      </w:r>
    </w:p>
    <w:p w14:paraId="330AF019" w14:textId="77777777" w:rsidR="008542FA" w:rsidRPr="008542FA" w:rsidRDefault="008542FA" w:rsidP="008542FA">
      <w:pPr>
        <w:pStyle w:val="a6"/>
        <w:rPr>
          <w:color w:val="080808"/>
        </w:rPr>
      </w:pPr>
      <w:r w:rsidRPr="008542FA">
        <w:rPr>
          <w:color w:val="080808"/>
        </w:rPr>
        <w:t xml:space="preserve">    @Autowired</w:t>
      </w:r>
    </w:p>
    <w:p w14:paraId="45A9C660" w14:textId="77777777" w:rsidR="008542FA" w:rsidRPr="008542FA" w:rsidRDefault="008542FA" w:rsidP="008542FA">
      <w:pPr>
        <w:pStyle w:val="a6"/>
        <w:rPr>
          <w:color w:val="080808"/>
        </w:rPr>
      </w:pPr>
      <w:r w:rsidRPr="008542FA">
        <w:rPr>
          <w:color w:val="080808"/>
        </w:rPr>
        <w:t xml:space="preserve">    GovernanceAssessDetailService governanceAssessDetailService ;</w:t>
      </w:r>
    </w:p>
    <w:p w14:paraId="1D2C1BCE" w14:textId="77777777" w:rsidR="008542FA" w:rsidRPr="008542FA" w:rsidRDefault="008542FA" w:rsidP="008542FA">
      <w:pPr>
        <w:pStyle w:val="a6"/>
        <w:rPr>
          <w:color w:val="080808"/>
        </w:rPr>
      </w:pPr>
    </w:p>
    <w:p w14:paraId="403379E3" w14:textId="77777777" w:rsidR="008542FA" w:rsidRPr="008542FA" w:rsidRDefault="008542FA" w:rsidP="008542FA">
      <w:pPr>
        <w:pStyle w:val="a6"/>
        <w:rPr>
          <w:color w:val="080808"/>
        </w:rPr>
      </w:pPr>
      <w:r w:rsidRPr="008542FA">
        <w:rPr>
          <w:color w:val="080808"/>
        </w:rPr>
        <w:t xml:space="preserve">    @Autowired</w:t>
      </w:r>
    </w:p>
    <w:p w14:paraId="11D7E152" w14:textId="77777777" w:rsidR="008542FA" w:rsidRPr="008542FA" w:rsidRDefault="008542FA" w:rsidP="008542FA">
      <w:pPr>
        <w:pStyle w:val="a6"/>
        <w:rPr>
          <w:color w:val="080808"/>
        </w:rPr>
      </w:pPr>
      <w:r w:rsidRPr="008542FA">
        <w:rPr>
          <w:color w:val="080808"/>
        </w:rPr>
        <w:t xml:space="preserve">    GovernanceAssessTecOwnerService governanceAssessTecOwnerService ;</w:t>
      </w:r>
    </w:p>
    <w:p w14:paraId="21EBB0D3" w14:textId="77777777" w:rsidR="008542FA" w:rsidRPr="008542FA" w:rsidRDefault="008542FA" w:rsidP="008542FA">
      <w:pPr>
        <w:pStyle w:val="a6"/>
        <w:rPr>
          <w:color w:val="080808"/>
        </w:rPr>
      </w:pPr>
    </w:p>
    <w:p w14:paraId="69EB64AB" w14:textId="77777777" w:rsidR="008542FA" w:rsidRPr="008542FA" w:rsidRDefault="008542FA" w:rsidP="008542FA">
      <w:pPr>
        <w:pStyle w:val="a6"/>
        <w:rPr>
          <w:color w:val="080808"/>
        </w:rPr>
      </w:pPr>
    </w:p>
    <w:p w14:paraId="0681E20B" w14:textId="77777777" w:rsidR="008542FA" w:rsidRPr="008542FA" w:rsidRDefault="008542FA" w:rsidP="008542FA">
      <w:pPr>
        <w:pStyle w:val="a6"/>
        <w:rPr>
          <w:color w:val="080808"/>
        </w:rPr>
      </w:pPr>
      <w:r w:rsidRPr="008542FA">
        <w:rPr>
          <w:color w:val="080808"/>
        </w:rPr>
        <w:t xml:space="preserve">    @GetMapping("globalScore")</w:t>
      </w:r>
    </w:p>
    <w:p w14:paraId="3FC98561" w14:textId="77777777" w:rsidR="008542FA" w:rsidRPr="008542FA" w:rsidRDefault="008542FA" w:rsidP="008542FA">
      <w:pPr>
        <w:pStyle w:val="a6"/>
        <w:rPr>
          <w:color w:val="080808"/>
        </w:rPr>
      </w:pPr>
      <w:r w:rsidRPr="008542FA">
        <w:rPr>
          <w:color w:val="080808"/>
        </w:rPr>
        <w:t xml:space="preserve">    public String getGlobalScore(){</w:t>
      </w:r>
    </w:p>
    <w:p w14:paraId="310EBBB9" w14:textId="77777777" w:rsidR="008542FA" w:rsidRPr="008542FA" w:rsidRDefault="008542FA" w:rsidP="008542FA">
      <w:pPr>
        <w:pStyle w:val="a6"/>
        <w:rPr>
          <w:color w:val="080808"/>
        </w:rPr>
      </w:pPr>
      <w:r w:rsidRPr="008542FA">
        <w:rPr>
          <w:rFonts w:hint="eastAsia"/>
          <w:color w:val="080808"/>
        </w:rPr>
        <w:t xml:space="preserve">        //</w:t>
      </w:r>
      <w:r w:rsidRPr="008542FA">
        <w:rPr>
          <w:rFonts w:hint="eastAsia"/>
          <w:color w:val="080808"/>
        </w:rPr>
        <w:t>取最新的全局总分</w:t>
      </w:r>
    </w:p>
    <w:p w14:paraId="1D4467C0" w14:textId="77777777" w:rsidR="008542FA" w:rsidRPr="008542FA" w:rsidRDefault="008542FA" w:rsidP="008542FA">
      <w:pPr>
        <w:pStyle w:val="a6"/>
        <w:rPr>
          <w:color w:val="080808"/>
        </w:rPr>
      </w:pPr>
      <w:r w:rsidRPr="008542FA">
        <w:rPr>
          <w:color w:val="080808"/>
        </w:rPr>
        <w:t xml:space="preserve">        GovernanceAssessGlobal governanceAssessGlobal</w:t>
      </w:r>
    </w:p>
    <w:p w14:paraId="644CE56C" w14:textId="77777777" w:rsidR="008542FA" w:rsidRPr="008542FA" w:rsidRDefault="008542FA" w:rsidP="008542FA">
      <w:pPr>
        <w:pStyle w:val="a6"/>
        <w:rPr>
          <w:color w:val="080808"/>
        </w:rPr>
      </w:pPr>
      <w:r w:rsidRPr="008542FA">
        <w:rPr>
          <w:color w:val="080808"/>
        </w:rPr>
        <w:t xml:space="preserve">                = governanceAssessGlobalService.getOne(new QueryWrapper&lt;GovernanceAssessGlobal&gt;().orderByDesc("assess_date").last("limit 1"));</w:t>
      </w:r>
    </w:p>
    <w:p w14:paraId="750A54AC" w14:textId="77777777" w:rsidR="008542FA" w:rsidRPr="008542FA" w:rsidRDefault="008542FA" w:rsidP="008542FA">
      <w:pPr>
        <w:pStyle w:val="a6"/>
        <w:rPr>
          <w:color w:val="080808"/>
        </w:rPr>
      </w:pPr>
      <w:r w:rsidRPr="008542FA">
        <w:rPr>
          <w:color w:val="080808"/>
        </w:rPr>
        <w:t xml:space="preserve">        JSONObject jsonObject = new JSONObject();</w:t>
      </w:r>
    </w:p>
    <w:p w14:paraId="285F2EAA" w14:textId="77777777" w:rsidR="008542FA" w:rsidRPr="008542FA" w:rsidRDefault="008542FA" w:rsidP="008542FA">
      <w:pPr>
        <w:pStyle w:val="a6"/>
        <w:rPr>
          <w:color w:val="080808"/>
        </w:rPr>
      </w:pPr>
      <w:r w:rsidRPr="008542FA">
        <w:rPr>
          <w:color w:val="080808"/>
        </w:rPr>
        <w:t xml:space="preserve">        jsonObject.put("assessDate" , governanceAssessGlobal.getAssessDate());</w:t>
      </w:r>
    </w:p>
    <w:p w14:paraId="668E040D" w14:textId="77777777" w:rsidR="008542FA" w:rsidRPr="008542FA" w:rsidRDefault="008542FA" w:rsidP="008542FA">
      <w:pPr>
        <w:pStyle w:val="a6"/>
        <w:rPr>
          <w:color w:val="080808"/>
        </w:rPr>
      </w:pPr>
      <w:r w:rsidRPr="008542FA">
        <w:rPr>
          <w:color w:val="080808"/>
        </w:rPr>
        <w:t xml:space="preserve">        jsonObject.put("sumScore" , governanceAssessGlobal.getScore());</w:t>
      </w:r>
    </w:p>
    <w:p w14:paraId="713E4DD2" w14:textId="77777777" w:rsidR="008542FA" w:rsidRPr="008542FA" w:rsidRDefault="008542FA" w:rsidP="008542FA">
      <w:pPr>
        <w:pStyle w:val="a6"/>
        <w:rPr>
          <w:color w:val="080808"/>
        </w:rPr>
      </w:pPr>
      <w:r w:rsidRPr="008542FA">
        <w:rPr>
          <w:color w:val="080808"/>
        </w:rPr>
        <w:t xml:space="preserve">        List&lt;BigDecimal&gt; scoreList = new ArrayList&lt;&gt;();</w:t>
      </w:r>
    </w:p>
    <w:p w14:paraId="7E3C6F17" w14:textId="77777777" w:rsidR="008542FA" w:rsidRPr="008542FA" w:rsidRDefault="008542FA" w:rsidP="008542FA">
      <w:pPr>
        <w:pStyle w:val="a6"/>
        <w:rPr>
          <w:color w:val="080808"/>
        </w:rPr>
      </w:pPr>
      <w:r w:rsidRPr="008542FA">
        <w:rPr>
          <w:color w:val="080808"/>
        </w:rPr>
        <w:t xml:space="preserve">        scoreList.add(governanceAssessGlobal.getScoreSpec());</w:t>
      </w:r>
    </w:p>
    <w:p w14:paraId="6F7EC4A8" w14:textId="77777777" w:rsidR="008542FA" w:rsidRPr="008542FA" w:rsidRDefault="008542FA" w:rsidP="008542FA">
      <w:pPr>
        <w:pStyle w:val="a6"/>
        <w:rPr>
          <w:color w:val="080808"/>
        </w:rPr>
      </w:pPr>
      <w:r w:rsidRPr="008542FA">
        <w:rPr>
          <w:color w:val="080808"/>
        </w:rPr>
        <w:t xml:space="preserve">        scoreList.add(governanceAssessGlobal.getScoreStorage());</w:t>
      </w:r>
    </w:p>
    <w:p w14:paraId="6D4B523F" w14:textId="77777777" w:rsidR="008542FA" w:rsidRPr="008542FA" w:rsidRDefault="008542FA" w:rsidP="008542FA">
      <w:pPr>
        <w:pStyle w:val="a6"/>
        <w:rPr>
          <w:color w:val="080808"/>
        </w:rPr>
      </w:pPr>
      <w:r w:rsidRPr="008542FA">
        <w:rPr>
          <w:color w:val="080808"/>
        </w:rPr>
        <w:t xml:space="preserve">        scoreList.add(governanceAssessGlobal.getScoreCalc());</w:t>
      </w:r>
    </w:p>
    <w:p w14:paraId="7D9F2668" w14:textId="77777777" w:rsidR="008542FA" w:rsidRPr="008542FA" w:rsidRDefault="008542FA" w:rsidP="008542FA">
      <w:pPr>
        <w:pStyle w:val="a6"/>
        <w:rPr>
          <w:color w:val="080808"/>
        </w:rPr>
      </w:pPr>
      <w:r w:rsidRPr="008542FA">
        <w:rPr>
          <w:color w:val="080808"/>
        </w:rPr>
        <w:t xml:space="preserve">        scoreList.add(governanceAssessGlobal.getScoreQuality());</w:t>
      </w:r>
    </w:p>
    <w:p w14:paraId="5D9156CB" w14:textId="77777777" w:rsidR="008542FA" w:rsidRPr="008542FA" w:rsidRDefault="008542FA" w:rsidP="008542FA">
      <w:pPr>
        <w:pStyle w:val="a6"/>
        <w:rPr>
          <w:color w:val="080808"/>
        </w:rPr>
      </w:pPr>
      <w:r w:rsidRPr="008542FA">
        <w:rPr>
          <w:color w:val="080808"/>
        </w:rPr>
        <w:t xml:space="preserve">        scoreList.add(governanceAssessGlobal.getScoreSecurity());</w:t>
      </w:r>
    </w:p>
    <w:p w14:paraId="2BBBA30E" w14:textId="77777777" w:rsidR="008542FA" w:rsidRPr="008542FA" w:rsidRDefault="008542FA" w:rsidP="008542FA">
      <w:pPr>
        <w:pStyle w:val="a6"/>
        <w:rPr>
          <w:color w:val="080808"/>
        </w:rPr>
      </w:pPr>
      <w:r w:rsidRPr="008542FA">
        <w:rPr>
          <w:color w:val="080808"/>
        </w:rPr>
        <w:t xml:space="preserve">        jsonObject.put("scoreList" , scoreList) ;</w:t>
      </w:r>
    </w:p>
    <w:p w14:paraId="586B2CD9" w14:textId="77777777" w:rsidR="008542FA" w:rsidRPr="008542FA" w:rsidRDefault="008542FA" w:rsidP="008542FA">
      <w:pPr>
        <w:pStyle w:val="a6"/>
        <w:rPr>
          <w:color w:val="080808"/>
        </w:rPr>
      </w:pPr>
    </w:p>
    <w:p w14:paraId="22A455BA" w14:textId="77777777" w:rsidR="008542FA" w:rsidRPr="008542FA" w:rsidRDefault="008542FA" w:rsidP="008542FA">
      <w:pPr>
        <w:pStyle w:val="a6"/>
        <w:rPr>
          <w:color w:val="080808"/>
        </w:rPr>
      </w:pPr>
      <w:r w:rsidRPr="008542FA">
        <w:rPr>
          <w:color w:val="080808"/>
        </w:rPr>
        <w:t xml:space="preserve">        return jsonObject.toJSONString();</w:t>
      </w:r>
    </w:p>
    <w:p w14:paraId="5CEDE917" w14:textId="157992B2" w:rsidR="00986B37" w:rsidRPr="00986B37" w:rsidRDefault="008542FA" w:rsidP="008542FA">
      <w:pPr>
        <w:pStyle w:val="a6"/>
        <w:rPr>
          <w:color w:val="080808"/>
        </w:rPr>
      </w:pPr>
      <w:r w:rsidRPr="008542FA">
        <w:rPr>
          <w:color w:val="080808"/>
        </w:rPr>
        <w:t xml:space="preserve">    }</w:t>
      </w:r>
    </w:p>
    <w:p w14:paraId="6C53A3BF" w14:textId="4E94DCC3" w:rsidR="00EE2125" w:rsidRPr="00986B37" w:rsidRDefault="00986B37" w:rsidP="00986B37">
      <w:pPr>
        <w:pStyle w:val="a6"/>
      </w:pPr>
      <w:r>
        <w:rPr>
          <w:rFonts w:hint="eastAsia"/>
        </w:rPr>
        <w:t>}</w:t>
      </w:r>
    </w:p>
    <w:p w14:paraId="5AF98263" w14:textId="46050AAB" w:rsidR="00986B37" w:rsidRDefault="008F4F9F" w:rsidP="006C5CBB">
      <w:pPr>
        <w:pStyle w:val="2"/>
      </w:pPr>
      <w:r>
        <w:rPr>
          <w:rFonts w:hint="eastAsia"/>
        </w:rPr>
        <w:t>问题</w:t>
      </w:r>
      <w:r w:rsidR="0092488A">
        <w:rPr>
          <w:rFonts w:hint="eastAsia"/>
        </w:rPr>
        <w:t>列表</w:t>
      </w:r>
      <w:r w:rsidR="00986B37">
        <w:rPr>
          <w:rFonts w:hint="eastAsia"/>
        </w:rPr>
        <w:t>接口</w:t>
      </w:r>
    </w:p>
    <w:tbl>
      <w:tblPr>
        <w:tblStyle w:val="4-3"/>
        <w:tblW w:w="8217" w:type="dxa"/>
        <w:tblLayout w:type="fixed"/>
        <w:tblLook w:val="04A0" w:firstRow="1" w:lastRow="0" w:firstColumn="1" w:lastColumn="0" w:noHBand="0" w:noVBand="1"/>
      </w:tblPr>
      <w:tblGrid>
        <w:gridCol w:w="1271"/>
        <w:gridCol w:w="6095"/>
        <w:gridCol w:w="851"/>
      </w:tblGrid>
      <w:tr w:rsidR="00DD54E9" w14:paraId="6F4C72FB" w14:textId="77777777" w:rsidTr="00DD5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10C03CE" w14:textId="77777777" w:rsidR="00986B37" w:rsidRDefault="00986B37" w:rsidP="00DA11D9">
            <w:pPr>
              <w:ind w:firstLineChars="0" w:firstLine="0"/>
            </w:pPr>
            <w:r w:rsidRPr="004D3F79">
              <w:rPr>
                <w:rFonts w:hint="eastAsia"/>
                <w:color w:val="auto"/>
              </w:rPr>
              <w:t>接口名称</w:t>
            </w:r>
          </w:p>
        </w:tc>
        <w:tc>
          <w:tcPr>
            <w:tcW w:w="6095" w:type="dxa"/>
          </w:tcPr>
          <w:p w14:paraId="34FAC8A2" w14:textId="77777777" w:rsidR="00986B37" w:rsidRDefault="00986B37"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接口路径</w:t>
            </w:r>
          </w:p>
        </w:tc>
        <w:tc>
          <w:tcPr>
            <w:tcW w:w="851" w:type="dxa"/>
          </w:tcPr>
          <w:p w14:paraId="13EFBDAE" w14:textId="77777777" w:rsidR="00986B37" w:rsidRDefault="00986B37"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请求方</w:t>
            </w:r>
            <w:r>
              <w:rPr>
                <w:rFonts w:hint="eastAsia"/>
              </w:rPr>
              <w:lastRenderedPageBreak/>
              <w:t>式</w:t>
            </w:r>
          </w:p>
        </w:tc>
      </w:tr>
      <w:tr w:rsidR="00DD54E9" w14:paraId="0CDD2568" w14:textId="77777777" w:rsidTr="00DD5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2E3FEEB" w14:textId="43A10EAE" w:rsidR="00986B37" w:rsidRDefault="00986B37" w:rsidP="00986B37">
            <w:pPr>
              <w:ind w:firstLineChars="0" w:firstLine="0"/>
            </w:pPr>
            <w:r>
              <w:rPr>
                <w:rFonts w:hint="eastAsia"/>
              </w:rPr>
              <w:lastRenderedPageBreak/>
              <w:t>问题列表</w:t>
            </w:r>
          </w:p>
        </w:tc>
        <w:tc>
          <w:tcPr>
            <w:tcW w:w="6095" w:type="dxa"/>
          </w:tcPr>
          <w:p w14:paraId="5FB76166" w14:textId="14DF69FA" w:rsidR="00986B37" w:rsidRDefault="00986B37" w:rsidP="00986B37">
            <w:pPr>
              <w:ind w:firstLineChars="0" w:firstLine="0"/>
              <w:cnfStyle w:val="000000100000" w:firstRow="0" w:lastRow="0" w:firstColumn="0" w:lastColumn="0" w:oddVBand="0" w:evenVBand="0" w:oddHBand="1" w:evenHBand="0" w:firstRowFirstColumn="0" w:firstRowLastColumn="0" w:lastRowFirstColumn="0" w:lastRowLastColumn="0"/>
            </w:pPr>
            <w:r w:rsidRPr="009B5A2F">
              <w:t>/governance</w:t>
            </w:r>
            <w:r w:rsidRPr="007A7385">
              <w:t>/problemList/{governType}/{pageNo}/{pageSize}</w:t>
            </w:r>
          </w:p>
        </w:tc>
        <w:tc>
          <w:tcPr>
            <w:tcW w:w="851" w:type="dxa"/>
          </w:tcPr>
          <w:p w14:paraId="192072B4" w14:textId="77777777" w:rsidR="00986B37" w:rsidRDefault="00986B37" w:rsidP="00986B37">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G</w:t>
            </w:r>
            <w:r>
              <w:t xml:space="preserve">ET </w:t>
            </w:r>
          </w:p>
        </w:tc>
      </w:tr>
      <w:tr w:rsidR="00DD54E9" w14:paraId="112AE547" w14:textId="77777777" w:rsidTr="00DD54E9">
        <w:tc>
          <w:tcPr>
            <w:cnfStyle w:val="001000000000" w:firstRow="0" w:lastRow="0" w:firstColumn="1" w:lastColumn="0" w:oddVBand="0" w:evenVBand="0" w:oddHBand="0" w:evenHBand="0" w:firstRowFirstColumn="0" w:firstRowLastColumn="0" w:lastRowFirstColumn="0" w:lastRowLastColumn="0"/>
            <w:tcW w:w="1271" w:type="dxa"/>
          </w:tcPr>
          <w:p w14:paraId="1AF0BB3C" w14:textId="77777777" w:rsidR="00DD54E9" w:rsidRDefault="00DD54E9" w:rsidP="00DD54E9">
            <w:pPr>
              <w:ind w:firstLineChars="0" w:firstLine="0"/>
            </w:pPr>
            <w:r>
              <w:rPr>
                <w:rFonts w:hint="eastAsia"/>
              </w:rPr>
              <w:t>返回值结构示例</w:t>
            </w:r>
          </w:p>
        </w:tc>
        <w:tc>
          <w:tcPr>
            <w:tcW w:w="6946" w:type="dxa"/>
            <w:gridSpan w:val="2"/>
          </w:tcPr>
          <w:p w14:paraId="204BA5F8" w14:textId="5E6AB952" w:rsidR="00DD54E9" w:rsidRDefault="00DD54E9" w:rsidP="00DD54E9">
            <w:pPr>
              <w:ind w:firstLineChars="0" w:firstLine="0"/>
              <w:jc w:val="left"/>
              <w:cnfStyle w:val="000000000000" w:firstRow="0" w:lastRow="0" w:firstColumn="0" w:lastColumn="0" w:oddVBand="0" w:evenVBand="0" w:oddHBand="0" w:evenHBand="0" w:firstRowFirstColumn="0" w:firstRowLastColumn="0" w:lastRowFirstColumn="0" w:lastRowLastColumn="0"/>
            </w:pPr>
            <w:r w:rsidRPr="006C5CBB">
              <w:rPr>
                <w:rFonts w:hint="eastAsia"/>
              </w:rPr>
              <w:t>[{"assessComment":"","assessDate":"2023-05-01","assessProblem":"</w:t>
            </w:r>
            <w:r w:rsidRPr="006C5CBB">
              <w:rPr>
                <w:rFonts w:hint="eastAsia"/>
              </w:rPr>
              <w:t>缺少技术</w:t>
            </w:r>
            <w:r w:rsidRPr="006C5CBB">
              <w:rPr>
                <w:rFonts w:hint="eastAsia"/>
              </w:rPr>
              <w:t>OWNER","assessScore":0.00,"commentLog":"","createTime":1682954933000,"governanceType":"SPEC","governanceUrl":"/table_meta/table_meta/detail?tableId=1803","id":21947,"isAssessException":"0","metricId":1,"metricName":"</w:t>
            </w:r>
            <w:r w:rsidRPr="006C5CBB">
              <w:rPr>
                <w:rFonts w:hint="eastAsia"/>
              </w:rPr>
              <w:t>是否有技术</w:t>
            </w:r>
            <w:r w:rsidRPr="006C5CBB">
              <w:rPr>
                <w:rFonts w:hint="eastAsia"/>
              </w:rPr>
              <w:t>Owner","schemaName":"gmall","tableName":"ads_page_path"},{"assessComment":"","assessDate":"2023-05-01","assessProblem":"</w:t>
            </w:r>
            <w:r w:rsidRPr="006C5CBB">
              <w:rPr>
                <w:rFonts w:hint="eastAsia"/>
              </w:rPr>
              <w:t>缺少业务</w:t>
            </w:r>
            <w:r w:rsidRPr="006C5CBB">
              <w:rPr>
                <w:rFonts w:hint="eastAsia"/>
              </w:rPr>
              <w:t>OWNER","assessScore":0.00,"commentLog":"","createTime":1682954933000,"governanceType":"SPEC","governanceUrl":"/table_meta/table_meta/detail?tableId=1803","id":21948,"isAssessException":"0","metricId":2,"metricName":"</w:t>
            </w:r>
            <w:r w:rsidRPr="006C5CBB">
              <w:rPr>
                <w:rFonts w:hint="eastAsia"/>
              </w:rPr>
              <w:t>是否有业务</w:t>
            </w:r>
            <w:r w:rsidRPr="006C5CBB">
              <w:rPr>
                <w:rFonts w:hint="eastAsia"/>
              </w:rPr>
              <w:t>Owner","schemaName":"gmall","tableName":"ads_page_path"},{"assessComment":"","assessDate":"2023-05-01","assessProblem":"</w:t>
            </w:r>
            <w:r w:rsidRPr="006C5CBB">
              <w:rPr>
                <w:rFonts w:hint="eastAsia"/>
              </w:rPr>
              <w:t>缺少技术</w:t>
            </w:r>
            <w:r w:rsidRPr="006C5CBB">
              <w:rPr>
                <w:rFonts w:hint="eastAsia"/>
              </w:rPr>
              <w:t>OWNER","assessScore":0.00,"commentLog":"","createTime":1682954933000,"governanceType":"SPEC","governanceUrl":"/table_meta/table_meta/detail?tableId=1804","id":21964,"isAssessException":"0","metricId":1,"metricName":"</w:t>
            </w:r>
            <w:r w:rsidRPr="006C5CBB">
              <w:rPr>
                <w:rFonts w:hint="eastAsia"/>
              </w:rPr>
              <w:t>是否有技术</w:t>
            </w:r>
            <w:r w:rsidRPr="006C5CBB">
              <w:rPr>
                <w:rFonts w:hint="eastAsia"/>
              </w:rPr>
              <w:t>Owner","schemaName":"gmall","tableName":"ads_user_change"},{"assessComment":"","assessDate":"2023-05-01","assessProblem":"</w:t>
            </w:r>
            <w:r w:rsidRPr="006C5CBB">
              <w:rPr>
                <w:rFonts w:hint="eastAsia"/>
              </w:rPr>
              <w:t>缺少业务</w:t>
            </w:r>
            <w:r w:rsidRPr="006C5CBB">
              <w:rPr>
                <w:rFonts w:hint="eastAsia"/>
              </w:rPr>
              <w:t>OWNER","assessScore":0.00,"commentLog":"","createTime":1682954933000,"governanceType":"SPEC","governanceUrl":"/table_meta/table_meta/detail?tableId=1804","id":21965,"isAssessException":"0","metricId":2,"metricName":"</w:t>
            </w:r>
            <w:r w:rsidRPr="006C5CBB">
              <w:rPr>
                <w:rFonts w:hint="eastAsia"/>
              </w:rPr>
              <w:t>是否有业务</w:t>
            </w:r>
            <w:r w:rsidRPr="006C5CBB">
              <w:rPr>
                <w:rFonts w:hint="eastAsia"/>
              </w:rPr>
              <w:t>Owner","schemaName":"gmall","tableName":"ads_user_change"},{"assessComment":"","assessDate":"2023-05-01","assessProblem":"</w:t>
            </w:r>
            <w:r w:rsidRPr="006C5CBB">
              <w:rPr>
                <w:rFonts w:hint="eastAsia"/>
              </w:rPr>
              <w:t>缺少技术</w:t>
            </w:r>
            <w:r w:rsidRPr="006C5CBB">
              <w:rPr>
                <w:rFonts w:hint="eastAsia"/>
              </w:rPr>
              <w:t>OWNER","assessScore":0.00,"commentLog":"","createTime":1682954933000,"governanceType":"SPEC","governanceUrl":"/table_meta/table_meta/detail?tableId=1805","id":21981,"isAssessException":"0","metricId":1,"metricName":"</w:t>
            </w:r>
            <w:r w:rsidRPr="006C5CBB">
              <w:rPr>
                <w:rFonts w:hint="eastAsia"/>
              </w:rPr>
              <w:t>是否有技术</w:t>
            </w:r>
            <w:r w:rsidRPr="006C5CBB">
              <w:rPr>
                <w:rFonts w:hint="eastAsia"/>
              </w:rPr>
              <w:t>Owner","schemaName":"gmall","tableName":"ads_user_retention"}]</w:t>
            </w:r>
          </w:p>
        </w:tc>
      </w:tr>
    </w:tbl>
    <w:p w14:paraId="32302E9C" w14:textId="77777777" w:rsidR="008542FA" w:rsidRPr="000D35C5" w:rsidRDefault="008542FA" w:rsidP="008542FA">
      <w:pPr>
        <w:ind w:firstLineChars="0"/>
      </w:pPr>
      <w:r>
        <w:rPr>
          <w:rFonts w:hint="eastAsia"/>
        </w:rPr>
        <w:t>在</w:t>
      </w:r>
      <w:r w:rsidRPr="000D35C5">
        <w:t>GovernanceAssessDetailService</w:t>
      </w:r>
      <w:r>
        <w:t xml:space="preserve"> </w:t>
      </w:r>
      <w:r>
        <w:rPr>
          <w:rFonts w:hint="eastAsia"/>
        </w:rPr>
        <w:t>增加方法</w:t>
      </w:r>
    </w:p>
    <w:p w14:paraId="23C9821A" w14:textId="69B40E21" w:rsidR="008542FA" w:rsidRPr="000D35C5" w:rsidRDefault="008542FA" w:rsidP="003F388E">
      <w:pPr>
        <w:pStyle w:val="a6"/>
        <w:rPr>
          <w:color w:val="080808"/>
        </w:rPr>
      </w:pPr>
      <w:r w:rsidRPr="003F388E">
        <w:rPr>
          <w:color w:val="080808"/>
        </w:rPr>
        <w:t xml:space="preserve">public interface </w:t>
      </w:r>
      <w:bookmarkStart w:id="1" w:name="_Hlk134388630"/>
      <w:r w:rsidRPr="003F388E">
        <w:rPr>
          <w:color w:val="080808"/>
        </w:rPr>
        <w:t xml:space="preserve">GovernanceAssessDetailService </w:t>
      </w:r>
      <w:bookmarkEnd w:id="1"/>
      <w:r w:rsidRPr="003F388E">
        <w:rPr>
          <w:color w:val="080808"/>
        </w:rPr>
        <w:t>extends IService</w:t>
      </w:r>
      <w:r w:rsidRPr="000D35C5">
        <w:rPr>
          <w:color w:val="080808"/>
        </w:rPr>
        <w:t>&lt;</w:t>
      </w:r>
      <w:r w:rsidRPr="003F388E">
        <w:rPr>
          <w:color w:val="080808"/>
        </w:rPr>
        <w:t>GovernanceAssessDetail</w:t>
      </w:r>
      <w:r w:rsidRPr="000D35C5">
        <w:rPr>
          <w:color w:val="080808"/>
        </w:rPr>
        <w:t>&gt; {</w:t>
      </w:r>
      <w:r w:rsidRPr="000D35C5">
        <w:rPr>
          <w:color w:val="080808"/>
        </w:rPr>
        <w:br/>
      </w:r>
      <w:r w:rsidRPr="000D35C5">
        <w:rPr>
          <w:color w:val="080808"/>
        </w:rPr>
        <w:br/>
        <w:t xml:space="preserve">    </w:t>
      </w:r>
      <w:r w:rsidRPr="003F388E">
        <w:rPr>
          <w:color w:val="080808"/>
        </w:rPr>
        <w:t>public void assessAllTableMetrics</w:t>
      </w:r>
      <w:r w:rsidRPr="000D35C5">
        <w:rPr>
          <w:color w:val="080808"/>
        </w:rPr>
        <w:t>(</w:t>
      </w:r>
      <w:r w:rsidRPr="003F388E">
        <w:rPr>
          <w:color w:val="080808"/>
        </w:rPr>
        <w:t xml:space="preserve">String </w:t>
      </w:r>
      <w:r w:rsidRPr="000D35C5">
        <w:rPr>
          <w:color w:val="080808"/>
        </w:rPr>
        <w:t>assessDate);</w:t>
      </w:r>
      <w:r w:rsidRPr="000D35C5">
        <w:rPr>
          <w:color w:val="080808"/>
        </w:rPr>
        <w:br/>
      </w:r>
      <w:r>
        <w:rPr>
          <w:color w:val="080808"/>
        </w:rPr>
        <w:t xml:space="preserve">    </w:t>
      </w:r>
      <w:r w:rsidRPr="000D35C5">
        <w:rPr>
          <w:color w:val="080808"/>
        </w:rPr>
        <w:br/>
      </w:r>
      <w:r w:rsidRPr="000D35C5">
        <w:rPr>
          <w:color w:val="080808"/>
        </w:rPr>
        <w:lastRenderedPageBreak/>
        <w:t xml:space="preserve">    </w:t>
      </w:r>
      <w:r w:rsidRPr="003F388E">
        <w:rPr>
          <w:color w:val="080808"/>
        </w:rPr>
        <w:t>public List</w:t>
      </w:r>
      <w:r w:rsidRPr="000D35C5">
        <w:rPr>
          <w:color w:val="080808"/>
        </w:rPr>
        <w:t>&lt;</w:t>
      </w:r>
      <w:r w:rsidRPr="003F388E">
        <w:rPr>
          <w:color w:val="080808"/>
        </w:rPr>
        <w:t>GovernanceAssessDetail</w:t>
      </w:r>
      <w:r w:rsidRPr="000D35C5">
        <w:rPr>
          <w:color w:val="080808"/>
        </w:rPr>
        <w:t xml:space="preserve">&gt; </w:t>
      </w:r>
      <w:r w:rsidRPr="003F388E">
        <w:rPr>
          <w:color w:val="080808"/>
        </w:rPr>
        <w:t>getLastProblemListByType</w:t>
      </w:r>
      <w:r w:rsidRPr="000D35C5">
        <w:rPr>
          <w:color w:val="080808"/>
        </w:rPr>
        <w:t>(</w:t>
      </w:r>
      <w:r w:rsidRPr="003F388E">
        <w:rPr>
          <w:color w:val="080808"/>
        </w:rPr>
        <w:t xml:space="preserve">String </w:t>
      </w:r>
      <w:r w:rsidRPr="000D35C5">
        <w:rPr>
          <w:color w:val="080808"/>
        </w:rPr>
        <w:t>governType ,</w:t>
      </w:r>
      <w:r w:rsidRPr="003F388E">
        <w:rPr>
          <w:color w:val="080808"/>
        </w:rPr>
        <w:t xml:space="preserve">Integer </w:t>
      </w:r>
      <w:r w:rsidRPr="000D35C5">
        <w:rPr>
          <w:color w:val="080808"/>
        </w:rPr>
        <w:t>pageNo ,</w:t>
      </w:r>
      <w:r w:rsidRPr="003F388E">
        <w:rPr>
          <w:color w:val="080808"/>
        </w:rPr>
        <w:t xml:space="preserve">Integer </w:t>
      </w:r>
      <w:r w:rsidRPr="000D35C5">
        <w:rPr>
          <w:color w:val="080808"/>
        </w:rPr>
        <w:t>pageSize  );</w:t>
      </w:r>
    </w:p>
    <w:p w14:paraId="3A783FB1" w14:textId="47005D2F" w:rsidR="008542FA" w:rsidRPr="003F388E" w:rsidRDefault="008542FA" w:rsidP="003F388E">
      <w:pPr>
        <w:pStyle w:val="a6"/>
        <w:rPr>
          <w:color w:val="080808"/>
        </w:rPr>
      </w:pPr>
      <w:r w:rsidRPr="003F388E">
        <w:rPr>
          <w:rFonts w:hint="eastAsia"/>
          <w:color w:val="080808"/>
        </w:rPr>
        <w:t>}</w:t>
      </w:r>
    </w:p>
    <w:p w14:paraId="0D97D626" w14:textId="77605DEE" w:rsidR="0034412F" w:rsidRDefault="00F33759" w:rsidP="003F388E">
      <w:pPr>
        <w:ind w:firstLineChars="0"/>
      </w:pPr>
      <w:r>
        <w:rPr>
          <w:rFonts w:hint="eastAsia"/>
        </w:rPr>
        <w:t>在</w:t>
      </w:r>
      <w:r w:rsidRPr="00F33759">
        <w:t>GovernanceAssessDetailServiceImpl</w:t>
      </w:r>
      <w:r>
        <w:t xml:space="preserve"> </w:t>
      </w:r>
      <w:r>
        <w:rPr>
          <w:rFonts w:hint="eastAsia"/>
        </w:rPr>
        <w:t>增加方法</w:t>
      </w:r>
    </w:p>
    <w:p w14:paraId="7C8F1066" w14:textId="77777777" w:rsidR="00537A99" w:rsidRPr="00537A99" w:rsidRDefault="00537A99" w:rsidP="00537A99">
      <w:pPr>
        <w:pStyle w:val="a6"/>
        <w:rPr>
          <w:color w:val="080808"/>
        </w:rPr>
      </w:pPr>
      <w:r w:rsidRPr="003F388E">
        <w:rPr>
          <w:color w:val="080808"/>
        </w:rPr>
        <w:t>public List</w:t>
      </w:r>
      <w:r w:rsidRPr="00537A99">
        <w:rPr>
          <w:color w:val="080808"/>
        </w:rPr>
        <w:t>&lt;</w:t>
      </w:r>
      <w:r w:rsidRPr="003F388E">
        <w:rPr>
          <w:color w:val="080808"/>
        </w:rPr>
        <w:t>GovernanceAssessDetail</w:t>
      </w:r>
      <w:r w:rsidRPr="00537A99">
        <w:rPr>
          <w:color w:val="080808"/>
        </w:rPr>
        <w:t xml:space="preserve">&gt; </w:t>
      </w:r>
      <w:r w:rsidRPr="003F388E">
        <w:rPr>
          <w:color w:val="080808"/>
        </w:rPr>
        <w:t>getLastProblemListByType</w:t>
      </w:r>
      <w:r w:rsidRPr="00537A99">
        <w:rPr>
          <w:color w:val="080808"/>
        </w:rPr>
        <w:t>(</w:t>
      </w:r>
      <w:r w:rsidRPr="003F388E">
        <w:rPr>
          <w:color w:val="080808"/>
        </w:rPr>
        <w:t xml:space="preserve">String </w:t>
      </w:r>
      <w:r w:rsidRPr="00537A99">
        <w:rPr>
          <w:color w:val="080808"/>
        </w:rPr>
        <w:t>governType ,</w:t>
      </w:r>
      <w:r w:rsidRPr="003F388E">
        <w:rPr>
          <w:color w:val="080808"/>
        </w:rPr>
        <w:t xml:space="preserve">Integer </w:t>
      </w:r>
      <w:r w:rsidRPr="00537A99">
        <w:rPr>
          <w:color w:val="080808"/>
        </w:rPr>
        <w:t>pageNo ,</w:t>
      </w:r>
      <w:r w:rsidRPr="003F388E">
        <w:rPr>
          <w:color w:val="080808"/>
        </w:rPr>
        <w:t xml:space="preserve">Integer </w:t>
      </w:r>
      <w:r w:rsidRPr="00537A99">
        <w:rPr>
          <w:color w:val="080808"/>
        </w:rPr>
        <w:t>pageSize  ){</w:t>
      </w:r>
      <w:r w:rsidRPr="00537A99">
        <w:rPr>
          <w:color w:val="080808"/>
        </w:rPr>
        <w:br/>
      </w:r>
      <w:r w:rsidRPr="00537A99">
        <w:rPr>
          <w:color w:val="080808"/>
        </w:rPr>
        <w:br/>
        <w:t xml:space="preserve">    </w:t>
      </w:r>
      <w:r w:rsidRPr="003F388E">
        <w:rPr>
          <w:color w:val="080808"/>
        </w:rPr>
        <w:t>//</w:t>
      </w:r>
      <w:r w:rsidRPr="003F388E">
        <w:rPr>
          <w:rFonts w:hint="eastAsia"/>
          <w:color w:val="080808"/>
        </w:rPr>
        <w:t>根据每页大小和页码计算显示行号</w:t>
      </w:r>
      <w:r w:rsidRPr="003F388E">
        <w:rPr>
          <w:rFonts w:hint="eastAsia"/>
          <w:color w:val="080808"/>
        </w:rPr>
        <w:br/>
        <w:t xml:space="preserve">    </w:t>
      </w:r>
      <w:r w:rsidRPr="003F388E">
        <w:rPr>
          <w:color w:val="080808"/>
        </w:rPr>
        <w:t xml:space="preserve">int from </w:t>
      </w:r>
      <w:r w:rsidRPr="00537A99">
        <w:rPr>
          <w:color w:val="080808"/>
        </w:rPr>
        <w:t>=  (pageNo-</w:t>
      </w:r>
      <w:r w:rsidRPr="003F388E">
        <w:rPr>
          <w:color w:val="080808"/>
        </w:rPr>
        <w:t>1</w:t>
      </w:r>
      <w:r w:rsidRPr="00537A99">
        <w:rPr>
          <w:color w:val="080808"/>
        </w:rPr>
        <w:t>)* pageSize;</w:t>
      </w:r>
      <w:r w:rsidRPr="00537A99">
        <w:rPr>
          <w:color w:val="080808"/>
        </w:rPr>
        <w:br/>
      </w:r>
      <w:r w:rsidRPr="00537A99">
        <w:rPr>
          <w:color w:val="080808"/>
        </w:rPr>
        <w:br/>
        <w:t xml:space="preserve">    </w:t>
      </w:r>
      <w:r w:rsidRPr="003F388E">
        <w:rPr>
          <w:color w:val="080808"/>
        </w:rPr>
        <w:t>QueryWrapper</w:t>
      </w:r>
      <w:r w:rsidRPr="00537A99">
        <w:rPr>
          <w:color w:val="080808"/>
        </w:rPr>
        <w:t>&lt;</w:t>
      </w:r>
      <w:r w:rsidRPr="003F388E">
        <w:rPr>
          <w:color w:val="080808"/>
        </w:rPr>
        <w:t>GovernanceAssessDetail</w:t>
      </w:r>
      <w:r w:rsidRPr="00537A99">
        <w:rPr>
          <w:color w:val="080808"/>
        </w:rPr>
        <w:t xml:space="preserve">&gt; </w:t>
      </w:r>
      <w:r w:rsidRPr="003F388E">
        <w:rPr>
          <w:color w:val="080808"/>
        </w:rPr>
        <w:t xml:space="preserve">queryWrapper </w:t>
      </w:r>
      <w:r w:rsidRPr="00537A99">
        <w:rPr>
          <w:color w:val="080808"/>
        </w:rPr>
        <w:t xml:space="preserve">= </w:t>
      </w:r>
      <w:r w:rsidRPr="003F388E">
        <w:rPr>
          <w:color w:val="080808"/>
        </w:rPr>
        <w:t xml:space="preserve">new </w:t>
      </w:r>
      <w:r w:rsidRPr="00537A99">
        <w:rPr>
          <w:color w:val="080808"/>
        </w:rPr>
        <w:t>QueryWrapper&lt;</w:t>
      </w:r>
      <w:r w:rsidRPr="003F388E">
        <w:rPr>
          <w:color w:val="080808"/>
        </w:rPr>
        <w:t>GovernanceAssessDetail</w:t>
      </w:r>
      <w:r w:rsidRPr="00537A99">
        <w:rPr>
          <w:color w:val="080808"/>
        </w:rPr>
        <w:t>&gt;()</w:t>
      </w:r>
      <w:r w:rsidRPr="00537A99">
        <w:rPr>
          <w:color w:val="080808"/>
        </w:rPr>
        <w:br/>
        <w:t xml:space="preserve">            .eq(</w:t>
      </w:r>
      <w:r w:rsidRPr="003F388E">
        <w:rPr>
          <w:color w:val="080808"/>
        </w:rPr>
        <w:t>"governance_type"</w:t>
      </w:r>
      <w:r w:rsidRPr="00537A99">
        <w:rPr>
          <w:color w:val="080808"/>
        </w:rPr>
        <w:t>, governType)</w:t>
      </w:r>
      <w:r w:rsidRPr="00537A99">
        <w:rPr>
          <w:color w:val="080808"/>
        </w:rPr>
        <w:br/>
        <w:t xml:space="preserve">            .lt(</w:t>
      </w:r>
      <w:r w:rsidRPr="003F388E">
        <w:rPr>
          <w:color w:val="080808"/>
        </w:rPr>
        <w:t>"assess_score"</w:t>
      </w:r>
      <w:r w:rsidRPr="00537A99">
        <w:rPr>
          <w:color w:val="080808"/>
        </w:rPr>
        <w:t xml:space="preserve">, </w:t>
      </w:r>
      <w:r w:rsidRPr="003F388E">
        <w:rPr>
          <w:color w:val="080808"/>
        </w:rPr>
        <w:t>10</w:t>
      </w:r>
      <w:r w:rsidRPr="00537A99">
        <w:rPr>
          <w:color w:val="080808"/>
        </w:rPr>
        <w:t>)</w:t>
      </w:r>
      <w:r w:rsidRPr="00537A99">
        <w:rPr>
          <w:color w:val="080808"/>
        </w:rPr>
        <w:br/>
        <w:t xml:space="preserve">            .inSql(</w:t>
      </w:r>
      <w:r w:rsidRPr="003F388E">
        <w:rPr>
          <w:color w:val="080808"/>
        </w:rPr>
        <w:t>"assess_date"</w:t>
      </w:r>
      <w:r w:rsidRPr="00537A99">
        <w:rPr>
          <w:color w:val="080808"/>
        </w:rPr>
        <w:t>,</w:t>
      </w:r>
      <w:r w:rsidRPr="003F388E">
        <w:rPr>
          <w:color w:val="080808"/>
        </w:rPr>
        <w:t>"select max(assess_date) from governance_assess_detail"</w:t>
      </w:r>
      <w:r w:rsidRPr="00537A99">
        <w:rPr>
          <w:color w:val="080808"/>
        </w:rPr>
        <w:t>)</w:t>
      </w:r>
      <w:r w:rsidRPr="00537A99">
        <w:rPr>
          <w:color w:val="080808"/>
        </w:rPr>
        <w:br/>
        <w:t xml:space="preserve">            .last(</w:t>
      </w:r>
      <w:r w:rsidRPr="003F388E">
        <w:rPr>
          <w:color w:val="080808"/>
        </w:rPr>
        <w:t xml:space="preserve">"limit " </w:t>
      </w:r>
      <w:r w:rsidRPr="00537A99">
        <w:rPr>
          <w:color w:val="080808"/>
        </w:rPr>
        <w:t xml:space="preserve">+ </w:t>
      </w:r>
      <w:r w:rsidRPr="003F388E">
        <w:rPr>
          <w:color w:val="080808"/>
        </w:rPr>
        <w:t xml:space="preserve">from </w:t>
      </w:r>
      <w:r w:rsidRPr="00537A99">
        <w:rPr>
          <w:color w:val="080808"/>
        </w:rPr>
        <w:t xml:space="preserve">+ </w:t>
      </w:r>
      <w:r w:rsidRPr="003F388E">
        <w:rPr>
          <w:color w:val="080808"/>
        </w:rPr>
        <w:t xml:space="preserve">"," </w:t>
      </w:r>
      <w:r w:rsidRPr="00537A99">
        <w:rPr>
          <w:color w:val="080808"/>
        </w:rPr>
        <w:t>+ pageSize);</w:t>
      </w:r>
      <w:r w:rsidRPr="00537A99">
        <w:rPr>
          <w:color w:val="080808"/>
        </w:rPr>
        <w:br/>
        <w:t xml:space="preserve">    </w:t>
      </w:r>
      <w:r w:rsidRPr="003F388E">
        <w:rPr>
          <w:color w:val="080808"/>
        </w:rPr>
        <w:t>List</w:t>
      </w:r>
      <w:r w:rsidRPr="00537A99">
        <w:rPr>
          <w:color w:val="080808"/>
        </w:rPr>
        <w:t>&lt;</w:t>
      </w:r>
      <w:r w:rsidRPr="003F388E">
        <w:rPr>
          <w:color w:val="080808"/>
        </w:rPr>
        <w:t>GovernanceAssessDetail</w:t>
      </w:r>
      <w:r w:rsidRPr="00537A99">
        <w:rPr>
          <w:color w:val="080808"/>
        </w:rPr>
        <w:t xml:space="preserve">&gt; </w:t>
      </w:r>
      <w:r w:rsidRPr="003F388E">
        <w:rPr>
          <w:color w:val="080808"/>
        </w:rPr>
        <w:t xml:space="preserve">governanceAssessDetailList </w:t>
      </w:r>
      <w:r w:rsidRPr="00537A99">
        <w:rPr>
          <w:color w:val="080808"/>
        </w:rPr>
        <w:t>=   list(</w:t>
      </w:r>
      <w:r w:rsidRPr="003F388E">
        <w:rPr>
          <w:color w:val="080808"/>
        </w:rPr>
        <w:t>queryWrapper</w:t>
      </w:r>
      <w:r w:rsidRPr="00537A99">
        <w:rPr>
          <w:color w:val="080808"/>
        </w:rPr>
        <w:t>);</w:t>
      </w:r>
      <w:r w:rsidRPr="00537A99">
        <w:rPr>
          <w:color w:val="080808"/>
        </w:rPr>
        <w:br/>
        <w:t xml:space="preserve">    </w:t>
      </w:r>
      <w:r w:rsidRPr="003F388E">
        <w:rPr>
          <w:color w:val="080808"/>
        </w:rPr>
        <w:t>return governanceAssessDetailList</w:t>
      </w:r>
      <w:r w:rsidRPr="00537A99">
        <w:rPr>
          <w:color w:val="080808"/>
        </w:rPr>
        <w:t>;</w:t>
      </w:r>
      <w:r w:rsidRPr="00537A99">
        <w:rPr>
          <w:color w:val="080808"/>
        </w:rPr>
        <w:br/>
      </w:r>
      <w:r w:rsidRPr="00537A99">
        <w:rPr>
          <w:color w:val="080808"/>
        </w:rPr>
        <w:br/>
        <w:t>}</w:t>
      </w:r>
    </w:p>
    <w:p w14:paraId="5E50F272" w14:textId="5C198E91" w:rsidR="00893F26" w:rsidRDefault="00893F26" w:rsidP="00D67411">
      <w:pPr>
        <w:ind w:firstLineChars="0"/>
      </w:pPr>
      <w:r>
        <w:rPr>
          <w:rFonts w:hint="eastAsia"/>
        </w:rPr>
        <w:t>在</w:t>
      </w:r>
      <w:r w:rsidRPr="00893F26">
        <w:t>GovernanceAssessController</w:t>
      </w:r>
      <w:r>
        <w:t xml:space="preserve"> </w:t>
      </w:r>
      <w:r>
        <w:rPr>
          <w:rFonts w:hint="eastAsia"/>
        </w:rPr>
        <w:t>中增加方法</w:t>
      </w:r>
    </w:p>
    <w:p w14:paraId="72B37EBF" w14:textId="0B625642" w:rsidR="00893F26" w:rsidRPr="00893F26" w:rsidRDefault="00893F26" w:rsidP="00893F26">
      <w:pPr>
        <w:pStyle w:val="a6"/>
        <w:rPr>
          <w:color w:val="080808"/>
        </w:rPr>
      </w:pPr>
      <w:r w:rsidRPr="00751EA9">
        <w:rPr>
          <w:color w:val="080808"/>
        </w:rPr>
        <w:t>@GetMapping</w:t>
      </w:r>
      <w:r w:rsidRPr="00893F26">
        <w:rPr>
          <w:color w:val="080808"/>
        </w:rPr>
        <w:t>(</w:t>
      </w:r>
      <w:r w:rsidRPr="00751EA9">
        <w:rPr>
          <w:color w:val="080808"/>
        </w:rPr>
        <w:t>"/problemList/{governType}/{pageNo}/{pageSize}"</w:t>
      </w:r>
      <w:r w:rsidRPr="00893F26">
        <w:rPr>
          <w:color w:val="080808"/>
        </w:rPr>
        <w:t>)</w:t>
      </w:r>
      <w:r w:rsidRPr="00751EA9">
        <w:rPr>
          <w:color w:val="080808"/>
        </w:rPr>
        <w:br/>
        <w:t>public String getProblemList</w:t>
      </w:r>
      <w:r w:rsidRPr="00893F26">
        <w:rPr>
          <w:color w:val="080808"/>
        </w:rPr>
        <w:t>(</w:t>
      </w:r>
      <w:r w:rsidRPr="00751EA9">
        <w:rPr>
          <w:color w:val="080808"/>
        </w:rPr>
        <w:t>@PathVariable</w:t>
      </w:r>
      <w:r w:rsidRPr="00893F26">
        <w:rPr>
          <w:color w:val="080808"/>
        </w:rPr>
        <w:t>(</w:t>
      </w:r>
      <w:r w:rsidRPr="00751EA9">
        <w:rPr>
          <w:color w:val="080808"/>
        </w:rPr>
        <w:t>"governType"</w:t>
      </w:r>
      <w:r w:rsidRPr="00893F26">
        <w:rPr>
          <w:color w:val="080808"/>
        </w:rPr>
        <w:t>)</w:t>
      </w:r>
      <w:r w:rsidRPr="00751EA9">
        <w:rPr>
          <w:color w:val="080808"/>
        </w:rPr>
        <w:t xml:space="preserve">String </w:t>
      </w:r>
      <w:r w:rsidRPr="00893F26">
        <w:rPr>
          <w:color w:val="080808"/>
        </w:rPr>
        <w:t>governType ,</w:t>
      </w:r>
      <w:r w:rsidRPr="00751EA9">
        <w:rPr>
          <w:color w:val="080808"/>
        </w:rPr>
        <w:t>@PathVariable</w:t>
      </w:r>
      <w:r w:rsidRPr="00893F26">
        <w:rPr>
          <w:color w:val="080808"/>
        </w:rPr>
        <w:t>(</w:t>
      </w:r>
      <w:r w:rsidRPr="00751EA9">
        <w:rPr>
          <w:color w:val="080808"/>
        </w:rPr>
        <w:t>"pageNo"</w:t>
      </w:r>
      <w:r w:rsidRPr="00893F26">
        <w:rPr>
          <w:color w:val="080808"/>
        </w:rPr>
        <w:t xml:space="preserve">) </w:t>
      </w:r>
      <w:r w:rsidRPr="00751EA9">
        <w:rPr>
          <w:color w:val="080808"/>
        </w:rPr>
        <w:t xml:space="preserve">Integer </w:t>
      </w:r>
      <w:r w:rsidRPr="00893F26">
        <w:rPr>
          <w:color w:val="080808"/>
        </w:rPr>
        <w:t>pageNo ,</w:t>
      </w:r>
      <w:r w:rsidRPr="00751EA9">
        <w:rPr>
          <w:color w:val="080808"/>
        </w:rPr>
        <w:t>@PathVariable</w:t>
      </w:r>
      <w:r w:rsidRPr="00893F26">
        <w:rPr>
          <w:color w:val="080808"/>
        </w:rPr>
        <w:t>(</w:t>
      </w:r>
      <w:r w:rsidRPr="00751EA9">
        <w:rPr>
          <w:color w:val="080808"/>
        </w:rPr>
        <w:t>"pageSize"</w:t>
      </w:r>
      <w:r w:rsidRPr="00893F26">
        <w:rPr>
          <w:color w:val="080808"/>
        </w:rPr>
        <w:t xml:space="preserve">) </w:t>
      </w:r>
      <w:r w:rsidRPr="00751EA9">
        <w:rPr>
          <w:color w:val="080808"/>
        </w:rPr>
        <w:t xml:space="preserve">Integer </w:t>
      </w:r>
      <w:r w:rsidRPr="00893F26">
        <w:rPr>
          <w:color w:val="080808"/>
        </w:rPr>
        <w:t>pageSize ){</w:t>
      </w:r>
      <w:r w:rsidRPr="00893F26">
        <w:rPr>
          <w:color w:val="080808"/>
        </w:rPr>
        <w:br/>
      </w:r>
      <w:r w:rsidRPr="00893F26">
        <w:rPr>
          <w:color w:val="080808"/>
        </w:rPr>
        <w:br/>
        <w:t xml:space="preserve">    </w:t>
      </w:r>
      <w:r w:rsidRPr="00751EA9">
        <w:rPr>
          <w:color w:val="080808"/>
        </w:rPr>
        <w:t>List</w:t>
      </w:r>
      <w:r w:rsidRPr="00893F26">
        <w:rPr>
          <w:color w:val="080808"/>
        </w:rPr>
        <w:t>&lt;</w:t>
      </w:r>
      <w:r w:rsidRPr="00751EA9">
        <w:rPr>
          <w:color w:val="080808"/>
        </w:rPr>
        <w:t>GovernanceAssessDetail</w:t>
      </w:r>
      <w:r w:rsidRPr="00893F26">
        <w:rPr>
          <w:color w:val="080808"/>
        </w:rPr>
        <w:t xml:space="preserve">&gt; </w:t>
      </w:r>
      <w:r w:rsidRPr="00751EA9">
        <w:rPr>
          <w:color w:val="080808"/>
        </w:rPr>
        <w:t xml:space="preserve">governanceAssessDetailList </w:t>
      </w:r>
      <w:r w:rsidRPr="00893F26">
        <w:rPr>
          <w:color w:val="080808"/>
        </w:rPr>
        <w:t xml:space="preserve">= </w:t>
      </w:r>
      <w:r w:rsidRPr="00751EA9">
        <w:rPr>
          <w:color w:val="080808"/>
        </w:rPr>
        <w:t>governanceAssessDetailService</w:t>
      </w:r>
      <w:r w:rsidRPr="00893F26">
        <w:rPr>
          <w:color w:val="080808"/>
        </w:rPr>
        <w:t>.getLastProblemListByType(governType, pageNo, pageSize);</w:t>
      </w:r>
      <w:r w:rsidRPr="00893F26">
        <w:rPr>
          <w:color w:val="080808"/>
        </w:rPr>
        <w:br/>
      </w:r>
      <w:r w:rsidRPr="00893F26">
        <w:rPr>
          <w:color w:val="080808"/>
        </w:rPr>
        <w:br/>
        <w:t xml:space="preserve">    </w:t>
      </w:r>
      <w:r w:rsidRPr="00751EA9">
        <w:rPr>
          <w:color w:val="080808"/>
        </w:rPr>
        <w:t>return  JSONObject</w:t>
      </w:r>
      <w:r w:rsidRPr="00893F26">
        <w:rPr>
          <w:color w:val="080808"/>
        </w:rPr>
        <w:t>.</w:t>
      </w:r>
      <w:r w:rsidRPr="00751EA9">
        <w:rPr>
          <w:color w:val="080808"/>
        </w:rPr>
        <w:t>toJSONString</w:t>
      </w:r>
      <w:r w:rsidRPr="00893F26">
        <w:rPr>
          <w:color w:val="080808"/>
        </w:rPr>
        <w:t>(</w:t>
      </w:r>
      <w:r w:rsidRPr="00751EA9">
        <w:rPr>
          <w:color w:val="080808"/>
        </w:rPr>
        <w:t>governanceAssessDetailList</w:t>
      </w:r>
      <w:r w:rsidRPr="00893F26">
        <w:rPr>
          <w:color w:val="080808"/>
        </w:rPr>
        <w:t>) ;</w:t>
      </w:r>
      <w:r w:rsidRPr="00893F26">
        <w:rPr>
          <w:color w:val="080808"/>
        </w:rPr>
        <w:br/>
      </w:r>
      <w:r w:rsidRPr="00893F26">
        <w:rPr>
          <w:color w:val="080808"/>
        </w:rPr>
        <w:br/>
        <w:t>}</w:t>
      </w:r>
    </w:p>
    <w:p w14:paraId="3EB17B3B" w14:textId="7FFDAC5C" w:rsidR="0092488A" w:rsidRDefault="0092488A" w:rsidP="0092488A">
      <w:pPr>
        <w:pStyle w:val="2"/>
      </w:pPr>
      <w:r>
        <w:rPr>
          <w:rFonts w:hint="eastAsia"/>
        </w:rPr>
        <w:t>接口</w:t>
      </w:r>
      <w:r>
        <w:rPr>
          <w:rFonts w:hint="eastAsia"/>
        </w:rPr>
        <w:t>:</w:t>
      </w:r>
      <w:r>
        <w:t xml:space="preserve"> </w:t>
      </w:r>
      <w:r>
        <w:rPr>
          <w:rFonts w:hint="eastAsia"/>
        </w:rPr>
        <w:t>各个治理类型问题个数</w:t>
      </w:r>
    </w:p>
    <w:tbl>
      <w:tblPr>
        <w:tblStyle w:val="4-3"/>
        <w:tblW w:w="8359" w:type="dxa"/>
        <w:tblLook w:val="04A0" w:firstRow="1" w:lastRow="0" w:firstColumn="1" w:lastColumn="0" w:noHBand="0" w:noVBand="1"/>
      </w:tblPr>
      <w:tblGrid>
        <w:gridCol w:w="2122"/>
        <w:gridCol w:w="4394"/>
        <w:gridCol w:w="1843"/>
      </w:tblGrid>
      <w:tr w:rsidR="0092488A" w14:paraId="4042D0E9" w14:textId="77777777" w:rsidTr="00DA1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4181F65" w14:textId="77777777" w:rsidR="0092488A" w:rsidRDefault="0092488A" w:rsidP="00DA11D9">
            <w:pPr>
              <w:ind w:firstLineChars="0" w:firstLine="0"/>
            </w:pPr>
            <w:r w:rsidRPr="004D3F79">
              <w:rPr>
                <w:rFonts w:hint="eastAsia"/>
                <w:color w:val="auto"/>
              </w:rPr>
              <w:t>接口名称</w:t>
            </w:r>
          </w:p>
        </w:tc>
        <w:tc>
          <w:tcPr>
            <w:tcW w:w="4394" w:type="dxa"/>
          </w:tcPr>
          <w:p w14:paraId="2C79296E" w14:textId="77777777" w:rsidR="0092488A" w:rsidRDefault="0092488A"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接口路径</w:t>
            </w:r>
          </w:p>
        </w:tc>
        <w:tc>
          <w:tcPr>
            <w:tcW w:w="1843" w:type="dxa"/>
          </w:tcPr>
          <w:p w14:paraId="3F371C3B" w14:textId="77777777" w:rsidR="0092488A" w:rsidRDefault="0092488A"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请求方式</w:t>
            </w:r>
          </w:p>
        </w:tc>
      </w:tr>
      <w:tr w:rsidR="0092488A" w14:paraId="14074EF7" w14:textId="77777777" w:rsidTr="00DA1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E554D70" w14:textId="77777777" w:rsidR="0092488A" w:rsidRDefault="0092488A" w:rsidP="00DA11D9">
            <w:pPr>
              <w:ind w:firstLineChars="0" w:firstLine="0"/>
            </w:pPr>
            <w:r>
              <w:rPr>
                <w:rFonts w:hint="eastAsia"/>
              </w:rPr>
              <w:t>全局分数</w:t>
            </w:r>
          </w:p>
        </w:tc>
        <w:tc>
          <w:tcPr>
            <w:tcW w:w="4394" w:type="dxa"/>
          </w:tcPr>
          <w:p w14:paraId="0988B6E1" w14:textId="436F7E57" w:rsidR="0092488A" w:rsidRDefault="006E3089" w:rsidP="00DA11D9">
            <w:pPr>
              <w:ind w:firstLineChars="0" w:firstLine="0"/>
              <w:cnfStyle w:val="000000100000" w:firstRow="0" w:lastRow="0" w:firstColumn="0" w:lastColumn="0" w:oddVBand="0" w:evenVBand="0" w:oddHBand="1" w:evenHBand="0" w:firstRowFirstColumn="0" w:firstRowLastColumn="0" w:lastRowFirstColumn="0" w:lastRowLastColumn="0"/>
            </w:pPr>
            <w:r w:rsidRPr="006E3089">
              <w:t>/governance/problemNum</w:t>
            </w:r>
          </w:p>
        </w:tc>
        <w:tc>
          <w:tcPr>
            <w:tcW w:w="1843" w:type="dxa"/>
          </w:tcPr>
          <w:p w14:paraId="5CDC8C82" w14:textId="77777777" w:rsidR="0092488A" w:rsidRDefault="0092488A"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G</w:t>
            </w:r>
            <w:r>
              <w:t xml:space="preserve">ET </w:t>
            </w:r>
          </w:p>
        </w:tc>
      </w:tr>
      <w:tr w:rsidR="0092488A" w14:paraId="399A79D6" w14:textId="77777777" w:rsidTr="00DA11D9">
        <w:tc>
          <w:tcPr>
            <w:cnfStyle w:val="001000000000" w:firstRow="0" w:lastRow="0" w:firstColumn="1" w:lastColumn="0" w:oddVBand="0" w:evenVBand="0" w:oddHBand="0" w:evenHBand="0" w:firstRowFirstColumn="0" w:firstRowLastColumn="0" w:lastRowFirstColumn="0" w:lastRowLastColumn="0"/>
            <w:tcW w:w="2122" w:type="dxa"/>
          </w:tcPr>
          <w:p w14:paraId="776D173E" w14:textId="77777777" w:rsidR="0092488A" w:rsidRDefault="0092488A" w:rsidP="00DA11D9">
            <w:pPr>
              <w:ind w:firstLineChars="0" w:firstLine="0"/>
            </w:pPr>
            <w:r>
              <w:rPr>
                <w:rFonts w:hint="eastAsia"/>
              </w:rPr>
              <w:t>返回值结构示例</w:t>
            </w:r>
          </w:p>
        </w:tc>
        <w:tc>
          <w:tcPr>
            <w:tcW w:w="6237" w:type="dxa"/>
            <w:gridSpan w:val="2"/>
          </w:tcPr>
          <w:p w14:paraId="2F21AA99" w14:textId="460D9AD6" w:rsidR="0092488A" w:rsidRDefault="00DD2A6D" w:rsidP="00DA11D9">
            <w:pPr>
              <w:ind w:firstLineChars="0" w:firstLine="0"/>
              <w:jc w:val="left"/>
              <w:cnfStyle w:val="000000000000" w:firstRow="0" w:lastRow="0" w:firstColumn="0" w:lastColumn="0" w:oddVBand="0" w:evenVBand="0" w:oddHBand="0" w:evenHBand="0" w:firstRowFirstColumn="0" w:firstRowLastColumn="0" w:lastRowFirstColumn="0" w:lastRowLastColumn="0"/>
            </w:pPr>
            <w:r w:rsidRPr="00DD2A6D">
              <w:t>{"SPEC":1, "STORAGE":4,"CALC":12,"QUALITY":34,"SECURITY":12}</w:t>
            </w:r>
          </w:p>
        </w:tc>
      </w:tr>
    </w:tbl>
    <w:p w14:paraId="5400F861" w14:textId="77777777" w:rsidR="00AB4728" w:rsidRPr="000D35C5" w:rsidRDefault="00AB4728" w:rsidP="00AB4728">
      <w:pPr>
        <w:ind w:firstLineChars="0"/>
      </w:pPr>
      <w:r>
        <w:rPr>
          <w:rFonts w:hint="eastAsia"/>
        </w:rPr>
        <w:t>在</w:t>
      </w:r>
      <w:r w:rsidRPr="000D35C5">
        <w:t>GovernanceAssessDetailService</w:t>
      </w:r>
      <w:r>
        <w:t xml:space="preserve"> </w:t>
      </w:r>
      <w:r>
        <w:rPr>
          <w:rFonts w:hint="eastAsia"/>
        </w:rPr>
        <w:t>增加方法</w:t>
      </w:r>
    </w:p>
    <w:p w14:paraId="1C3262B2" w14:textId="08AFA731" w:rsidR="00AB4728" w:rsidRPr="00AB4728" w:rsidRDefault="00AB4728" w:rsidP="00AB4728">
      <w:pPr>
        <w:pStyle w:val="a6"/>
        <w:rPr>
          <w:color w:val="080808"/>
        </w:rPr>
      </w:pPr>
      <w:r w:rsidRPr="00AB4728">
        <w:rPr>
          <w:color w:val="080808"/>
        </w:rPr>
        <w:t>public interface GovernanceAssessDetailService extends IService</w:t>
      </w:r>
      <w:r w:rsidRPr="009F6CA6">
        <w:rPr>
          <w:color w:val="080808"/>
        </w:rPr>
        <w:t>&lt;</w:t>
      </w:r>
      <w:r w:rsidRPr="00AB4728">
        <w:rPr>
          <w:color w:val="080808"/>
        </w:rPr>
        <w:t>GovernanceAssessDetail</w:t>
      </w:r>
      <w:r w:rsidRPr="009F6CA6">
        <w:rPr>
          <w:color w:val="080808"/>
        </w:rPr>
        <w:t>&gt; {</w:t>
      </w:r>
      <w:r w:rsidRPr="009F6CA6">
        <w:rPr>
          <w:color w:val="080808"/>
        </w:rPr>
        <w:br/>
      </w:r>
      <w:r w:rsidRPr="009F6CA6">
        <w:rPr>
          <w:color w:val="080808"/>
        </w:rPr>
        <w:br/>
        <w:t xml:space="preserve">    </w:t>
      </w:r>
      <w:r w:rsidRPr="00AB4728">
        <w:rPr>
          <w:color w:val="080808"/>
        </w:rPr>
        <w:t>public void assessAllTableMetrics</w:t>
      </w:r>
      <w:r w:rsidRPr="009F6CA6">
        <w:rPr>
          <w:color w:val="080808"/>
        </w:rPr>
        <w:t>(</w:t>
      </w:r>
      <w:r w:rsidRPr="00AB4728">
        <w:rPr>
          <w:color w:val="080808"/>
        </w:rPr>
        <w:t xml:space="preserve">String </w:t>
      </w:r>
      <w:r w:rsidRPr="009F6CA6">
        <w:rPr>
          <w:color w:val="080808"/>
        </w:rPr>
        <w:t>assessDate);</w:t>
      </w:r>
      <w:r w:rsidRPr="009F6CA6">
        <w:rPr>
          <w:color w:val="080808"/>
        </w:rPr>
        <w:br/>
      </w:r>
      <w:r w:rsidRPr="009F6CA6">
        <w:rPr>
          <w:color w:val="080808"/>
        </w:rPr>
        <w:br/>
        <w:t xml:space="preserve">    </w:t>
      </w:r>
      <w:r w:rsidRPr="00AB4728">
        <w:rPr>
          <w:color w:val="080808"/>
        </w:rPr>
        <w:t>public List</w:t>
      </w:r>
      <w:r w:rsidRPr="009F6CA6">
        <w:rPr>
          <w:color w:val="080808"/>
        </w:rPr>
        <w:t>&lt;</w:t>
      </w:r>
      <w:r w:rsidRPr="00AB4728">
        <w:rPr>
          <w:color w:val="080808"/>
        </w:rPr>
        <w:t>GovernanceAssessDetail</w:t>
      </w:r>
      <w:r w:rsidRPr="009F6CA6">
        <w:rPr>
          <w:color w:val="080808"/>
        </w:rPr>
        <w:t xml:space="preserve">&gt; </w:t>
      </w:r>
      <w:r w:rsidRPr="00AB4728">
        <w:rPr>
          <w:color w:val="080808"/>
        </w:rPr>
        <w:t>getLastProblemListByType</w:t>
      </w:r>
      <w:r w:rsidRPr="009F6CA6">
        <w:rPr>
          <w:color w:val="080808"/>
        </w:rPr>
        <w:t>(</w:t>
      </w:r>
      <w:r w:rsidRPr="00AB4728">
        <w:rPr>
          <w:color w:val="080808"/>
        </w:rPr>
        <w:t xml:space="preserve">String </w:t>
      </w:r>
      <w:r w:rsidRPr="009F6CA6">
        <w:rPr>
          <w:color w:val="080808"/>
        </w:rPr>
        <w:t>governType ,</w:t>
      </w:r>
      <w:r w:rsidRPr="00AB4728">
        <w:rPr>
          <w:color w:val="080808"/>
        </w:rPr>
        <w:t xml:space="preserve">Integer </w:t>
      </w:r>
      <w:r w:rsidRPr="009F6CA6">
        <w:rPr>
          <w:color w:val="080808"/>
        </w:rPr>
        <w:t>pageNo ,</w:t>
      </w:r>
      <w:r w:rsidRPr="00AB4728">
        <w:rPr>
          <w:color w:val="080808"/>
        </w:rPr>
        <w:t xml:space="preserve">Integer </w:t>
      </w:r>
      <w:r w:rsidRPr="009F6CA6">
        <w:rPr>
          <w:color w:val="080808"/>
        </w:rPr>
        <w:t>pageSize  );</w:t>
      </w:r>
      <w:r w:rsidRPr="009F6CA6">
        <w:rPr>
          <w:color w:val="080808"/>
        </w:rPr>
        <w:br/>
      </w:r>
      <w:r>
        <w:rPr>
          <w:color w:val="080808"/>
        </w:rPr>
        <w:t xml:space="preserve">   </w:t>
      </w:r>
      <w:r w:rsidRPr="00AB4728">
        <w:rPr>
          <w:color w:val="080808"/>
        </w:rPr>
        <w:t xml:space="preserve"> //</w:t>
      </w:r>
      <w:r w:rsidRPr="00AB4728">
        <w:rPr>
          <w:rFonts w:hint="eastAsia"/>
          <w:color w:val="080808"/>
        </w:rPr>
        <w:t>增加方法</w:t>
      </w:r>
      <w:r w:rsidRPr="009F6CA6">
        <w:rPr>
          <w:color w:val="080808"/>
        </w:rPr>
        <w:br/>
        <w:t xml:space="preserve">    </w:t>
      </w:r>
      <w:r w:rsidRPr="00AB4728">
        <w:rPr>
          <w:color w:val="080808"/>
        </w:rPr>
        <w:t>public List</w:t>
      </w:r>
      <w:r w:rsidRPr="009F6CA6">
        <w:rPr>
          <w:color w:val="080808"/>
        </w:rPr>
        <w:t>&lt;</w:t>
      </w:r>
      <w:r w:rsidRPr="00AB4728">
        <w:rPr>
          <w:color w:val="080808"/>
        </w:rPr>
        <w:t>Map</w:t>
      </w:r>
      <w:r w:rsidRPr="009F6CA6">
        <w:rPr>
          <w:color w:val="080808"/>
        </w:rPr>
        <w:t>&lt;</w:t>
      </w:r>
      <w:r w:rsidRPr="00AB4728">
        <w:rPr>
          <w:color w:val="080808"/>
        </w:rPr>
        <w:t>String</w:t>
      </w:r>
      <w:r w:rsidRPr="009F6CA6">
        <w:rPr>
          <w:color w:val="080808"/>
        </w:rPr>
        <w:t xml:space="preserve">, </w:t>
      </w:r>
      <w:r w:rsidRPr="00AB4728">
        <w:rPr>
          <w:color w:val="080808"/>
        </w:rPr>
        <w:t>Object</w:t>
      </w:r>
      <w:r w:rsidRPr="009F6CA6">
        <w:rPr>
          <w:color w:val="080808"/>
        </w:rPr>
        <w:t xml:space="preserve">&gt;&gt; </w:t>
      </w:r>
      <w:r w:rsidRPr="00AB4728">
        <w:rPr>
          <w:color w:val="080808"/>
        </w:rPr>
        <w:t>getLastProblemNum</w:t>
      </w:r>
      <w:r w:rsidRPr="009F6CA6">
        <w:rPr>
          <w:color w:val="080808"/>
        </w:rPr>
        <w:t>();</w:t>
      </w:r>
      <w:r w:rsidRPr="009F6CA6">
        <w:rPr>
          <w:color w:val="080808"/>
        </w:rPr>
        <w:br/>
      </w:r>
      <w:r w:rsidRPr="009F6CA6">
        <w:rPr>
          <w:color w:val="080808"/>
        </w:rPr>
        <w:br/>
        <w:t>}</w:t>
      </w:r>
    </w:p>
    <w:p w14:paraId="64BB80B4" w14:textId="342C2273" w:rsidR="009F6CA6" w:rsidRDefault="009F6CA6" w:rsidP="00D67411">
      <w:pPr>
        <w:ind w:firstLineChars="0"/>
      </w:pPr>
      <w:r>
        <w:rPr>
          <w:rFonts w:hint="eastAsia"/>
        </w:rPr>
        <w:t>在</w:t>
      </w:r>
      <w:r w:rsidRPr="00F33759">
        <w:t>GovernanceAssessDetailServiceImpl</w:t>
      </w:r>
      <w:r>
        <w:t xml:space="preserve"> </w:t>
      </w:r>
      <w:r>
        <w:rPr>
          <w:rFonts w:hint="eastAsia"/>
        </w:rPr>
        <w:t>增加方法</w:t>
      </w:r>
    </w:p>
    <w:p w14:paraId="3BD0F95D" w14:textId="515685F4" w:rsidR="009F6CA6" w:rsidRPr="008D6949" w:rsidRDefault="009F6CA6" w:rsidP="008D6949">
      <w:pPr>
        <w:pStyle w:val="a6"/>
        <w:rPr>
          <w:color w:val="080808"/>
        </w:rPr>
      </w:pPr>
      <w:r w:rsidRPr="00AB4728">
        <w:rPr>
          <w:color w:val="080808"/>
        </w:rPr>
        <w:t>//</w:t>
      </w:r>
      <w:r w:rsidRPr="00AB4728">
        <w:rPr>
          <w:rFonts w:hint="eastAsia"/>
          <w:color w:val="080808"/>
        </w:rPr>
        <w:t>根据治理类型进行分组聚合</w:t>
      </w:r>
      <w:r w:rsidRPr="00AB4728">
        <w:rPr>
          <w:rFonts w:hint="eastAsia"/>
          <w:color w:val="080808"/>
        </w:rPr>
        <w:t xml:space="preserve"> </w:t>
      </w:r>
      <w:r w:rsidRPr="00AB4728">
        <w:rPr>
          <w:rFonts w:hint="eastAsia"/>
          <w:color w:val="080808"/>
        </w:rPr>
        <w:t>所有问题求个数</w:t>
      </w:r>
      <w:r w:rsidRPr="00AB4728">
        <w:rPr>
          <w:rFonts w:hint="eastAsia"/>
          <w:color w:val="080808"/>
        </w:rPr>
        <w:br/>
      </w:r>
      <w:r w:rsidRPr="00AB4728">
        <w:rPr>
          <w:color w:val="080808"/>
        </w:rPr>
        <w:t>public List</w:t>
      </w:r>
      <w:r w:rsidRPr="009F6CA6">
        <w:rPr>
          <w:color w:val="080808"/>
        </w:rPr>
        <w:t>&lt;</w:t>
      </w:r>
      <w:r w:rsidRPr="00AB4728">
        <w:rPr>
          <w:color w:val="080808"/>
        </w:rPr>
        <w:t>Map</w:t>
      </w:r>
      <w:r w:rsidRPr="009F6CA6">
        <w:rPr>
          <w:color w:val="080808"/>
        </w:rPr>
        <w:t>&lt;</w:t>
      </w:r>
      <w:r w:rsidRPr="00AB4728">
        <w:rPr>
          <w:color w:val="080808"/>
        </w:rPr>
        <w:t>String</w:t>
      </w:r>
      <w:r w:rsidRPr="009F6CA6">
        <w:rPr>
          <w:color w:val="080808"/>
        </w:rPr>
        <w:t xml:space="preserve">, </w:t>
      </w:r>
      <w:r w:rsidRPr="00AB4728">
        <w:rPr>
          <w:color w:val="080808"/>
        </w:rPr>
        <w:t>Object</w:t>
      </w:r>
      <w:r w:rsidRPr="009F6CA6">
        <w:rPr>
          <w:color w:val="080808"/>
        </w:rPr>
        <w:t xml:space="preserve">&gt;&gt; </w:t>
      </w:r>
      <w:r w:rsidRPr="00AB4728">
        <w:rPr>
          <w:color w:val="080808"/>
        </w:rPr>
        <w:t>getLastProblemNum</w:t>
      </w:r>
      <w:r w:rsidRPr="009F6CA6">
        <w:rPr>
          <w:color w:val="080808"/>
        </w:rPr>
        <w:t xml:space="preserve">(){    </w:t>
      </w:r>
      <w:r w:rsidRPr="009F6CA6">
        <w:rPr>
          <w:color w:val="080808"/>
        </w:rPr>
        <w:br/>
        <w:t xml:space="preserve">    </w:t>
      </w:r>
      <w:r w:rsidRPr="00AB4728">
        <w:rPr>
          <w:color w:val="080808"/>
        </w:rPr>
        <w:t>QueryWrapper</w:t>
      </w:r>
      <w:r w:rsidRPr="009F6CA6">
        <w:rPr>
          <w:color w:val="080808"/>
        </w:rPr>
        <w:t>&lt;</w:t>
      </w:r>
      <w:r w:rsidRPr="00AB4728">
        <w:rPr>
          <w:color w:val="080808"/>
        </w:rPr>
        <w:t>GovernanceAssessDetail</w:t>
      </w:r>
      <w:r w:rsidRPr="009F6CA6">
        <w:rPr>
          <w:color w:val="080808"/>
        </w:rPr>
        <w:t xml:space="preserve">&gt; </w:t>
      </w:r>
      <w:r w:rsidRPr="00AB4728">
        <w:rPr>
          <w:color w:val="080808"/>
        </w:rPr>
        <w:t xml:space="preserve">queryWrapper </w:t>
      </w:r>
      <w:r w:rsidRPr="009F6CA6">
        <w:rPr>
          <w:color w:val="080808"/>
        </w:rPr>
        <w:t xml:space="preserve">= </w:t>
      </w:r>
      <w:r w:rsidRPr="00AB4728">
        <w:rPr>
          <w:color w:val="080808"/>
        </w:rPr>
        <w:t xml:space="preserve">new </w:t>
      </w:r>
      <w:r w:rsidRPr="009F6CA6">
        <w:rPr>
          <w:color w:val="080808"/>
        </w:rPr>
        <w:t>QueryWrapper&lt;</w:t>
      </w:r>
      <w:r w:rsidRPr="00AB4728">
        <w:rPr>
          <w:color w:val="080808"/>
        </w:rPr>
        <w:t>GovernanceAssessDetail</w:t>
      </w:r>
      <w:r w:rsidRPr="009F6CA6">
        <w:rPr>
          <w:color w:val="080808"/>
        </w:rPr>
        <w:t>&gt;()</w:t>
      </w:r>
      <w:r w:rsidRPr="009F6CA6">
        <w:rPr>
          <w:color w:val="080808"/>
        </w:rPr>
        <w:br/>
      </w:r>
      <w:r w:rsidRPr="009F6CA6">
        <w:rPr>
          <w:color w:val="080808"/>
        </w:rPr>
        <w:lastRenderedPageBreak/>
        <w:t xml:space="preserve">            .select(</w:t>
      </w:r>
      <w:r w:rsidRPr="00AB4728">
        <w:rPr>
          <w:color w:val="080808"/>
        </w:rPr>
        <w:t>"governance_type"</w:t>
      </w:r>
      <w:r w:rsidRPr="009F6CA6">
        <w:rPr>
          <w:color w:val="080808"/>
        </w:rPr>
        <w:t>,</w:t>
      </w:r>
      <w:r w:rsidRPr="00AB4728">
        <w:rPr>
          <w:color w:val="080808"/>
        </w:rPr>
        <w:t>"count(*) ct"</w:t>
      </w:r>
      <w:r w:rsidRPr="009F6CA6">
        <w:rPr>
          <w:color w:val="080808"/>
        </w:rPr>
        <w:t>)</w:t>
      </w:r>
      <w:r w:rsidRPr="009F6CA6">
        <w:rPr>
          <w:color w:val="080808"/>
        </w:rPr>
        <w:br/>
        <w:t xml:space="preserve">            .lt(</w:t>
      </w:r>
      <w:r w:rsidRPr="00AB4728">
        <w:rPr>
          <w:color w:val="080808"/>
        </w:rPr>
        <w:t>"assess_score"</w:t>
      </w:r>
      <w:r w:rsidRPr="009F6CA6">
        <w:rPr>
          <w:color w:val="080808"/>
        </w:rPr>
        <w:t xml:space="preserve">, </w:t>
      </w:r>
      <w:r w:rsidRPr="00AB4728">
        <w:rPr>
          <w:color w:val="080808"/>
        </w:rPr>
        <w:t>10</w:t>
      </w:r>
      <w:r w:rsidRPr="009F6CA6">
        <w:rPr>
          <w:color w:val="080808"/>
        </w:rPr>
        <w:t>)</w:t>
      </w:r>
      <w:r w:rsidRPr="009F6CA6">
        <w:rPr>
          <w:color w:val="080808"/>
        </w:rPr>
        <w:br/>
        <w:t xml:space="preserve">            .inSql(</w:t>
      </w:r>
      <w:r w:rsidRPr="00AB4728">
        <w:rPr>
          <w:color w:val="080808"/>
        </w:rPr>
        <w:t>"assess_date"</w:t>
      </w:r>
      <w:r w:rsidRPr="009F6CA6">
        <w:rPr>
          <w:color w:val="080808"/>
        </w:rPr>
        <w:t>,</w:t>
      </w:r>
      <w:r w:rsidRPr="00AB4728">
        <w:rPr>
          <w:color w:val="080808"/>
        </w:rPr>
        <w:t>"select max(assess_date) from governance_assess_detail"</w:t>
      </w:r>
      <w:r w:rsidRPr="009F6CA6">
        <w:rPr>
          <w:color w:val="080808"/>
        </w:rPr>
        <w:t xml:space="preserve">)  </w:t>
      </w:r>
      <w:r w:rsidRPr="009F6CA6">
        <w:rPr>
          <w:color w:val="080808"/>
        </w:rPr>
        <w:br/>
        <w:t xml:space="preserve">            .groupBy(</w:t>
      </w:r>
      <w:r w:rsidRPr="00AB4728">
        <w:rPr>
          <w:color w:val="080808"/>
        </w:rPr>
        <w:t>"governance_type"</w:t>
      </w:r>
      <w:r w:rsidRPr="009F6CA6">
        <w:rPr>
          <w:color w:val="080808"/>
        </w:rPr>
        <w:t>);</w:t>
      </w:r>
      <w:r w:rsidRPr="009F6CA6">
        <w:rPr>
          <w:color w:val="080808"/>
        </w:rPr>
        <w:br/>
      </w:r>
      <w:r w:rsidRPr="009F6CA6">
        <w:rPr>
          <w:color w:val="080808"/>
        </w:rPr>
        <w:br/>
        <w:t xml:space="preserve">    </w:t>
      </w:r>
      <w:r w:rsidRPr="00AB4728">
        <w:rPr>
          <w:color w:val="080808"/>
        </w:rPr>
        <w:t>List</w:t>
      </w:r>
      <w:r w:rsidRPr="009F6CA6">
        <w:rPr>
          <w:color w:val="080808"/>
        </w:rPr>
        <w:t>&lt;</w:t>
      </w:r>
      <w:r w:rsidRPr="00AB4728">
        <w:rPr>
          <w:color w:val="080808"/>
        </w:rPr>
        <w:t>Map</w:t>
      </w:r>
      <w:r w:rsidRPr="009F6CA6">
        <w:rPr>
          <w:color w:val="080808"/>
        </w:rPr>
        <w:t>&lt;</w:t>
      </w:r>
      <w:r w:rsidRPr="00AB4728">
        <w:rPr>
          <w:color w:val="080808"/>
        </w:rPr>
        <w:t>String</w:t>
      </w:r>
      <w:r w:rsidRPr="009F6CA6">
        <w:rPr>
          <w:color w:val="080808"/>
        </w:rPr>
        <w:t xml:space="preserve">, </w:t>
      </w:r>
      <w:r w:rsidRPr="00AB4728">
        <w:rPr>
          <w:color w:val="080808"/>
        </w:rPr>
        <w:t>Object</w:t>
      </w:r>
      <w:r w:rsidRPr="009F6CA6">
        <w:rPr>
          <w:color w:val="080808"/>
        </w:rPr>
        <w:t xml:space="preserve">&gt;&gt; </w:t>
      </w:r>
      <w:r w:rsidRPr="00AB4728">
        <w:rPr>
          <w:color w:val="080808"/>
        </w:rPr>
        <w:t xml:space="preserve">mapList </w:t>
      </w:r>
      <w:r w:rsidRPr="009F6CA6">
        <w:rPr>
          <w:color w:val="080808"/>
        </w:rPr>
        <w:t>= listMaps(</w:t>
      </w:r>
      <w:r w:rsidRPr="00AB4728">
        <w:rPr>
          <w:color w:val="080808"/>
        </w:rPr>
        <w:t>queryWrapper</w:t>
      </w:r>
      <w:r w:rsidRPr="009F6CA6">
        <w:rPr>
          <w:color w:val="080808"/>
        </w:rPr>
        <w:t>);</w:t>
      </w:r>
      <w:r w:rsidRPr="009F6CA6">
        <w:rPr>
          <w:color w:val="080808"/>
        </w:rPr>
        <w:br/>
        <w:t xml:space="preserve">    </w:t>
      </w:r>
      <w:r w:rsidRPr="00AB4728">
        <w:rPr>
          <w:color w:val="080808"/>
        </w:rPr>
        <w:t>return mapList</w:t>
      </w:r>
      <w:r w:rsidRPr="009F6CA6">
        <w:rPr>
          <w:color w:val="080808"/>
        </w:rPr>
        <w:t>;</w:t>
      </w:r>
      <w:r w:rsidRPr="009F6CA6">
        <w:rPr>
          <w:color w:val="080808"/>
        </w:rPr>
        <w:br/>
        <w:t>}</w:t>
      </w:r>
    </w:p>
    <w:p w14:paraId="704E57F2" w14:textId="77777777" w:rsidR="009F6CA6" w:rsidRDefault="009F6CA6" w:rsidP="00D67411">
      <w:pPr>
        <w:ind w:firstLineChars="0"/>
      </w:pPr>
      <w:r>
        <w:rPr>
          <w:rFonts w:hint="eastAsia"/>
        </w:rPr>
        <w:t>在</w:t>
      </w:r>
      <w:r w:rsidRPr="00893F26">
        <w:t>GovernanceAssessController</w:t>
      </w:r>
      <w:r>
        <w:t xml:space="preserve"> </w:t>
      </w:r>
      <w:r>
        <w:rPr>
          <w:rFonts w:hint="eastAsia"/>
        </w:rPr>
        <w:t>中增加方法</w:t>
      </w:r>
    </w:p>
    <w:p w14:paraId="100BD210" w14:textId="76161BCE" w:rsidR="000F5EAC" w:rsidRPr="000F5EAC" w:rsidRDefault="000F5EAC" w:rsidP="000F5EAC">
      <w:pPr>
        <w:pStyle w:val="a6"/>
      </w:pPr>
      <w:r w:rsidRPr="008D6949">
        <w:rPr>
          <w:color w:val="080808"/>
        </w:rPr>
        <w:t>@GetMapping("/problemNum")</w:t>
      </w:r>
      <w:r w:rsidRPr="008D6949">
        <w:rPr>
          <w:color w:val="080808"/>
        </w:rPr>
        <w:br/>
        <w:t>public String getProblemNum(){</w:t>
      </w:r>
      <w:r w:rsidRPr="008D6949">
        <w:rPr>
          <w:color w:val="080808"/>
        </w:rPr>
        <w:br/>
        <w:t xml:space="preserve">    //</w:t>
      </w:r>
      <w:r w:rsidRPr="008D6949">
        <w:rPr>
          <w:rFonts w:hint="eastAsia"/>
          <w:color w:val="080808"/>
        </w:rPr>
        <w:t>求各个治理类型的问题个数</w:t>
      </w:r>
      <w:r w:rsidRPr="008D6949">
        <w:rPr>
          <w:rFonts w:hint="eastAsia"/>
          <w:color w:val="080808"/>
        </w:rPr>
        <w:br/>
        <w:t xml:space="preserve">    </w:t>
      </w:r>
      <w:r w:rsidRPr="008D6949">
        <w:rPr>
          <w:color w:val="080808"/>
        </w:rPr>
        <w:t>List&lt;Map&lt;String, Object&gt;&gt; lastProblemNumMapList = governanceAssessDetailService.getLastProblemNum();</w:t>
      </w:r>
      <w:r w:rsidRPr="008D6949">
        <w:rPr>
          <w:color w:val="080808"/>
        </w:rPr>
        <w:br/>
        <w:t xml:space="preserve">    </w:t>
      </w:r>
      <w:r w:rsidRPr="008D6949">
        <w:rPr>
          <w:color w:val="080808"/>
        </w:rPr>
        <w:br/>
        <w:t xml:space="preserve">    //</w:t>
      </w:r>
      <w:r w:rsidRPr="008D6949">
        <w:rPr>
          <w:rFonts w:hint="eastAsia"/>
          <w:color w:val="080808"/>
        </w:rPr>
        <w:t>根据接口要求调整结构</w:t>
      </w:r>
      <w:r w:rsidRPr="008D6949">
        <w:rPr>
          <w:rFonts w:hint="eastAsia"/>
          <w:color w:val="080808"/>
        </w:rPr>
        <w:br/>
        <w:t xml:space="preserve">    </w:t>
      </w:r>
      <w:r w:rsidRPr="008D6949">
        <w:rPr>
          <w:color w:val="080808"/>
        </w:rPr>
        <w:t>Map&lt;String,Long&gt; problemMap=new HashMap();</w:t>
      </w:r>
      <w:r w:rsidRPr="008D6949">
        <w:rPr>
          <w:color w:val="080808"/>
        </w:rPr>
        <w:br/>
        <w:t xml:space="preserve">    for (Map&lt;String, Object&gt; map : lastProblemNumMapList) {</w:t>
      </w:r>
      <w:r w:rsidRPr="008D6949">
        <w:rPr>
          <w:color w:val="080808"/>
        </w:rPr>
        <w:br/>
        <w:t xml:space="preserve">        String governanceType = (String)map.get("governance_type");</w:t>
      </w:r>
      <w:r w:rsidRPr="008D6949">
        <w:rPr>
          <w:color w:val="080808"/>
        </w:rPr>
        <w:br/>
        <w:t xml:space="preserve">        Long problemNum = (Long)map.get("ct");</w:t>
      </w:r>
      <w:r w:rsidRPr="008D6949">
        <w:rPr>
          <w:color w:val="080808"/>
        </w:rPr>
        <w:br/>
        <w:t xml:space="preserve">        problemMap.put(governanceType,problemNum);</w:t>
      </w:r>
      <w:r w:rsidRPr="008D6949">
        <w:rPr>
          <w:color w:val="080808"/>
        </w:rPr>
        <w:br/>
        <w:t xml:space="preserve">    }</w:t>
      </w:r>
      <w:r w:rsidRPr="008D6949">
        <w:rPr>
          <w:color w:val="080808"/>
        </w:rPr>
        <w:br/>
        <w:t xml:space="preserve">    return  JSONObject.toJSONString(problemMap) ;</w:t>
      </w:r>
      <w:r w:rsidRPr="008D6949">
        <w:rPr>
          <w:color w:val="080808"/>
        </w:rPr>
        <w:br/>
        <w:t>}</w:t>
      </w:r>
    </w:p>
    <w:p w14:paraId="17138034" w14:textId="329E4539" w:rsidR="0092488A" w:rsidRDefault="00B64105" w:rsidP="001F68CA">
      <w:pPr>
        <w:pStyle w:val="2"/>
      </w:pPr>
      <w:r>
        <w:rPr>
          <w:rFonts w:hint="eastAsia"/>
        </w:rPr>
        <w:t>接口</w:t>
      </w:r>
      <w:r>
        <w:rPr>
          <w:rFonts w:hint="eastAsia"/>
        </w:rPr>
        <w:t>:</w:t>
      </w:r>
      <w:r>
        <w:t xml:space="preserve">  </w:t>
      </w:r>
      <w:r>
        <w:rPr>
          <w:rFonts w:hint="eastAsia"/>
        </w:rPr>
        <w:t>分组人员排行榜</w:t>
      </w:r>
    </w:p>
    <w:tbl>
      <w:tblPr>
        <w:tblStyle w:val="4-3"/>
        <w:tblW w:w="8359" w:type="dxa"/>
        <w:tblLook w:val="04A0" w:firstRow="1" w:lastRow="0" w:firstColumn="1" w:lastColumn="0" w:noHBand="0" w:noVBand="1"/>
      </w:tblPr>
      <w:tblGrid>
        <w:gridCol w:w="1271"/>
        <w:gridCol w:w="4769"/>
        <w:gridCol w:w="2319"/>
      </w:tblGrid>
      <w:tr w:rsidR="007358C0" w14:paraId="1A113B67" w14:textId="77777777" w:rsidTr="00112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7B34BEE" w14:textId="77777777" w:rsidR="007358C0" w:rsidRDefault="007358C0" w:rsidP="00DA11D9">
            <w:pPr>
              <w:ind w:firstLineChars="0" w:firstLine="0"/>
            </w:pPr>
            <w:r w:rsidRPr="004D3F79">
              <w:rPr>
                <w:rFonts w:hint="eastAsia"/>
                <w:color w:val="auto"/>
              </w:rPr>
              <w:t>接口名称</w:t>
            </w:r>
          </w:p>
        </w:tc>
        <w:tc>
          <w:tcPr>
            <w:tcW w:w="4769" w:type="dxa"/>
          </w:tcPr>
          <w:p w14:paraId="3474D4FC" w14:textId="77777777" w:rsidR="007358C0" w:rsidRDefault="007358C0"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接口路径</w:t>
            </w:r>
          </w:p>
        </w:tc>
        <w:tc>
          <w:tcPr>
            <w:tcW w:w="2319" w:type="dxa"/>
          </w:tcPr>
          <w:p w14:paraId="011B9434" w14:textId="77777777" w:rsidR="007358C0" w:rsidRDefault="007358C0"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请求方式</w:t>
            </w:r>
          </w:p>
        </w:tc>
      </w:tr>
      <w:tr w:rsidR="007358C0" w14:paraId="5BA99060" w14:textId="77777777" w:rsidTr="00112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2208DDA" w14:textId="5D36E382" w:rsidR="007358C0" w:rsidRDefault="007358C0" w:rsidP="00DA11D9">
            <w:pPr>
              <w:ind w:firstLineChars="0" w:firstLine="0"/>
            </w:pPr>
            <w:r>
              <w:rPr>
                <w:rFonts w:hint="eastAsia"/>
              </w:rPr>
              <w:t>排行榜</w:t>
            </w:r>
          </w:p>
        </w:tc>
        <w:tc>
          <w:tcPr>
            <w:tcW w:w="4769" w:type="dxa"/>
          </w:tcPr>
          <w:p w14:paraId="55EEA259" w14:textId="63CD3C04" w:rsidR="007358C0" w:rsidRDefault="007358C0" w:rsidP="00DA11D9">
            <w:pPr>
              <w:ind w:firstLineChars="0" w:firstLine="0"/>
              <w:cnfStyle w:val="000000100000" w:firstRow="0" w:lastRow="0" w:firstColumn="0" w:lastColumn="0" w:oddVBand="0" w:evenVBand="0" w:oddHBand="1" w:evenHBand="0" w:firstRowFirstColumn="0" w:firstRowLastColumn="0" w:lastRowFirstColumn="0" w:lastRowLastColumn="0"/>
            </w:pPr>
            <w:r w:rsidRPr="006E3089">
              <w:t>/governance/</w:t>
            </w:r>
            <w:r w:rsidRPr="007358C0">
              <w:t>rankList</w:t>
            </w:r>
          </w:p>
        </w:tc>
        <w:tc>
          <w:tcPr>
            <w:tcW w:w="2319" w:type="dxa"/>
          </w:tcPr>
          <w:p w14:paraId="3ED710BA" w14:textId="77777777" w:rsidR="007358C0" w:rsidRDefault="007358C0" w:rsidP="00DA11D9">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G</w:t>
            </w:r>
            <w:r>
              <w:t xml:space="preserve">ET </w:t>
            </w:r>
          </w:p>
        </w:tc>
      </w:tr>
      <w:tr w:rsidR="007358C0" w14:paraId="741B1581" w14:textId="77777777" w:rsidTr="0011243B">
        <w:tc>
          <w:tcPr>
            <w:cnfStyle w:val="001000000000" w:firstRow="0" w:lastRow="0" w:firstColumn="1" w:lastColumn="0" w:oddVBand="0" w:evenVBand="0" w:oddHBand="0" w:evenHBand="0" w:firstRowFirstColumn="0" w:firstRowLastColumn="0" w:lastRowFirstColumn="0" w:lastRowLastColumn="0"/>
            <w:tcW w:w="1271" w:type="dxa"/>
          </w:tcPr>
          <w:p w14:paraId="1314A6CB" w14:textId="77777777" w:rsidR="007358C0" w:rsidRDefault="007358C0" w:rsidP="00DA11D9">
            <w:pPr>
              <w:ind w:firstLineChars="0" w:firstLine="0"/>
            </w:pPr>
            <w:r>
              <w:rPr>
                <w:rFonts w:hint="eastAsia"/>
              </w:rPr>
              <w:t>返回值结构示例</w:t>
            </w:r>
          </w:p>
        </w:tc>
        <w:tc>
          <w:tcPr>
            <w:tcW w:w="7088" w:type="dxa"/>
            <w:gridSpan w:val="2"/>
          </w:tcPr>
          <w:p w14:paraId="04FBBC35" w14:textId="10FFFC5E" w:rsidR="0011243B" w:rsidRDefault="0011243B" w:rsidP="00DA11D9">
            <w:pPr>
              <w:ind w:firstLineChars="0" w:firstLine="0"/>
              <w:jc w:val="left"/>
              <w:cnfStyle w:val="000000000000" w:firstRow="0" w:lastRow="0" w:firstColumn="0" w:lastColumn="0" w:oddVBand="0" w:evenVBand="0" w:oddHBand="0" w:evenHBand="0" w:firstRowFirstColumn="0" w:firstRowLastColumn="0" w:lastRowFirstColumn="0" w:lastRowLastColumn="0"/>
            </w:pPr>
            <w:r w:rsidRPr="0011243B">
              <w:t>[{"tec</w:t>
            </w:r>
            <w:r w:rsidR="00625310">
              <w:t>O</w:t>
            </w:r>
            <w:r w:rsidRPr="0011243B">
              <w:t>wner":"zhang3" ,"score":99},</w:t>
            </w:r>
          </w:p>
          <w:p w14:paraId="2DC3CF9B" w14:textId="7FF9308F" w:rsidR="0011243B" w:rsidRDefault="0011243B" w:rsidP="00DA11D9">
            <w:pPr>
              <w:ind w:firstLineChars="0" w:firstLine="0"/>
              <w:jc w:val="left"/>
              <w:cnfStyle w:val="000000000000" w:firstRow="0" w:lastRow="0" w:firstColumn="0" w:lastColumn="0" w:oddVBand="0" w:evenVBand="0" w:oddHBand="0" w:evenHBand="0" w:firstRowFirstColumn="0" w:firstRowLastColumn="0" w:lastRowFirstColumn="0" w:lastRowLastColumn="0"/>
            </w:pPr>
            <w:r w:rsidRPr="0011243B">
              <w:t>{"tec</w:t>
            </w:r>
            <w:r w:rsidR="00625310">
              <w:rPr>
                <w:rFonts w:hint="eastAsia"/>
              </w:rPr>
              <w:t>O</w:t>
            </w:r>
            <w:r w:rsidRPr="0011243B">
              <w:t>wner":"li4" ,"score":98},</w:t>
            </w:r>
          </w:p>
          <w:p w14:paraId="5ACFC24A" w14:textId="73AF0B73" w:rsidR="007358C0" w:rsidRDefault="0011243B" w:rsidP="00DA11D9">
            <w:pPr>
              <w:ind w:firstLineChars="0" w:firstLine="0"/>
              <w:jc w:val="left"/>
              <w:cnfStyle w:val="000000000000" w:firstRow="0" w:lastRow="0" w:firstColumn="0" w:lastColumn="0" w:oddVBand="0" w:evenVBand="0" w:oddHBand="0" w:evenHBand="0" w:firstRowFirstColumn="0" w:firstRowLastColumn="0" w:lastRowFirstColumn="0" w:lastRowLastColumn="0"/>
            </w:pPr>
            <w:r w:rsidRPr="0011243B">
              <w:t>{"tec</w:t>
            </w:r>
            <w:r w:rsidR="00625310">
              <w:rPr>
                <w:rFonts w:hint="eastAsia"/>
              </w:rPr>
              <w:t>O</w:t>
            </w:r>
            <w:r w:rsidRPr="0011243B">
              <w:t>wner": "wang5","score":97}   ]</w:t>
            </w:r>
          </w:p>
          <w:p w14:paraId="6D7AF0E3" w14:textId="77777777" w:rsidR="0011243B" w:rsidRDefault="0011243B" w:rsidP="00DA11D9">
            <w:pPr>
              <w:ind w:firstLineChars="0" w:firstLine="0"/>
              <w:jc w:val="left"/>
              <w:cnfStyle w:val="000000000000" w:firstRow="0" w:lastRow="0" w:firstColumn="0" w:lastColumn="0" w:oddVBand="0" w:evenVBand="0" w:oddHBand="0" w:evenHBand="0" w:firstRowFirstColumn="0" w:firstRowLastColumn="0" w:lastRowFirstColumn="0" w:lastRowLastColumn="0"/>
            </w:pPr>
          </w:p>
          <w:p w14:paraId="3AA102E0" w14:textId="77777777" w:rsidR="0011243B" w:rsidRDefault="0011243B" w:rsidP="00DA11D9">
            <w:pPr>
              <w:ind w:firstLineChars="0" w:firstLine="0"/>
              <w:jc w:val="left"/>
              <w:cnfStyle w:val="000000000000" w:firstRow="0" w:lastRow="0" w:firstColumn="0" w:lastColumn="0" w:oddVBand="0" w:evenVBand="0" w:oddHBand="0" w:evenHBand="0" w:firstRowFirstColumn="0" w:firstRowLastColumn="0" w:lastRowFirstColumn="0" w:lastRowLastColumn="0"/>
            </w:pPr>
          </w:p>
          <w:p w14:paraId="1A4F6D26" w14:textId="3D254AF8" w:rsidR="0011243B" w:rsidRDefault="0011243B" w:rsidP="00DA11D9">
            <w:pPr>
              <w:ind w:firstLineChars="0" w:firstLine="0"/>
              <w:jc w:val="left"/>
              <w:cnfStyle w:val="000000000000" w:firstRow="0" w:lastRow="0" w:firstColumn="0" w:lastColumn="0" w:oddVBand="0" w:evenVBand="0" w:oddHBand="0" w:evenHBand="0" w:firstRowFirstColumn="0" w:firstRowLastColumn="0" w:lastRowFirstColumn="0" w:lastRowLastColumn="0"/>
            </w:pPr>
          </w:p>
        </w:tc>
      </w:tr>
    </w:tbl>
    <w:p w14:paraId="7A85BD12" w14:textId="6CCF1C70" w:rsidR="007358C0" w:rsidRDefault="007C1361" w:rsidP="00D67411">
      <w:pPr>
        <w:ind w:firstLineChars="0"/>
      </w:pPr>
      <w:r>
        <w:rPr>
          <w:rFonts w:hint="eastAsia"/>
        </w:rPr>
        <w:t>在</w:t>
      </w:r>
      <w:r w:rsidRPr="007C1361">
        <w:t>GovernanceAssessController</w:t>
      </w:r>
      <w:r>
        <w:rPr>
          <w:rFonts w:hint="eastAsia"/>
        </w:rPr>
        <w:t>中增加方法</w:t>
      </w:r>
    </w:p>
    <w:p w14:paraId="5A3055A6" w14:textId="78222D80" w:rsidR="00E41481" w:rsidRPr="00E41481" w:rsidRDefault="00E41481" w:rsidP="00E41481">
      <w:pPr>
        <w:pStyle w:val="a6"/>
        <w:rPr>
          <w:color w:val="080808"/>
        </w:rPr>
      </w:pPr>
      <w:r w:rsidRPr="00E41481">
        <w:rPr>
          <w:color w:val="080808"/>
        </w:rPr>
        <w:t>@GetMapping("rankList")</w:t>
      </w:r>
    </w:p>
    <w:p w14:paraId="0B52B453" w14:textId="560AD1DF" w:rsidR="00E41481" w:rsidRPr="00E41481" w:rsidRDefault="00E41481" w:rsidP="00E41481">
      <w:pPr>
        <w:pStyle w:val="a6"/>
        <w:rPr>
          <w:color w:val="080808"/>
        </w:rPr>
      </w:pPr>
      <w:r w:rsidRPr="00E41481">
        <w:rPr>
          <w:color w:val="080808"/>
        </w:rPr>
        <w:t>public String getRankList(){</w:t>
      </w:r>
    </w:p>
    <w:p w14:paraId="7EDC80A8" w14:textId="77777777" w:rsidR="00E41481" w:rsidRPr="00E41481" w:rsidRDefault="00E41481" w:rsidP="00E41481">
      <w:pPr>
        <w:pStyle w:val="a6"/>
        <w:rPr>
          <w:color w:val="080808"/>
        </w:rPr>
      </w:pPr>
      <w:r w:rsidRPr="00E41481">
        <w:rPr>
          <w:color w:val="080808"/>
        </w:rPr>
        <w:t xml:space="preserve">        QueryWrapper&lt;GovernanceAssessTecOwner&gt; queryWrapper = new QueryWrapper&lt;GovernanceAssessTecOwner&gt;()</w:t>
      </w:r>
    </w:p>
    <w:p w14:paraId="6C40A92F" w14:textId="77777777" w:rsidR="00E41481" w:rsidRPr="00E41481" w:rsidRDefault="00E41481" w:rsidP="00E41481">
      <w:pPr>
        <w:pStyle w:val="a6"/>
        <w:rPr>
          <w:color w:val="080808"/>
        </w:rPr>
      </w:pPr>
      <w:r w:rsidRPr="00E41481">
        <w:rPr>
          <w:color w:val="080808"/>
        </w:rPr>
        <w:t xml:space="preserve">                .select("tec_owner as tecOwner", "score")</w:t>
      </w:r>
    </w:p>
    <w:p w14:paraId="07A76F88" w14:textId="77777777" w:rsidR="00E41481" w:rsidRPr="00E41481" w:rsidRDefault="00E41481" w:rsidP="00E41481">
      <w:pPr>
        <w:pStyle w:val="a6"/>
        <w:rPr>
          <w:color w:val="080808"/>
        </w:rPr>
      </w:pPr>
      <w:r w:rsidRPr="00E41481">
        <w:rPr>
          <w:color w:val="080808"/>
        </w:rPr>
        <w:t xml:space="preserve">                .inSql("assess_date", "select max(assess_date) from governance_assess_tec_owner")</w:t>
      </w:r>
    </w:p>
    <w:p w14:paraId="3D6E66D5" w14:textId="77777777" w:rsidR="00E41481" w:rsidRPr="00E41481" w:rsidRDefault="00E41481" w:rsidP="00E41481">
      <w:pPr>
        <w:pStyle w:val="a6"/>
        <w:rPr>
          <w:color w:val="080808"/>
        </w:rPr>
      </w:pPr>
      <w:r w:rsidRPr="00E41481">
        <w:rPr>
          <w:color w:val="080808"/>
        </w:rPr>
        <w:t xml:space="preserve">                .orderByDesc("score");</w:t>
      </w:r>
    </w:p>
    <w:p w14:paraId="4F6BDC95" w14:textId="77777777" w:rsidR="00E41481" w:rsidRPr="00E41481" w:rsidRDefault="00E41481" w:rsidP="00E41481">
      <w:pPr>
        <w:pStyle w:val="a6"/>
        <w:rPr>
          <w:color w:val="080808"/>
        </w:rPr>
      </w:pPr>
      <w:r w:rsidRPr="00E41481">
        <w:rPr>
          <w:color w:val="080808"/>
        </w:rPr>
        <w:t xml:space="preserve">        List&lt;Map&lt;String, Object&gt;&gt; mapList = governanceAssessTecOwnerService.listMaps(queryWrapper);</w:t>
      </w:r>
    </w:p>
    <w:p w14:paraId="77FA2CD9" w14:textId="77777777" w:rsidR="00E41481" w:rsidRPr="00E41481" w:rsidRDefault="00E41481" w:rsidP="00E41481">
      <w:pPr>
        <w:pStyle w:val="a6"/>
        <w:rPr>
          <w:color w:val="080808"/>
        </w:rPr>
      </w:pPr>
    </w:p>
    <w:p w14:paraId="5397702D" w14:textId="77777777" w:rsidR="00E41481" w:rsidRPr="00E41481" w:rsidRDefault="00E41481" w:rsidP="00E41481">
      <w:pPr>
        <w:pStyle w:val="a6"/>
        <w:rPr>
          <w:color w:val="080808"/>
        </w:rPr>
      </w:pPr>
      <w:r w:rsidRPr="00E41481">
        <w:rPr>
          <w:color w:val="080808"/>
        </w:rPr>
        <w:t xml:space="preserve">        return JSON.toJSONString(mapList) ;</w:t>
      </w:r>
    </w:p>
    <w:p w14:paraId="639E9B36" w14:textId="73B74530" w:rsidR="009E21AC" w:rsidRPr="009E21AC" w:rsidRDefault="00E41481" w:rsidP="00E41481">
      <w:pPr>
        <w:pStyle w:val="a6"/>
        <w:rPr>
          <w:color w:val="080808"/>
        </w:rPr>
      </w:pPr>
      <w:r w:rsidRPr="00E41481">
        <w:rPr>
          <w:color w:val="080808"/>
        </w:rPr>
        <w:t xml:space="preserve">    }</w:t>
      </w:r>
    </w:p>
    <w:p w14:paraId="5440E48F" w14:textId="5599FE4C" w:rsidR="00A6631D" w:rsidRDefault="00A6631D" w:rsidP="00A6631D">
      <w:pPr>
        <w:pStyle w:val="2"/>
      </w:pPr>
      <w:r>
        <w:rPr>
          <w:rFonts w:hint="eastAsia"/>
        </w:rPr>
        <w:t>接口：手动触发评估</w:t>
      </w:r>
    </w:p>
    <w:tbl>
      <w:tblPr>
        <w:tblStyle w:val="4-3"/>
        <w:tblW w:w="8359" w:type="dxa"/>
        <w:tblLook w:val="04A0" w:firstRow="1" w:lastRow="0" w:firstColumn="1" w:lastColumn="0" w:noHBand="0" w:noVBand="1"/>
      </w:tblPr>
      <w:tblGrid>
        <w:gridCol w:w="1980"/>
        <w:gridCol w:w="4060"/>
        <w:gridCol w:w="2319"/>
      </w:tblGrid>
      <w:tr w:rsidR="009B7AF5" w14:paraId="42BDB245" w14:textId="77777777" w:rsidTr="009B7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471437" w14:textId="77777777" w:rsidR="00A6631D" w:rsidRDefault="00A6631D" w:rsidP="00DA11D9">
            <w:pPr>
              <w:ind w:firstLineChars="0" w:firstLine="0"/>
            </w:pPr>
            <w:r w:rsidRPr="004D3F79">
              <w:rPr>
                <w:rFonts w:hint="eastAsia"/>
                <w:color w:val="auto"/>
              </w:rPr>
              <w:t>接口名称</w:t>
            </w:r>
          </w:p>
        </w:tc>
        <w:tc>
          <w:tcPr>
            <w:tcW w:w="4060" w:type="dxa"/>
          </w:tcPr>
          <w:p w14:paraId="0DDF554E" w14:textId="77777777" w:rsidR="00A6631D" w:rsidRDefault="00A6631D"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接口路径</w:t>
            </w:r>
          </w:p>
        </w:tc>
        <w:tc>
          <w:tcPr>
            <w:tcW w:w="2319" w:type="dxa"/>
          </w:tcPr>
          <w:p w14:paraId="4BD84436" w14:textId="77777777" w:rsidR="00A6631D" w:rsidRDefault="00A6631D" w:rsidP="00DA11D9">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请求方式</w:t>
            </w:r>
          </w:p>
        </w:tc>
      </w:tr>
      <w:tr w:rsidR="00A6631D" w14:paraId="394A6952" w14:textId="77777777" w:rsidTr="009B7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6CD511" w14:textId="60648821" w:rsidR="00A6631D" w:rsidRDefault="00A6631D" w:rsidP="00A6631D">
            <w:pPr>
              <w:ind w:firstLineChars="0" w:firstLine="0"/>
            </w:pPr>
            <w:r>
              <w:rPr>
                <w:rFonts w:hint="eastAsia"/>
              </w:rPr>
              <w:lastRenderedPageBreak/>
              <w:t>手动执行评估</w:t>
            </w:r>
          </w:p>
        </w:tc>
        <w:tc>
          <w:tcPr>
            <w:tcW w:w="4060" w:type="dxa"/>
          </w:tcPr>
          <w:p w14:paraId="2436920B" w14:textId="74445BE0" w:rsidR="00A6631D" w:rsidRDefault="00A6631D" w:rsidP="00A6631D">
            <w:pPr>
              <w:ind w:firstLineChars="0" w:firstLine="0"/>
              <w:cnfStyle w:val="000000100000" w:firstRow="0" w:lastRow="0" w:firstColumn="0" w:lastColumn="0" w:oddVBand="0" w:evenVBand="0" w:oddHBand="1" w:evenHBand="0" w:firstRowFirstColumn="0" w:firstRowLastColumn="0" w:lastRowFirstColumn="0" w:lastRowLastColumn="0"/>
            </w:pPr>
            <w:r w:rsidRPr="009B5A2F">
              <w:t>/governance</w:t>
            </w:r>
            <w:r w:rsidRPr="007A7385">
              <w:t>/assess/{date}</w:t>
            </w:r>
          </w:p>
        </w:tc>
        <w:tc>
          <w:tcPr>
            <w:tcW w:w="2319" w:type="dxa"/>
          </w:tcPr>
          <w:p w14:paraId="5C8D718F" w14:textId="077741A9" w:rsidR="00A6631D" w:rsidRDefault="00A6631D" w:rsidP="00A6631D">
            <w:pPr>
              <w:ind w:firstLineChars="0" w:firstLine="0"/>
              <w:cnfStyle w:val="000000100000" w:firstRow="0" w:lastRow="0" w:firstColumn="0" w:lastColumn="0" w:oddVBand="0" w:evenVBand="0" w:oddHBand="1" w:evenHBand="0" w:firstRowFirstColumn="0" w:firstRowLastColumn="0" w:lastRowFirstColumn="0" w:lastRowLastColumn="0"/>
            </w:pPr>
            <w:r>
              <w:t>POST</w:t>
            </w:r>
          </w:p>
        </w:tc>
      </w:tr>
      <w:tr w:rsidR="00A6631D" w14:paraId="00039659" w14:textId="77777777" w:rsidTr="009B7AF5">
        <w:tc>
          <w:tcPr>
            <w:cnfStyle w:val="001000000000" w:firstRow="0" w:lastRow="0" w:firstColumn="1" w:lastColumn="0" w:oddVBand="0" w:evenVBand="0" w:oddHBand="0" w:evenHBand="0" w:firstRowFirstColumn="0" w:firstRowLastColumn="0" w:lastRowFirstColumn="0" w:lastRowLastColumn="0"/>
            <w:tcW w:w="1980" w:type="dxa"/>
          </w:tcPr>
          <w:p w14:paraId="76B7379E" w14:textId="77777777" w:rsidR="00A6631D" w:rsidRDefault="00A6631D" w:rsidP="00DA11D9">
            <w:pPr>
              <w:ind w:firstLineChars="0" w:firstLine="0"/>
            </w:pPr>
            <w:r>
              <w:rPr>
                <w:rFonts w:hint="eastAsia"/>
              </w:rPr>
              <w:t>返回值结构示例</w:t>
            </w:r>
          </w:p>
        </w:tc>
        <w:tc>
          <w:tcPr>
            <w:tcW w:w="6379" w:type="dxa"/>
            <w:gridSpan w:val="2"/>
          </w:tcPr>
          <w:p w14:paraId="1CE7B47B" w14:textId="33691C19" w:rsidR="00A6631D" w:rsidRDefault="00A6631D" w:rsidP="00DA11D9">
            <w:pPr>
              <w:ind w:firstLineChars="0" w:firstLine="0"/>
              <w:jc w:val="left"/>
              <w:cnfStyle w:val="000000000000" w:firstRow="0" w:lastRow="0" w:firstColumn="0" w:lastColumn="0" w:oddVBand="0" w:evenVBand="0" w:oddHBand="0" w:evenHBand="0" w:firstRowFirstColumn="0" w:firstRowLastColumn="0" w:lastRowFirstColumn="0" w:lastRowLastColumn="0"/>
            </w:pPr>
            <w:r>
              <w:t>success</w:t>
            </w:r>
          </w:p>
        </w:tc>
      </w:tr>
    </w:tbl>
    <w:p w14:paraId="2C9969D8" w14:textId="40913627" w:rsidR="00A6631D" w:rsidRDefault="00A6631D" w:rsidP="00D67411">
      <w:pPr>
        <w:ind w:firstLineChars="0"/>
      </w:pPr>
      <w:r>
        <w:rPr>
          <w:rFonts w:hint="eastAsia"/>
        </w:rPr>
        <w:t>在</w:t>
      </w:r>
      <w:r w:rsidRPr="007C1361">
        <w:t>GovernanceAssessController</w:t>
      </w:r>
      <w:r>
        <w:rPr>
          <w:rFonts w:hint="eastAsia"/>
        </w:rPr>
        <w:t>中增加方法</w:t>
      </w:r>
    </w:p>
    <w:p w14:paraId="609C1E8B" w14:textId="13A7E40A" w:rsidR="007F0C45" w:rsidRPr="00C10460" w:rsidRDefault="00A6631D" w:rsidP="00A76833">
      <w:pPr>
        <w:pStyle w:val="a6"/>
        <w:rPr>
          <w:color w:val="080808"/>
        </w:rPr>
      </w:pPr>
      <w:r w:rsidRPr="00C10460">
        <w:rPr>
          <w:color w:val="080808"/>
        </w:rPr>
        <w:t>@PostMapping("/assess/{date}")</w:t>
      </w:r>
      <w:r w:rsidRPr="00C10460">
        <w:rPr>
          <w:color w:val="080808"/>
        </w:rPr>
        <w:br/>
        <w:t>public String getAssess(@PathVariable("date")String assessDate){</w:t>
      </w:r>
      <w:r w:rsidRPr="00C10460">
        <w:rPr>
          <w:color w:val="080808"/>
        </w:rPr>
        <w:br/>
        <w:t xml:space="preserve">    mainAssessService.mainAssess(assessDate);</w:t>
      </w:r>
      <w:r w:rsidRPr="00C10460">
        <w:rPr>
          <w:color w:val="080808"/>
        </w:rPr>
        <w:br/>
        <w:t xml:space="preserve">    return "success";</w:t>
      </w:r>
      <w:r w:rsidRPr="00C10460">
        <w:rPr>
          <w:color w:val="080808"/>
        </w:rPr>
        <w:br/>
        <w:t>}</w:t>
      </w:r>
    </w:p>
    <w:p w14:paraId="7713FFB1" w14:textId="27B1FB1E" w:rsidR="007F0C45" w:rsidRDefault="005B6A9E" w:rsidP="005B6A9E">
      <w:pPr>
        <w:pStyle w:val="2"/>
      </w:pPr>
      <w:r>
        <w:rPr>
          <w:rFonts w:hint="eastAsia"/>
        </w:rPr>
        <w:t>最终接口发布效果图</w:t>
      </w:r>
    </w:p>
    <w:p w14:paraId="558B3DC2" w14:textId="4D2A811E" w:rsidR="005B6A9E" w:rsidRPr="007F0C45" w:rsidRDefault="00C071DA" w:rsidP="007F0C45">
      <w:pPr>
        <w:ind w:firstLineChars="0" w:firstLine="0"/>
      </w:pPr>
      <w:r>
        <w:rPr>
          <w:noProof/>
        </w:rPr>
        <w:drawing>
          <wp:inline distT="0" distB="0" distL="0" distR="0" wp14:anchorId="72A849F7" wp14:editId="199C7B0C">
            <wp:extent cx="5497620" cy="3023235"/>
            <wp:effectExtent l="19050" t="19050" r="8255" b="5715"/>
            <wp:docPr id="1737554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54574" name=""/>
                    <pic:cNvPicPr/>
                  </pic:nvPicPr>
                  <pic:blipFill>
                    <a:blip r:embed="rId46"/>
                    <a:stretch>
                      <a:fillRect/>
                    </a:stretch>
                  </pic:blipFill>
                  <pic:spPr>
                    <a:xfrm>
                      <a:off x="0" y="0"/>
                      <a:ext cx="5534387" cy="3043454"/>
                    </a:xfrm>
                    <a:prstGeom prst="rect">
                      <a:avLst/>
                    </a:prstGeom>
                    <a:ln w="6350">
                      <a:solidFill>
                        <a:schemeClr val="tx1"/>
                      </a:solidFill>
                    </a:ln>
                  </pic:spPr>
                </pic:pic>
              </a:graphicData>
            </a:graphic>
          </wp:inline>
        </w:drawing>
      </w:r>
    </w:p>
    <w:sectPr w:rsidR="005B6A9E" w:rsidRPr="007F0C45">
      <w:headerReference w:type="even" r:id="rId47"/>
      <w:headerReference w:type="default" r:id="rId48"/>
      <w:footerReference w:type="default" r:id="rId49"/>
      <w:headerReference w:type="first" r:id="rId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1FC914" w14:textId="77777777" w:rsidR="00B1609F" w:rsidRDefault="00B1609F" w:rsidP="00FF1DD2">
      <w:r>
        <w:separator/>
      </w:r>
    </w:p>
  </w:endnote>
  <w:endnote w:type="continuationSeparator" w:id="0">
    <w:p w14:paraId="01A26EAE" w14:textId="77777777" w:rsidR="00B1609F" w:rsidRDefault="00B1609F" w:rsidP="00FF1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4308A8" w14:textId="77777777" w:rsidR="00A16E54" w:rsidRPr="001D244F" w:rsidRDefault="00A16E54" w:rsidP="00FF1DD2">
    <w:pPr>
      <w:pStyle w:val="a8"/>
    </w:pPr>
    <w:r w:rsidRPr="001D244F">
      <w:rPr>
        <w:rFonts w:hint="eastAsia"/>
      </w:rPr>
      <w:t>更多</w:t>
    </w:r>
    <w:r w:rsidRPr="001D244F">
      <w:t>Java</w:t>
    </w:r>
    <w:r w:rsidRPr="001D244F">
      <w:rPr>
        <w:rFonts w:hint="eastAsia"/>
      </w:rPr>
      <w:t xml:space="preserve"> </w:t>
    </w:r>
    <w:r w:rsidRPr="001D244F">
      <w:t>–</w:t>
    </w:r>
    <w:r w:rsidRPr="001D244F">
      <w:rPr>
        <w:rFonts w:hint="eastAsia"/>
      </w:rPr>
      <w:t>大数据</w:t>
    </w:r>
    <w:r w:rsidRPr="001D244F">
      <w:rPr>
        <w:rFonts w:hint="eastAsia"/>
      </w:rPr>
      <w:t xml:space="preserve"> </w:t>
    </w:r>
    <w:r w:rsidRPr="001D244F">
      <w:t>–</w:t>
    </w:r>
    <w:r w:rsidRPr="001D244F">
      <w:rPr>
        <w:rFonts w:hint="eastAsia"/>
      </w:rPr>
      <w:t>前端</w:t>
    </w:r>
    <w:r w:rsidRPr="001D244F">
      <w:rPr>
        <w:rFonts w:hint="eastAsia"/>
      </w:rPr>
      <w:t xml:space="preserve"> </w:t>
    </w:r>
    <w:r w:rsidRPr="001D244F">
      <w:t>–</w:t>
    </w:r>
    <w:r w:rsidRPr="001D244F">
      <w:rPr>
        <w:rFonts w:hint="eastAsia"/>
      </w:rPr>
      <w:t>python</w:t>
    </w:r>
    <w:r w:rsidRPr="001D244F">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3B8B85" w14:textId="77777777" w:rsidR="00B1609F" w:rsidRDefault="00B1609F" w:rsidP="00FF1DD2">
      <w:r>
        <w:separator/>
      </w:r>
    </w:p>
  </w:footnote>
  <w:footnote w:type="continuationSeparator" w:id="0">
    <w:p w14:paraId="48BB7AE7" w14:textId="77777777" w:rsidR="00B1609F" w:rsidRDefault="00B1609F" w:rsidP="00FF1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90397" w14:textId="77777777" w:rsidR="0018045E" w:rsidRDefault="0018045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4"/>
      <w:gridCol w:w="6318"/>
    </w:tblGrid>
    <w:tr w:rsidR="00A16E54" w14:paraId="02B2DD9D" w14:textId="77777777" w:rsidTr="0018045E">
      <w:trPr>
        <w:trHeight w:val="286"/>
      </w:trPr>
      <w:tc>
        <w:tcPr>
          <w:tcW w:w="1293" w:type="pct"/>
          <w:tcBorders>
            <w:bottom w:val="single" w:sz="4" w:space="0" w:color="auto"/>
          </w:tcBorders>
        </w:tcPr>
        <w:p w14:paraId="03284543" w14:textId="77777777" w:rsidR="00A16E54" w:rsidRDefault="00A16E54" w:rsidP="00FF1DD2">
          <w:pPr>
            <w:ind w:firstLineChars="0" w:firstLine="0"/>
            <w:jc w:val="left"/>
            <w:rPr>
              <w:rFonts w:ascii="华文细黑" w:eastAsia="华文细黑" w:hAnsi="华文细黑"/>
              <w:color w:val="006600"/>
              <w:sz w:val="24"/>
            </w:rPr>
          </w:pPr>
          <w:r w:rsidRPr="00116ADF">
            <w:rPr>
              <w:noProof/>
            </w:rPr>
            <w:drawing>
              <wp:inline distT="0" distB="0" distL="0" distR="0" wp14:anchorId="71DCD3B9" wp14:editId="3FB34510">
                <wp:extent cx="808812" cy="250665"/>
                <wp:effectExtent l="0" t="0" r="0" b="0"/>
                <wp:docPr id="2" name="图片 2"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p>
      </w:tc>
      <w:tc>
        <w:tcPr>
          <w:tcW w:w="3707" w:type="pct"/>
          <w:tcBorders>
            <w:bottom w:val="single" w:sz="4" w:space="0" w:color="auto"/>
          </w:tcBorders>
        </w:tcPr>
        <w:p w14:paraId="3AF5CC7E" w14:textId="0FC195EB" w:rsidR="00A16E54" w:rsidRPr="00D22A98" w:rsidRDefault="00A16E54" w:rsidP="00FF1DD2">
          <w:pPr>
            <w:pStyle w:val="guigu"/>
            <w:ind w:firstLine="480"/>
            <w:rPr>
              <w:sz w:val="28"/>
            </w:rPr>
          </w:pPr>
          <w:r>
            <w:rPr>
              <w:rFonts w:hint="eastAsia"/>
            </w:rPr>
            <w:t>尚硅谷大数据</w:t>
          </w:r>
          <w:r w:rsidR="00ED3BD2">
            <w:rPr>
              <w:rFonts w:hint="eastAsia"/>
            </w:rPr>
            <w:t>项目</w:t>
          </w:r>
          <w:r>
            <w:rPr>
              <w:rFonts w:hint="eastAsia"/>
            </w:rPr>
            <w:t>之</w:t>
          </w:r>
          <w:r w:rsidR="00ED3BD2">
            <w:rPr>
              <w:rFonts w:hint="eastAsia"/>
            </w:rPr>
            <w:t>数据治理考评平台</w:t>
          </w:r>
        </w:p>
      </w:tc>
    </w:tr>
  </w:tbl>
  <w:p w14:paraId="22EC805E" w14:textId="77777777" w:rsidR="00A16E54" w:rsidRPr="000224F5" w:rsidRDefault="00A16E54" w:rsidP="000224F5">
    <w:pPr>
      <w:spacing w:line="14"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679BA" w14:textId="77777777" w:rsidR="0018045E" w:rsidRDefault="0018045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51CB4"/>
    <w:multiLevelType w:val="multilevel"/>
    <w:tmpl w:val="2124CC76"/>
    <w:lvl w:ilvl="0">
      <w:start w:val="1"/>
      <w:numFmt w:val="decimal"/>
      <w:pStyle w:val="1"/>
      <w:suff w:val="space"/>
      <w:lvlText w:val="第%1章"/>
      <w:lvlJc w:val="left"/>
      <w:pPr>
        <w:ind w:left="0" w:firstLine="0"/>
      </w:pPr>
      <w:rPr>
        <w:rFonts w:ascii="Times New Roman" w:eastAsia="宋体" w:hAnsi="Times New Roman" w:hint="default"/>
      </w:rPr>
    </w:lvl>
    <w:lvl w:ilvl="1">
      <w:start w:val="1"/>
      <w:numFmt w:val="decimal"/>
      <w:pStyle w:val="2"/>
      <w:suff w:val="space"/>
      <w:lvlText w:val="%1.%2"/>
      <w:lvlJc w:val="left"/>
      <w:pPr>
        <w:ind w:left="0" w:firstLine="0"/>
      </w:pPr>
      <w:rPr>
        <w:rFonts w:ascii="Times New Roman" w:hAnsi="Times New Roman" w:hint="default"/>
      </w:rPr>
    </w:lvl>
    <w:lvl w:ilvl="2">
      <w:start w:val="1"/>
      <w:numFmt w:val="decimal"/>
      <w:pStyle w:val="3"/>
      <w:suff w:val="space"/>
      <w:lvlText w:val="%1.%2.%3"/>
      <w:lvlJc w:val="left"/>
      <w:pPr>
        <w:ind w:left="720" w:hanging="720"/>
      </w:pPr>
    </w:lvl>
    <w:lvl w:ilvl="3">
      <w:start w:val="1"/>
      <w:numFmt w:val="decimal"/>
      <w:pStyle w:val="4"/>
      <w:suff w:val="space"/>
      <w:lvlText w:val="%1.%2.%3.%4"/>
      <w:lvlJc w:val="left"/>
      <w:pPr>
        <w:ind w:left="720" w:hanging="720"/>
      </w:pPr>
      <w:rPr>
        <w:rFonts w:ascii="Times New Roman" w:eastAsia="宋体" w:hAnsi="Times New Roman"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0555FB"/>
    <w:multiLevelType w:val="hybridMultilevel"/>
    <w:tmpl w:val="96BC4732"/>
    <w:lvl w:ilvl="0" w:tplc="94AC1B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38600D"/>
    <w:multiLevelType w:val="hybridMultilevel"/>
    <w:tmpl w:val="C3149356"/>
    <w:lvl w:ilvl="0" w:tplc="04090011">
      <w:start w:val="1"/>
      <w:numFmt w:val="decimal"/>
      <w:lvlText w:val="%1)"/>
      <w:lvlJc w:val="left"/>
      <w:pPr>
        <w:ind w:left="1340" w:hanging="440"/>
      </w:pPr>
    </w:lvl>
    <w:lvl w:ilvl="1" w:tplc="FFFFFFFF" w:tentative="1">
      <w:start w:val="1"/>
      <w:numFmt w:val="lowerLetter"/>
      <w:lvlText w:val="%2)"/>
      <w:lvlJc w:val="left"/>
      <w:pPr>
        <w:ind w:left="1780" w:hanging="440"/>
      </w:pPr>
    </w:lvl>
    <w:lvl w:ilvl="2" w:tplc="FFFFFFFF" w:tentative="1">
      <w:start w:val="1"/>
      <w:numFmt w:val="lowerRoman"/>
      <w:lvlText w:val="%3."/>
      <w:lvlJc w:val="right"/>
      <w:pPr>
        <w:ind w:left="2220" w:hanging="440"/>
      </w:pPr>
    </w:lvl>
    <w:lvl w:ilvl="3" w:tplc="FFFFFFFF" w:tentative="1">
      <w:start w:val="1"/>
      <w:numFmt w:val="decimal"/>
      <w:lvlText w:val="%4."/>
      <w:lvlJc w:val="left"/>
      <w:pPr>
        <w:ind w:left="2660" w:hanging="440"/>
      </w:pPr>
    </w:lvl>
    <w:lvl w:ilvl="4" w:tplc="FFFFFFFF" w:tentative="1">
      <w:start w:val="1"/>
      <w:numFmt w:val="lowerLetter"/>
      <w:lvlText w:val="%5)"/>
      <w:lvlJc w:val="left"/>
      <w:pPr>
        <w:ind w:left="3100" w:hanging="440"/>
      </w:pPr>
    </w:lvl>
    <w:lvl w:ilvl="5" w:tplc="FFFFFFFF" w:tentative="1">
      <w:start w:val="1"/>
      <w:numFmt w:val="lowerRoman"/>
      <w:lvlText w:val="%6."/>
      <w:lvlJc w:val="right"/>
      <w:pPr>
        <w:ind w:left="3540" w:hanging="440"/>
      </w:pPr>
    </w:lvl>
    <w:lvl w:ilvl="6" w:tplc="FFFFFFFF" w:tentative="1">
      <w:start w:val="1"/>
      <w:numFmt w:val="decimal"/>
      <w:lvlText w:val="%7."/>
      <w:lvlJc w:val="left"/>
      <w:pPr>
        <w:ind w:left="3980" w:hanging="440"/>
      </w:pPr>
    </w:lvl>
    <w:lvl w:ilvl="7" w:tplc="FFFFFFFF" w:tentative="1">
      <w:start w:val="1"/>
      <w:numFmt w:val="lowerLetter"/>
      <w:lvlText w:val="%8)"/>
      <w:lvlJc w:val="left"/>
      <w:pPr>
        <w:ind w:left="4420" w:hanging="440"/>
      </w:pPr>
    </w:lvl>
    <w:lvl w:ilvl="8" w:tplc="FFFFFFFF" w:tentative="1">
      <w:start w:val="1"/>
      <w:numFmt w:val="lowerRoman"/>
      <w:lvlText w:val="%9."/>
      <w:lvlJc w:val="right"/>
      <w:pPr>
        <w:ind w:left="4860" w:hanging="440"/>
      </w:pPr>
    </w:lvl>
  </w:abstractNum>
  <w:abstractNum w:abstractNumId="3" w15:restartNumberingAfterBreak="0">
    <w:nsid w:val="13723C88"/>
    <w:multiLevelType w:val="hybridMultilevel"/>
    <w:tmpl w:val="6734A26A"/>
    <w:lvl w:ilvl="0" w:tplc="04090011">
      <w:start w:val="1"/>
      <w:numFmt w:val="decimal"/>
      <w:lvlText w:val="%1)"/>
      <w:lvlJc w:val="left"/>
      <w:pPr>
        <w:ind w:left="20" w:firstLine="400"/>
      </w:pPr>
      <w:rPr>
        <w:rFonts w:hint="default"/>
        <w:b w:val="0"/>
        <w:bCs w:val="0"/>
      </w:rPr>
    </w:lvl>
    <w:lvl w:ilvl="1" w:tplc="FFFFFFFF" w:tentative="1">
      <w:start w:val="1"/>
      <w:numFmt w:val="lowerLetter"/>
      <w:lvlText w:val="%2)"/>
      <w:lvlJc w:val="left"/>
      <w:pPr>
        <w:ind w:left="1620" w:hanging="420"/>
      </w:pPr>
    </w:lvl>
    <w:lvl w:ilvl="2" w:tplc="FFFFFFFF" w:tentative="1">
      <w:start w:val="1"/>
      <w:numFmt w:val="lowerRoman"/>
      <w:lvlText w:val="%3."/>
      <w:lvlJc w:val="right"/>
      <w:pPr>
        <w:ind w:left="2040" w:hanging="420"/>
      </w:pPr>
    </w:lvl>
    <w:lvl w:ilvl="3" w:tplc="FFFFFFFF" w:tentative="1">
      <w:start w:val="1"/>
      <w:numFmt w:val="decimal"/>
      <w:lvlText w:val="%4."/>
      <w:lvlJc w:val="left"/>
      <w:pPr>
        <w:ind w:left="2460" w:hanging="420"/>
      </w:pPr>
    </w:lvl>
    <w:lvl w:ilvl="4" w:tplc="FFFFFFFF" w:tentative="1">
      <w:start w:val="1"/>
      <w:numFmt w:val="lowerLetter"/>
      <w:lvlText w:val="%5)"/>
      <w:lvlJc w:val="left"/>
      <w:pPr>
        <w:ind w:left="2880" w:hanging="420"/>
      </w:pPr>
    </w:lvl>
    <w:lvl w:ilvl="5" w:tplc="FFFFFFFF" w:tentative="1">
      <w:start w:val="1"/>
      <w:numFmt w:val="lowerRoman"/>
      <w:lvlText w:val="%6."/>
      <w:lvlJc w:val="right"/>
      <w:pPr>
        <w:ind w:left="3300" w:hanging="420"/>
      </w:pPr>
    </w:lvl>
    <w:lvl w:ilvl="6" w:tplc="FFFFFFFF" w:tentative="1">
      <w:start w:val="1"/>
      <w:numFmt w:val="decimal"/>
      <w:lvlText w:val="%7."/>
      <w:lvlJc w:val="left"/>
      <w:pPr>
        <w:ind w:left="3720" w:hanging="420"/>
      </w:pPr>
    </w:lvl>
    <w:lvl w:ilvl="7" w:tplc="FFFFFFFF" w:tentative="1">
      <w:start w:val="1"/>
      <w:numFmt w:val="lowerLetter"/>
      <w:lvlText w:val="%8)"/>
      <w:lvlJc w:val="left"/>
      <w:pPr>
        <w:ind w:left="4140" w:hanging="420"/>
      </w:pPr>
    </w:lvl>
    <w:lvl w:ilvl="8" w:tplc="FFFFFFFF" w:tentative="1">
      <w:start w:val="1"/>
      <w:numFmt w:val="lowerRoman"/>
      <w:lvlText w:val="%9."/>
      <w:lvlJc w:val="right"/>
      <w:pPr>
        <w:ind w:left="4560" w:hanging="420"/>
      </w:pPr>
    </w:lvl>
  </w:abstractNum>
  <w:abstractNum w:abstractNumId="4" w15:restartNumberingAfterBreak="0">
    <w:nsid w:val="1D4D4A3D"/>
    <w:multiLevelType w:val="hybridMultilevel"/>
    <w:tmpl w:val="34BA1418"/>
    <w:lvl w:ilvl="0" w:tplc="B12C79A8">
      <w:start w:val="1"/>
      <w:numFmt w:val="decimal"/>
      <w:pStyle w:val="a"/>
      <w:suff w:val="space"/>
      <w:lvlText w:val="%1）"/>
      <w:lvlJc w:val="left"/>
      <w:pPr>
        <w:ind w:left="0" w:firstLine="0"/>
      </w:pPr>
      <w:rPr>
        <w:rFonts w:ascii="Times New Roman" w:eastAsia="宋体"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8C3955"/>
    <w:multiLevelType w:val="hybridMultilevel"/>
    <w:tmpl w:val="E676DE2E"/>
    <w:lvl w:ilvl="0" w:tplc="04090011">
      <w:start w:val="1"/>
      <w:numFmt w:val="decimal"/>
      <w:lvlText w:val="%1)"/>
      <w:lvlJc w:val="left"/>
      <w:pPr>
        <w:ind w:left="460" w:hanging="440"/>
      </w:p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6" w15:restartNumberingAfterBreak="0">
    <w:nsid w:val="1ED20D57"/>
    <w:multiLevelType w:val="hybridMultilevel"/>
    <w:tmpl w:val="CD84B8D2"/>
    <w:lvl w:ilvl="0" w:tplc="04090011">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6901712"/>
    <w:multiLevelType w:val="hybridMultilevel"/>
    <w:tmpl w:val="A90A7990"/>
    <w:lvl w:ilvl="0" w:tplc="04090011">
      <w:start w:val="1"/>
      <w:numFmt w:val="decimal"/>
      <w:lvlText w:val="%1)"/>
      <w:lvlJc w:val="left"/>
      <w:pPr>
        <w:ind w:left="1910" w:hanging="440"/>
      </w:pPr>
    </w:lvl>
    <w:lvl w:ilvl="1" w:tplc="04090019" w:tentative="1">
      <w:start w:val="1"/>
      <w:numFmt w:val="lowerLetter"/>
      <w:lvlText w:val="%2)"/>
      <w:lvlJc w:val="left"/>
      <w:pPr>
        <w:ind w:left="2350" w:hanging="440"/>
      </w:pPr>
    </w:lvl>
    <w:lvl w:ilvl="2" w:tplc="0409001B" w:tentative="1">
      <w:start w:val="1"/>
      <w:numFmt w:val="lowerRoman"/>
      <w:lvlText w:val="%3."/>
      <w:lvlJc w:val="right"/>
      <w:pPr>
        <w:ind w:left="2790" w:hanging="440"/>
      </w:pPr>
    </w:lvl>
    <w:lvl w:ilvl="3" w:tplc="0409000F" w:tentative="1">
      <w:start w:val="1"/>
      <w:numFmt w:val="decimal"/>
      <w:lvlText w:val="%4."/>
      <w:lvlJc w:val="left"/>
      <w:pPr>
        <w:ind w:left="3230" w:hanging="440"/>
      </w:pPr>
    </w:lvl>
    <w:lvl w:ilvl="4" w:tplc="04090019" w:tentative="1">
      <w:start w:val="1"/>
      <w:numFmt w:val="lowerLetter"/>
      <w:lvlText w:val="%5)"/>
      <w:lvlJc w:val="left"/>
      <w:pPr>
        <w:ind w:left="3670" w:hanging="440"/>
      </w:pPr>
    </w:lvl>
    <w:lvl w:ilvl="5" w:tplc="0409001B" w:tentative="1">
      <w:start w:val="1"/>
      <w:numFmt w:val="lowerRoman"/>
      <w:lvlText w:val="%6."/>
      <w:lvlJc w:val="right"/>
      <w:pPr>
        <w:ind w:left="4110" w:hanging="440"/>
      </w:pPr>
    </w:lvl>
    <w:lvl w:ilvl="6" w:tplc="0409000F" w:tentative="1">
      <w:start w:val="1"/>
      <w:numFmt w:val="decimal"/>
      <w:lvlText w:val="%7."/>
      <w:lvlJc w:val="left"/>
      <w:pPr>
        <w:ind w:left="4550" w:hanging="440"/>
      </w:pPr>
    </w:lvl>
    <w:lvl w:ilvl="7" w:tplc="04090019" w:tentative="1">
      <w:start w:val="1"/>
      <w:numFmt w:val="lowerLetter"/>
      <w:lvlText w:val="%8)"/>
      <w:lvlJc w:val="left"/>
      <w:pPr>
        <w:ind w:left="4990" w:hanging="440"/>
      </w:pPr>
    </w:lvl>
    <w:lvl w:ilvl="8" w:tplc="0409001B" w:tentative="1">
      <w:start w:val="1"/>
      <w:numFmt w:val="lowerRoman"/>
      <w:lvlText w:val="%9."/>
      <w:lvlJc w:val="right"/>
      <w:pPr>
        <w:ind w:left="5430" w:hanging="440"/>
      </w:pPr>
    </w:lvl>
  </w:abstractNum>
  <w:abstractNum w:abstractNumId="8" w15:restartNumberingAfterBreak="0">
    <w:nsid w:val="306545B3"/>
    <w:multiLevelType w:val="hybridMultilevel"/>
    <w:tmpl w:val="925E90A4"/>
    <w:lvl w:ilvl="0" w:tplc="FFFFFFFF">
      <w:start w:val="1"/>
      <w:numFmt w:val="decimal"/>
      <w:lvlText w:val="%1)"/>
      <w:lvlJc w:val="left"/>
      <w:pPr>
        <w:ind w:left="860" w:hanging="440"/>
      </w:pPr>
    </w:lvl>
    <w:lvl w:ilvl="1" w:tplc="04090011">
      <w:start w:val="1"/>
      <w:numFmt w:val="decimal"/>
      <w:lvlText w:val="%2)"/>
      <w:lvlJc w:val="left"/>
      <w:pPr>
        <w:ind w:left="191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9" w15:restartNumberingAfterBreak="0">
    <w:nsid w:val="30F67FD3"/>
    <w:multiLevelType w:val="hybridMultilevel"/>
    <w:tmpl w:val="18B2C55C"/>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314E49C7"/>
    <w:multiLevelType w:val="hybridMultilevel"/>
    <w:tmpl w:val="27B6F39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39D85EC9"/>
    <w:multiLevelType w:val="hybridMultilevel"/>
    <w:tmpl w:val="F970C464"/>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3A5C206E"/>
    <w:multiLevelType w:val="hybridMultilevel"/>
    <w:tmpl w:val="19AE9F50"/>
    <w:lvl w:ilvl="0" w:tplc="41409BA6">
      <w:start w:val="1"/>
      <w:numFmt w:val="decimal"/>
      <w:pStyle w:val="a0"/>
      <w:suff w:val="nothing"/>
      <w:lvlText w:val="（%1）"/>
      <w:lvlJc w:val="left"/>
      <w:pPr>
        <w:ind w:left="-259" w:firstLine="400"/>
      </w:pPr>
      <w:rPr>
        <w:rFonts w:hint="default"/>
        <w:b w:val="0"/>
        <w:bCs w:val="0"/>
        <w:lang w:val="en-US"/>
      </w:rPr>
    </w:lvl>
    <w:lvl w:ilvl="1" w:tplc="04090019" w:tentative="1">
      <w:start w:val="1"/>
      <w:numFmt w:val="lowerLetter"/>
      <w:lvlText w:val="%2)"/>
      <w:lvlJc w:val="left"/>
      <w:pPr>
        <w:ind w:left="774" w:hanging="420"/>
      </w:pPr>
    </w:lvl>
    <w:lvl w:ilvl="2" w:tplc="0409001B" w:tentative="1">
      <w:start w:val="1"/>
      <w:numFmt w:val="lowerRoman"/>
      <w:lvlText w:val="%3."/>
      <w:lvlJc w:val="right"/>
      <w:pPr>
        <w:ind w:left="1194" w:hanging="420"/>
      </w:pPr>
    </w:lvl>
    <w:lvl w:ilvl="3" w:tplc="0409000F" w:tentative="1">
      <w:start w:val="1"/>
      <w:numFmt w:val="decimal"/>
      <w:lvlText w:val="%4."/>
      <w:lvlJc w:val="left"/>
      <w:pPr>
        <w:ind w:left="1614" w:hanging="420"/>
      </w:pPr>
    </w:lvl>
    <w:lvl w:ilvl="4" w:tplc="04090019" w:tentative="1">
      <w:start w:val="1"/>
      <w:numFmt w:val="lowerLetter"/>
      <w:lvlText w:val="%5)"/>
      <w:lvlJc w:val="left"/>
      <w:pPr>
        <w:ind w:left="2034" w:hanging="420"/>
      </w:pPr>
    </w:lvl>
    <w:lvl w:ilvl="5" w:tplc="0409001B" w:tentative="1">
      <w:start w:val="1"/>
      <w:numFmt w:val="lowerRoman"/>
      <w:lvlText w:val="%6."/>
      <w:lvlJc w:val="right"/>
      <w:pPr>
        <w:ind w:left="2454" w:hanging="420"/>
      </w:pPr>
    </w:lvl>
    <w:lvl w:ilvl="6" w:tplc="0409000F" w:tentative="1">
      <w:start w:val="1"/>
      <w:numFmt w:val="decimal"/>
      <w:lvlText w:val="%7."/>
      <w:lvlJc w:val="left"/>
      <w:pPr>
        <w:ind w:left="2874" w:hanging="420"/>
      </w:pPr>
    </w:lvl>
    <w:lvl w:ilvl="7" w:tplc="04090019" w:tentative="1">
      <w:start w:val="1"/>
      <w:numFmt w:val="lowerLetter"/>
      <w:lvlText w:val="%8)"/>
      <w:lvlJc w:val="left"/>
      <w:pPr>
        <w:ind w:left="3294" w:hanging="420"/>
      </w:pPr>
    </w:lvl>
    <w:lvl w:ilvl="8" w:tplc="0409001B" w:tentative="1">
      <w:start w:val="1"/>
      <w:numFmt w:val="lowerRoman"/>
      <w:lvlText w:val="%9."/>
      <w:lvlJc w:val="right"/>
      <w:pPr>
        <w:ind w:left="3714" w:hanging="420"/>
      </w:pPr>
    </w:lvl>
  </w:abstractNum>
  <w:abstractNum w:abstractNumId="13" w15:restartNumberingAfterBreak="0">
    <w:nsid w:val="3FB67327"/>
    <w:multiLevelType w:val="hybridMultilevel"/>
    <w:tmpl w:val="EDA43B62"/>
    <w:lvl w:ilvl="0" w:tplc="04090011">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4" w15:restartNumberingAfterBreak="0">
    <w:nsid w:val="49517F4E"/>
    <w:multiLevelType w:val="hybridMultilevel"/>
    <w:tmpl w:val="4A169F8E"/>
    <w:lvl w:ilvl="0" w:tplc="55F27A8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4B7C05C4"/>
    <w:multiLevelType w:val="hybridMultilevel"/>
    <w:tmpl w:val="1C30E2DE"/>
    <w:lvl w:ilvl="0" w:tplc="059A586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647D42"/>
    <w:multiLevelType w:val="hybridMultilevel"/>
    <w:tmpl w:val="2D9AF5E2"/>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57C7262C"/>
    <w:multiLevelType w:val="hybridMultilevel"/>
    <w:tmpl w:val="44D64B4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6F75555"/>
    <w:multiLevelType w:val="hybridMultilevel"/>
    <w:tmpl w:val="E1F6594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DA34880"/>
    <w:multiLevelType w:val="hybridMultilevel"/>
    <w:tmpl w:val="89A04D4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04090011">
      <w:start w:val="1"/>
      <w:numFmt w:val="decimal"/>
      <w:lvlText w:val="%3)"/>
      <w:lvlJc w:val="left"/>
      <w:pPr>
        <w:ind w:left="191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6DEF3FC3"/>
    <w:multiLevelType w:val="hybridMultilevel"/>
    <w:tmpl w:val="253E3816"/>
    <w:lvl w:ilvl="0" w:tplc="58460E5C">
      <w:start w:val="1"/>
      <w:numFmt w:val="decimal"/>
      <w:lvlText w:val="第%1章"/>
      <w:lvlJc w:val="left"/>
      <w:pPr>
        <w:ind w:left="744" w:hanging="7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00D74C8"/>
    <w:multiLevelType w:val="hybridMultilevel"/>
    <w:tmpl w:val="046E5A6C"/>
    <w:lvl w:ilvl="0" w:tplc="85D0EE06">
      <w:start w:val="1"/>
      <w:numFmt w:val="japaneseCounting"/>
      <w:lvlText w:val="第%1项，"/>
      <w:lvlJc w:val="left"/>
      <w:pPr>
        <w:ind w:left="1920" w:hanging="108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2" w15:restartNumberingAfterBreak="0">
    <w:nsid w:val="70DD0D3A"/>
    <w:multiLevelType w:val="hybridMultilevel"/>
    <w:tmpl w:val="219CB1E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1F63E92"/>
    <w:multiLevelType w:val="hybridMultilevel"/>
    <w:tmpl w:val="7E9A3C94"/>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7BEE21BE"/>
    <w:multiLevelType w:val="hybridMultilevel"/>
    <w:tmpl w:val="48986478"/>
    <w:lvl w:ilvl="0" w:tplc="0409000B">
      <w:start w:val="1"/>
      <w:numFmt w:val="bullet"/>
      <w:lvlText w:val=""/>
      <w:lvlJc w:val="left"/>
      <w:pPr>
        <w:ind w:left="420" w:hanging="420"/>
      </w:pPr>
      <w:rPr>
        <w:rFonts w:ascii="Wingdings" w:hAnsi="Wingdings" w:cs="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25" w15:restartNumberingAfterBreak="0">
    <w:nsid w:val="7E205588"/>
    <w:multiLevelType w:val="hybridMultilevel"/>
    <w:tmpl w:val="626A11EA"/>
    <w:lvl w:ilvl="0" w:tplc="A2807A3C">
      <w:start w:val="1"/>
      <w:numFmt w:val="bullet"/>
      <w:pStyle w:val="a1"/>
      <w:suff w:val="space"/>
      <w:lvlText w:val=""/>
      <w:lvlJc w:val="left"/>
      <w:pPr>
        <w:ind w:left="68" w:firstLine="357"/>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num w:numId="1" w16cid:durableId="1264729399">
    <w:abstractNumId w:val="0"/>
  </w:num>
  <w:num w:numId="2" w16cid:durableId="1377241558">
    <w:abstractNumId w:val="12"/>
  </w:num>
  <w:num w:numId="3" w16cid:durableId="1790278223">
    <w:abstractNumId w:val="25"/>
  </w:num>
  <w:num w:numId="4" w16cid:durableId="1949116909">
    <w:abstractNumId w:val="4"/>
  </w:num>
  <w:num w:numId="5" w16cid:durableId="1429350747">
    <w:abstractNumId w:val="10"/>
  </w:num>
  <w:num w:numId="6" w16cid:durableId="1259749183">
    <w:abstractNumId w:val="5"/>
  </w:num>
  <w:num w:numId="7" w16cid:durableId="1293513584">
    <w:abstractNumId w:val="24"/>
  </w:num>
  <w:num w:numId="8" w16cid:durableId="2049794476">
    <w:abstractNumId w:val="0"/>
  </w:num>
  <w:num w:numId="9" w16cid:durableId="677777874">
    <w:abstractNumId w:val="2"/>
  </w:num>
  <w:num w:numId="10" w16cid:durableId="342051858">
    <w:abstractNumId w:val="7"/>
  </w:num>
  <w:num w:numId="11" w16cid:durableId="220025233">
    <w:abstractNumId w:val="23"/>
  </w:num>
  <w:num w:numId="12" w16cid:durableId="368801378">
    <w:abstractNumId w:val="18"/>
  </w:num>
  <w:num w:numId="13" w16cid:durableId="8185011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18885765">
    <w:abstractNumId w:val="6"/>
  </w:num>
  <w:num w:numId="15" w16cid:durableId="479856218">
    <w:abstractNumId w:val="8"/>
  </w:num>
  <w:num w:numId="16" w16cid:durableId="971012652">
    <w:abstractNumId w:val="21"/>
  </w:num>
  <w:num w:numId="17" w16cid:durableId="1098478512">
    <w:abstractNumId w:val="22"/>
  </w:num>
  <w:num w:numId="18" w16cid:durableId="240335607">
    <w:abstractNumId w:val="19"/>
  </w:num>
  <w:num w:numId="19" w16cid:durableId="1714232913">
    <w:abstractNumId w:val="11"/>
  </w:num>
  <w:num w:numId="20" w16cid:durableId="13858315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13480786">
    <w:abstractNumId w:val="0"/>
  </w:num>
  <w:num w:numId="22" w16cid:durableId="2099398106">
    <w:abstractNumId w:val="13"/>
  </w:num>
  <w:num w:numId="23" w16cid:durableId="16673918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81404573">
    <w:abstractNumId w:val="3"/>
  </w:num>
  <w:num w:numId="25" w16cid:durableId="2085368223">
    <w:abstractNumId w:val="17"/>
  </w:num>
  <w:num w:numId="26" w16cid:durableId="926423499">
    <w:abstractNumId w:val="9"/>
  </w:num>
  <w:num w:numId="27" w16cid:durableId="1109424042">
    <w:abstractNumId w:val="20"/>
  </w:num>
  <w:num w:numId="28" w16cid:durableId="289437832">
    <w:abstractNumId w:val="0"/>
  </w:num>
  <w:num w:numId="29" w16cid:durableId="1101680105">
    <w:abstractNumId w:val="0"/>
  </w:num>
  <w:num w:numId="30" w16cid:durableId="208105144">
    <w:abstractNumId w:val="0"/>
  </w:num>
  <w:num w:numId="31" w16cid:durableId="1016031365">
    <w:abstractNumId w:val="0"/>
  </w:num>
  <w:num w:numId="32" w16cid:durableId="1145856987">
    <w:abstractNumId w:val="0"/>
  </w:num>
  <w:num w:numId="33" w16cid:durableId="176316794">
    <w:abstractNumId w:val="0"/>
  </w:num>
  <w:num w:numId="34" w16cid:durableId="1380397480">
    <w:abstractNumId w:val="0"/>
  </w:num>
  <w:num w:numId="35" w16cid:durableId="1359698964">
    <w:abstractNumId w:val="0"/>
  </w:num>
  <w:num w:numId="36" w16cid:durableId="1391535042">
    <w:abstractNumId w:val="0"/>
  </w:num>
  <w:num w:numId="37" w16cid:durableId="1576546465">
    <w:abstractNumId w:val="0"/>
  </w:num>
  <w:num w:numId="38" w16cid:durableId="1509641855">
    <w:abstractNumId w:val="0"/>
  </w:num>
  <w:num w:numId="39" w16cid:durableId="426732840">
    <w:abstractNumId w:val="0"/>
  </w:num>
  <w:num w:numId="40" w16cid:durableId="1161240397">
    <w:abstractNumId w:val="0"/>
  </w:num>
  <w:num w:numId="41" w16cid:durableId="1421948039">
    <w:abstractNumId w:val="0"/>
  </w:num>
  <w:num w:numId="42" w16cid:durableId="405306218">
    <w:abstractNumId w:val="16"/>
  </w:num>
  <w:num w:numId="43" w16cid:durableId="1293944354">
    <w:abstractNumId w:val="12"/>
    <w:lvlOverride w:ilvl="0">
      <w:startOverride w:val="1"/>
    </w:lvlOverride>
  </w:num>
  <w:num w:numId="44" w16cid:durableId="981038902">
    <w:abstractNumId w:val="14"/>
  </w:num>
  <w:num w:numId="45" w16cid:durableId="769667436">
    <w:abstractNumId w:val="1"/>
  </w:num>
  <w:num w:numId="46" w16cid:durableId="225192221">
    <w:abstractNumId w:val="15"/>
  </w:num>
  <w:num w:numId="47" w16cid:durableId="693312748">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oNotDisplayPageBoundarie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20ED2"/>
    <w:rsid w:val="00000869"/>
    <w:rsid w:val="00003109"/>
    <w:rsid w:val="000034DC"/>
    <w:rsid w:val="0000391A"/>
    <w:rsid w:val="00005697"/>
    <w:rsid w:val="00006C4B"/>
    <w:rsid w:val="000071EB"/>
    <w:rsid w:val="00011142"/>
    <w:rsid w:val="0001245E"/>
    <w:rsid w:val="00012789"/>
    <w:rsid w:val="000130DE"/>
    <w:rsid w:val="000133F2"/>
    <w:rsid w:val="00014046"/>
    <w:rsid w:val="00020EAA"/>
    <w:rsid w:val="00021FE3"/>
    <w:rsid w:val="000224F5"/>
    <w:rsid w:val="000231A8"/>
    <w:rsid w:val="000255CA"/>
    <w:rsid w:val="00025681"/>
    <w:rsid w:val="0003002C"/>
    <w:rsid w:val="00030C25"/>
    <w:rsid w:val="00030FEC"/>
    <w:rsid w:val="0003124A"/>
    <w:rsid w:val="00031730"/>
    <w:rsid w:val="00031B7C"/>
    <w:rsid w:val="00034030"/>
    <w:rsid w:val="000353B4"/>
    <w:rsid w:val="0003597C"/>
    <w:rsid w:val="00036E8B"/>
    <w:rsid w:val="0004111E"/>
    <w:rsid w:val="00042897"/>
    <w:rsid w:val="00042A8F"/>
    <w:rsid w:val="00045662"/>
    <w:rsid w:val="000458D4"/>
    <w:rsid w:val="00046143"/>
    <w:rsid w:val="00050812"/>
    <w:rsid w:val="000528BA"/>
    <w:rsid w:val="00053552"/>
    <w:rsid w:val="000554F5"/>
    <w:rsid w:val="00055C61"/>
    <w:rsid w:val="00056988"/>
    <w:rsid w:val="0005732D"/>
    <w:rsid w:val="00060829"/>
    <w:rsid w:val="00061B57"/>
    <w:rsid w:val="0006290D"/>
    <w:rsid w:val="000636F1"/>
    <w:rsid w:val="00064090"/>
    <w:rsid w:val="00064972"/>
    <w:rsid w:val="00064B9D"/>
    <w:rsid w:val="000650EC"/>
    <w:rsid w:val="00066242"/>
    <w:rsid w:val="0006718E"/>
    <w:rsid w:val="000700D2"/>
    <w:rsid w:val="00072B86"/>
    <w:rsid w:val="00073A20"/>
    <w:rsid w:val="00073B46"/>
    <w:rsid w:val="00073ED8"/>
    <w:rsid w:val="0008061A"/>
    <w:rsid w:val="00080DD0"/>
    <w:rsid w:val="0008134B"/>
    <w:rsid w:val="00081D77"/>
    <w:rsid w:val="00082E08"/>
    <w:rsid w:val="00085F30"/>
    <w:rsid w:val="00092658"/>
    <w:rsid w:val="00093914"/>
    <w:rsid w:val="0009487E"/>
    <w:rsid w:val="000A0E43"/>
    <w:rsid w:val="000A15E3"/>
    <w:rsid w:val="000A2886"/>
    <w:rsid w:val="000A289E"/>
    <w:rsid w:val="000A4E72"/>
    <w:rsid w:val="000A52E1"/>
    <w:rsid w:val="000A5793"/>
    <w:rsid w:val="000A682B"/>
    <w:rsid w:val="000A748A"/>
    <w:rsid w:val="000A7A28"/>
    <w:rsid w:val="000B12B8"/>
    <w:rsid w:val="000B1703"/>
    <w:rsid w:val="000B2009"/>
    <w:rsid w:val="000B2035"/>
    <w:rsid w:val="000B213B"/>
    <w:rsid w:val="000B239D"/>
    <w:rsid w:val="000B269A"/>
    <w:rsid w:val="000B3126"/>
    <w:rsid w:val="000B507A"/>
    <w:rsid w:val="000B5F7C"/>
    <w:rsid w:val="000C2D41"/>
    <w:rsid w:val="000C4903"/>
    <w:rsid w:val="000C4CC6"/>
    <w:rsid w:val="000C4D7E"/>
    <w:rsid w:val="000C5A7A"/>
    <w:rsid w:val="000C7C79"/>
    <w:rsid w:val="000D35C5"/>
    <w:rsid w:val="000D63EE"/>
    <w:rsid w:val="000D6D10"/>
    <w:rsid w:val="000D71D3"/>
    <w:rsid w:val="000E221B"/>
    <w:rsid w:val="000E35DC"/>
    <w:rsid w:val="000E4A39"/>
    <w:rsid w:val="000E5776"/>
    <w:rsid w:val="000E6DE0"/>
    <w:rsid w:val="000E7F39"/>
    <w:rsid w:val="000F1A42"/>
    <w:rsid w:val="000F1E26"/>
    <w:rsid w:val="000F1FD2"/>
    <w:rsid w:val="000F28EF"/>
    <w:rsid w:val="000F2C0F"/>
    <w:rsid w:val="000F3A57"/>
    <w:rsid w:val="000F5EAC"/>
    <w:rsid w:val="000F7EB4"/>
    <w:rsid w:val="0010409F"/>
    <w:rsid w:val="001041D4"/>
    <w:rsid w:val="00104832"/>
    <w:rsid w:val="001060AA"/>
    <w:rsid w:val="00107E80"/>
    <w:rsid w:val="00110CBC"/>
    <w:rsid w:val="0011243B"/>
    <w:rsid w:val="001138BB"/>
    <w:rsid w:val="00115D22"/>
    <w:rsid w:val="00117A18"/>
    <w:rsid w:val="0012468E"/>
    <w:rsid w:val="0012529A"/>
    <w:rsid w:val="00126785"/>
    <w:rsid w:val="0012791F"/>
    <w:rsid w:val="00127C8B"/>
    <w:rsid w:val="00130910"/>
    <w:rsid w:val="00131347"/>
    <w:rsid w:val="00131B9F"/>
    <w:rsid w:val="00132135"/>
    <w:rsid w:val="0013281C"/>
    <w:rsid w:val="001334CF"/>
    <w:rsid w:val="00135086"/>
    <w:rsid w:val="0013666E"/>
    <w:rsid w:val="001373E5"/>
    <w:rsid w:val="00137DB2"/>
    <w:rsid w:val="00140073"/>
    <w:rsid w:val="001405FB"/>
    <w:rsid w:val="00140ADF"/>
    <w:rsid w:val="00141ECB"/>
    <w:rsid w:val="001441E5"/>
    <w:rsid w:val="00144275"/>
    <w:rsid w:val="00144742"/>
    <w:rsid w:val="00145B9F"/>
    <w:rsid w:val="00145C7E"/>
    <w:rsid w:val="00146513"/>
    <w:rsid w:val="00146D02"/>
    <w:rsid w:val="00147B84"/>
    <w:rsid w:val="00155394"/>
    <w:rsid w:val="00156283"/>
    <w:rsid w:val="001600B1"/>
    <w:rsid w:val="00160213"/>
    <w:rsid w:val="00161DE6"/>
    <w:rsid w:val="00166B02"/>
    <w:rsid w:val="0016720E"/>
    <w:rsid w:val="001675AD"/>
    <w:rsid w:val="00172A9E"/>
    <w:rsid w:val="00173057"/>
    <w:rsid w:val="001775B8"/>
    <w:rsid w:val="0018045E"/>
    <w:rsid w:val="001804FB"/>
    <w:rsid w:val="00180C63"/>
    <w:rsid w:val="00182F8E"/>
    <w:rsid w:val="00183607"/>
    <w:rsid w:val="00183CE9"/>
    <w:rsid w:val="001857BE"/>
    <w:rsid w:val="00192F3B"/>
    <w:rsid w:val="00193735"/>
    <w:rsid w:val="001942CD"/>
    <w:rsid w:val="00195063"/>
    <w:rsid w:val="001960DD"/>
    <w:rsid w:val="001960F7"/>
    <w:rsid w:val="001966C7"/>
    <w:rsid w:val="001A136C"/>
    <w:rsid w:val="001A36F1"/>
    <w:rsid w:val="001A43C6"/>
    <w:rsid w:val="001A4702"/>
    <w:rsid w:val="001A6642"/>
    <w:rsid w:val="001B2DC7"/>
    <w:rsid w:val="001B4A58"/>
    <w:rsid w:val="001B635D"/>
    <w:rsid w:val="001B7025"/>
    <w:rsid w:val="001B7625"/>
    <w:rsid w:val="001B7C75"/>
    <w:rsid w:val="001C2E05"/>
    <w:rsid w:val="001C380D"/>
    <w:rsid w:val="001C476F"/>
    <w:rsid w:val="001C4964"/>
    <w:rsid w:val="001C63E7"/>
    <w:rsid w:val="001C6A0F"/>
    <w:rsid w:val="001C6B28"/>
    <w:rsid w:val="001D062E"/>
    <w:rsid w:val="001D06BC"/>
    <w:rsid w:val="001D244F"/>
    <w:rsid w:val="001D4BAC"/>
    <w:rsid w:val="001D6490"/>
    <w:rsid w:val="001D676A"/>
    <w:rsid w:val="001D7F59"/>
    <w:rsid w:val="001E1CBD"/>
    <w:rsid w:val="001E2381"/>
    <w:rsid w:val="001E2944"/>
    <w:rsid w:val="001E3CC6"/>
    <w:rsid w:val="001E3DC5"/>
    <w:rsid w:val="001E6832"/>
    <w:rsid w:val="001F0829"/>
    <w:rsid w:val="001F16D2"/>
    <w:rsid w:val="001F3412"/>
    <w:rsid w:val="001F68CA"/>
    <w:rsid w:val="001F6E3E"/>
    <w:rsid w:val="00200F73"/>
    <w:rsid w:val="00201069"/>
    <w:rsid w:val="0020124D"/>
    <w:rsid w:val="00202192"/>
    <w:rsid w:val="00207184"/>
    <w:rsid w:val="00212899"/>
    <w:rsid w:val="00212B36"/>
    <w:rsid w:val="00212C18"/>
    <w:rsid w:val="00213E6A"/>
    <w:rsid w:val="00214AC2"/>
    <w:rsid w:val="00215A95"/>
    <w:rsid w:val="00220170"/>
    <w:rsid w:val="002202A8"/>
    <w:rsid w:val="00220A27"/>
    <w:rsid w:val="00221717"/>
    <w:rsid w:val="0022347C"/>
    <w:rsid w:val="00226297"/>
    <w:rsid w:val="002268AD"/>
    <w:rsid w:val="00227D43"/>
    <w:rsid w:val="00231FD9"/>
    <w:rsid w:val="00233B69"/>
    <w:rsid w:val="00234BDD"/>
    <w:rsid w:val="00235FD7"/>
    <w:rsid w:val="0023641D"/>
    <w:rsid w:val="00236BDE"/>
    <w:rsid w:val="00237AE3"/>
    <w:rsid w:val="00237E0F"/>
    <w:rsid w:val="00240E54"/>
    <w:rsid w:val="00240F91"/>
    <w:rsid w:val="002414AD"/>
    <w:rsid w:val="00242611"/>
    <w:rsid w:val="00243A78"/>
    <w:rsid w:val="00244360"/>
    <w:rsid w:val="00244CD9"/>
    <w:rsid w:val="002500EB"/>
    <w:rsid w:val="0025041E"/>
    <w:rsid w:val="0025136E"/>
    <w:rsid w:val="00252D56"/>
    <w:rsid w:val="00253A04"/>
    <w:rsid w:val="00253B3B"/>
    <w:rsid w:val="00257E25"/>
    <w:rsid w:val="0026068A"/>
    <w:rsid w:val="0026105E"/>
    <w:rsid w:val="00261E78"/>
    <w:rsid w:val="00262936"/>
    <w:rsid w:val="00262CB9"/>
    <w:rsid w:val="00264ACB"/>
    <w:rsid w:val="0026569B"/>
    <w:rsid w:val="00266A86"/>
    <w:rsid w:val="00267DC8"/>
    <w:rsid w:val="002729FF"/>
    <w:rsid w:val="0027377C"/>
    <w:rsid w:val="002746C3"/>
    <w:rsid w:val="0027470A"/>
    <w:rsid w:val="00275531"/>
    <w:rsid w:val="00276434"/>
    <w:rsid w:val="00276553"/>
    <w:rsid w:val="0027656C"/>
    <w:rsid w:val="002770A5"/>
    <w:rsid w:val="00283D38"/>
    <w:rsid w:val="002858CA"/>
    <w:rsid w:val="00286607"/>
    <w:rsid w:val="0028723F"/>
    <w:rsid w:val="00290AFE"/>
    <w:rsid w:val="00291B18"/>
    <w:rsid w:val="00291EDF"/>
    <w:rsid w:val="00292A2B"/>
    <w:rsid w:val="00294230"/>
    <w:rsid w:val="002947B5"/>
    <w:rsid w:val="002950F0"/>
    <w:rsid w:val="00295D92"/>
    <w:rsid w:val="002A2DF2"/>
    <w:rsid w:val="002B014E"/>
    <w:rsid w:val="002B1D8B"/>
    <w:rsid w:val="002B1EB9"/>
    <w:rsid w:val="002B278A"/>
    <w:rsid w:val="002B289A"/>
    <w:rsid w:val="002B54C2"/>
    <w:rsid w:val="002B5B97"/>
    <w:rsid w:val="002B7F85"/>
    <w:rsid w:val="002C09C3"/>
    <w:rsid w:val="002C51AD"/>
    <w:rsid w:val="002C668B"/>
    <w:rsid w:val="002C7272"/>
    <w:rsid w:val="002C7B60"/>
    <w:rsid w:val="002D053D"/>
    <w:rsid w:val="002D0C45"/>
    <w:rsid w:val="002D1DF3"/>
    <w:rsid w:val="002D3AE8"/>
    <w:rsid w:val="002D6AC7"/>
    <w:rsid w:val="002D70AD"/>
    <w:rsid w:val="002E3A7F"/>
    <w:rsid w:val="002E6178"/>
    <w:rsid w:val="002F035A"/>
    <w:rsid w:val="002F0EA6"/>
    <w:rsid w:val="002F1044"/>
    <w:rsid w:val="002F1180"/>
    <w:rsid w:val="002F1661"/>
    <w:rsid w:val="002F287C"/>
    <w:rsid w:val="002F3AD3"/>
    <w:rsid w:val="002F3BA3"/>
    <w:rsid w:val="002F4D1C"/>
    <w:rsid w:val="002F4E3E"/>
    <w:rsid w:val="002F6816"/>
    <w:rsid w:val="002F75DE"/>
    <w:rsid w:val="003002B9"/>
    <w:rsid w:val="003005E5"/>
    <w:rsid w:val="00301086"/>
    <w:rsid w:val="003021EA"/>
    <w:rsid w:val="00303CA9"/>
    <w:rsid w:val="003072A1"/>
    <w:rsid w:val="00307941"/>
    <w:rsid w:val="0031226F"/>
    <w:rsid w:val="00313060"/>
    <w:rsid w:val="003137EF"/>
    <w:rsid w:val="00314C02"/>
    <w:rsid w:val="00316480"/>
    <w:rsid w:val="00316847"/>
    <w:rsid w:val="003168DE"/>
    <w:rsid w:val="003173D8"/>
    <w:rsid w:val="0032112C"/>
    <w:rsid w:val="00323BFB"/>
    <w:rsid w:val="00324457"/>
    <w:rsid w:val="003248EE"/>
    <w:rsid w:val="00324EAB"/>
    <w:rsid w:val="00330C59"/>
    <w:rsid w:val="00331EA6"/>
    <w:rsid w:val="00333302"/>
    <w:rsid w:val="00333BB1"/>
    <w:rsid w:val="00333DD2"/>
    <w:rsid w:val="003367DF"/>
    <w:rsid w:val="00337626"/>
    <w:rsid w:val="00337929"/>
    <w:rsid w:val="00340C6A"/>
    <w:rsid w:val="00342D8D"/>
    <w:rsid w:val="0034412F"/>
    <w:rsid w:val="0034469E"/>
    <w:rsid w:val="0034617A"/>
    <w:rsid w:val="003466B8"/>
    <w:rsid w:val="00347919"/>
    <w:rsid w:val="00350AEB"/>
    <w:rsid w:val="00350D6A"/>
    <w:rsid w:val="0035210E"/>
    <w:rsid w:val="00354995"/>
    <w:rsid w:val="003577A9"/>
    <w:rsid w:val="00357DEB"/>
    <w:rsid w:val="0036057F"/>
    <w:rsid w:val="0036403E"/>
    <w:rsid w:val="00364A89"/>
    <w:rsid w:val="003667FA"/>
    <w:rsid w:val="00367E8B"/>
    <w:rsid w:val="00367EAC"/>
    <w:rsid w:val="00370B90"/>
    <w:rsid w:val="0037163F"/>
    <w:rsid w:val="00371A65"/>
    <w:rsid w:val="0037266A"/>
    <w:rsid w:val="00373277"/>
    <w:rsid w:val="00373A7C"/>
    <w:rsid w:val="003742DE"/>
    <w:rsid w:val="00374BD0"/>
    <w:rsid w:val="00374C7C"/>
    <w:rsid w:val="00381BEB"/>
    <w:rsid w:val="00382520"/>
    <w:rsid w:val="00382B50"/>
    <w:rsid w:val="00390C9C"/>
    <w:rsid w:val="0039159A"/>
    <w:rsid w:val="0039228B"/>
    <w:rsid w:val="00392571"/>
    <w:rsid w:val="00395DB6"/>
    <w:rsid w:val="00396399"/>
    <w:rsid w:val="00396E7E"/>
    <w:rsid w:val="003977C8"/>
    <w:rsid w:val="003A2AF2"/>
    <w:rsid w:val="003A2DE8"/>
    <w:rsid w:val="003A6026"/>
    <w:rsid w:val="003A61B3"/>
    <w:rsid w:val="003A6FB1"/>
    <w:rsid w:val="003B0A7E"/>
    <w:rsid w:val="003B0D8B"/>
    <w:rsid w:val="003B23E7"/>
    <w:rsid w:val="003B242F"/>
    <w:rsid w:val="003B2D86"/>
    <w:rsid w:val="003B2FCA"/>
    <w:rsid w:val="003B3BF7"/>
    <w:rsid w:val="003C136D"/>
    <w:rsid w:val="003C1926"/>
    <w:rsid w:val="003C1C41"/>
    <w:rsid w:val="003C2B90"/>
    <w:rsid w:val="003C415E"/>
    <w:rsid w:val="003C6897"/>
    <w:rsid w:val="003C7789"/>
    <w:rsid w:val="003D08FC"/>
    <w:rsid w:val="003D09F5"/>
    <w:rsid w:val="003D0F30"/>
    <w:rsid w:val="003D1BDE"/>
    <w:rsid w:val="003D28CD"/>
    <w:rsid w:val="003D2F25"/>
    <w:rsid w:val="003D513C"/>
    <w:rsid w:val="003D6623"/>
    <w:rsid w:val="003D67B8"/>
    <w:rsid w:val="003D7BB9"/>
    <w:rsid w:val="003E17D2"/>
    <w:rsid w:val="003E2131"/>
    <w:rsid w:val="003E318D"/>
    <w:rsid w:val="003E3DA1"/>
    <w:rsid w:val="003E572E"/>
    <w:rsid w:val="003E6D0A"/>
    <w:rsid w:val="003E7010"/>
    <w:rsid w:val="003F19A0"/>
    <w:rsid w:val="003F29B2"/>
    <w:rsid w:val="003F388E"/>
    <w:rsid w:val="003F3DF0"/>
    <w:rsid w:val="003F5A2D"/>
    <w:rsid w:val="003F5AEF"/>
    <w:rsid w:val="003F6532"/>
    <w:rsid w:val="003F6830"/>
    <w:rsid w:val="003F6AFF"/>
    <w:rsid w:val="0040059E"/>
    <w:rsid w:val="0040118C"/>
    <w:rsid w:val="004060C9"/>
    <w:rsid w:val="004079AE"/>
    <w:rsid w:val="00410975"/>
    <w:rsid w:val="00411319"/>
    <w:rsid w:val="00412B02"/>
    <w:rsid w:val="0041332A"/>
    <w:rsid w:val="0041644D"/>
    <w:rsid w:val="00416510"/>
    <w:rsid w:val="004172C9"/>
    <w:rsid w:val="00417520"/>
    <w:rsid w:val="00417666"/>
    <w:rsid w:val="00417671"/>
    <w:rsid w:val="00421131"/>
    <w:rsid w:val="0042344B"/>
    <w:rsid w:val="00425370"/>
    <w:rsid w:val="00426B95"/>
    <w:rsid w:val="0042731C"/>
    <w:rsid w:val="00427FA3"/>
    <w:rsid w:val="0043020D"/>
    <w:rsid w:val="0043037A"/>
    <w:rsid w:val="004316ED"/>
    <w:rsid w:val="00433013"/>
    <w:rsid w:val="004333A4"/>
    <w:rsid w:val="0043746C"/>
    <w:rsid w:val="00440EF2"/>
    <w:rsid w:val="00444BCB"/>
    <w:rsid w:val="00446308"/>
    <w:rsid w:val="0045148B"/>
    <w:rsid w:val="00451739"/>
    <w:rsid w:val="00451E76"/>
    <w:rsid w:val="004538F6"/>
    <w:rsid w:val="00453EAC"/>
    <w:rsid w:val="004552AE"/>
    <w:rsid w:val="00455C90"/>
    <w:rsid w:val="00455F22"/>
    <w:rsid w:val="00460CED"/>
    <w:rsid w:val="00462C03"/>
    <w:rsid w:val="00464624"/>
    <w:rsid w:val="00466465"/>
    <w:rsid w:val="004668BC"/>
    <w:rsid w:val="0046795B"/>
    <w:rsid w:val="00470688"/>
    <w:rsid w:val="004740DC"/>
    <w:rsid w:val="00480738"/>
    <w:rsid w:val="00481CCB"/>
    <w:rsid w:val="00482158"/>
    <w:rsid w:val="0048315F"/>
    <w:rsid w:val="00483290"/>
    <w:rsid w:val="00483D20"/>
    <w:rsid w:val="00485931"/>
    <w:rsid w:val="00485AE6"/>
    <w:rsid w:val="004950F3"/>
    <w:rsid w:val="004970AF"/>
    <w:rsid w:val="004A3000"/>
    <w:rsid w:val="004A3958"/>
    <w:rsid w:val="004A6681"/>
    <w:rsid w:val="004A66CC"/>
    <w:rsid w:val="004A6AFC"/>
    <w:rsid w:val="004B552D"/>
    <w:rsid w:val="004B5FD9"/>
    <w:rsid w:val="004C0E69"/>
    <w:rsid w:val="004C0EEC"/>
    <w:rsid w:val="004C2426"/>
    <w:rsid w:val="004C2F1C"/>
    <w:rsid w:val="004C727D"/>
    <w:rsid w:val="004D34E3"/>
    <w:rsid w:val="004D3BEC"/>
    <w:rsid w:val="004D3F79"/>
    <w:rsid w:val="004D46D6"/>
    <w:rsid w:val="004D59E2"/>
    <w:rsid w:val="004D6743"/>
    <w:rsid w:val="004D7520"/>
    <w:rsid w:val="004D7DEB"/>
    <w:rsid w:val="004E08E4"/>
    <w:rsid w:val="004E1E17"/>
    <w:rsid w:val="004E3225"/>
    <w:rsid w:val="004E3911"/>
    <w:rsid w:val="004E3DB0"/>
    <w:rsid w:val="004E4136"/>
    <w:rsid w:val="004E6342"/>
    <w:rsid w:val="004E731E"/>
    <w:rsid w:val="004F02DB"/>
    <w:rsid w:val="004F1B01"/>
    <w:rsid w:val="004F3D62"/>
    <w:rsid w:val="004F453E"/>
    <w:rsid w:val="004F7FEE"/>
    <w:rsid w:val="00500751"/>
    <w:rsid w:val="00503669"/>
    <w:rsid w:val="005042A7"/>
    <w:rsid w:val="00504B27"/>
    <w:rsid w:val="005079C1"/>
    <w:rsid w:val="00507B37"/>
    <w:rsid w:val="00512FD9"/>
    <w:rsid w:val="00515D37"/>
    <w:rsid w:val="00515EE0"/>
    <w:rsid w:val="005166EA"/>
    <w:rsid w:val="0052064C"/>
    <w:rsid w:val="0052072C"/>
    <w:rsid w:val="00521CF8"/>
    <w:rsid w:val="00522A16"/>
    <w:rsid w:val="00524394"/>
    <w:rsid w:val="0052483E"/>
    <w:rsid w:val="00524F3B"/>
    <w:rsid w:val="00526A43"/>
    <w:rsid w:val="00526C22"/>
    <w:rsid w:val="00533D85"/>
    <w:rsid w:val="00534631"/>
    <w:rsid w:val="005346ED"/>
    <w:rsid w:val="00536B9C"/>
    <w:rsid w:val="005376EC"/>
    <w:rsid w:val="00537A99"/>
    <w:rsid w:val="005414F4"/>
    <w:rsid w:val="005418AC"/>
    <w:rsid w:val="0054314A"/>
    <w:rsid w:val="0054330E"/>
    <w:rsid w:val="00543914"/>
    <w:rsid w:val="0054520A"/>
    <w:rsid w:val="005457ED"/>
    <w:rsid w:val="00551681"/>
    <w:rsid w:val="005524EE"/>
    <w:rsid w:val="00555390"/>
    <w:rsid w:val="00555758"/>
    <w:rsid w:val="0056034D"/>
    <w:rsid w:val="00561273"/>
    <w:rsid w:val="00562702"/>
    <w:rsid w:val="005726EE"/>
    <w:rsid w:val="0057292D"/>
    <w:rsid w:val="00574602"/>
    <w:rsid w:val="0057547E"/>
    <w:rsid w:val="00577CE4"/>
    <w:rsid w:val="00580CFE"/>
    <w:rsid w:val="00582C57"/>
    <w:rsid w:val="00583294"/>
    <w:rsid w:val="00583839"/>
    <w:rsid w:val="00584116"/>
    <w:rsid w:val="00585A58"/>
    <w:rsid w:val="005861DA"/>
    <w:rsid w:val="00586FCD"/>
    <w:rsid w:val="00587F1E"/>
    <w:rsid w:val="0059048E"/>
    <w:rsid w:val="00590CD7"/>
    <w:rsid w:val="005915FF"/>
    <w:rsid w:val="005931FB"/>
    <w:rsid w:val="005948CF"/>
    <w:rsid w:val="00594B9B"/>
    <w:rsid w:val="00594F8F"/>
    <w:rsid w:val="00595FEB"/>
    <w:rsid w:val="00596098"/>
    <w:rsid w:val="00596106"/>
    <w:rsid w:val="005964DA"/>
    <w:rsid w:val="00596CE0"/>
    <w:rsid w:val="005A2ADC"/>
    <w:rsid w:val="005A403A"/>
    <w:rsid w:val="005A4126"/>
    <w:rsid w:val="005A48AF"/>
    <w:rsid w:val="005A7334"/>
    <w:rsid w:val="005B0A38"/>
    <w:rsid w:val="005B102B"/>
    <w:rsid w:val="005B13AC"/>
    <w:rsid w:val="005B5718"/>
    <w:rsid w:val="005B6550"/>
    <w:rsid w:val="005B6A9E"/>
    <w:rsid w:val="005C14CD"/>
    <w:rsid w:val="005C1E58"/>
    <w:rsid w:val="005C1EC8"/>
    <w:rsid w:val="005C2BFD"/>
    <w:rsid w:val="005C6C79"/>
    <w:rsid w:val="005D0D6A"/>
    <w:rsid w:val="005D1205"/>
    <w:rsid w:val="005D5133"/>
    <w:rsid w:val="005D5426"/>
    <w:rsid w:val="005D63CD"/>
    <w:rsid w:val="005D7F01"/>
    <w:rsid w:val="005E13DC"/>
    <w:rsid w:val="005E54DB"/>
    <w:rsid w:val="005E5CF2"/>
    <w:rsid w:val="005E64D2"/>
    <w:rsid w:val="005E729D"/>
    <w:rsid w:val="005F112C"/>
    <w:rsid w:val="005F16E2"/>
    <w:rsid w:val="005F2612"/>
    <w:rsid w:val="005F4514"/>
    <w:rsid w:val="005F458E"/>
    <w:rsid w:val="005F46E4"/>
    <w:rsid w:val="005F5208"/>
    <w:rsid w:val="005F5924"/>
    <w:rsid w:val="005F5B06"/>
    <w:rsid w:val="005F6A5F"/>
    <w:rsid w:val="00600D94"/>
    <w:rsid w:val="00601F5E"/>
    <w:rsid w:val="006025DD"/>
    <w:rsid w:val="00603716"/>
    <w:rsid w:val="0060484C"/>
    <w:rsid w:val="00610832"/>
    <w:rsid w:val="00610CA2"/>
    <w:rsid w:val="006141C5"/>
    <w:rsid w:val="00614368"/>
    <w:rsid w:val="00614413"/>
    <w:rsid w:val="00616D0D"/>
    <w:rsid w:val="00617BDD"/>
    <w:rsid w:val="00617C82"/>
    <w:rsid w:val="00621077"/>
    <w:rsid w:val="00621CF1"/>
    <w:rsid w:val="00622129"/>
    <w:rsid w:val="00624E1F"/>
    <w:rsid w:val="00625310"/>
    <w:rsid w:val="0062693C"/>
    <w:rsid w:val="00634331"/>
    <w:rsid w:val="006352DC"/>
    <w:rsid w:val="0063663D"/>
    <w:rsid w:val="006413B1"/>
    <w:rsid w:val="0064239F"/>
    <w:rsid w:val="0064276F"/>
    <w:rsid w:val="006468A6"/>
    <w:rsid w:val="00646FC6"/>
    <w:rsid w:val="00650963"/>
    <w:rsid w:val="006514F1"/>
    <w:rsid w:val="00651E60"/>
    <w:rsid w:val="00653E40"/>
    <w:rsid w:val="00655BCB"/>
    <w:rsid w:val="00655E41"/>
    <w:rsid w:val="006560BB"/>
    <w:rsid w:val="0065612B"/>
    <w:rsid w:val="006600C3"/>
    <w:rsid w:val="00660A08"/>
    <w:rsid w:val="006626B3"/>
    <w:rsid w:val="00663A6A"/>
    <w:rsid w:val="00664062"/>
    <w:rsid w:val="00667C79"/>
    <w:rsid w:val="00667D57"/>
    <w:rsid w:val="00667E77"/>
    <w:rsid w:val="00671E98"/>
    <w:rsid w:val="006724F0"/>
    <w:rsid w:val="00672C7D"/>
    <w:rsid w:val="00673347"/>
    <w:rsid w:val="00673E2C"/>
    <w:rsid w:val="00674963"/>
    <w:rsid w:val="00674F30"/>
    <w:rsid w:val="0068390D"/>
    <w:rsid w:val="0068395B"/>
    <w:rsid w:val="00683E12"/>
    <w:rsid w:val="006855C5"/>
    <w:rsid w:val="0068682D"/>
    <w:rsid w:val="006876F5"/>
    <w:rsid w:val="006916C8"/>
    <w:rsid w:val="006931FD"/>
    <w:rsid w:val="0069779D"/>
    <w:rsid w:val="006A03C5"/>
    <w:rsid w:val="006A29C8"/>
    <w:rsid w:val="006A537F"/>
    <w:rsid w:val="006A6453"/>
    <w:rsid w:val="006B099C"/>
    <w:rsid w:val="006B2A71"/>
    <w:rsid w:val="006B3DA0"/>
    <w:rsid w:val="006B5988"/>
    <w:rsid w:val="006B7A65"/>
    <w:rsid w:val="006C0E5E"/>
    <w:rsid w:val="006C138C"/>
    <w:rsid w:val="006C1DD3"/>
    <w:rsid w:val="006C3F96"/>
    <w:rsid w:val="006C50BC"/>
    <w:rsid w:val="006C5CBB"/>
    <w:rsid w:val="006C5DA1"/>
    <w:rsid w:val="006C7F37"/>
    <w:rsid w:val="006D17F8"/>
    <w:rsid w:val="006D2F61"/>
    <w:rsid w:val="006D2F7A"/>
    <w:rsid w:val="006D4975"/>
    <w:rsid w:val="006D58A2"/>
    <w:rsid w:val="006D5962"/>
    <w:rsid w:val="006D5C25"/>
    <w:rsid w:val="006D66D1"/>
    <w:rsid w:val="006E305F"/>
    <w:rsid w:val="006E3089"/>
    <w:rsid w:val="006E48C2"/>
    <w:rsid w:val="006E56B4"/>
    <w:rsid w:val="006E5DDA"/>
    <w:rsid w:val="006E663C"/>
    <w:rsid w:val="006E66EC"/>
    <w:rsid w:val="006F0601"/>
    <w:rsid w:val="006F0ACF"/>
    <w:rsid w:val="006F1100"/>
    <w:rsid w:val="006F11B1"/>
    <w:rsid w:val="006F1B67"/>
    <w:rsid w:val="006F2F10"/>
    <w:rsid w:val="006F4E80"/>
    <w:rsid w:val="006F4F4F"/>
    <w:rsid w:val="006F65E0"/>
    <w:rsid w:val="007001A1"/>
    <w:rsid w:val="007014D6"/>
    <w:rsid w:val="00701D26"/>
    <w:rsid w:val="007043C0"/>
    <w:rsid w:val="00705BCE"/>
    <w:rsid w:val="00706584"/>
    <w:rsid w:val="007107DA"/>
    <w:rsid w:val="007117DF"/>
    <w:rsid w:val="00713802"/>
    <w:rsid w:val="00714947"/>
    <w:rsid w:val="00715165"/>
    <w:rsid w:val="00716FAA"/>
    <w:rsid w:val="007171F6"/>
    <w:rsid w:val="00720EB4"/>
    <w:rsid w:val="00721B7F"/>
    <w:rsid w:val="00722CEC"/>
    <w:rsid w:val="0072307A"/>
    <w:rsid w:val="007242AC"/>
    <w:rsid w:val="007246A9"/>
    <w:rsid w:val="007260BD"/>
    <w:rsid w:val="00727AF1"/>
    <w:rsid w:val="00734788"/>
    <w:rsid w:val="00734D63"/>
    <w:rsid w:val="007358C0"/>
    <w:rsid w:val="00737274"/>
    <w:rsid w:val="00740953"/>
    <w:rsid w:val="00742A2B"/>
    <w:rsid w:val="00742D7E"/>
    <w:rsid w:val="007442A4"/>
    <w:rsid w:val="00744965"/>
    <w:rsid w:val="00745709"/>
    <w:rsid w:val="0075069F"/>
    <w:rsid w:val="007518CA"/>
    <w:rsid w:val="00751EA9"/>
    <w:rsid w:val="00753A6D"/>
    <w:rsid w:val="00754A25"/>
    <w:rsid w:val="00754D64"/>
    <w:rsid w:val="007555FF"/>
    <w:rsid w:val="0075563A"/>
    <w:rsid w:val="00755785"/>
    <w:rsid w:val="007568B8"/>
    <w:rsid w:val="00757696"/>
    <w:rsid w:val="00757BB3"/>
    <w:rsid w:val="0076128E"/>
    <w:rsid w:val="00762696"/>
    <w:rsid w:val="00763328"/>
    <w:rsid w:val="00764F9E"/>
    <w:rsid w:val="00765709"/>
    <w:rsid w:val="00770ED0"/>
    <w:rsid w:val="00771856"/>
    <w:rsid w:val="00773592"/>
    <w:rsid w:val="00773A09"/>
    <w:rsid w:val="007754BC"/>
    <w:rsid w:val="0077592C"/>
    <w:rsid w:val="00776A9E"/>
    <w:rsid w:val="007811DE"/>
    <w:rsid w:val="00784AFE"/>
    <w:rsid w:val="00785952"/>
    <w:rsid w:val="00785F7C"/>
    <w:rsid w:val="00787314"/>
    <w:rsid w:val="007926A0"/>
    <w:rsid w:val="0079565E"/>
    <w:rsid w:val="00795F93"/>
    <w:rsid w:val="00796957"/>
    <w:rsid w:val="007A050D"/>
    <w:rsid w:val="007A0A68"/>
    <w:rsid w:val="007A28F3"/>
    <w:rsid w:val="007A3264"/>
    <w:rsid w:val="007A3CEB"/>
    <w:rsid w:val="007A557F"/>
    <w:rsid w:val="007A55EE"/>
    <w:rsid w:val="007A68E5"/>
    <w:rsid w:val="007A6CA7"/>
    <w:rsid w:val="007A71EC"/>
    <w:rsid w:val="007A7385"/>
    <w:rsid w:val="007A73BC"/>
    <w:rsid w:val="007B146C"/>
    <w:rsid w:val="007B2B04"/>
    <w:rsid w:val="007B39AB"/>
    <w:rsid w:val="007B42E5"/>
    <w:rsid w:val="007B4A68"/>
    <w:rsid w:val="007B65A2"/>
    <w:rsid w:val="007C0876"/>
    <w:rsid w:val="007C0D23"/>
    <w:rsid w:val="007C10BB"/>
    <w:rsid w:val="007C1361"/>
    <w:rsid w:val="007C16F9"/>
    <w:rsid w:val="007C28A7"/>
    <w:rsid w:val="007C3600"/>
    <w:rsid w:val="007C3A09"/>
    <w:rsid w:val="007C47B0"/>
    <w:rsid w:val="007C4C4A"/>
    <w:rsid w:val="007C5075"/>
    <w:rsid w:val="007C7CA4"/>
    <w:rsid w:val="007D004F"/>
    <w:rsid w:val="007D2133"/>
    <w:rsid w:val="007D459E"/>
    <w:rsid w:val="007D4F0D"/>
    <w:rsid w:val="007D5659"/>
    <w:rsid w:val="007D5872"/>
    <w:rsid w:val="007D7019"/>
    <w:rsid w:val="007D743F"/>
    <w:rsid w:val="007E2BF5"/>
    <w:rsid w:val="007E538B"/>
    <w:rsid w:val="007E571B"/>
    <w:rsid w:val="007F0035"/>
    <w:rsid w:val="007F0C45"/>
    <w:rsid w:val="007F193E"/>
    <w:rsid w:val="007F3252"/>
    <w:rsid w:val="007F5068"/>
    <w:rsid w:val="007F61AA"/>
    <w:rsid w:val="00803639"/>
    <w:rsid w:val="0080450C"/>
    <w:rsid w:val="00806A2A"/>
    <w:rsid w:val="008074E3"/>
    <w:rsid w:val="008148D3"/>
    <w:rsid w:val="00814BDB"/>
    <w:rsid w:val="00815D89"/>
    <w:rsid w:val="00815E37"/>
    <w:rsid w:val="00817D91"/>
    <w:rsid w:val="00823C6D"/>
    <w:rsid w:val="00823E8E"/>
    <w:rsid w:val="008253AA"/>
    <w:rsid w:val="00827B6C"/>
    <w:rsid w:val="00830956"/>
    <w:rsid w:val="008318BA"/>
    <w:rsid w:val="00831F1F"/>
    <w:rsid w:val="00832810"/>
    <w:rsid w:val="00832C85"/>
    <w:rsid w:val="00835C5E"/>
    <w:rsid w:val="00836DC9"/>
    <w:rsid w:val="008370CD"/>
    <w:rsid w:val="008408F6"/>
    <w:rsid w:val="008411CF"/>
    <w:rsid w:val="00841B26"/>
    <w:rsid w:val="00843660"/>
    <w:rsid w:val="00846973"/>
    <w:rsid w:val="00846CE8"/>
    <w:rsid w:val="00847809"/>
    <w:rsid w:val="008519D8"/>
    <w:rsid w:val="00852F54"/>
    <w:rsid w:val="0085375D"/>
    <w:rsid w:val="008542FA"/>
    <w:rsid w:val="0085514D"/>
    <w:rsid w:val="00857874"/>
    <w:rsid w:val="00857BFF"/>
    <w:rsid w:val="00864A41"/>
    <w:rsid w:val="008654A2"/>
    <w:rsid w:val="00866BDE"/>
    <w:rsid w:val="00867A6A"/>
    <w:rsid w:val="008718D8"/>
    <w:rsid w:val="00871A2C"/>
    <w:rsid w:val="00871EFA"/>
    <w:rsid w:val="00874759"/>
    <w:rsid w:val="00874EBC"/>
    <w:rsid w:val="0088054C"/>
    <w:rsid w:val="00881278"/>
    <w:rsid w:val="00882B76"/>
    <w:rsid w:val="008839A2"/>
    <w:rsid w:val="0088589E"/>
    <w:rsid w:val="00885B1A"/>
    <w:rsid w:val="00885D0E"/>
    <w:rsid w:val="00886284"/>
    <w:rsid w:val="00886FD0"/>
    <w:rsid w:val="00891DBD"/>
    <w:rsid w:val="00892A67"/>
    <w:rsid w:val="0089389A"/>
    <w:rsid w:val="00893EE2"/>
    <w:rsid w:val="00893F26"/>
    <w:rsid w:val="0089478B"/>
    <w:rsid w:val="00894B99"/>
    <w:rsid w:val="008954B7"/>
    <w:rsid w:val="008969D2"/>
    <w:rsid w:val="00896DC3"/>
    <w:rsid w:val="00897C45"/>
    <w:rsid w:val="008A7500"/>
    <w:rsid w:val="008A78B6"/>
    <w:rsid w:val="008B0114"/>
    <w:rsid w:val="008B0706"/>
    <w:rsid w:val="008B1645"/>
    <w:rsid w:val="008B3BC5"/>
    <w:rsid w:val="008B3EB2"/>
    <w:rsid w:val="008B47FC"/>
    <w:rsid w:val="008B597C"/>
    <w:rsid w:val="008B72D8"/>
    <w:rsid w:val="008B7EC7"/>
    <w:rsid w:val="008C0096"/>
    <w:rsid w:val="008C0C5A"/>
    <w:rsid w:val="008C0CC9"/>
    <w:rsid w:val="008C1A21"/>
    <w:rsid w:val="008C217D"/>
    <w:rsid w:val="008C5123"/>
    <w:rsid w:val="008C6A02"/>
    <w:rsid w:val="008C71C4"/>
    <w:rsid w:val="008D44CF"/>
    <w:rsid w:val="008D6949"/>
    <w:rsid w:val="008E29A5"/>
    <w:rsid w:val="008E30D0"/>
    <w:rsid w:val="008E4F11"/>
    <w:rsid w:val="008E5232"/>
    <w:rsid w:val="008E55E0"/>
    <w:rsid w:val="008E60E8"/>
    <w:rsid w:val="008E75AD"/>
    <w:rsid w:val="008E7686"/>
    <w:rsid w:val="008E76BE"/>
    <w:rsid w:val="008F0AE2"/>
    <w:rsid w:val="008F2ACD"/>
    <w:rsid w:val="008F4F9F"/>
    <w:rsid w:val="008F51A5"/>
    <w:rsid w:val="008F6585"/>
    <w:rsid w:val="008F6842"/>
    <w:rsid w:val="008F71CB"/>
    <w:rsid w:val="008F7571"/>
    <w:rsid w:val="008F790A"/>
    <w:rsid w:val="00900642"/>
    <w:rsid w:val="009008D5"/>
    <w:rsid w:val="00900928"/>
    <w:rsid w:val="00900D32"/>
    <w:rsid w:val="00905584"/>
    <w:rsid w:val="00910DAF"/>
    <w:rsid w:val="00910E53"/>
    <w:rsid w:val="009126E1"/>
    <w:rsid w:val="00912B0D"/>
    <w:rsid w:val="00913FCB"/>
    <w:rsid w:val="00915095"/>
    <w:rsid w:val="009175A9"/>
    <w:rsid w:val="00922054"/>
    <w:rsid w:val="00922572"/>
    <w:rsid w:val="0092488A"/>
    <w:rsid w:val="00924B5C"/>
    <w:rsid w:val="00925832"/>
    <w:rsid w:val="0092584D"/>
    <w:rsid w:val="009265E0"/>
    <w:rsid w:val="00927125"/>
    <w:rsid w:val="00927A3A"/>
    <w:rsid w:val="00927CB6"/>
    <w:rsid w:val="00927F65"/>
    <w:rsid w:val="0093037E"/>
    <w:rsid w:val="009319BC"/>
    <w:rsid w:val="00932A9D"/>
    <w:rsid w:val="00941D69"/>
    <w:rsid w:val="009442F3"/>
    <w:rsid w:val="009448A7"/>
    <w:rsid w:val="0094693F"/>
    <w:rsid w:val="009503F6"/>
    <w:rsid w:val="00951D63"/>
    <w:rsid w:val="00952C2F"/>
    <w:rsid w:val="00967A12"/>
    <w:rsid w:val="00970037"/>
    <w:rsid w:val="00970448"/>
    <w:rsid w:val="00972829"/>
    <w:rsid w:val="0097340C"/>
    <w:rsid w:val="00973915"/>
    <w:rsid w:val="009825B6"/>
    <w:rsid w:val="00982746"/>
    <w:rsid w:val="00982E12"/>
    <w:rsid w:val="0098380C"/>
    <w:rsid w:val="009844FE"/>
    <w:rsid w:val="00985A35"/>
    <w:rsid w:val="00986B37"/>
    <w:rsid w:val="00991DBD"/>
    <w:rsid w:val="00993869"/>
    <w:rsid w:val="009950E0"/>
    <w:rsid w:val="00997E21"/>
    <w:rsid w:val="009A135B"/>
    <w:rsid w:val="009A255F"/>
    <w:rsid w:val="009A2A58"/>
    <w:rsid w:val="009A3CFA"/>
    <w:rsid w:val="009A4C24"/>
    <w:rsid w:val="009A5417"/>
    <w:rsid w:val="009B03D3"/>
    <w:rsid w:val="009B1524"/>
    <w:rsid w:val="009B175B"/>
    <w:rsid w:val="009B20A0"/>
    <w:rsid w:val="009B58F6"/>
    <w:rsid w:val="009B5A2F"/>
    <w:rsid w:val="009B6698"/>
    <w:rsid w:val="009B7AF5"/>
    <w:rsid w:val="009C1FA2"/>
    <w:rsid w:val="009C2AE5"/>
    <w:rsid w:val="009C3C05"/>
    <w:rsid w:val="009C3C16"/>
    <w:rsid w:val="009C5207"/>
    <w:rsid w:val="009C6904"/>
    <w:rsid w:val="009C6FAE"/>
    <w:rsid w:val="009D2096"/>
    <w:rsid w:val="009D3564"/>
    <w:rsid w:val="009D5493"/>
    <w:rsid w:val="009D5E40"/>
    <w:rsid w:val="009D639E"/>
    <w:rsid w:val="009D6515"/>
    <w:rsid w:val="009D76FA"/>
    <w:rsid w:val="009D778A"/>
    <w:rsid w:val="009E00D1"/>
    <w:rsid w:val="009E052D"/>
    <w:rsid w:val="009E21AC"/>
    <w:rsid w:val="009E7992"/>
    <w:rsid w:val="009E7BCB"/>
    <w:rsid w:val="009E7E52"/>
    <w:rsid w:val="009F2D77"/>
    <w:rsid w:val="009F5E22"/>
    <w:rsid w:val="009F6CA6"/>
    <w:rsid w:val="009F6CB4"/>
    <w:rsid w:val="009F768B"/>
    <w:rsid w:val="00A000CE"/>
    <w:rsid w:val="00A01A4E"/>
    <w:rsid w:val="00A02C18"/>
    <w:rsid w:val="00A03278"/>
    <w:rsid w:val="00A047B5"/>
    <w:rsid w:val="00A04A33"/>
    <w:rsid w:val="00A04E52"/>
    <w:rsid w:val="00A061D4"/>
    <w:rsid w:val="00A06B46"/>
    <w:rsid w:val="00A07D71"/>
    <w:rsid w:val="00A12EBB"/>
    <w:rsid w:val="00A12FB5"/>
    <w:rsid w:val="00A149B8"/>
    <w:rsid w:val="00A16E54"/>
    <w:rsid w:val="00A16F42"/>
    <w:rsid w:val="00A20684"/>
    <w:rsid w:val="00A222B5"/>
    <w:rsid w:val="00A24436"/>
    <w:rsid w:val="00A26766"/>
    <w:rsid w:val="00A31242"/>
    <w:rsid w:val="00A3219B"/>
    <w:rsid w:val="00A33AF7"/>
    <w:rsid w:val="00A3440F"/>
    <w:rsid w:val="00A352B2"/>
    <w:rsid w:val="00A35517"/>
    <w:rsid w:val="00A43833"/>
    <w:rsid w:val="00A45779"/>
    <w:rsid w:val="00A45F41"/>
    <w:rsid w:val="00A477C3"/>
    <w:rsid w:val="00A47DC7"/>
    <w:rsid w:val="00A50252"/>
    <w:rsid w:val="00A51C30"/>
    <w:rsid w:val="00A544DC"/>
    <w:rsid w:val="00A554D5"/>
    <w:rsid w:val="00A577DC"/>
    <w:rsid w:val="00A62A75"/>
    <w:rsid w:val="00A65D4C"/>
    <w:rsid w:val="00A66308"/>
    <w:rsid w:val="00A6631D"/>
    <w:rsid w:val="00A66E2C"/>
    <w:rsid w:val="00A66EEC"/>
    <w:rsid w:val="00A725B6"/>
    <w:rsid w:val="00A74ECF"/>
    <w:rsid w:val="00A751BA"/>
    <w:rsid w:val="00A75A16"/>
    <w:rsid w:val="00A75AE2"/>
    <w:rsid w:val="00A75EA6"/>
    <w:rsid w:val="00A76833"/>
    <w:rsid w:val="00A76F06"/>
    <w:rsid w:val="00A77378"/>
    <w:rsid w:val="00A808C6"/>
    <w:rsid w:val="00A813E2"/>
    <w:rsid w:val="00A83EF4"/>
    <w:rsid w:val="00A861C4"/>
    <w:rsid w:val="00A86493"/>
    <w:rsid w:val="00A86D93"/>
    <w:rsid w:val="00A91719"/>
    <w:rsid w:val="00A92FF2"/>
    <w:rsid w:val="00A93743"/>
    <w:rsid w:val="00A93D6B"/>
    <w:rsid w:val="00A94096"/>
    <w:rsid w:val="00A957A7"/>
    <w:rsid w:val="00A95CFF"/>
    <w:rsid w:val="00A960A5"/>
    <w:rsid w:val="00A96A45"/>
    <w:rsid w:val="00A9746F"/>
    <w:rsid w:val="00AA0EAA"/>
    <w:rsid w:val="00AA23C1"/>
    <w:rsid w:val="00AA25A5"/>
    <w:rsid w:val="00AA26ED"/>
    <w:rsid w:val="00AA34B6"/>
    <w:rsid w:val="00AA3C3B"/>
    <w:rsid w:val="00AA427E"/>
    <w:rsid w:val="00AA61AA"/>
    <w:rsid w:val="00AA648A"/>
    <w:rsid w:val="00AA6E45"/>
    <w:rsid w:val="00AA7684"/>
    <w:rsid w:val="00AB37E7"/>
    <w:rsid w:val="00AB4728"/>
    <w:rsid w:val="00AB6634"/>
    <w:rsid w:val="00AC063E"/>
    <w:rsid w:val="00AC3950"/>
    <w:rsid w:val="00AC3D20"/>
    <w:rsid w:val="00AC48D5"/>
    <w:rsid w:val="00AC4B5A"/>
    <w:rsid w:val="00AC4F2A"/>
    <w:rsid w:val="00AC5552"/>
    <w:rsid w:val="00AC5EC7"/>
    <w:rsid w:val="00AC6848"/>
    <w:rsid w:val="00AD060A"/>
    <w:rsid w:val="00AD0E45"/>
    <w:rsid w:val="00AD68F3"/>
    <w:rsid w:val="00AD7082"/>
    <w:rsid w:val="00AE1B00"/>
    <w:rsid w:val="00AE4C87"/>
    <w:rsid w:val="00AE6133"/>
    <w:rsid w:val="00AE632A"/>
    <w:rsid w:val="00AE6FBA"/>
    <w:rsid w:val="00AE750C"/>
    <w:rsid w:val="00AF0820"/>
    <w:rsid w:val="00AF2F8D"/>
    <w:rsid w:val="00AF57C2"/>
    <w:rsid w:val="00B009CE"/>
    <w:rsid w:val="00B00D22"/>
    <w:rsid w:val="00B014D3"/>
    <w:rsid w:val="00B05F23"/>
    <w:rsid w:val="00B115D2"/>
    <w:rsid w:val="00B12166"/>
    <w:rsid w:val="00B1609F"/>
    <w:rsid w:val="00B17695"/>
    <w:rsid w:val="00B20940"/>
    <w:rsid w:val="00B22991"/>
    <w:rsid w:val="00B2361B"/>
    <w:rsid w:val="00B23790"/>
    <w:rsid w:val="00B23B41"/>
    <w:rsid w:val="00B24CA2"/>
    <w:rsid w:val="00B25540"/>
    <w:rsid w:val="00B25C3D"/>
    <w:rsid w:val="00B26A00"/>
    <w:rsid w:val="00B26B4D"/>
    <w:rsid w:val="00B27521"/>
    <w:rsid w:val="00B305A8"/>
    <w:rsid w:val="00B30B31"/>
    <w:rsid w:val="00B3437A"/>
    <w:rsid w:val="00B35D13"/>
    <w:rsid w:val="00B40EA0"/>
    <w:rsid w:val="00B41805"/>
    <w:rsid w:val="00B41B36"/>
    <w:rsid w:val="00B4283D"/>
    <w:rsid w:val="00B4630D"/>
    <w:rsid w:val="00B466A8"/>
    <w:rsid w:val="00B47763"/>
    <w:rsid w:val="00B47B23"/>
    <w:rsid w:val="00B517C4"/>
    <w:rsid w:val="00B51E72"/>
    <w:rsid w:val="00B537CA"/>
    <w:rsid w:val="00B53E6B"/>
    <w:rsid w:val="00B54029"/>
    <w:rsid w:val="00B54449"/>
    <w:rsid w:val="00B551E3"/>
    <w:rsid w:val="00B5584B"/>
    <w:rsid w:val="00B60052"/>
    <w:rsid w:val="00B60A08"/>
    <w:rsid w:val="00B617A0"/>
    <w:rsid w:val="00B63752"/>
    <w:rsid w:val="00B64105"/>
    <w:rsid w:val="00B657CD"/>
    <w:rsid w:val="00B65A17"/>
    <w:rsid w:val="00B668D8"/>
    <w:rsid w:val="00B66982"/>
    <w:rsid w:val="00B67A73"/>
    <w:rsid w:val="00B701A2"/>
    <w:rsid w:val="00B7088C"/>
    <w:rsid w:val="00B70907"/>
    <w:rsid w:val="00B72665"/>
    <w:rsid w:val="00B7502E"/>
    <w:rsid w:val="00B77231"/>
    <w:rsid w:val="00B81021"/>
    <w:rsid w:val="00B81607"/>
    <w:rsid w:val="00B8253C"/>
    <w:rsid w:val="00B825F4"/>
    <w:rsid w:val="00B84878"/>
    <w:rsid w:val="00B85C5F"/>
    <w:rsid w:val="00B86AB8"/>
    <w:rsid w:val="00B914D6"/>
    <w:rsid w:val="00B94212"/>
    <w:rsid w:val="00B95064"/>
    <w:rsid w:val="00B9596C"/>
    <w:rsid w:val="00B95DDA"/>
    <w:rsid w:val="00BA10C5"/>
    <w:rsid w:val="00BA25D4"/>
    <w:rsid w:val="00BA2B3B"/>
    <w:rsid w:val="00BA4329"/>
    <w:rsid w:val="00BA54B1"/>
    <w:rsid w:val="00BA5741"/>
    <w:rsid w:val="00BA592D"/>
    <w:rsid w:val="00BB018A"/>
    <w:rsid w:val="00BB1E8C"/>
    <w:rsid w:val="00BB525D"/>
    <w:rsid w:val="00BC22C2"/>
    <w:rsid w:val="00BC336F"/>
    <w:rsid w:val="00BD0813"/>
    <w:rsid w:val="00BD10CD"/>
    <w:rsid w:val="00BD2FC7"/>
    <w:rsid w:val="00BD404D"/>
    <w:rsid w:val="00BD5486"/>
    <w:rsid w:val="00BD6711"/>
    <w:rsid w:val="00BD7135"/>
    <w:rsid w:val="00BD761D"/>
    <w:rsid w:val="00BE0114"/>
    <w:rsid w:val="00BE1CE7"/>
    <w:rsid w:val="00BE2606"/>
    <w:rsid w:val="00BE4E12"/>
    <w:rsid w:val="00BE6831"/>
    <w:rsid w:val="00BF2E48"/>
    <w:rsid w:val="00BF4977"/>
    <w:rsid w:val="00BF4A94"/>
    <w:rsid w:val="00BF619E"/>
    <w:rsid w:val="00BF7328"/>
    <w:rsid w:val="00C00CC4"/>
    <w:rsid w:val="00C01958"/>
    <w:rsid w:val="00C01C52"/>
    <w:rsid w:val="00C02968"/>
    <w:rsid w:val="00C03BB4"/>
    <w:rsid w:val="00C045F3"/>
    <w:rsid w:val="00C04BE5"/>
    <w:rsid w:val="00C071DA"/>
    <w:rsid w:val="00C10460"/>
    <w:rsid w:val="00C127AC"/>
    <w:rsid w:val="00C12C6C"/>
    <w:rsid w:val="00C1391A"/>
    <w:rsid w:val="00C13A80"/>
    <w:rsid w:val="00C13AD4"/>
    <w:rsid w:val="00C14429"/>
    <w:rsid w:val="00C14AC9"/>
    <w:rsid w:val="00C15979"/>
    <w:rsid w:val="00C16458"/>
    <w:rsid w:val="00C16B6D"/>
    <w:rsid w:val="00C22EA6"/>
    <w:rsid w:val="00C237A6"/>
    <w:rsid w:val="00C237E1"/>
    <w:rsid w:val="00C23E60"/>
    <w:rsid w:val="00C25822"/>
    <w:rsid w:val="00C272F0"/>
    <w:rsid w:val="00C278F0"/>
    <w:rsid w:val="00C27A64"/>
    <w:rsid w:val="00C3082A"/>
    <w:rsid w:val="00C32106"/>
    <w:rsid w:val="00C32641"/>
    <w:rsid w:val="00C3513E"/>
    <w:rsid w:val="00C3545B"/>
    <w:rsid w:val="00C35643"/>
    <w:rsid w:val="00C35E9D"/>
    <w:rsid w:val="00C365CB"/>
    <w:rsid w:val="00C37C91"/>
    <w:rsid w:val="00C405B6"/>
    <w:rsid w:val="00C414DF"/>
    <w:rsid w:val="00C42404"/>
    <w:rsid w:val="00C42DB2"/>
    <w:rsid w:val="00C45712"/>
    <w:rsid w:val="00C465FA"/>
    <w:rsid w:val="00C466EA"/>
    <w:rsid w:val="00C47EB3"/>
    <w:rsid w:val="00C5101A"/>
    <w:rsid w:val="00C522A8"/>
    <w:rsid w:val="00C54057"/>
    <w:rsid w:val="00C54B8A"/>
    <w:rsid w:val="00C55A70"/>
    <w:rsid w:val="00C55C64"/>
    <w:rsid w:val="00C61D6D"/>
    <w:rsid w:val="00C64BE9"/>
    <w:rsid w:val="00C652BC"/>
    <w:rsid w:val="00C65CB7"/>
    <w:rsid w:val="00C65F23"/>
    <w:rsid w:val="00C6686C"/>
    <w:rsid w:val="00C66FB8"/>
    <w:rsid w:val="00C74355"/>
    <w:rsid w:val="00C746CE"/>
    <w:rsid w:val="00C74808"/>
    <w:rsid w:val="00C7528C"/>
    <w:rsid w:val="00C75D9A"/>
    <w:rsid w:val="00C76023"/>
    <w:rsid w:val="00C82DF4"/>
    <w:rsid w:val="00C841D7"/>
    <w:rsid w:val="00C84CD6"/>
    <w:rsid w:val="00C85FDC"/>
    <w:rsid w:val="00C860AB"/>
    <w:rsid w:val="00C86355"/>
    <w:rsid w:val="00C86DA9"/>
    <w:rsid w:val="00C90A1B"/>
    <w:rsid w:val="00C910D2"/>
    <w:rsid w:val="00C92002"/>
    <w:rsid w:val="00C945F6"/>
    <w:rsid w:val="00C9781D"/>
    <w:rsid w:val="00CA0311"/>
    <w:rsid w:val="00CA309E"/>
    <w:rsid w:val="00CA5D6F"/>
    <w:rsid w:val="00CA69DE"/>
    <w:rsid w:val="00CA69E8"/>
    <w:rsid w:val="00CA75A3"/>
    <w:rsid w:val="00CA77F6"/>
    <w:rsid w:val="00CA79E4"/>
    <w:rsid w:val="00CB099A"/>
    <w:rsid w:val="00CB145F"/>
    <w:rsid w:val="00CB3D41"/>
    <w:rsid w:val="00CB61F0"/>
    <w:rsid w:val="00CC083B"/>
    <w:rsid w:val="00CC25E0"/>
    <w:rsid w:val="00CC3484"/>
    <w:rsid w:val="00CC3743"/>
    <w:rsid w:val="00CC4D8B"/>
    <w:rsid w:val="00CC4F99"/>
    <w:rsid w:val="00CC5B68"/>
    <w:rsid w:val="00CC647C"/>
    <w:rsid w:val="00CC7327"/>
    <w:rsid w:val="00CD4155"/>
    <w:rsid w:val="00CD482B"/>
    <w:rsid w:val="00CD5849"/>
    <w:rsid w:val="00CD6198"/>
    <w:rsid w:val="00CD664C"/>
    <w:rsid w:val="00CD7F3A"/>
    <w:rsid w:val="00CE1596"/>
    <w:rsid w:val="00CE45FA"/>
    <w:rsid w:val="00CF0597"/>
    <w:rsid w:val="00CF07EC"/>
    <w:rsid w:val="00CF0D8A"/>
    <w:rsid w:val="00CF2113"/>
    <w:rsid w:val="00CF2C0B"/>
    <w:rsid w:val="00CF34A0"/>
    <w:rsid w:val="00CF3D9F"/>
    <w:rsid w:val="00CF4935"/>
    <w:rsid w:val="00CF75B1"/>
    <w:rsid w:val="00CF7CA7"/>
    <w:rsid w:val="00D00F30"/>
    <w:rsid w:val="00D010D6"/>
    <w:rsid w:val="00D02535"/>
    <w:rsid w:val="00D04327"/>
    <w:rsid w:val="00D051B8"/>
    <w:rsid w:val="00D06516"/>
    <w:rsid w:val="00D068F8"/>
    <w:rsid w:val="00D06D19"/>
    <w:rsid w:val="00D06FAD"/>
    <w:rsid w:val="00D07366"/>
    <w:rsid w:val="00D07E0F"/>
    <w:rsid w:val="00D10D03"/>
    <w:rsid w:val="00D10D14"/>
    <w:rsid w:val="00D12B1D"/>
    <w:rsid w:val="00D12FBE"/>
    <w:rsid w:val="00D13105"/>
    <w:rsid w:val="00D1338D"/>
    <w:rsid w:val="00D13BD8"/>
    <w:rsid w:val="00D15C0C"/>
    <w:rsid w:val="00D16C40"/>
    <w:rsid w:val="00D21DDA"/>
    <w:rsid w:val="00D223F3"/>
    <w:rsid w:val="00D227DD"/>
    <w:rsid w:val="00D22A98"/>
    <w:rsid w:val="00D24571"/>
    <w:rsid w:val="00D268BD"/>
    <w:rsid w:val="00D27319"/>
    <w:rsid w:val="00D3156B"/>
    <w:rsid w:val="00D31EA5"/>
    <w:rsid w:val="00D34003"/>
    <w:rsid w:val="00D34154"/>
    <w:rsid w:val="00D36ED6"/>
    <w:rsid w:val="00D37F75"/>
    <w:rsid w:val="00D4465E"/>
    <w:rsid w:val="00D458F1"/>
    <w:rsid w:val="00D46A00"/>
    <w:rsid w:val="00D5064D"/>
    <w:rsid w:val="00D51627"/>
    <w:rsid w:val="00D55509"/>
    <w:rsid w:val="00D569BB"/>
    <w:rsid w:val="00D57070"/>
    <w:rsid w:val="00D5780D"/>
    <w:rsid w:val="00D612F5"/>
    <w:rsid w:val="00D62C9B"/>
    <w:rsid w:val="00D63354"/>
    <w:rsid w:val="00D64949"/>
    <w:rsid w:val="00D649C8"/>
    <w:rsid w:val="00D6611F"/>
    <w:rsid w:val="00D666F4"/>
    <w:rsid w:val="00D66EDE"/>
    <w:rsid w:val="00D67411"/>
    <w:rsid w:val="00D705B7"/>
    <w:rsid w:val="00D72A93"/>
    <w:rsid w:val="00D72EE4"/>
    <w:rsid w:val="00D7312A"/>
    <w:rsid w:val="00D73C2C"/>
    <w:rsid w:val="00D7520F"/>
    <w:rsid w:val="00D75462"/>
    <w:rsid w:val="00D762FB"/>
    <w:rsid w:val="00D81150"/>
    <w:rsid w:val="00D8132D"/>
    <w:rsid w:val="00D82701"/>
    <w:rsid w:val="00D84886"/>
    <w:rsid w:val="00D84A33"/>
    <w:rsid w:val="00D85E59"/>
    <w:rsid w:val="00D86470"/>
    <w:rsid w:val="00D929F0"/>
    <w:rsid w:val="00D95935"/>
    <w:rsid w:val="00D97470"/>
    <w:rsid w:val="00D976D1"/>
    <w:rsid w:val="00D97737"/>
    <w:rsid w:val="00D9796F"/>
    <w:rsid w:val="00D97FAE"/>
    <w:rsid w:val="00DA0D53"/>
    <w:rsid w:val="00DA11D9"/>
    <w:rsid w:val="00DA1F74"/>
    <w:rsid w:val="00DA2F40"/>
    <w:rsid w:val="00DA64C2"/>
    <w:rsid w:val="00DA6789"/>
    <w:rsid w:val="00DB0D15"/>
    <w:rsid w:val="00DB0D47"/>
    <w:rsid w:val="00DB176B"/>
    <w:rsid w:val="00DB1C4A"/>
    <w:rsid w:val="00DB298B"/>
    <w:rsid w:val="00DB673C"/>
    <w:rsid w:val="00DC2055"/>
    <w:rsid w:val="00DC36E7"/>
    <w:rsid w:val="00DC3D73"/>
    <w:rsid w:val="00DC45E5"/>
    <w:rsid w:val="00DC4827"/>
    <w:rsid w:val="00DC5D60"/>
    <w:rsid w:val="00DD2A6D"/>
    <w:rsid w:val="00DD37D0"/>
    <w:rsid w:val="00DD3C3A"/>
    <w:rsid w:val="00DD54E9"/>
    <w:rsid w:val="00DE00D4"/>
    <w:rsid w:val="00DE1798"/>
    <w:rsid w:val="00DE1F6B"/>
    <w:rsid w:val="00DE2F30"/>
    <w:rsid w:val="00DE3A19"/>
    <w:rsid w:val="00DE45C1"/>
    <w:rsid w:val="00DE6BE8"/>
    <w:rsid w:val="00DF1C6D"/>
    <w:rsid w:val="00DF2620"/>
    <w:rsid w:val="00DF311F"/>
    <w:rsid w:val="00DF352B"/>
    <w:rsid w:val="00DF35A5"/>
    <w:rsid w:val="00DF3D74"/>
    <w:rsid w:val="00DF3F5F"/>
    <w:rsid w:val="00DF629B"/>
    <w:rsid w:val="00DF7A85"/>
    <w:rsid w:val="00E02194"/>
    <w:rsid w:val="00E039BA"/>
    <w:rsid w:val="00E03AC1"/>
    <w:rsid w:val="00E0495F"/>
    <w:rsid w:val="00E07598"/>
    <w:rsid w:val="00E136A3"/>
    <w:rsid w:val="00E152A1"/>
    <w:rsid w:val="00E155C3"/>
    <w:rsid w:val="00E16E79"/>
    <w:rsid w:val="00E20ACA"/>
    <w:rsid w:val="00E222D2"/>
    <w:rsid w:val="00E2347B"/>
    <w:rsid w:val="00E2530E"/>
    <w:rsid w:val="00E25E8E"/>
    <w:rsid w:val="00E2670C"/>
    <w:rsid w:val="00E2672F"/>
    <w:rsid w:val="00E33B74"/>
    <w:rsid w:val="00E34AA9"/>
    <w:rsid w:val="00E4129D"/>
    <w:rsid w:val="00E41481"/>
    <w:rsid w:val="00E41EF7"/>
    <w:rsid w:val="00E42652"/>
    <w:rsid w:val="00E4365F"/>
    <w:rsid w:val="00E44D34"/>
    <w:rsid w:val="00E47B88"/>
    <w:rsid w:val="00E50001"/>
    <w:rsid w:val="00E500EA"/>
    <w:rsid w:val="00E501F1"/>
    <w:rsid w:val="00E52EA3"/>
    <w:rsid w:val="00E53777"/>
    <w:rsid w:val="00E56DDD"/>
    <w:rsid w:val="00E576C6"/>
    <w:rsid w:val="00E604C3"/>
    <w:rsid w:val="00E62B5A"/>
    <w:rsid w:val="00E63685"/>
    <w:rsid w:val="00E63B4C"/>
    <w:rsid w:val="00E71583"/>
    <w:rsid w:val="00E72C21"/>
    <w:rsid w:val="00E73565"/>
    <w:rsid w:val="00E7372F"/>
    <w:rsid w:val="00E76DD1"/>
    <w:rsid w:val="00E76DD8"/>
    <w:rsid w:val="00E76E8F"/>
    <w:rsid w:val="00E7700A"/>
    <w:rsid w:val="00E77733"/>
    <w:rsid w:val="00E81870"/>
    <w:rsid w:val="00E81F2D"/>
    <w:rsid w:val="00E82250"/>
    <w:rsid w:val="00E8667C"/>
    <w:rsid w:val="00E87242"/>
    <w:rsid w:val="00E904F3"/>
    <w:rsid w:val="00E9051B"/>
    <w:rsid w:val="00E91535"/>
    <w:rsid w:val="00E9169C"/>
    <w:rsid w:val="00E9239A"/>
    <w:rsid w:val="00E92890"/>
    <w:rsid w:val="00E9452B"/>
    <w:rsid w:val="00E94803"/>
    <w:rsid w:val="00E95647"/>
    <w:rsid w:val="00E95C4D"/>
    <w:rsid w:val="00E96C54"/>
    <w:rsid w:val="00E97CD0"/>
    <w:rsid w:val="00EA0F29"/>
    <w:rsid w:val="00EA36DC"/>
    <w:rsid w:val="00EA387C"/>
    <w:rsid w:val="00EA4F1A"/>
    <w:rsid w:val="00EA5F06"/>
    <w:rsid w:val="00EB05FE"/>
    <w:rsid w:val="00EB0830"/>
    <w:rsid w:val="00EB0D77"/>
    <w:rsid w:val="00EB6768"/>
    <w:rsid w:val="00EB6E56"/>
    <w:rsid w:val="00EC2D02"/>
    <w:rsid w:val="00EC5951"/>
    <w:rsid w:val="00EC5965"/>
    <w:rsid w:val="00EC6F71"/>
    <w:rsid w:val="00ED0886"/>
    <w:rsid w:val="00ED0928"/>
    <w:rsid w:val="00ED0E67"/>
    <w:rsid w:val="00ED1392"/>
    <w:rsid w:val="00ED14CE"/>
    <w:rsid w:val="00ED2478"/>
    <w:rsid w:val="00ED3BD2"/>
    <w:rsid w:val="00ED3F3D"/>
    <w:rsid w:val="00ED653D"/>
    <w:rsid w:val="00ED66B8"/>
    <w:rsid w:val="00ED7A30"/>
    <w:rsid w:val="00EE0654"/>
    <w:rsid w:val="00EE0D8D"/>
    <w:rsid w:val="00EE2125"/>
    <w:rsid w:val="00EE21EB"/>
    <w:rsid w:val="00EE24EB"/>
    <w:rsid w:val="00EE546A"/>
    <w:rsid w:val="00EE7D47"/>
    <w:rsid w:val="00EE7EF2"/>
    <w:rsid w:val="00EF68E7"/>
    <w:rsid w:val="00EF6AC7"/>
    <w:rsid w:val="00F01533"/>
    <w:rsid w:val="00F034F6"/>
    <w:rsid w:val="00F05155"/>
    <w:rsid w:val="00F067B4"/>
    <w:rsid w:val="00F07CAD"/>
    <w:rsid w:val="00F1441A"/>
    <w:rsid w:val="00F1703B"/>
    <w:rsid w:val="00F17D68"/>
    <w:rsid w:val="00F20ED2"/>
    <w:rsid w:val="00F229EE"/>
    <w:rsid w:val="00F2400F"/>
    <w:rsid w:val="00F24582"/>
    <w:rsid w:val="00F25BE3"/>
    <w:rsid w:val="00F25D68"/>
    <w:rsid w:val="00F31AED"/>
    <w:rsid w:val="00F33567"/>
    <w:rsid w:val="00F33759"/>
    <w:rsid w:val="00F352FC"/>
    <w:rsid w:val="00F35802"/>
    <w:rsid w:val="00F358EB"/>
    <w:rsid w:val="00F37451"/>
    <w:rsid w:val="00F410CC"/>
    <w:rsid w:val="00F41B91"/>
    <w:rsid w:val="00F45914"/>
    <w:rsid w:val="00F45B8D"/>
    <w:rsid w:val="00F468F0"/>
    <w:rsid w:val="00F46EF0"/>
    <w:rsid w:val="00F505DA"/>
    <w:rsid w:val="00F52BD3"/>
    <w:rsid w:val="00F53E71"/>
    <w:rsid w:val="00F5402C"/>
    <w:rsid w:val="00F55ADB"/>
    <w:rsid w:val="00F56514"/>
    <w:rsid w:val="00F56830"/>
    <w:rsid w:val="00F57136"/>
    <w:rsid w:val="00F57DAD"/>
    <w:rsid w:val="00F608EA"/>
    <w:rsid w:val="00F61619"/>
    <w:rsid w:val="00F6415A"/>
    <w:rsid w:val="00F6678F"/>
    <w:rsid w:val="00F727FD"/>
    <w:rsid w:val="00F72B6B"/>
    <w:rsid w:val="00F73487"/>
    <w:rsid w:val="00F7452D"/>
    <w:rsid w:val="00F74DFC"/>
    <w:rsid w:val="00F75C49"/>
    <w:rsid w:val="00F8278D"/>
    <w:rsid w:val="00F83169"/>
    <w:rsid w:val="00F86102"/>
    <w:rsid w:val="00F86793"/>
    <w:rsid w:val="00F870A7"/>
    <w:rsid w:val="00F87B6A"/>
    <w:rsid w:val="00F87DC0"/>
    <w:rsid w:val="00F906A6"/>
    <w:rsid w:val="00F91CCE"/>
    <w:rsid w:val="00F9294A"/>
    <w:rsid w:val="00F93663"/>
    <w:rsid w:val="00F94155"/>
    <w:rsid w:val="00F97634"/>
    <w:rsid w:val="00FA0ADD"/>
    <w:rsid w:val="00FA2D0A"/>
    <w:rsid w:val="00FA5262"/>
    <w:rsid w:val="00FA563D"/>
    <w:rsid w:val="00FA5933"/>
    <w:rsid w:val="00FA733B"/>
    <w:rsid w:val="00FA787E"/>
    <w:rsid w:val="00FA78CD"/>
    <w:rsid w:val="00FA79DD"/>
    <w:rsid w:val="00FB14C8"/>
    <w:rsid w:val="00FB2C0D"/>
    <w:rsid w:val="00FB475D"/>
    <w:rsid w:val="00FB5582"/>
    <w:rsid w:val="00FB576F"/>
    <w:rsid w:val="00FB578A"/>
    <w:rsid w:val="00FC0B59"/>
    <w:rsid w:val="00FC1621"/>
    <w:rsid w:val="00FC3920"/>
    <w:rsid w:val="00FC4990"/>
    <w:rsid w:val="00FC4A6F"/>
    <w:rsid w:val="00FC6B4C"/>
    <w:rsid w:val="00FC7056"/>
    <w:rsid w:val="00FD1E33"/>
    <w:rsid w:val="00FD430F"/>
    <w:rsid w:val="00FD5175"/>
    <w:rsid w:val="00FD629A"/>
    <w:rsid w:val="00FD6899"/>
    <w:rsid w:val="00FD75D6"/>
    <w:rsid w:val="00FD7610"/>
    <w:rsid w:val="00FD7FFC"/>
    <w:rsid w:val="00FE1AD1"/>
    <w:rsid w:val="00FE7ADD"/>
    <w:rsid w:val="00FF0077"/>
    <w:rsid w:val="00FF1DD2"/>
    <w:rsid w:val="00FF1E60"/>
    <w:rsid w:val="00FF36D7"/>
    <w:rsid w:val="00FF4B45"/>
    <w:rsid w:val="00FF5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089F8"/>
  <w15:docId w15:val="{FA08C882-B79A-4102-BB75-41E9ABD9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82DF4"/>
    <w:pPr>
      <w:widowControl w:val="0"/>
      <w:spacing w:line="360" w:lineRule="auto"/>
      <w:ind w:firstLineChars="200" w:firstLine="420"/>
      <w:jc w:val="both"/>
    </w:pPr>
    <w:rPr>
      <w:rFonts w:ascii="Times New Roman" w:eastAsia="宋体" w:hAnsi="Times New Roman"/>
    </w:rPr>
  </w:style>
  <w:style w:type="paragraph" w:styleId="1">
    <w:name w:val="heading 1"/>
    <w:next w:val="a2"/>
    <w:link w:val="10"/>
    <w:uiPriority w:val="9"/>
    <w:qFormat/>
    <w:rsid w:val="0075069F"/>
    <w:pPr>
      <w:numPr>
        <w:numId w:val="1"/>
      </w:numPr>
      <w:spacing w:line="576" w:lineRule="auto"/>
      <w:outlineLvl w:val="0"/>
    </w:pPr>
    <w:rPr>
      <w:rFonts w:ascii="Times New Roman" w:eastAsia="宋体" w:hAnsi="Times New Roman"/>
      <w:b/>
      <w:kern w:val="44"/>
      <w:sz w:val="30"/>
      <w:szCs w:val="30"/>
    </w:rPr>
  </w:style>
  <w:style w:type="paragraph" w:styleId="2">
    <w:name w:val="heading 2"/>
    <w:next w:val="a2"/>
    <w:link w:val="21"/>
    <w:uiPriority w:val="9"/>
    <w:qFormat/>
    <w:rsid w:val="00683E12"/>
    <w:pPr>
      <w:numPr>
        <w:ilvl w:val="1"/>
        <w:numId w:val="1"/>
      </w:numPr>
      <w:shd w:val="clear" w:color="auto" w:fill="FFFFFF"/>
      <w:tabs>
        <w:tab w:val="left" w:pos="720"/>
      </w:tabs>
      <w:outlineLvl w:val="1"/>
    </w:pPr>
    <w:rPr>
      <w:rFonts w:ascii="Times New Roman" w:eastAsia="黑体" w:hAnsi="Times New Roman"/>
      <w:b/>
      <w:sz w:val="28"/>
      <w:szCs w:val="28"/>
    </w:rPr>
  </w:style>
  <w:style w:type="paragraph" w:styleId="3">
    <w:name w:val="heading 3"/>
    <w:next w:val="a2"/>
    <w:link w:val="30"/>
    <w:autoRedefine/>
    <w:uiPriority w:val="9"/>
    <w:qFormat/>
    <w:rsid w:val="007D004F"/>
    <w:pPr>
      <w:numPr>
        <w:ilvl w:val="2"/>
        <w:numId w:val="1"/>
      </w:numPr>
      <w:spacing w:line="413" w:lineRule="auto"/>
      <w:outlineLvl w:val="2"/>
    </w:pPr>
    <w:rPr>
      <w:rFonts w:ascii="Times New Roman" w:eastAsia="宋体" w:hAnsi="Times New Roman"/>
      <w:b/>
      <w:sz w:val="28"/>
      <w:szCs w:val="28"/>
    </w:rPr>
  </w:style>
  <w:style w:type="paragraph" w:styleId="40">
    <w:name w:val="heading 4"/>
    <w:basedOn w:val="a2"/>
    <w:next w:val="a2"/>
    <w:link w:val="41"/>
    <w:uiPriority w:val="9"/>
    <w:semiHidden/>
    <w:rsid w:val="00F20ED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qFormat/>
    <w:rsid w:val="0075069F"/>
    <w:rPr>
      <w:rFonts w:ascii="Times New Roman" w:eastAsia="宋体" w:hAnsi="Times New Roman"/>
      <w:b/>
      <w:kern w:val="44"/>
      <w:sz w:val="30"/>
      <w:szCs w:val="30"/>
    </w:rPr>
  </w:style>
  <w:style w:type="character" w:customStyle="1" w:styleId="20">
    <w:name w:val="标题 2 字符"/>
    <w:basedOn w:val="a3"/>
    <w:uiPriority w:val="9"/>
    <w:semiHidden/>
    <w:rsid w:val="005079C1"/>
    <w:rPr>
      <w:rFonts w:asciiTheme="majorHAnsi" w:eastAsiaTheme="majorEastAsia" w:hAnsiTheme="majorHAnsi" w:cstheme="majorBidi"/>
      <w:b/>
      <w:bCs/>
      <w:sz w:val="32"/>
      <w:szCs w:val="32"/>
    </w:rPr>
  </w:style>
  <w:style w:type="character" w:customStyle="1" w:styleId="21">
    <w:name w:val="标题 2 字符1"/>
    <w:basedOn w:val="a3"/>
    <w:link w:val="2"/>
    <w:uiPriority w:val="9"/>
    <w:qFormat/>
    <w:rsid w:val="00683E12"/>
    <w:rPr>
      <w:rFonts w:ascii="Times New Roman" w:eastAsia="黑体" w:hAnsi="Times New Roman"/>
      <w:b/>
      <w:sz w:val="28"/>
      <w:szCs w:val="28"/>
      <w:shd w:val="clear" w:color="auto" w:fill="FFFFFF"/>
    </w:rPr>
  </w:style>
  <w:style w:type="character" w:customStyle="1" w:styleId="30">
    <w:name w:val="标题 3 字符"/>
    <w:basedOn w:val="a3"/>
    <w:link w:val="3"/>
    <w:uiPriority w:val="9"/>
    <w:qFormat/>
    <w:rsid w:val="007D004F"/>
    <w:rPr>
      <w:rFonts w:ascii="Times New Roman" w:eastAsia="宋体" w:hAnsi="Times New Roman"/>
      <w:b/>
      <w:sz w:val="28"/>
      <w:szCs w:val="28"/>
    </w:rPr>
  </w:style>
  <w:style w:type="paragraph" w:customStyle="1" w:styleId="a6">
    <w:name w:val="段代码"/>
    <w:next w:val="a2"/>
    <w:link w:val="a7"/>
    <w:uiPriority w:val="1"/>
    <w:qFormat/>
    <w:rsid w:val="009B1524"/>
    <w:pPr>
      <w:shd w:val="clear" w:color="auto" w:fill="E0E0E0"/>
      <w:snapToGrid w:val="0"/>
      <w:spacing w:line="220" w:lineRule="atLeast"/>
    </w:pPr>
    <w:rPr>
      <w:rFonts w:ascii="Courier New" w:hAnsi="Courier New" w:cs="Arial"/>
      <w:sz w:val="15"/>
    </w:rPr>
  </w:style>
  <w:style w:type="character" w:customStyle="1" w:styleId="a7">
    <w:name w:val="段代码 字符"/>
    <w:link w:val="a6"/>
    <w:uiPriority w:val="1"/>
    <w:qFormat/>
    <w:rsid w:val="009B1524"/>
    <w:rPr>
      <w:rFonts w:ascii="Courier New" w:hAnsi="Courier New" w:cs="Arial"/>
      <w:sz w:val="15"/>
      <w:shd w:val="clear" w:color="auto" w:fill="E0E0E0"/>
    </w:rPr>
  </w:style>
  <w:style w:type="paragraph" w:styleId="a8">
    <w:name w:val="footer"/>
    <w:basedOn w:val="a2"/>
    <w:link w:val="a9"/>
    <w:uiPriority w:val="99"/>
    <w:unhideWhenUsed/>
    <w:qFormat/>
    <w:rsid w:val="008370CD"/>
    <w:pPr>
      <w:tabs>
        <w:tab w:val="center" w:pos="4153"/>
        <w:tab w:val="right" w:pos="8306"/>
      </w:tabs>
      <w:snapToGrid w:val="0"/>
      <w:jc w:val="left"/>
    </w:pPr>
    <w:rPr>
      <w:color w:val="00B050"/>
    </w:rPr>
  </w:style>
  <w:style w:type="character" w:customStyle="1" w:styleId="a9">
    <w:name w:val="页脚 字符"/>
    <w:basedOn w:val="a3"/>
    <w:link w:val="a8"/>
    <w:uiPriority w:val="99"/>
    <w:qFormat/>
    <w:rsid w:val="008370CD"/>
    <w:rPr>
      <w:rFonts w:ascii="Times New Roman" w:eastAsia="宋体" w:hAnsi="Times New Roman"/>
      <w:color w:val="00B050"/>
    </w:rPr>
  </w:style>
  <w:style w:type="paragraph" w:customStyle="1" w:styleId="aa">
    <w:name w:val="文档标题"/>
    <w:basedOn w:val="a2"/>
    <w:next w:val="a2"/>
    <w:link w:val="ab"/>
    <w:uiPriority w:val="10"/>
    <w:qFormat/>
    <w:rsid w:val="008370CD"/>
    <w:pPr>
      <w:widowControl/>
      <w:spacing w:line="220" w:lineRule="atLeast"/>
      <w:ind w:firstLineChars="0" w:firstLine="0"/>
      <w:jc w:val="center"/>
    </w:pPr>
    <w:rPr>
      <w:sz w:val="44"/>
      <w:szCs w:val="44"/>
    </w:rPr>
  </w:style>
  <w:style w:type="paragraph" w:customStyle="1" w:styleId="ac">
    <w:name w:val="版本号"/>
    <w:basedOn w:val="a2"/>
    <w:link w:val="ad"/>
    <w:uiPriority w:val="10"/>
    <w:qFormat/>
    <w:rsid w:val="008370CD"/>
    <w:pPr>
      <w:spacing w:line="220" w:lineRule="atLeast"/>
      <w:ind w:firstLineChars="0" w:firstLine="0"/>
      <w:jc w:val="center"/>
    </w:pPr>
    <w:rPr>
      <w:rFonts w:eastAsia="微软雅黑" w:cs="微软雅黑"/>
      <w:sz w:val="24"/>
    </w:rPr>
  </w:style>
  <w:style w:type="character" w:customStyle="1" w:styleId="ab">
    <w:name w:val="文档标题 字符"/>
    <w:basedOn w:val="a3"/>
    <w:link w:val="aa"/>
    <w:uiPriority w:val="10"/>
    <w:rsid w:val="008370CD"/>
    <w:rPr>
      <w:rFonts w:ascii="Times New Roman" w:eastAsia="宋体" w:hAnsi="Times New Roman"/>
      <w:sz w:val="44"/>
      <w:szCs w:val="44"/>
    </w:rPr>
  </w:style>
  <w:style w:type="paragraph" w:customStyle="1" w:styleId="ae">
    <w:name w:val="重要内容"/>
    <w:basedOn w:val="a2"/>
    <w:link w:val="af"/>
    <w:qFormat/>
    <w:rsid w:val="008370CD"/>
    <w:rPr>
      <w:color w:val="FF0000"/>
    </w:rPr>
  </w:style>
  <w:style w:type="character" w:customStyle="1" w:styleId="ad">
    <w:name w:val="版本号 字符"/>
    <w:basedOn w:val="a3"/>
    <w:link w:val="ac"/>
    <w:uiPriority w:val="10"/>
    <w:rsid w:val="008370CD"/>
    <w:rPr>
      <w:rFonts w:ascii="Times New Roman" w:eastAsia="微软雅黑" w:hAnsi="Times New Roman" w:cs="微软雅黑"/>
      <w:sz w:val="24"/>
    </w:rPr>
  </w:style>
  <w:style w:type="paragraph" w:customStyle="1" w:styleId="a0">
    <w:name w:val="有序列表"/>
    <w:basedOn w:val="a2"/>
    <w:link w:val="af0"/>
    <w:uiPriority w:val="1"/>
    <w:qFormat/>
    <w:rsid w:val="008370CD"/>
    <w:pPr>
      <w:numPr>
        <w:numId w:val="2"/>
      </w:numPr>
      <w:ind w:firstLineChars="0" w:firstLine="0"/>
    </w:pPr>
  </w:style>
  <w:style w:type="character" w:customStyle="1" w:styleId="af">
    <w:name w:val="重要内容 字符"/>
    <w:basedOn w:val="a3"/>
    <w:link w:val="ae"/>
    <w:rsid w:val="008370CD"/>
    <w:rPr>
      <w:rFonts w:ascii="Times New Roman" w:eastAsia="宋体" w:hAnsi="Times New Roman"/>
      <w:color w:val="FF0000"/>
    </w:rPr>
  </w:style>
  <w:style w:type="paragraph" w:customStyle="1" w:styleId="a1">
    <w:name w:val="无序列表"/>
    <w:basedOn w:val="a0"/>
    <w:link w:val="af1"/>
    <w:uiPriority w:val="1"/>
    <w:qFormat/>
    <w:rsid w:val="008370CD"/>
    <w:pPr>
      <w:numPr>
        <w:numId w:val="3"/>
      </w:numPr>
    </w:pPr>
  </w:style>
  <w:style w:type="character" w:customStyle="1" w:styleId="af0">
    <w:name w:val="有序列表 字符"/>
    <w:basedOn w:val="a3"/>
    <w:link w:val="a0"/>
    <w:uiPriority w:val="1"/>
    <w:rsid w:val="008370CD"/>
    <w:rPr>
      <w:rFonts w:ascii="Times New Roman" w:eastAsia="宋体" w:hAnsi="Times New Roman"/>
    </w:rPr>
  </w:style>
  <w:style w:type="character" w:styleId="af2">
    <w:name w:val="Hyperlink"/>
    <w:uiPriority w:val="99"/>
    <w:qFormat/>
    <w:rsid w:val="008370CD"/>
    <w:rPr>
      <w:rFonts w:ascii="Times New Roman" w:eastAsiaTheme="minorEastAsia" w:hAnsi="Times New Roman"/>
      <w:color w:val="2E74B5" w:themeColor="accent5" w:themeShade="BF"/>
      <w:u w:val="single"/>
    </w:rPr>
  </w:style>
  <w:style w:type="character" w:customStyle="1" w:styleId="af1">
    <w:name w:val="无序列表 字符"/>
    <w:basedOn w:val="af0"/>
    <w:link w:val="a1"/>
    <w:uiPriority w:val="1"/>
    <w:rsid w:val="008370CD"/>
    <w:rPr>
      <w:rFonts w:ascii="Times New Roman" w:eastAsia="宋体" w:hAnsi="Times New Roman"/>
    </w:rPr>
  </w:style>
  <w:style w:type="character" w:styleId="af3">
    <w:name w:val="Unresolved Mention"/>
    <w:basedOn w:val="a3"/>
    <w:uiPriority w:val="99"/>
    <w:semiHidden/>
    <w:unhideWhenUsed/>
    <w:rsid w:val="002D6AC7"/>
    <w:rPr>
      <w:color w:val="605E5C"/>
      <w:shd w:val="clear" w:color="auto" w:fill="E1DFDD"/>
    </w:rPr>
  </w:style>
  <w:style w:type="character" w:styleId="af4">
    <w:name w:val="FollowedHyperlink"/>
    <w:basedOn w:val="a3"/>
    <w:uiPriority w:val="99"/>
    <w:semiHidden/>
    <w:unhideWhenUsed/>
    <w:rsid w:val="002D6AC7"/>
    <w:rPr>
      <w:color w:val="954F72" w:themeColor="followedHyperlink"/>
      <w:u w:val="single"/>
    </w:rPr>
  </w:style>
  <w:style w:type="paragraph" w:customStyle="1" w:styleId="af5">
    <w:name w:val="作者"/>
    <w:basedOn w:val="a2"/>
    <w:next w:val="a2"/>
    <w:link w:val="af6"/>
    <w:uiPriority w:val="10"/>
    <w:qFormat/>
    <w:rsid w:val="008370CD"/>
    <w:pPr>
      <w:spacing w:line="220" w:lineRule="atLeast"/>
      <w:ind w:firstLineChars="0" w:firstLine="0"/>
      <w:jc w:val="center"/>
    </w:pPr>
    <w:rPr>
      <w:sz w:val="24"/>
    </w:rPr>
  </w:style>
  <w:style w:type="paragraph" w:customStyle="1" w:styleId="a">
    <w:name w:val="五级及其以上"/>
    <w:basedOn w:val="a2"/>
    <w:next w:val="a2"/>
    <w:link w:val="af7"/>
    <w:uiPriority w:val="9"/>
    <w:qFormat/>
    <w:rsid w:val="008370CD"/>
    <w:pPr>
      <w:numPr>
        <w:numId w:val="4"/>
      </w:numPr>
      <w:ind w:firstLineChars="0"/>
    </w:pPr>
    <w:rPr>
      <w:b/>
      <w:bCs/>
      <w:szCs w:val="22"/>
    </w:rPr>
  </w:style>
  <w:style w:type="character" w:customStyle="1" w:styleId="af6">
    <w:name w:val="作者 字符"/>
    <w:basedOn w:val="a3"/>
    <w:link w:val="af5"/>
    <w:uiPriority w:val="10"/>
    <w:rsid w:val="008370CD"/>
    <w:rPr>
      <w:rFonts w:ascii="Times New Roman" w:eastAsia="宋体" w:hAnsi="Times New Roman"/>
      <w:sz w:val="24"/>
    </w:rPr>
  </w:style>
  <w:style w:type="table" w:styleId="af8">
    <w:name w:val="Table Grid"/>
    <w:basedOn w:val="a4"/>
    <w:uiPriority w:val="39"/>
    <w:rsid w:val="00A16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7">
    <w:name w:val="五级及其以上 字符"/>
    <w:basedOn w:val="af0"/>
    <w:link w:val="a"/>
    <w:uiPriority w:val="9"/>
    <w:rsid w:val="008370CD"/>
    <w:rPr>
      <w:rFonts w:ascii="Times New Roman" w:eastAsia="宋体" w:hAnsi="Times New Roman"/>
      <w:b/>
      <w:bCs/>
      <w:szCs w:val="22"/>
    </w:rPr>
  </w:style>
  <w:style w:type="paragraph" w:customStyle="1" w:styleId="4">
    <w:name w:val="标题4"/>
    <w:basedOn w:val="3"/>
    <w:next w:val="a2"/>
    <w:link w:val="42"/>
    <w:uiPriority w:val="9"/>
    <w:qFormat/>
    <w:rsid w:val="008370CD"/>
    <w:pPr>
      <w:numPr>
        <w:ilvl w:val="3"/>
      </w:numPr>
      <w:outlineLvl w:val="3"/>
    </w:pPr>
    <w:rPr>
      <w:sz w:val="24"/>
      <w:szCs w:val="22"/>
    </w:rPr>
  </w:style>
  <w:style w:type="character" w:customStyle="1" w:styleId="42">
    <w:name w:val="标题4 字符"/>
    <w:basedOn w:val="30"/>
    <w:link w:val="4"/>
    <w:uiPriority w:val="9"/>
    <w:rsid w:val="008370CD"/>
    <w:rPr>
      <w:rFonts w:ascii="Times New Roman" w:eastAsia="宋体" w:hAnsi="Times New Roman"/>
      <w:b/>
      <w:sz w:val="24"/>
      <w:szCs w:val="22"/>
    </w:rPr>
  </w:style>
  <w:style w:type="paragraph" w:customStyle="1" w:styleId="guigu">
    <w:name w:val="guigu页眉"/>
    <w:basedOn w:val="a2"/>
    <w:link w:val="guigu0"/>
    <w:uiPriority w:val="11"/>
    <w:qFormat/>
    <w:rsid w:val="008370CD"/>
    <w:pPr>
      <w:jc w:val="right"/>
    </w:pPr>
    <w:rPr>
      <w:rFonts w:eastAsia="华文细黑"/>
      <w:b/>
      <w:color w:val="006600"/>
      <w:sz w:val="24"/>
    </w:rPr>
  </w:style>
  <w:style w:type="paragraph" w:customStyle="1" w:styleId="af9">
    <w:name w:val="表格内容"/>
    <w:basedOn w:val="a2"/>
    <w:link w:val="afa"/>
    <w:uiPriority w:val="1"/>
    <w:qFormat/>
    <w:rsid w:val="00FF1DD2"/>
    <w:pPr>
      <w:widowControl/>
      <w:spacing w:line="240" w:lineRule="auto"/>
      <w:ind w:firstLineChars="0" w:firstLine="0"/>
      <w:jc w:val="left"/>
    </w:pPr>
    <w:rPr>
      <w:szCs w:val="22"/>
    </w:rPr>
  </w:style>
  <w:style w:type="character" w:customStyle="1" w:styleId="guigu0">
    <w:name w:val="guigu页眉 字符"/>
    <w:basedOn w:val="a3"/>
    <w:link w:val="guigu"/>
    <w:uiPriority w:val="11"/>
    <w:rsid w:val="008370CD"/>
    <w:rPr>
      <w:rFonts w:ascii="Times New Roman" w:eastAsia="华文细黑" w:hAnsi="Times New Roman"/>
      <w:b/>
      <w:color w:val="006600"/>
      <w:sz w:val="24"/>
    </w:rPr>
  </w:style>
  <w:style w:type="character" w:customStyle="1" w:styleId="afa">
    <w:name w:val="表格内容 字符"/>
    <w:basedOn w:val="a3"/>
    <w:link w:val="af9"/>
    <w:uiPriority w:val="1"/>
    <w:rsid w:val="00FF1DD2"/>
    <w:rPr>
      <w:szCs w:val="22"/>
    </w:rPr>
  </w:style>
  <w:style w:type="paragraph" w:styleId="afb">
    <w:name w:val="header"/>
    <w:basedOn w:val="a2"/>
    <w:link w:val="afc"/>
    <w:uiPriority w:val="99"/>
    <w:unhideWhenUsed/>
    <w:rsid w:val="0018045E"/>
    <w:pPr>
      <w:pBdr>
        <w:bottom w:val="single" w:sz="6" w:space="1" w:color="auto"/>
      </w:pBdr>
      <w:tabs>
        <w:tab w:val="center" w:pos="4153"/>
        <w:tab w:val="right" w:pos="8306"/>
      </w:tabs>
      <w:snapToGrid w:val="0"/>
      <w:spacing w:line="240" w:lineRule="auto"/>
      <w:jc w:val="center"/>
    </w:pPr>
    <w:rPr>
      <w:sz w:val="18"/>
      <w:szCs w:val="18"/>
    </w:rPr>
  </w:style>
  <w:style w:type="character" w:customStyle="1" w:styleId="afc">
    <w:name w:val="页眉 字符"/>
    <w:basedOn w:val="a3"/>
    <w:link w:val="afb"/>
    <w:uiPriority w:val="99"/>
    <w:rsid w:val="0018045E"/>
    <w:rPr>
      <w:rFonts w:eastAsia="宋体"/>
      <w:sz w:val="18"/>
      <w:szCs w:val="18"/>
    </w:rPr>
  </w:style>
  <w:style w:type="paragraph" w:customStyle="1" w:styleId="afd">
    <w:name w:val="图片"/>
    <w:basedOn w:val="a2"/>
    <w:next w:val="a2"/>
    <w:link w:val="afe"/>
    <w:uiPriority w:val="1"/>
    <w:qFormat/>
    <w:rsid w:val="00C82DF4"/>
    <w:pPr>
      <w:ind w:firstLineChars="0" w:firstLine="0"/>
      <w:jc w:val="center"/>
    </w:pPr>
    <w:rPr>
      <w:noProof/>
    </w:rPr>
  </w:style>
  <w:style w:type="character" w:customStyle="1" w:styleId="afe">
    <w:name w:val="图片 字符"/>
    <w:basedOn w:val="a3"/>
    <w:link w:val="afd"/>
    <w:uiPriority w:val="1"/>
    <w:rsid w:val="00C82DF4"/>
    <w:rPr>
      <w:rFonts w:ascii="Times New Roman" w:eastAsia="宋体" w:hAnsi="Times New Roman"/>
      <w:noProof/>
    </w:rPr>
  </w:style>
  <w:style w:type="character" w:customStyle="1" w:styleId="41">
    <w:name w:val="标题 4 字符"/>
    <w:basedOn w:val="a3"/>
    <w:link w:val="40"/>
    <w:uiPriority w:val="9"/>
    <w:semiHidden/>
    <w:rsid w:val="00F20ED2"/>
    <w:rPr>
      <w:rFonts w:asciiTheme="majorHAnsi" w:eastAsiaTheme="majorEastAsia" w:hAnsiTheme="majorHAnsi" w:cstheme="majorBidi"/>
      <w:b/>
      <w:bCs/>
      <w:sz w:val="28"/>
      <w:szCs w:val="28"/>
    </w:rPr>
  </w:style>
  <w:style w:type="table" w:styleId="4-5">
    <w:name w:val="Grid Table 4 Accent 5"/>
    <w:basedOn w:val="a4"/>
    <w:uiPriority w:val="49"/>
    <w:rsid w:val="00F20ED2"/>
    <w:rPr>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aff">
    <w:name w:val="List Paragraph"/>
    <w:basedOn w:val="a2"/>
    <w:uiPriority w:val="34"/>
    <w:qFormat/>
    <w:rsid w:val="001A4702"/>
  </w:style>
  <w:style w:type="paragraph" w:styleId="HTML">
    <w:name w:val="HTML Preformatted"/>
    <w:basedOn w:val="a2"/>
    <w:link w:val="HTML0"/>
    <w:uiPriority w:val="99"/>
    <w:unhideWhenUsed/>
    <w:rsid w:val="009B15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szCs w:val="24"/>
    </w:rPr>
  </w:style>
  <w:style w:type="character" w:customStyle="1" w:styleId="HTML0">
    <w:name w:val="HTML 预设格式 字符"/>
    <w:basedOn w:val="a3"/>
    <w:link w:val="HTML"/>
    <w:uiPriority w:val="99"/>
    <w:rsid w:val="009B1524"/>
    <w:rPr>
      <w:rFonts w:ascii="宋体" w:eastAsia="宋体" w:hAnsi="宋体" w:cs="宋体"/>
      <w:kern w:val="0"/>
      <w:sz w:val="24"/>
      <w:szCs w:val="24"/>
    </w:rPr>
  </w:style>
  <w:style w:type="paragraph" w:styleId="aff0">
    <w:name w:val="Normal (Web)"/>
    <w:basedOn w:val="a2"/>
    <w:uiPriority w:val="99"/>
    <w:semiHidden/>
    <w:unhideWhenUsed/>
    <w:rsid w:val="00D7312A"/>
    <w:pPr>
      <w:widowControl/>
      <w:spacing w:before="100" w:beforeAutospacing="1" w:after="100" w:afterAutospacing="1" w:line="240" w:lineRule="auto"/>
      <w:ind w:firstLineChars="0" w:firstLine="0"/>
      <w:jc w:val="left"/>
    </w:pPr>
    <w:rPr>
      <w:rFonts w:ascii="宋体" w:hAnsi="宋体" w:cs="宋体"/>
      <w:kern w:val="0"/>
      <w:sz w:val="24"/>
      <w:szCs w:val="24"/>
    </w:rPr>
  </w:style>
  <w:style w:type="table" w:styleId="4-3">
    <w:name w:val="Grid Table 4 Accent 3"/>
    <w:basedOn w:val="a4"/>
    <w:uiPriority w:val="49"/>
    <w:rsid w:val="00925832"/>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30">
    <w:name w:val="List Table 4 Accent 3"/>
    <w:basedOn w:val="a4"/>
    <w:uiPriority w:val="49"/>
    <w:rsid w:val="0042731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force-white-icons">
    <w:name w:val="force-white-icons"/>
    <w:basedOn w:val="a2"/>
    <w:rsid w:val="00967A12"/>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customStyle="1" w:styleId="name">
    <w:name w:val="name"/>
    <w:basedOn w:val="a3"/>
    <w:rsid w:val="00967A12"/>
  </w:style>
  <w:style w:type="character" w:customStyle="1" w:styleId="separator">
    <w:name w:val="separator"/>
    <w:basedOn w:val="a3"/>
    <w:rsid w:val="00967A12"/>
  </w:style>
  <w:style w:type="character" w:customStyle="1" w:styleId="object-value-string">
    <w:name w:val="object-value-string"/>
    <w:basedOn w:val="a3"/>
    <w:rsid w:val="00967A12"/>
  </w:style>
  <w:style w:type="character" w:customStyle="1" w:styleId="object-value-number">
    <w:name w:val="object-value-number"/>
    <w:basedOn w:val="a3"/>
    <w:rsid w:val="00967A12"/>
  </w:style>
  <w:style w:type="character" w:customStyle="1" w:styleId="object-value-null">
    <w:name w:val="object-value-null"/>
    <w:basedOn w:val="a3"/>
    <w:rsid w:val="00967A12"/>
  </w:style>
  <w:style w:type="table" w:styleId="3-3">
    <w:name w:val="List Table 3 Accent 3"/>
    <w:basedOn w:val="a4"/>
    <w:uiPriority w:val="48"/>
    <w:rsid w:val="004B552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aff1">
    <w:name w:val="自定义四级标题 字符"/>
    <w:basedOn w:val="a3"/>
    <w:link w:val="aff2"/>
    <w:locked/>
    <w:rsid w:val="00D04327"/>
    <w:rPr>
      <w:rFonts w:ascii="Times New Roman" w:eastAsia="宋体" w:hAnsi="Times New Roman" w:cs="Times New Roman"/>
      <w:b/>
      <w:sz w:val="24"/>
      <w:szCs w:val="22"/>
    </w:rPr>
  </w:style>
  <w:style w:type="paragraph" w:customStyle="1" w:styleId="aff2">
    <w:name w:val="自定义四级标题"/>
    <w:basedOn w:val="a2"/>
    <w:next w:val="a2"/>
    <w:link w:val="aff1"/>
    <w:qFormat/>
    <w:rsid w:val="00D04327"/>
    <w:pPr>
      <w:keepNext/>
      <w:keepLines/>
      <w:adjustRightInd w:val="0"/>
      <w:snapToGrid w:val="0"/>
      <w:ind w:firstLineChars="0" w:firstLine="0"/>
      <w:outlineLvl w:val="3"/>
    </w:pPr>
    <w:rPr>
      <w:rFonts w:cs="Times New Roman"/>
      <w:b/>
      <w:sz w:val="24"/>
      <w:szCs w:val="22"/>
    </w:rPr>
  </w:style>
  <w:style w:type="character" w:customStyle="1" w:styleId="Char">
    <w:name w:val="编程步骤 Char"/>
    <w:link w:val="aff3"/>
    <w:qFormat/>
    <w:locked/>
    <w:rsid w:val="00D04327"/>
    <w:rPr>
      <w:rFonts w:ascii="Courier New" w:eastAsia="宋体" w:hAnsi="Courier New" w:cs="Arial"/>
      <w:sz w:val="16"/>
      <w:szCs w:val="18"/>
      <w:shd w:val="clear" w:color="auto" w:fill="E0E0E0"/>
    </w:rPr>
  </w:style>
  <w:style w:type="paragraph" w:customStyle="1" w:styleId="aff3">
    <w:name w:val="编程步骤"/>
    <w:basedOn w:val="a2"/>
    <w:link w:val="Char"/>
    <w:qFormat/>
    <w:rsid w:val="00D04327"/>
    <w:pPr>
      <w:shd w:val="clear" w:color="auto" w:fill="E0E0E0"/>
      <w:snapToGrid w:val="0"/>
      <w:spacing w:line="220" w:lineRule="atLeast"/>
      <w:ind w:firstLineChars="0" w:firstLine="0"/>
    </w:pPr>
    <w:rPr>
      <w:rFonts w:ascii="Courier New" w:hAnsi="Courier New" w:cs="Arial"/>
      <w:sz w:val="16"/>
      <w:szCs w:val="18"/>
    </w:rPr>
  </w:style>
  <w:style w:type="table" w:styleId="4-1">
    <w:name w:val="Grid Table 4 Accent 1"/>
    <w:basedOn w:val="a4"/>
    <w:uiPriority w:val="49"/>
    <w:rsid w:val="00D04327"/>
    <w:rPr>
      <w:rFonts w:eastAsia="Times New Roman"/>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4438">
      <w:bodyDiv w:val="1"/>
      <w:marLeft w:val="0"/>
      <w:marRight w:val="0"/>
      <w:marTop w:val="0"/>
      <w:marBottom w:val="0"/>
      <w:divBdr>
        <w:top w:val="none" w:sz="0" w:space="0" w:color="auto"/>
        <w:left w:val="none" w:sz="0" w:space="0" w:color="auto"/>
        <w:bottom w:val="none" w:sz="0" w:space="0" w:color="auto"/>
        <w:right w:val="none" w:sz="0" w:space="0" w:color="auto"/>
      </w:divBdr>
    </w:div>
    <w:div w:id="9917005">
      <w:bodyDiv w:val="1"/>
      <w:marLeft w:val="0"/>
      <w:marRight w:val="0"/>
      <w:marTop w:val="0"/>
      <w:marBottom w:val="0"/>
      <w:divBdr>
        <w:top w:val="none" w:sz="0" w:space="0" w:color="auto"/>
        <w:left w:val="none" w:sz="0" w:space="0" w:color="auto"/>
        <w:bottom w:val="none" w:sz="0" w:space="0" w:color="auto"/>
        <w:right w:val="none" w:sz="0" w:space="0" w:color="auto"/>
      </w:divBdr>
    </w:div>
    <w:div w:id="14427266">
      <w:bodyDiv w:val="1"/>
      <w:marLeft w:val="0"/>
      <w:marRight w:val="0"/>
      <w:marTop w:val="0"/>
      <w:marBottom w:val="0"/>
      <w:divBdr>
        <w:top w:val="none" w:sz="0" w:space="0" w:color="auto"/>
        <w:left w:val="none" w:sz="0" w:space="0" w:color="auto"/>
        <w:bottom w:val="none" w:sz="0" w:space="0" w:color="auto"/>
        <w:right w:val="none" w:sz="0" w:space="0" w:color="auto"/>
      </w:divBdr>
    </w:div>
    <w:div w:id="14427487">
      <w:bodyDiv w:val="1"/>
      <w:marLeft w:val="0"/>
      <w:marRight w:val="0"/>
      <w:marTop w:val="0"/>
      <w:marBottom w:val="0"/>
      <w:divBdr>
        <w:top w:val="none" w:sz="0" w:space="0" w:color="auto"/>
        <w:left w:val="none" w:sz="0" w:space="0" w:color="auto"/>
        <w:bottom w:val="none" w:sz="0" w:space="0" w:color="auto"/>
        <w:right w:val="none" w:sz="0" w:space="0" w:color="auto"/>
      </w:divBdr>
    </w:div>
    <w:div w:id="17124097">
      <w:bodyDiv w:val="1"/>
      <w:marLeft w:val="0"/>
      <w:marRight w:val="0"/>
      <w:marTop w:val="0"/>
      <w:marBottom w:val="0"/>
      <w:divBdr>
        <w:top w:val="none" w:sz="0" w:space="0" w:color="auto"/>
        <w:left w:val="none" w:sz="0" w:space="0" w:color="auto"/>
        <w:bottom w:val="none" w:sz="0" w:space="0" w:color="auto"/>
        <w:right w:val="none" w:sz="0" w:space="0" w:color="auto"/>
      </w:divBdr>
    </w:div>
    <w:div w:id="19626006">
      <w:bodyDiv w:val="1"/>
      <w:marLeft w:val="0"/>
      <w:marRight w:val="0"/>
      <w:marTop w:val="0"/>
      <w:marBottom w:val="0"/>
      <w:divBdr>
        <w:top w:val="none" w:sz="0" w:space="0" w:color="auto"/>
        <w:left w:val="none" w:sz="0" w:space="0" w:color="auto"/>
        <w:bottom w:val="none" w:sz="0" w:space="0" w:color="auto"/>
        <w:right w:val="none" w:sz="0" w:space="0" w:color="auto"/>
      </w:divBdr>
    </w:div>
    <w:div w:id="21248288">
      <w:bodyDiv w:val="1"/>
      <w:marLeft w:val="0"/>
      <w:marRight w:val="0"/>
      <w:marTop w:val="0"/>
      <w:marBottom w:val="0"/>
      <w:divBdr>
        <w:top w:val="none" w:sz="0" w:space="0" w:color="auto"/>
        <w:left w:val="none" w:sz="0" w:space="0" w:color="auto"/>
        <w:bottom w:val="none" w:sz="0" w:space="0" w:color="auto"/>
        <w:right w:val="none" w:sz="0" w:space="0" w:color="auto"/>
      </w:divBdr>
    </w:div>
    <w:div w:id="22560074">
      <w:bodyDiv w:val="1"/>
      <w:marLeft w:val="0"/>
      <w:marRight w:val="0"/>
      <w:marTop w:val="0"/>
      <w:marBottom w:val="0"/>
      <w:divBdr>
        <w:top w:val="none" w:sz="0" w:space="0" w:color="auto"/>
        <w:left w:val="none" w:sz="0" w:space="0" w:color="auto"/>
        <w:bottom w:val="none" w:sz="0" w:space="0" w:color="auto"/>
        <w:right w:val="none" w:sz="0" w:space="0" w:color="auto"/>
      </w:divBdr>
    </w:div>
    <w:div w:id="30810870">
      <w:bodyDiv w:val="1"/>
      <w:marLeft w:val="0"/>
      <w:marRight w:val="0"/>
      <w:marTop w:val="0"/>
      <w:marBottom w:val="0"/>
      <w:divBdr>
        <w:top w:val="none" w:sz="0" w:space="0" w:color="auto"/>
        <w:left w:val="none" w:sz="0" w:space="0" w:color="auto"/>
        <w:bottom w:val="none" w:sz="0" w:space="0" w:color="auto"/>
        <w:right w:val="none" w:sz="0" w:space="0" w:color="auto"/>
      </w:divBdr>
    </w:div>
    <w:div w:id="31616857">
      <w:bodyDiv w:val="1"/>
      <w:marLeft w:val="0"/>
      <w:marRight w:val="0"/>
      <w:marTop w:val="0"/>
      <w:marBottom w:val="0"/>
      <w:divBdr>
        <w:top w:val="none" w:sz="0" w:space="0" w:color="auto"/>
        <w:left w:val="none" w:sz="0" w:space="0" w:color="auto"/>
        <w:bottom w:val="none" w:sz="0" w:space="0" w:color="auto"/>
        <w:right w:val="none" w:sz="0" w:space="0" w:color="auto"/>
      </w:divBdr>
    </w:div>
    <w:div w:id="35545976">
      <w:bodyDiv w:val="1"/>
      <w:marLeft w:val="0"/>
      <w:marRight w:val="0"/>
      <w:marTop w:val="0"/>
      <w:marBottom w:val="0"/>
      <w:divBdr>
        <w:top w:val="none" w:sz="0" w:space="0" w:color="auto"/>
        <w:left w:val="none" w:sz="0" w:space="0" w:color="auto"/>
        <w:bottom w:val="none" w:sz="0" w:space="0" w:color="auto"/>
        <w:right w:val="none" w:sz="0" w:space="0" w:color="auto"/>
      </w:divBdr>
    </w:div>
    <w:div w:id="36395512">
      <w:bodyDiv w:val="1"/>
      <w:marLeft w:val="0"/>
      <w:marRight w:val="0"/>
      <w:marTop w:val="0"/>
      <w:marBottom w:val="0"/>
      <w:divBdr>
        <w:top w:val="none" w:sz="0" w:space="0" w:color="auto"/>
        <w:left w:val="none" w:sz="0" w:space="0" w:color="auto"/>
        <w:bottom w:val="none" w:sz="0" w:space="0" w:color="auto"/>
        <w:right w:val="none" w:sz="0" w:space="0" w:color="auto"/>
      </w:divBdr>
    </w:div>
    <w:div w:id="36589863">
      <w:bodyDiv w:val="1"/>
      <w:marLeft w:val="0"/>
      <w:marRight w:val="0"/>
      <w:marTop w:val="0"/>
      <w:marBottom w:val="0"/>
      <w:divBdr>
        <w:top w:val="none" w:sz="0" w:space="0" w:color="auto"/>
        <w:left w:val="none" w:sz="0" w:space="0" w:color="auto"/>
        <w:bottom w:val="none" w:sz="0" w:space="0" w:color="auto"/>
        <w:right w:val="none" w:sz="0" w:space="0" w:color="auto"/>
      </w:divBdr>
    </w:div>
    <w:div w:id="40204850">
      <w:bodyDiv w:val="1"/>
      <w:marLeft w:val="0"/>
      <w:marRight w:val="0"/>
      <w:marTop w:val="0"/>
      <w:marBottom w:val="0"/>
      <w:divBdr>
        <w:top w:val="none" w:sz="0" w:space="0" w:color="auto"/>
        <w:left w:val="none" w:sz="0" w:space="0" w:color="auto"/>
        <w:bottom w:val="none" w:sz="0" w:space="0" w:color="auto"/>
        <w:right w:val="none" w:sz="0" w:space="0" w:color="auto"/>
      </w:divBdr>
    </w:div>
    <w:div w:id="47530827">
      <w:bodyDiv w:val="1"/>
      <w:marLeft w:val="0"/>
      <w:marRight w:val="0"/>
      <w:marTop w:val="0"/>
      <w:marBottom w:val="0"/>
      <w:divBdr>
        <w:top w:val="none" w:sz="0" w:space="0" w:color="auto"/>
        <w:left w:val="none" w:sz="0" w:space="0" w:color="auto"/>
        <w:bottom w:val="none" w:sz="0" w:space="0" w:color="auto"/>
        <w:right w:val="none" w:sz="0" w:space="0" w:color="auto"/>
      </w:divBdr>
    </w:div>
    <w:div w:id="54744369">
      <w:bodyDiv w:val="1"/>
      <w:marLeft w:val="0"/>
      <w:marRight w:val="0"/>
      <w:marTop w:val="0"/>
      <w:marBottom w:val="0"/>
      <w:divBdr>
        <w:top w:val="none" w:sz="0" w:space="0" w:color="auto"/>
        <w:left w:val="none" w:sz="0" w:space="0" w:color="auto"/>
        <w:bottom w:val="none" w:sz="0" w:space="0" w:color="auto"/>
        <w:right w:val="none" w:sz="0" w:space="0" w:color="auto"/>
      </w:divBdr>
    </w:div>
    <w:div w:id="58284613">
      <w:bodyDiv w:val="1"/>
      <w:marLeft w:val="0"/>
      <w:marRight w:val="0"/>
      <w:marTop w:val="0"/>
      <w:marBottom w:val="0"/>
      <w:divBdr>
        <w:top w:val="none" w:sz="0" w:space="0" w:color="auto"/>
        <w:left w:val="none" w:sz="0" w:space="0" w:color="auto"/>
        <w:bottom w:val="none" w:sz="0" w:space="0" w:color="auto"/>
        <w:right w:val="none" w:sz="0" w:space="0" w:color="auto"/>
      </w:divBdr>
    </w:div>
    <w:div w:id="64844031">
      <w:bodyDiv w:val="1"/>
      <w:marLeft w:val="0"/>
      <w:marRight w:val="0"/>
      <w:marTop w:val="0"/>
      <w:marBottom w:val="0"/>
      <w:divBdr>
        <w:top w:val="none" w:sz="0" w:space="0" w:color="auto"/>
        <w:left w:val="none" w:sz="0" w:space="0" w:color="auto"/>
        <w:bottom w:val="none" w:sz="0" w:space="0" w:color="auto"/>
        <w:right w:val="none" w:sz="0" w:space="0" w:color="auto"/>
      </w:divBdr>
    </w:div>
    <w:div w:id="71318867">
      <w:bodyDiv w:val="1"/>
      <w:marLeft w:val="0"/>
      <w:marRight w:val="0"/>
      <w:marTop w:val="0"/>
      <w:marBottom w:val="0"/>
      <w:divBdr>
        <w:top w:val="none" w:sz="0" w:space="0" w:color="auto"/>
        <w:left w:val="none" w:sz="0" w:space="0" w:color="auto"/>
        <w:bottom w:val="none" w:sz="0" w:space="0" w:color="auto"/>
        <w:right w:val="none" w:sz="0" w:space="0" w:color="auto"/>
      </w:divBdr>
    </w:div>
    <w:div w:id="71394916">
      <w:bodyDiv w:val="1"/>
      <w:marLeft w:val="0"/>
      <w:marRight w:val="0"/>
      <w:marTop w:val="0"/>
      <w:marBottom w:val="0"/>
      <w:divBdr>
        <w:top w:val="none" w:sz="0" w:space="0" w:color="auto"/>
        <w:left w:val="none" w:sz="0" w:space="0" w:color="auto"/>
        <w:bottom w:val="none" w:sz="0" w:space="0" w:color="auto"/>
        <w:right w:val="none" w:sz="0" w:space="0" w:color="auto"/>
      </w:divBdr>
    </w:div>
    <w:div w:id="71660719">
      <w:bodyDiv w:val="1"/>
      <w:marLeft w:val="0"/>
      <w:marRight w:val="0"/>
      <w:marTop w:val="0"/>
      <w:marBottom w:val="0"/>
      <w:divBdr>
        <w:top w:val="none" w:sz="0" w:space="0" w:color="auto"/>
        <w:left w:val="none" w:sz="0" w:space="0" w:color="auto"/>
        <w:bottom w:val="none" w:sz="0" w:space="0" w:color="auto"/>
        <w:right w:val="none" w:sz="0" w:space="0" w:color="auto"/>
      </w:divBdr>
    </w:div>
    <w:div w:id="73093130">
      <w:bodyDiv w:val="1"/>
      <w:marLeft w:val="0"/>
      <w:marRight w:val="0"/>
      <w:marTop w:val="0"/>
      <w:marBottom w:val="0"/>
      <w:divBdr>
        <w:top w:val="none" w:sz="0" w:space="0" w:color="auto"/>
        <w:left w:val="none" w:sz="0" w:space="0" w:color="auto"/>
        <w:bottom w:val="none" w:sz="0" w:space="0" w:color="auto"/>
        <w:right w:val="none" w:sz="0" w:space="0" w:color="auto"/>
      </w:divBdr>
    </w:div>
    <w:div w:id="77872894">
      <w:bodyDiv w:val="1"/>
      <w:marLeft w:val="0"/>
      <w:marRight w:val="0"/>
      <w:marTop w:val="0"/>
      <w:marBottom w:val="0"/>
      <w:divBdr>
        <w:top w:val="none" w:sz="0" w:space="0" w:color="auto"/>
        <w:left w:val="none" w:sz="0" w:space="0" w:color="auto"/>
        <w:bottom w:val="none" w:sz="0" w:space="0" w:color="auto"/>
        <w:right w:val="none" w:sz="0" w:space="0" w:color="auto"/>
      </w:divBdr>
    </w:div>
    <w:div w:id="83962109">
      <w:bodyDiv w:val="1"/>
      <w:marLeft w:val="0"/>
      <w:marRight w:val="0"/>
      <w:marTop w:val="0"/>
      <w:marBottom w:val="0"/>
      <w:divBdr>
        <w:top w:val="none" w:sz="0" w:space="0" w:color="auto"/>
        <w:left w:val="none" w:sz="0" w:space="0" w:color="auto"/>
        <w:bottom w:val="none" w:sz="0" w:space="0" w:color="auto"/>
        <w:right w:val="none" w:sz="0" w:space="0" w:color="auto"/>
      </w:divBdr>
    </w:div>
    <w:div w:id="94593372">
      <w:bodyDiv w:val="1"/>
      <w:marLeft w:val="0"/>
      <w:marRight w:val="0"/>
      <w:marTop w:val="0"/>
      <w:marBottom w:val="0"/>
      <w:divBdr>
        <w:top w:val="none" w:sz="0" w:space="0" w:color="auto"/>
        <w:left w:val="none" w:sz="0" w:space="0" w:color="auto"/>
        <w:bottom w:val="none" w:sz="0" w:space="0" w:color="auto"/>
        <w:right w:val="none" w:sz="0" w:space="0" w:color="auto"/>
      </w:divBdr>
    </w:div>
    <w:div w:id="97531730">
      <w:bodyDiv w:val="1"/>
      <w:marLeft w:val="0"/>
      <w:marRight w:val="0"/>
      <w:marTop w:val="0"/>
      <w:marBottom w:val="0"/>
      <w:divBdr>
        <w:top w:val="none" w:sz="0" w:space="0" w:color="auto"/>
        <w:left w:val="none" w:sz="0" w:space="0" w:color="auto"/>
        <w:bottom w:val="none" w:sz="0" w:space="0" w:color="auto"/>
        <w:right w:val="none" w:sz="0" w:space="0" w:color="auto"/>
      </w:divBdr>
    </w:div>
    <w:div w:id="101148624">
      <w:bodyDiv w:val="1"/>
      <w:marLeft w:val="0"/>
      <w:marRight w:val="0"/>
      <w:marTop w:val="0"/>
      <w:marBottom w:val="0"/>
      <w:divBdr>
        <w:top w:val="none" w:sz="0" w:space="0" w:color="auto"/>
        <w:left w:val="none" w:sz="0" w:space="0" w:color="auto"/>
        <w:bottom w:val="none" w:sz="0" w:space="0" w:color="auto"/>
        <w:right w:val="none" w:sz="0" w:space="0" w:color="auto"/>
      </w:divBdr>
    </w:div>
    <w:div w:id="102501664">
      <w:bodyDiv w:val="1"/>
      <w:marLeft w:val="0"/>
      <w:marRight w:val="0"/>
      <w:marTop w:val="0"/>
      <w:marBottom w:val="0"/>
      <w:divBdr>
        <w:top w:val="none" w:sz="0" w:space="0" w:color="auto"/>
        <w:left w:val="none" w:sz="0" w:space="0" w:color="auto"/>
        <w:bottom w:val="none" w:sz="0" w:space="0" w:color="auto"/>
        <w:right w:val="none" w:sz="0" w:space="0" w:color="auto"/>
      </w:divBdr>
    </w:div>
    <w:div w:id="110516063">
      <w:bodyDiv w:val="1"/>
      <w:marLeft w:val="0"/>
      <w:marRight w:val="0"/>
      <w:marTop w:val="0"/>
      <w:marBottom w:val="0"/>
      <w:divBdr>
        <w:top w:val="none" w:sz="0" w:space="0" w:color="auto"/>
        <w:left w:val="none" w:sz="0" w:space="0" w:color="auto"/>
        <w:bottom w:val="none" w:sz="0" w:space="0" w:color="auto"/>
        <w:right w:val="none" w:sz="0" w:space="0" w:color="auto"/>
      </w:divBdr>
    </w:div>
    <w:div w:id="112795773">
      <w:bodyDiv w:val="1"/>
      <w:marLeft w:val="0"/>
      <w:marRight w:val="0"/>
      <w:marTop w:val="0"/>
      <w:marBottom w:val="0"/>
      <w:divBdr>
        <w:top w:val="none" w:sz="0" w:space="0" w:color="auto"/>
        <w:left w:val="none" w:sz="0" w:space="0" w:color="auto"/>
        <w:bottom w:val="none" w:sz="0" w:space="0" w:color="auto"/>
        <w:right w:val="none" w:sz="0" w:space="0" w:color="auto"/>
      </w:divBdr>
    </w:div>
    <w:div w:id="118378115">
      <w:bodyDiv w:val="1"/>
      <w:marLeft w:val="0"/>
      <w:marRight w:val="0"/>
      <w:marTop w:val="0"/>
      <w:marBottom w:val="0"/>
      <w:divBdr>
        <w:top w:val="none" w:sz="0" w:space="0" w:color="auto"/>
        <w:left w:val="none" w:sz="0" w:space="0" w:color="auto"/>
        <w:bottom w:val="none" w:sz="0" w:space="0" w:color="auto"/>
        <w:right w:val="none" w:sz="0" w:space="0" w:color="auto"/>
      </w:divBdr>
    </w:div>
    <w:div w:id="133252707">
      <w:bodyDiv w:val="1"/>
      <w:marLeft w:val="0"/>
      <w:marRight w:val="0"/>
      <w:marTop w:val="0"/>
      <w:marBottom w:val="0"/>
      <w:divBdr>
        <w:top w:val="none" w:sz="0" w:space="0" w:color="auto"/>
        <w:left w:val="none" w:sz="0" w:space="0" w:color="auto"/>
        <w:bottom w:val="none" w:sz="0" w:space="0" w:color="auto"/>
        <w:right w:val="none" w:sz="0" w:space="0" w:color="auto"/>
      </w:divBdr>
    </w:div>
    <w:div w:id="136991551">
      <w:bodyDiv w:val="1"/>
      <w:marLeft w:val="0"/>
      <w:marRight w:val="0"/>
      <w:marTop w:val="0"/>
      <w:marBottom w:val="0"/>
      <w:divBdr>
        <w:top w:val="none" w:sz="0" w:space="0" w:color="auto"/>
        <w:left w:val="none" w:sz="0" w:space="0" w:color="auto"/>
        <w:bottom w:val="none" w:sz="0" w:space="0" w:color="auto"/>
        <w:right w:val="none" w:sz="0" w:space="0" w:color="auto"/>
      </w:divBdr>
    </w:div>
    <w:div w:id="139883182">
      <w:bodyDiv w:val="1"/>
      <w:marLeft w:val="0"/>
      <w:marRight w:val="0"/>
      <w:marTop w:val="0"/>
      <w:marBottom w:val="0"/>
      <w:divBdr>
        <w:top w:val="none" w:sz="0" w:space="0" w:color="auto"/>
        <w:left w:val="none" w:sz="0" w:space="0" w:color="auto"/>
        <w:bottom w:val="none" w:sz="0" w:space="0" w:color="auto"/>
        <w:right w:val="none" w:sz="0" w:space="0" w:color="auto"/>
      </w:divBdr>
    </w:div>
    <w:div w:id="149831080">
      <w:bodyDiv w:val="1"/>
      <w:marLeft w:val="0"/>
      <w:marRight w:val="0"/>
      <w:marTop w:val="0"/>
      <w:marBottom w:val="0"/>
      <w:divBdr>
        <w:top w:val="none" w:sz="0" w:space="0" w:color="auto"/>
        <w:left w:val="none" w:sz="0" w:space="0" w:color="auto"/>
        <w:bottom w:val="none" w:sz="0" w:space="0" w:color="auto"/>
        <w:right w:val="none" w:sz="0" w:space="0" w:color="auto"/>
      </w:divBdr>
    </w:div>
    <w:div w:id="169373587">
      <w:bodyDiv w:val="1"/>
      <w:marLeft w:val="0"/>
      <w:marRight w:val="0"/>
      <w:marTop w:val="0"/>
      <w:marBottom w:val="0"/>
      <w:divBdr>
        <w:top w:val="none" w:sz="0" w:space="0" w:color="auto"/>
        <w:left w:val="none" w:sz="0" w:space="0" w:color="auto"/>
        <w:bottom w:val="none" w:sz="0" w:space="0" w:color="auto"/>
        <w:right w:val="none" w:sz="0" w:space="0" w:color="auto"/>
      </w:divBdr>
    </w:div>
    <w:div w:id="172455167">
      <w:bodyDiv w:val="1"/>
      <w:marLeft w:val="0"/>
      <w:marRight w:val="0"/>
      <w:marTop w:val="0"/>
      <w:marBottom w:val="0"/>
      <w:divBdr>
        <w:top w:val="none" w:sz="0" w:space="0" w:color="auto"/>
        <w:left w:val="none" w:sz="0" w:space="0" w:color="auto"/>
        <w:bottom w:val="none" w:sz="0" w:space="0" w:color="auto"/>
        <w:right w:val="none" w:sz="0" w:space="0" w:color="auto"/>
      </w:divBdr>
    </w:div>
    <w:div w:id="175124114">
      <w:bodyDiv w:val="1"/>
      <w:marLeft w:val="0"/>
      <w:marRight w:val="0"/>
      <w:marTop w:val="0"/>
      <w:marBottom w:val="0"/>
      <w:divBdr>
        <w:top w:val="none" w:sz="0" w:space="0" w:color="auto"/>
        <w:left w:val="none" w:sz="0" w:space="0" w:color="auto"/>
        <w:bottom w:val="none" w:sz="0" w:space="0" w:color="auto"/>
        <w:right w:val="none" w:sz="0" w:space="0" w:color="auto"/>
      </w:divBdr>
    </w:div>
    <w:div w:id="183983616">
      <w:bodyDiv w:val="1"/>
      <w:marLeft w:val="0"/>
      <w:marRight w:val="0"/>
      <w:marTop w:val="0"/>
      <w:marBottom w:val="0"/>
      <w:divBdr>
        <w:top w:val="none" w:sz="0" w:space="0" w:color="auto"/>
        <w:left w:val="none" w:sz="0" w:space="0" w:color="auto"/>
        <w:bottom w:val="none" w:sz="0" w:space="0" w:color="auto"/>
        <w:right w:val="none" w:sz="0" w:space="0" w:color="auto"/>
      </w:divBdr>
    </w:div>
    <w:div w:id="201599693">
      <w:bodyDiv w:val="1"/>
      <w:marLeft w:val="0"/>
      <w:marRight w:val="0"/>
      <w:marTop w:val="0"/>
      <w:marBottom w:val="0"/>
      <w:divBdr>
        <w:top w:val="none" w:sz="0" w:space="0" w:color="auto"/>
        <w:left w:val="none" w:sz="0" w:space="0" w:color="auto"/>
        <w:bottom w:val="none" w:sz="0" w:space="0" w:color="auto"/>
        <w:right w:val="none" w:sz="0" w:space="0" w:color="auto"/>
      </w:divBdr>
    </w:div>
    <w:div w:id="202327353">
      <w:bodyDiv w:val="1"/>
      <w:marLeft w:val="0"/>
      <w:marRight w:val="0"/>
      <w:marTop w:val="0"/>
      <w:marBottom w:val="0"/>
      <w:divBdr>
        <w:top w:val="none" w:sz="0" w:space="0" w:color="auto"/>
        <w:left w:val="none" w:sz="0" w:space="0" w:color="auto"/>
        <w:bottom w:val="none" w:sz="0" w:space="0" w:color="auto"/>
        <w:right w:val="none" w:sz="0" w:space="0" w:color="auto"/>
      </w:divBdr>
    </w:div>
    <w:div w:id="202446982">
      <w:bodyDiv w:val="1"/>
      <w:marLeft w:val="0"/>
      <w:marRight w:val="0"/>
      <w:marTop w:val="0"/>
      <w:marBottom w:val="0"/>
      <w:divBdr>
        <w:top w:val="none" w:sz="0" w:space="0" w:color="auto"/>
        <w:left w:val="none" w:sz="0" w:space="0" w:color="auto"/>
        <w:bottom w:val="none" w:sz="0" w:space="0" w:color="auto"/>
        <w:right w:val="none" w:sz="0" w:space="0" w:color="auto"/>
      </w:divBdr>
    </w:div>
    <w:div w:id="206769055">
      <w:bodyDiv w:val="1"/>
      <w:marLeft w:val="0"/>
      <w:marRight w:val="0"/>
      <w:marTop w:val="0"/>
      <w:marBottom w:val="0"/>
      <w:divBdr>
        <w:top w:val="none" w:sz="0" w:space="0" w:color="auto"/>
        <w:left w:val="none" w:sz="0" w:space="0" w:color="auto"/>
        <w:bottom w:val="none" w:sz="0" w:space="0" w:color="auto"/>
        <w:right w:val="none" w:sz="0" w:space="0" w:color="auto"/>
      </w:divBdr>
    </w:div>
    <w:div w:id="221909071">
      <w:bodyDiv w:val="1"/>
      <w:marLeft w:val="0"/>
      <w:marRight w:val="0"/>
      <w:marTop w:val="0"/>
      <w:marBottom w:val="0"/>
      <w:divBdr>
        <w:top w:val="none" w:sz="0" w:space="0" w:color="auto"/>
        <w:left w:val="none" w:sz="0" w:space="0" w:color="auto"/>
        <w:bottom w:val="none" w:sz="0" w:space="0" w:color="auto"/>
        <w:right w:val="none" w:sz="0" w:space="0" w:color="auto"/>
      </w:divBdr>
    </w:div>
    <w:div w:id="229192589">
      <w:bodyDiv w:val="1"/>
      <w:marLeft w:val="0"/>
      <w:marRight w:val="0"/>
      <w:marTop w:val="0"/>
      <w:marBottom w:val="0"/>
      <w:divBdr>
        <w:top w:val="none" w:sz="0" w:space="0" w:color="auto"/>
        <w:left w:val="none" w:sz="0" w:space="0" w:color="auto"/>
        <w:bottom w:val="none" w:sz="0" w:space="0" w:color="auto"/>
        <w:right w:val="none" w:sz="0" w:space="0" w:color="auto"/>
      </w:divBdr>
    </w:div>
    <w:div w:id="233710407">
      <w:bodyDiv w:val="1"/>
      <w:marLeft w:val="0"/>
      <w:marRight w:val="0"/>
      <w:marTop w:val="0"/>
      <w:marBottom w:val="0"/>
      <w:divBdr>
        <w:top w:val="none" w:sz="0" w:space="0" w:color="auto"/>
        <w:left w:val="none" w:sz="0" w:space="0" w:color="auto"/>
        <w:bottom w:val="none" w:sz="0" w:space="0" w:color="auto"/>
        <w:right w:val="none" w:sz="0" w:space="0" w:color="auto"/>
      </w:divBdr>
    </w:div>
    <w:div w:id="245111691">
      <w:bodyDiv w:val="1"/>
      <w:marLeft w:val="0"/>
      <w:marRight w:val="0"/>
      <w:marTop w:val="0"/>
      <w:marBottom w:val="0"/>
      <w:divBdr>
        <w:top w:val="none" w:sz="0" w:space="0" w:color="auto"/>
        <w:left w:val="none" w:sz="0" w:space="0" w:color="auto"/>
        <w:bottom w:val="none" w:sz="0" w:space="0" w:color="auto"/>
        <w:right w:val="none" w:sz="0" w:space="0" w:color="auto"/>
      </w:divBdr>
    </w:div>
    <w:div w:id="247273711">
      <w:bodyDiv w:val="1"/>
      <w:marLeft w:val="0"/>
      <w:marRight w:val="0"/>
      <w:marTop w:val="0"/>
      <w:marBottom w:val="0"/>
      <w:divBdr>
        <w:top w:val="none" w:sz="0" w:space="0" w:color="auto"/>
        <w:left w:val="none" w:sz="0" w:space="0" w:color="auto"/>
        <w:bottom w:val="none" w:sz="0" w:space="0" w:color="auto"/>
        <w:right w:val="none" w:sz="0" w:space="0" w:color="auto"/>
      </w:divBdr>
    </w:div>
    <w:div w:id="248732325">
      <w:bodyDiv w:val="1"/>
      <w:marLeft w:val="0"/>
      <w:marRight w:val="0"/>
      <w:marTop w:val="0"/>
      <w:marBottom w:val="0"/>
      <w:divBdr>
        <w:top w:val="none" w:sz="0" w:space="0" w:color="auto"/>
        <w:left w:val="none" w:sz="0" w:space="0" w:color="auto"/>
        <w:bottom w:val="none" w:sz="0" w:space="0" w:color="auto"/>
        <w:right w:val="none" w:sz="0" w:space="0" w:color="auto"/>
      </w:divBdr>
    </w:div>
    <w:div w:id="249966187">
      <w:bodyDiv w:val="1"/>
      <w:marLeft w:val="0"/>
      <w:marRight w:val="0"/>
      <w:marTop w:val="0"/>
      <w:marBottom w:val="0"/>
      <w:divBdr>
        <w:top w:val="none" w:sz="0" w:space="0" w:color="auto"/>
        <w:left w:val="none" w:sz="0" w:space="0" w:color="auto"/>
        <w:bottom w:val="none" w:sz="0" w:space="0" w:color="auto"/>
        <w:right w:val="none" w:sz="0" w:space="0" w:color="auto"/>
      </w:divBdr>
    </w:div>
    <w:div w:id="252788062">
      <w:bodyDiv w:val="1"/>
      <w:marLeft w:val="0"/>
      <w:marRight w:val="0"/>
      <w:marTop w:val="0"/>
      <w:marBottom w:val="0"/>
      <w:divBdr>
        <w:top w:val="none" w:sz="0" w:space="0" w:color="auto"/>
        <w:left w:val="none" w:sz="0" w:space="0" w:color="auto"/>
        <w:bottom w:val="none" w:sz="0" w:space="0" w:color="auto"/>
        <w:right w:val="none" w:sz="0" w:space="0" w:color="auto"/>
      </w:divBdr>
    </w:div>
    <w:div w:id="264198236">
      <w:bodyDiv w:val="1"/>
      <w:marLeft w:val="0"/>
      <w:marRight w:val="0"/>
      <w:marTop w:val="0"/>
      <w:marBottom w:val="0"/>
      <w:divBdr>
        <w:top w:val="none" w:sz="0" w:space="0" w:color="auto"/>
        <w:left w:val="none" w:sz="0" w:space="0" w:color="auto"/>
        <w:bottom w:val="none" w:sz="0" w:space="0" w:color="auto"/>
        <w:right w:val="none" w:sz="0" w:space="0" w:color="auto"/>
      </w:divBdr>
    </w:div>
    <w:div w:id="281155141">
      <w:bodyDiv w:val="1"/>
      <w:marLeft w:val="0"/>
      <w:marRight w:val="0"/>
      <w:marTop w:val="0"/>
      <w:marBottom w:val="0"/>
      <w:divBdr>
        <w:top w:val="none" w:sz="0" w:space="0" w:color="auto"/>
        <w:left w:val="none" w:sz="0" w:space="0" w:color="auto"/>
        <w:bottom w:val="none" w:sz="0" w:space="0" w:color="auto"/>
        <w:right w:val="none" w:sz="0" w:space="0" w:color="auto"/>
      </w:divBdr>
    </w:div>
    <w:div w:id="292028944">
      <w:bodyDiv w:val="1"/>
      <w:marLeft w:val="0"/>
      <w:marRight w:val="0"/>
      <w:marTop w:val="0"/>
      <w:marBottom w:val="0"/>
      <w:divBdr>
        <w:top w:val="none" w:sz="0" w:space="0" w:color="auto"/>
        <w:left w:val="none" w:sz="0" w:space="0" w:color="auto"/>
        <w:bottom w:val="none" w:sz="0" w:space="0" w:color="auto"/>
        <w:right w:val="none" w:sz="0" w:space="0" w:color="auto"/>
      </w:divBdr>
    </w:div>
    <w:div w:id="298800854">
      <w:bodyDiv w:val="1"/>
      <w:marLeft w:val="0"/>
      <w:marRight w:val="0"/>
      <w:marTop w:val="0"/>
      <w:marBottom w:val="0"/>
      <w:divBdr>
        <w:top w:val="none" w:sz="0" w:space="0" w:color="auto"/>
        <w:left w:val="none" w:sz="0" w:space="0" w:color="auto"/>
        <w:bottom w:val="none" w:sz="0" w:space="0" w:color="auto"/>
        <w:right w:val="none" w:sz="0" w:space="0" w:color="auto"/>
      </w:divBdr>
    </w:div>
    <w:div w:id="299069736">
      <w:bodyDiv w:val="1"/>
      <w:marLeft w:val="0"/>
      <w:marRight w:val="0"/>
      <w:marTop w:val="0"/>
      <w:marBottom w:val="0"/>
      <w:divBdr>
        <w:top w:val="none" w:sz="0" w:space="0" w:color="auto"/>
        <w:left w:val="none" w:sz="0" w:space="0" w:color="auto"/>
        <w:bottom w:val="none" w:sz="0" w:space="0" w:color="auto"/>
        <w:right w:val="none" w:sz="0" w:space="0" w:color="auto"/>
      </w:divBdr>
    </w:div>
    <w:div w:id="299655164">
      <w:bodyDiv w:val="1"/>
      <w:marLeft w:val="0"/>
      <w:marRight w:val="0"/>
      <w:marTop w:val="0"/>
      <w:marBottom w:val="0"/>
      <w:divBdr>
        <w:top w:val="none" w:sz="0" w:space="0" w:color="auto"/>
        <w:left w:val="none" w:sz="0" w:space="0" w:color="auto"/>
        <w:bottom w:val="none" w:sz="0" w:space="0" w:color="auto"/>
        <w:right w:val="none" w:sz="0" w:space="0" w:color="auto"/>
      </w:divBdr>
    </w:div>
    <w:div w:id="300231734">
      <w:bodyDiv w:val="1"/>
      <w:marLeft w:val="0"/>
      <w:marRight w:val="0"/>
      <w:marTop w:val="0"/>
      <w:marBottom w:val="0"/>
      <w:divBdr>
        <w:top w:val="none" w:sz="0" w:space="0" w:color="auto"/>
        <w:left w:val="none" w:sz="0" w:space="0" w:color="auto"/>
        <w:bottom w:val="none" w:sz="0" w:space="0" w:color="auto"/>
        <w:right w:val="none" w:sz="0" w:space="0" w:color="auto"/>
      </w:divBdr>
    </w:div>
    <w:div w:id="308369151">
      <w:bodyDiv w:val="1"/>
      <w:marLeft w:val="0"/>
      <w:marRight w:val="0"/>
      <w:marTop w:val="0"/>
      <w:marBottom w:val="0"/>
      <w:divBdr>
        <w:top w:val="none" w:sz="0" w:space="0" w:color="auto"/>
        <w:left w:val="none" w:sz="0" w:space="0" w:color="auto"/>
        <w:bottom w:val="none" w:sz="0" w:space="0" w:color="auto"/>
        <w:right w:val="none" w:sz="0" w:space="0" w:color="auto"/>
      </w:divBdr>
    </w:div>
    <w:div w:id="308897763">
      <w:bodyDiv w:val="1"/>
      <w:marLeft w:val="0"/>
      <w:marRight w:val="0"/>
      <w:marTop w:val="0"/>
      <w:marBottom w:val="0"/>
      <w:divBdr>
        <w:top w:val="none" w:sz="0" w:space="0" w:color="auto"/>
        <w:left w:val="none" w:sz="0" w:space="0" w:color="auto"/>
        <w:bottom w:val="none" w:sz="0" w:space="0" w:color="auto"/>
        <w:right w:val="none" w:sz="0" w:space="0" w:color="auto"/>
      </w:divBdr>
    </w:div>
    <w:div w:id="323362920">
      <w:bodyDiv w:val="1"/>
      <w:marLeft w:val="0"/>
      <w:marRight w:val="0"/>
      <w:marTop w:val="0"/>
      <w:marBottom w:val="0"/>
      <w:divBdr>
        <w:top w:val="none" w:sz="0" w:space="0" w:color="auto"/>
        <w:left w:val="none" w:sz="0" w:space="0" w:color="auto"/>
        <w:bottom w:val="none" w:sz="0" w:space="0" w:color="auto"/>
        <w:right w:val="none" w:sz="0" w:space="0" w:color="auto"/>
      </w:divBdr>
    </w:div>
    <w:div w:id="328405421">
      <w:bodyDiv w:val="1"/>
      <w:marLeft w:val="0"/>
      <w:marRight w:val="0"/>
      <w:marTop w:val="0"/>
      <w:marBottom w:val="0"/>
      <w:divBdr>
        <w:top w:val="none" w:sz="0" w:space="0" w:color="auto"/>
        <w:left w:val="none" w:sz="0" w:space="0" w:color="auto"/>
        <w:bottom w:val="none" w:sz="0" w:space="0" w:color="auto"/>
        <w:right w:val="none" w:sz="0" w:space="0" w:color="auto"/>
      </w:divBdr>
    </w:div>
    <w:div w:id="333263634">
      <w:bodyDiv w:val="1"/>
      <w:marLeft w:val="0"/>
      <w:marRight w:val="0"/>
      <w:marTop w:val="0"/>
      <w:marBottom w:val="0"/>
      <w:divBdr>
        <w:top w:val="none" w:sz="0" w:space="0" w:color="auto"/>
        <w:left w:val="none" w:sz="0" w:space="0" w:color="auto"/>
        <w:bottom w:val="none" w:sz="0" w:space="0" w:color="auto"/>
        <w:right w:val="none" w:sz="0" w:space="0" w:color="auto"/>
      </w:divBdr>
    </w:div>
    <w:div w:id="335157905">
      <w:bodyDiv w:val="1"/>
      <w:marLeft w:val="0"/>
      <w:marRight w:val="0"/>
      <w:marTop w:val="0"/>
      <w:marBottom w:val="0"/>
      <w:divBdr>
        <w:top w:val="none" w:sz="0" w:space="0" w:color="auto"/>
        <w:left w:val="none" w:sz="0" w:space="0" w:color="auto"/>
        <w:bottom w:val="none" w:sz="0" w:space="0" w:color="auto"/>
        <w:right w:val="none" w:sz="0" w:space="0" w:color="auto"/>
      </w:divBdr>
    </w:div>
    <w:div w:id="338898019">
      <w:bodyDiv w:val="1"/>
      <w:marLeft w:val="0"/>
      <w:marRight w:val="0"/>
      <w:marTop w:val="0"/>
      <w:marBottom w:val="0"/>
      <w:divBdr>
        <w:top w:val="none" w:sz="0" w:space="0" w:color="auto"/>
        <w:left w:val="none" w:sz="0" w:space="0" w:color="auto"/>
        <w:bottom w:val="none" w:sz="0" w:space="0" w:color="auto"/>
        <w:right w:val="none" w:sz="0" w:space="0" w:color="auto"/>
      </w:divBdr>
    </w:div>
    <w:div w:id="340357157">
      <w:bodyDiv w:val="1"/>
      <w:marLeft w:val="0"/>
      <w:marRight w:val="0"/>
      <w:marTop w:val="0"/>
      <w:marBottom w:val="0"/>
      <w:divBdr>
        <w:top w:val="none" w:sz="0" w:space="0" w:color="auto"/>
        <w:left w:val="none" w:sz="0" w:space="0" w:color="auto"/>
        <w:bottom w:val="none" w:sz="0" w:space="0" w:color="auto"/>
        <w:right w:val="none" w:sz="0" w:space="0" w:color="auto"/>
      </w:divBdr>
    </w:div>
    <w:div w:id="349533521">
      <w:bodyDiv w:val="1"/>
      <w:marLeft w:val="0"/>
      <w:marRight w:val="0"/>
      <w:marTop w:val="0"/>
      <w:marBottom w:val="0"/>
      <w:divBdr>
        <w:top w:val="none" w:sz="0" w:space="0" w:color="auto"/>
        <w:left w:val="none" w:sz="0" w:space="0" w:color="auto"/>
        <w:bottom w:val="none" w:sz="0" w:space="0" w:color="auto"/>
        <w:right w:val="none" w:sz="0" w:space="0" w:color="auto"/>
      </w:divBdr>
    </w:div>
    <w:div w:id="349918338">
      <w:bodyDiv w:val="1"/>
      <w:marLeft w:val="0"/>
      <w:marRight w:val="0"/>
      <w:marTop w:val="0"/>
      <w:marBottom w:val="0"/>
      <w:divBdr>
        <w:top w:val="none" w:sz="0" w:space="0" w:color="auto"/>
        <w:left w:val="none" w:sz="0" w:space="0" w:color="auto"/>
        <w:bottom w:val="none" w:sz="0" w:space="0" w:color="auto"/>
        <w:right w:val="none" w:sz="0" w:space="0" w:color="auto"/>
      </w:divBdr>
    </w:div>
    <w:div w:id="352346531">
      <w:bodyDiv w:val="1"/>
      <w:marLeft w:val="0"/>
      <w:marRight w:val="0"/>
      <w:marTop w:val="0"/>
      <w:marBottom w:val="0"/>
      <w:divBdr>
        <w:top w:val="none" w:sz="0" w:space="0" w:color="auto"/>
        <w:left w:val="none" w:sz="0" w:space="0" w:color="auto"/>
        <w:bottom w:val="none" w:sz="0" w:space="0" w:color="auto"/>
        <w:right w:val="none" w:sz="0" w:space="0" w:color="auto"/>
      </w:divBdr>
    </w:div>
    <w:div w:id="355932989">
      <w:bodyDiv w:val="1"/>
      <w:marLeft w:val="0"/>
      <w:marRight w:val="0"/>
      <w:marTop w:val="0"/>
      <w:marBottom w:val="0"/>
      <w:divBdr>
        <w:top w:val="none" w:sz="0" w:space="0" w:color="auto"/>
        <w:left w:val="none" w:sz="0" w:space="0" w:color="auto"/>
        <w:bottom w:val="none" w:sz="0" w:space="0" w:color="auto"/>
        <w:right w:val="none" w:sz="0" w:space="0" w:color="auto"/>
      </w:divBdr>
    </w:div>
    <w:div w:id="368341608">
      <w:bodyDiv w:val="1"/>
      <w:marLeft w:val="0"/>
      <w:marRight w:val="0"/>
      <w:marTop w:val="0"/>
      <w:marBottom w:val="0"/>
      <w:divBdr>
        <w:top w:val="none" w:sz="0" w:space="0" w:color="auto"/>
        <w:left w:val="none" w:sz="0" w:space="0" w:color="auto"/>
        <w:bottom w:val="none" w:sz="0" w:space="0" w:color="auto"/>
        <w:right w:val="none" w:sz="0" w:space="0" w:color="auto"/>
      </w:divBdr>
    </w:div>
    <w:div w:id="373848863">
      <w:bodyDiv w:val="1"/>
      <w:marLeft w:val="0"/>
      <w:marRight w:val="0"/>
      <w:marTop w:val="0"/>
      <w:marBottom w:val="0"/>
      <w:divBdr>
        <w:top w:val="none" w:sz="0" w:space="0" w:color="auto"/>
        <w:left w:val="none" w:sz="0" w:space="0" w:color="auto"/>
        <w:bottom w:val="none" w:sz="0" w:space="0" w:color="auto"/>
        <w:right w:val="none" w:sz="0" w:space="0" w:color="auto"/>
      </w:divBdr>
    </w:div>
    <w:div w:id="375590348">
      <w:bodyDiv w:val="1"/>
      <w:marLeft w:val="0"/>
      <w:marRight w:val="0"/>
      <w:marTop w:val="0"/>
      <w:marBottom w:val="0"/>
      <w:divBdr>
        <w:top w:val="none" w:sz="0" w:space="0" w:color="auto"/>
        <w:left w:val="none" w:sz="0" w:space="0" w:color="auto"/>
        <w:bottom w:val="none" w:sz="0" w:space="0" w:color="auto"/>
        <w:right w:val="none" w:sz="0" w:space="0" w:color="auto"/>
      </w:divBdr>
    </w:div>
    <w:div w:id="377121136">
      <w:bodyDiv w:val="1"/>
      <w:marLeft w:val="0"/>
      <w:marRight w:val="0"/>
      <w:marTop w:val="0"/>
      <w:marBottom w:val="0"/>
      <w:divBdr>
        <w:top w:val="none" w:sz="0" w:space="0" w:color="auto"/>
        <w:left w:val="none" w:sz="0" w:space="0" w:color="auto"/>
        <w:bottom w:val="none" w:sz="0" w:space="0" w:color="auto"/>
        <w:right w:val="none" w:sz="0" w:space="0" w:color="auto"/>
      </w:divBdr>
    </w:div>
    <w:div w:id="378819874">
      <w:bodyDiv w:val="1"/>
      <w:marLeft w:val="0"/>
      <w:marRight w:val="0"/>
      <w:marTop w:val="0"/>
      <w:marBottom w:val="0"/>
      <w:divBdr>
        <w:top w:val="none" w:sz="0" w:space="0" w:color="auto"/>
        <w:left w:val="none" w:sz="0" w:space="0" w:color="auto"/>
        <w:bottom w:val="none" w:sz="0" w:space="0" w:color="auto"/>
        <w:right w:val="none" w:sz="0" w:space="0" w:color="auto"/>
      </w:divBdr>
    </w:div>
    <w:div w:id="386414663">
      <w:bodyDiv w:val="1"/>
      <w:marLeft w:val="0"/>
      <w:marRight w:val="0"/>
      <w:marTop w:val="0"/>
      <w:marBottom w:val="0"/>
      <w:divBdr>
        <w:top w:val="none" w:sz="0" w:space="0" w:color="auto"/>
        <w:left w:val="none" w:sz="0" w:space="0" w:color="auto"/>
        <w:bottom w:val="none" w:sz="0" w:space="0" w:color="auto"/>
        <w:right w:val="none" w:sz="0" w:space="0" w:color="auto"/>
      </w:divBdr>
    </w:div>
    <w:div w:id="387999169">
      <w:bodyDiv w:val="1"/>
      <w:marLeft w:val="0"/>
      <w:marRight w:val="0"/>
      <w:marTop w:val="0"/>
      <w:marBottom w:val="0"/>
      <w:divBdr>
        <w:top w:val="none" w:sz="0" w:space="0" w:color="auto"/>
        <w:left w:val="none" w:sz="0" w:space="0" w:color="auto"/>
        <w:bottom w:val="none" w:sz="0" w:space="0" w:color="auto"/>
        <w:right w:val="none" w:sz="0" w:space="0" w:color="auto"/>
      </w:divBdr>
    </w:div>
    <w:div w:id="393234696">
      <w:bodyDiv w:val="1"/>
      <w:marLeft w:val="0"/>
      <w:marRight w:val="0"/>
      <w:marTop w:val="0"/>
      <w:marBottom w:val="0"/>
      <w:divBdr>
        <w:top w:val="none" w:sz="0" w:space="0" w:color="auto"/>
        <w:left w:val="none" w:sz="0" w:space="0" w:color="auto"/>
        <w:bottom w:val="none" w:sz="0" w:space="0" w:color="auto"/>
        <w:right w:val="none" w:sz="0" w:space="0" w:color="auto"/>
      </w:divBdr>
    </w:div>
    <w:div w:id="400759523">
      <w:bodyDiv w:val="1"/>
      <w:marLeft w:val="0"/>
      <w:marRight w:val="0"/>
      <w:marTop w:val="0"/>
      <w:marBottom w:val="0"/>
      <w:divBdr>
        <w:top w:val="none" w:sz="0" w:space="0" w:color="auto"/>
        <w:left w:val="none" w:sz="0" w:space="0" w:color="auto"/>
        <w:bottom w:val="none" w:sz="0" w:space="0" w:color="auto"/>
        <w:right w:val="none" w:sz="0" w:space="0" w:color="auto"/>
      </w:divBdr>
    </w:div>
    <w:div w:id="404105150">
      <w:bodyDiv w:val="1"/>
      <w:marLeft w:val="0"/>
      <w:marRight w:val="0"/>
      <w:marTop w:val="0"/>
      <w:marBottom w:val="0"/>
      <w:divBdr>
        <w:top w:val="none" w:sz="0" w:space="0" w:color="auto"/>
        <w:left w:val="none" w:sz="0" w:space="0" w:color="auto"/>
        <w:bottom w:val="none" w:sz="0" w:space="0" w:color="auto"/>
        <w:right w:val="none" w:sz="0" w:space="0" w:color="auto"/>
      </w:divBdr>
    </w:div>
    <w:div w:id="413818849">
      <w:bodyDiv w:val="1"/>
      <w:marLeft w:val="0"/>
      <w:marRight w:val="0"/>
      <w:marTop w:val="0"/>
      <w:marBottom w:val="0"/>
      <w:divBdr>
        <w:top w:val="none" w:sz="0" w:space="0" w:color="auto"/>
        <w:left w:val="none" w:sz="0" w:space="0" w:color="auto"/>
        <w:bottom w:val="none" w:sz="0" w:space="0" w:color="auto"/>
        <w:right w:val="none" w:sz="0" w:space="0" w:color="auto"/>
      </w:divBdr>
    </w:div>
    <w:div w:id="414400447">
      <w:bodyDiv w:val="1"/>
      <w:marLeft w:val="0"/>
      <w:marRight w:val="0"/>
      <w:marTop w:val="0"/>
      <w:marBottom w:val="0"/>
      <w:divBdr>
        <w:top w:val="none" w:sz="0" w:space="0" w:color="auto"/>
        <w:left w:val="none" w:sz="0" w:space="0" w:color="auto"/>
        <w:bottom w:val="none" w:sz="0" w:space="0" w:color="auto"/>
        <w:right w:val="none" w:sz="0" w:space="0" w:color="auto"/>
      </w:divBdr>
    </w:div>
    <w:div w:id="414984370">
      <w:bodyDiv w:val="1"/>
      <w:marLeft w:val="0"/>
      <w:marRight w:val="0"/>
      <w:marTop w:val="0"/>
      <w:marBottom w:val="0"/>
      <w:divBdr>
        <w:top w:val="none" w:sz="0" w:space="0" w:color="auto"/>
        <w:left w:val="none" w:sz="0" w:space="0" w:color="auto"/>
        <w:bottom w:val="none" w:sz="0" w:space="0" w:color="auto"/>
        <w:right w:val="none" w:sz="0" w:space="0" w:color="auto"/>
      </w:divBdr>
    </w:div>
    <w:div w:id="418409476">
      <w:bodyDiv w:val="1"/>
      <w:marLeft w:val="0"/>
      <w:marRight w:val="0"/>
      <w:marTop w:val="0"/>
      <w:marBottom w:val="0"/>
      <w:divBdr>
        <w:top w:val="none" w:sz="0" w:space="0" w:color="auto"/>
        <w:left w:val="none" w:sz="0" w:space="0" w:color="auto"/>
        <w:bottom w:val="none" w:sz="0" w:space="0" w:color="auto"/>
        <w:right w:val="none" w:sz="0" w:space="0" w:color="auto"/>
      </w:divBdr>
    </w:div>
    <w:div w:id="421100917">
      <w:bodyDiv w:val="1"/>
      <w:marLeft w:val="0"/>
      <w:marRight w:val="0"/>
      <w:marTop w:val="0"/>
      <w:marBottom w:val="0"/>
      <w:divBdr>
        <w:top w:val="none" w:sz="0" w:space="0" w:color="auto"/>
        <w:left w:val="none" w:sz="0" w:space="0" w:color="auto"/>
        <w:bottom w:val="none" w:sz="0" w:space="0" w:color="auto"/>
        <w:right w:val="none" w:sz="0" w:space="0" w:color="auto"/>
      </w:divBdr>
    </w:div>
    <w:div w:id="451286612">
      <w:bodyDiv w:val="1"/>
      <w:marLeft w:val="0"/>
      <w:marRight w:val="0"/>
      <w:marTop w:val="0"/>
      <w:marBottom w:val="0"/>
      <w:divBdr>
        <w:top w:val="none" w:sz="0" w:space="0" w:color="auto"/>
        <w:left w:val="none" w:sz="0" w:space="0" w:color="auto"/>
        <w:bottom w:val="none" w:sz="0" w:space="0" w:color="auto"/>
        <w:right w:val="none" w:sz="0" w:space="0" w:color="auto"/>
      </w:divBdr>
    </w:div>
    <w:div w:id="453254088">
      <w:bodyDiv w:val="1"/>
      <w:marLeft w:val="0"/>
      <w:marRight w:val="0"/>
      <w:marTop w:val="0"/>
      <w:marBottom w:val="0"/>
      <w:divBdr>
        <w:top w:val="none" w:sz="0" w:space="0" w:color="auto"/>
        <w:left w:val="none" w:sz="0" w:space="0" w:color="auto"/>
        <w:bottom w:val="none" w:sz="0" w:space="0" w:color="auto"/>
        <w:right w:val="none" w:sz="0" w:space="0" w:color="auto"/>
      </w:divBdr>
    </w:div>
    <w:div w:id="457917112">
      <w:bodyDiv w:val="1"/>
      <w:marLeft w:val="0"/>
      <w:marRight w:val="0"/>
      <w:marTop w:val="0"/>
      <w:marBottom w:val="0"/>
      <w:divBdr>
        <w:top w:val="none" w:sz="0" w:space="0" w:color="auto"/>
        <w:left w:val="none" w:sz="0" w:space="0" w:color="auto"/>
        <w:bottom w:val="none" w:sz="0" w:space="0" w:color="auto"/>
        <w:right w:val="none" w:sz="0" w:space="0" w:color="auto"/>
      </w:divBdr>
    </w:div>
    <w:div w:id="467862243">
      <w:bodyDiv w:val="1"/>
      <w:marLeft w:val="0"/>
      <w:marRight w:val="0"/>
      <w:marTop w:val="0"/>
      <w:marBottom w:val="0"/>
      <w:divBdr>
        <w:top w:val="none" w:sz="0" w:space="0" w:color="auto"/>
        <w:left w:val="none" w:sz="0" w:space="0" w:color="auto"/>
        <w:bottom w:val="none" w:sz="0" w:space="0" w:color="auto"/>
        <w:right w:val="none" w:sz="0" w:space="0" w:color="auto"/>
      </w:divBdr>
    </w:div>
    <w:div w:id="472411667">
      <w:bodyDiv w:val="1"/>
      <w:marLeft w:val="0"/>
      <w:marRight w:val="0"/>
      <w:marTop w:val="0"/>
      <w:marBottom w:val="0"/>
      <w:divBdr>
        <w:top w:val="none" w:sz="0" w:space="0" w:color="auto"/>
        <w:left w:val="none" w:sz="0" w:space="0" w:color="auto"/>
        <w:bottom w:val="none" w:sz="0" w:space="0" w:color="auto"/>
        <w:right w:val="none" w:sz="0" w:space="0" w:color="auto"/>
      </w:divBdr>
    </w:div>
    <w:div w:id="473983249">
      <w:bodyDiv w:val="1"/>
      <w:marLeft w:val="0"/>
      <w:marRight w:val="0"/>
      <w:marTop w:val="0"/>
      <w:marBottom w:val="0"/>
      <w:divBdr>
        <w:top w:val="none" w:sz="0" w:space="0" w:color="auto"/>
        <w:left w:val="none" w:sz="0" w:space="0" w:color="auto"/>
        <w:bottom w:val="none" w:sz="0" w:space="0" w:color="auto"/>
        <w:right w:val="none" w:sz="0" w:space="0" w:color="auto"/>
      </w:divBdr>
    </w:div>
    <w:div w:id="477184255">
      <w:bodyDiv w:val="1"/>
      <w:marLeft w:val="0"/>
      <w:marRight w:val="0"/>
      <w:marTop w:val="0"/>
      <w:marBottom w:val="0"/>
      <w:divBdr>
        <w:top w:val="none" w:sz="0" w:space="0" w:color="auto"/>
        <w:left w:val="none" w:sz="0" w:space="0" w:color="auto"/>
        <w:bottom w:val="none" w:sz="0" w:space="0" w:color="auto"/>
        <w:right w:val="none" w:sz="0" w:space="0" w:color="auto"/>
      </w:divBdr>
    </w:div>
    <w:div w:id="479545154">
      <w:bodyDiv w:val="1"/>
      <w:marLeft w:val="0"/>
      <w:marRight w:val="0"/>
      <w:marTop w:val="0"/>
      <w:marBottom w:val="0"/>
      <w:divBdr>
        <w:top w:val="none" w:sz="0" w:space="0" w:color="auto"/>
        <w:left w:val="none" w:sz="0" w:space="0" w:color="auto"/>
        <w:bottom w:val="none" w:sz="0" w:space="0" w:color="auto"/>
        <w:right w:val="none" w:sz="0" w:space="0" w:color="auto"/>
      </w:divBdr>
    </w:div>
    <w:div w:id="490565450">
      <w:bodyDiv w:val="1"/>
      <w:marLeft w:val="0"/>
      <w:marRight w:val="0"/>
      <w:marTop w:val="0"/>
      <w:marBottom w:val="0"/>
      <w:divBdr>
        <w:top w:val="none" w:sz="0" w:space="0" w:color="auto"/>
        <w:left w:val="none" w:sz="0" w:space="0" w:color="auto"/>
        <w:bottom w:val="none" w:sz="0" w:space="0" w:color="auto"/>
        <w:right w:val="none" w:sz="0" w:space="0" w:color="auto"/>
      </w:divBdr>
    </w:div>
    <w:div w:id="511186761">
      <w:bodyDiv w:val="1"/>
      <w:marLeft w:val="0"/>
      <w:marRight w:val="0"/>
      <w:marTop w:val="0"/>
      <w:marBottom w:val="0"/>
      <w:divBdr>
        <w:top w:val="none" w:sz="0" w:space="0" w:color="auto"/>
        <w:left w:val="none" w:sz="0" w:space="0" w:color="auto"/>
        <w:bottom w:val="none" w:sz="0" w:space="0" w:color="auto"/>
        <w:right w:val="none" w:sz="0" w:space="0" w:color="auto"/>
      </w:divBdr>
    </w:div>
    <w:div w:id="513960315">
      <w:bodyDiv w:val="1"/>
      <w:marLeft w:val="0"/>
      <w:marRight w:val="0"/>
      <w:marTop w:val="0"/>
      <w:marBottom w:val="0"/>
      <w:divBdr>
        <w:top w:val="none" w:sz="0" w:space="0" w:color="auto"/>
        <w:left w:val="none" w:sz="0" w:space="0" w:color="auto"/>
        <w:bottom w:val="none" w:sz="0" w:space="0" w:color="auto"/>
        <w:right w:val="none" w:sz="0" w:space="0" w:color="auto"/>
      </w:divBdr>
    </w:div>
    <w:div w:id="519517174">
      <w:bodyDiv w:val="1"/>
      <w:marLeft w:val="0"/>
      <w:marRight w:val="0"/>
      <w:marTop w:val="0"/>
      <w:marBottom w:val="0"/>
      <w:divBdr>
        <w:top w:val="none" w:sz="0" w:space="0" w:color="auto"/>
        <w:left w:val="none" w:sz="0" w:space="0" w:color="auto"/>
        <w:bottom w:val="none" w:sz="0" w:space="0" w:color="auto"/>
        <w:right w:val="none" w:sz="0" w:space="0" w:color="auto"/>
      </w:divBdr>
    </w:div>
    <w:div w:id="530655722">
      <w:bodyDiv w:val="1"/>
      <w:marLeft w:val="0"/>
      <w:marRight w:val="0"/>
      <w:marTop w:val="0"/>
      <w:marBottom w:val="0"/>
      <w:divBdr>
        <w:top w:val="none" w:sz="0" w:space="0" w:color="auto"/>
        <w:left w:val="none" w:sz="0" w:space="0" w:color="auto"/>
        <w:bottom w:val="none" w:sz="0" w:space="0" w:color="auto"/>
        <w:right w:val="none" w:sz="0" w:space="0" w:color="auto"/>
      </w:divBdr>
    </w:div>
    <w:div w:id="537209203">
      <w:bodyDiv w:val="1"/>
      <w:marLeft w:val="0"/>
      <w:marRight w:val="0"/>
      <w:marTop w:val="0"/>
      <w:marBottom w:val="0"/>
      <w:divBdr>
        <w:top w:val="none" w:sz="0" w:space="0" w:color="auto"/>
        <w:left w:val="none" w:sz="0" w:space="0" w:color="auto"/>
        <w:bottom w:val="none" w:sz="0" w:space="0" w:color="auto"/>
        <w:right w:val="none" w:sz="0" w:space="0" w:color="auto"/>
      </w:divBdr>
    </w:div>
    <w:div w:id="540165145">
      <w:bodyDiv w:val="1"/>
      <w:marLeft w:val="0"/>
      <w:marRight w:val="0"/>
      <w:marTop w:val="0"/>
      <w:marBottom w:val="0"/>
      <w:divBdr>
        <w:top w:val="none" w:sz="0" w:space="0" w:color="auto"/>
        <w:left w:val="none" w:sz="0" w:space="0" w:color="auto"/>
        <w:bottom w:val="none" w:sz="0" w:space="0" w:color="auto"/>
        <w:right w:val="none" w:sz="0" w:space="0" w:color="auto"/>
      </w:divBdr>
    </w:div>
    <w:div w:id="542862436">
      <w:bodyDiv w:val="1"/>
      <w:marLeft w:val="0"/>
      <w:marRight w:val="0"/>
      <w:marTop w:val="0"/>
      <w:marBottom w:val="0"/>
      <w:divBdr>
        <w:top w:val="none" w:sz="0" w:space="0" w:color="auto"/>
        <w:left w:val="none" w:sz="0" w:space="0" w:color="auto"/>
        <w:bottom w:val="none" w:sz="0" w:space="0" w:color="auto"/>
        <w:right w:val="none" w:sz="0" w:space="0" w:color="auto"/>
      </w:divBdr>
    </w:div>
    <w:div w:id="549727245">
      <w:bodyDiv w:val="1"/>
      <w:marLeft w:val="0"/>
      <w:marRight w:val="0"/>
      <w:marTop w:val="0"/>
      <w:marBottom w:val="0"/>
      <w:divBdr>
        <w:top w:val="none" w:sz="0" w:space="0" w:color="auto"/>
        <w:left w:val="none" w:sz="0" w:space="0" w:color="auto"/>
        <w:bottom w:val="none" w:sz="0" w:space="0" w:color="auto"/>
        <w:right w:val="none" w:sz="0" w:space="0" w:color="auto"/>
      </w:divBdr>
    </w:div>
    <w:div w:id="555972512">
      <w:bodyDiv w:val="1"/>
      <w:marLeft w:val="0"/>
      <w:marRight w:val="0"/>
      <w:marTop w:val="0"/>
      <w:marBottom w:val="0"/>
      <w:divBdr>
        <w:top w:val="none" w:sz="0" w:space="0" w:color="auto"/>
        <w:left w:val="none" w:sz="0" w:space="0" w:color="auto"/>
        <w:bottom w:val="none" w:sz="0" w:space="0" w:color="auto"/>
        <w:right w:val="none" w:sz="0" w:space="0" w:color="auto"/>
      </w:divBdr>
    </w:div>
    <w:div w:id="562254181">
      <w:bodyDiv w:val="1"/>
      <w:marLeft w:val="0"/>
      <w:marRight w:val="0"/>
      <w:marTop w:val="0"/>
      <w:marBottom w:val="0"/>
      <w:divBdr>
        <w:top w:val="none" w:sz="0" w:space="0" w:color="auto"/>
        <w:left w:val="none" w:sz="0" w:space="0" w:color="auto"/>
        <w:bottom w:val="none" w:sz="0" w:space="0" w:color="auto"/>
        <w:right w:val="none" w:sz="0" w:space="0" w:color="auto"/>
      </w:divBdr>
    </w:div>
    <w:div w:id="567114333">
      <w:bodyDiv w:val="1"/>
      <w:marLeft w:val="0"/>
      <w:marRight w:val="0"/>
      <w:marTop w:val="0"/>
      <w:marBottom w:val="0"/>
      <w:divBdr>
        <w:top w:val="none" w:sz="0" w:space="0" w:color="auto"/>
        <w:left w:val="none" w:sz="0" w:space="0" w:color="auto"/>
        <w:bottom w:val="none" w:sz="0" w:space="0" w:color="auto"/>
        <w:right w:val="none" w:sz="0" w:space="0" w:color="auto"/>
      </w:divBdr>
    </w:div>
    <w:div w:id="567307599">
      <w:bodyDiv w:val="1"/>
      <w:marLeft w:val="0"/>
      <w:marRight w:val="0"/>
      <w:marTop w:val="0"/>
      <w:marBottom w:val="0"/>
      <w:divBdr>
        <w:top w:val="none" w:sz="0" w:space="0" w:color="auto"/>
        <w:left w:val="none" w:sz="0" w:space="0" w:color="auto"/>
        <w:bottom w:val="none" w:sz="0" w:space="0" w:color="auto"/>
        <w:right w:val="none" w:sz="0" w:space="0" w:color="auto"/>
      </w:divBdr>
    </w:div>
    <w:div w:id="571041954">
      <w:bodyDiv w:val="1"/>
      <w:marLeft w:val="0"/>
      <w:marRight w:val="0"/>
      <w:marTop w:val="0"/>
      <w:marBottom w:val="0"/>
      <w:divBdr>
        <w:top w:val="none" w:sz="0" w:space="0" w:color="auto"/>
        <w:left w:val="none" w:sz="0" w:space="0" w:color="auto"/>
        <w:bottom w:val="none" w:sz="0" w:space="0" w:color="auto"/>
        <w:right w:val="none" w:sz="0" w:space="0" w:color="auto"/>
      </w:divBdr>
    </w:div>
    <w:div w:id="572274419">
      <w:bodyDiv w:val="1"/>
      <w:marLeft w:val="0"/>
      <w:marRight w:val="0"/>
      <w:marTop w:val="0"/>
      <w:marBottom w:val="0"/>
      <w:divBdr>
        <w:top w:val="none" w:sz="0" w:space="0" w:color="auto"/>
        <w:left w:val="none" w:sz="0" w:space="0" w:color="auto"/>
        <w:bottom w:val="none" w:sz="0" w:space="0" w:color="auto"/>
        <w:right w:val="none" w:sz="0" w:space="0" w:color="auto"/>
      </w:divBdr>
    </w:div>
    <w:div w:id="572470047">
      <w:bodyDiv w:val="1"/>
      <w:marLeft w:val="0"/>
      <w:marRight w:val="0"/>
      <w:marTop w:val="0"/>
      <w:marBottom w:val="0"/>
      <w:divBdr>
        <w:top w:val="none" w:sz="0" w:space="0" w:color="auto"/>
        <w:left w:val="none" w:sz="0" w:space="0" w:color="auto"/>
        <w:bottom w:val="none" w:sz="0" w:space="0" w:color="auto"/>
        <w:right w:val="none" w:sz="0" w:space="0" w:color="auto"/>
      </w:divBdr>
    </w:div>
    <w:div w:id="579292114">
      <w:bodyDiv w:val="1"/>
      <w:marLeft w:val="0"/>
      <w:marRight w:val="0"/>
      <w:marTop w:val="0"/>
      <w:marBottom w:val="0"/>
      <w:divBdr>
        <w:top w:val="none" w:sz="0" w:space="0" w:color="auto"/>
        <w:left w:val="none" w:sz="0" w:space="0" w:color="auto"/>
        <w:bottom w:val="none" w:sz="0" w:space="0" w:color="auto"/>
        <w:right w:val="none" w:sz="0" w:space="0" w:color="auto"/>
      </w:divBdr>
    </w:div>
    <w:div w:id="584847403">
      <w:bodyDiv w:val="1"/>
      <w:marLeft w:val="0"/>
      <w:marRight w:val="0"/>
      <w:marTop w:val="0"/>
      <w:marBottom w:val="0"/>
      <w:divBdr>
        <w:top w:val="none" w:sz="0" w:space="0" w:color="auto"/>
        <w:left w:val="none" w:sz="0" w:space="0" w:color="auto"/>
        <w:bottom w:val="none" w:sz="0" w:space="0" w:color="auto"/>
        <w:right w:val="none" w:sz="0" w:space="0" w:color="auto"/>
      </w:divBdr>
    </w:div>
    <w:div w:id="600339012">
      <w:bodyDiv w:val="1"/>
      <w:marLeft w:val="0"/>
      <w:marRight w:val="0"/>
      <w:marTop w:val="0"/>
      <w:marBottom w:val="0"/>
      <w:divBdr>
        <w:top w:val="none" w:sz="0" w:space="0" w:color="auto"/>
        <w:left w:val="none" w:sz="0" w:space="0" w:color="auto"/>
        <w:bottom w:val="none" w:sz="0" w:space="0" w:color="auto"/>
        <w:right w:val="none" w:sz="0" w:space="0" w:color="auto"/>
      </w:divBdr>
    </w:div>
    <w:div w:id="601113260">
      <w:bodyDiv w:val="1"/>
      <w:marLeft w:val="0"/>
      <w:marRight w:val="0"/>
      <w:marTop w:val="0"/>
      <w:marBottom w:val="0"/>
      <w:divBdr>
        <w:top w:val="none" w:sz="0" w:space="0" w:color="auto"/>
        <w:left w:val="none" w:sz="0" w:space="0" w:color="auto"/>
        <w:bottom w:val="none" w:sz="0" w:space="0" w:color="auto"/>
        <w:right w:val="none" w:sz="0" w:space="0" w:color="auto"/>
      </w:divBdr>
    </w:div>
    <w:div w:id="605772734">
      <w:bodyDiv w:val="1"/>
      <w:marLeft w:val="0"/>
      <w:marRight w:val="0"/>
      <w:marTop w:val="0"/>
      <w:marBottom w:val="0"/>
      <w:divBdr>
        <w:top w:val="none" w:sz="0" w:space="0" w:color="auto"/>
        <w:left w:val="none" w:sz="0" w:space="0" w:color="auto"/>
        <w:bottom w:val="none" w:sz="0" w:space="0" w:color="auto"/>
        <w:right w:val="none" w:sz="0" w:space="0" w:color="auto"/>
      </w:divBdr>
    </w:div>
    <w:div w:id="609242529">
      <w:bodyDiv w:val="1"/>
      <w:marLeft w:val="0"/>
      <w:marRight w:val="0"/>
      <w:marTop w:val="0"/>
      <w:marBottom w:val="0"/>
      <w:divBdr>
        <w:top w:val="none" w:sz="0" w:space="0" w:color="auto"/>
        <w:left w:val="none" w:sz="0" w:space="0" w:color="auto"/>
        <w:bottom w:val="none" w:sz="0" w:space="0" w:color="auto"/>
        <w:right w:val="none" w:sz="0" w:space="0" w:color="auto"/>
      </w:divBdr>
    </w:div>
    <w:div w:id="609817934">
      <w:bodyDiv w:val="1"/>
      <w:marLeft w:val="0"/>
      <w:marRight w:val="0"/>
      <w:marTop w:val="0"/>
      <w:marBottom w:val="0"/>
      <w:divBdr>
        <w:top w:val="none" w:sz="0" w:space="0" w:color="auto"/>
        <w:left w:val="none" w:sz="0" w:space="0" w:color="auto"/>
        <w:bottom w:val="none" w:sz="0" w:space="0" w:color="auto"/>
        <w:right w:val="none" w:sz="0" w:space="0" w:color="auto"/>
      </w:divBdr>
    </w:div>
    <w:div w:id="612130115">
      <w:bodyDiv w:val="1"/>
      <w:marLeft w:val="0"/>
      <w:marRight w:val="0"/>
      <w:marTop w:val="0"/>
      <w:marBottom w:val="0"/>
      <w:divBdr>
        <w:top w:val="none" w:sz="0" w:space="0" w:color="auto"/>
        <w:left w:val="none" w:sz="0" w:space="0" w:color="auto"/>
        <w:bottom w:val="none" w:sz="0" w:space="0" w:color="auto"/>
        <w:right w:val="none" w:sz="0" w:space="0" w:color="auto"/>
      </w:divBdr>
    </w:div>
    <w:div w:id="617032228">
      <w:bodyDiv w:val="1"/>
      <w:marLeft w:val="0"/>
      <w:marRight w:val="0"/>
      <w:marTop w:val="0"/>
      <w:marBottom w:val="0"/>
      <w:divBdr>
        <w:top w:val="none" w:sz="0" w:space="0" w:color="auto"/>
        <w:left w:val="none" w:sz="0" w:space="0" w:color="auto"/>
        <w:bottom w:val="none" w:sz="0" w:space="0" w:color="auto"/>
        <w:right w:val="none" w:sz="0" w:space="0" w:color="auto"/>
      </w:divBdr>
    </w:div>
    <w:div w:id="617299009">
      <w:bodyDiv w:val="1"/>
      <w:marLeft w:val="0"/>
      <w:marRight w:val="0"/>
      <w:marTop w:val="0"/>
      <w:marBottom w:val="0"/>
      <w:divBdr>
        <w:top w:val="none" w:sz="0" w:space="0" w:color="auto"/>
        <w:left w:val="none" w:sz="0" w:space="0" w:color="auto"/>
        <w:bottom w:val="none" w:sz="0" w:space="0" w:color="auto"/>
        <w:right w:val="none" w:sz="0" w:space="0" w:color="auto"/>
      </w:divBdr>
    </w:div>
    <w:div w:id="618494992">
      <w:bodyDiv w:val="1"/>
      <w:marLeft w:val="0"/>
      <w:marRight w:val="0"/>
      <w:marTop w:val="0"/>
      <w:marBottom w:val="0"/>
      <w:divBdr>
        <w:top w:val="none" w:sz="0" w:space="0" w:color="auto"/>
        <w:left w:val="none" w:sz="0" w:space="0" w:color="auto"/>
        <w:bottom w:val="none" w:sz="0" w:space="0" w:color="auto"/>
        <w:right w:val="none" w:sz="0" w:space="0" w:color="auto"/>
      </w:divBdr>
    </w:div>
    <w:div w:id="621809185">
      <w:bodyDiv w:val="1"/>
      <w:marLeft w:val="0"/>
      <w:marRight w:val="0"/>
      <w:marTop w:val="0"/>
      <w:marBottom w:val="0"/>
      <w:divBdr>
        <w:top w:val="none" w:sz="0" w:space="0" w:color="auto"/>
        <w:left w:val="none" w:sz="0" w:space="0" w:color="auto"/>
        <w:bottom w:val="none" w:sz="0" w:space="0" w:color="auto"/>
        <w:right w:val="none" w:sz="0" w:space="0" w:color="auto"/>
      </w:divBdr>
    </w:div>
    <w:div w:id="622688881">
      <w:bodyDiv w:val="1"/>
      <w:marLeft w:val="0"/>
      <w:marRight w:val="0"/>
      <w:marTop w:val="0"/>
      <w:marBottom w:val="0"/>
      <w:divBdr>
        <w:top w:val="none" w:sz="0" w:space="0" w:color="auto"/>
        <w:left w:val="none" w:sz="0" w:space="0" w:color="auto"/>
        <w:bottom w:val="none" w:sz="0" w:space="0" w:color="auto"/>
        <w:right w:val="none" w:sz="0" w:space="0" w:color="auto"/>
      </w:divBdr>
    </w:div>
    <w:div w:id="629940070">
      <w:bodyDiv w:val="1"/>
      <w:marLeft w:val="0"/>
      <w:marRight w:val="0"/>
      <w:marTop w:val="0"/>
      <w:marBottom w:val="0"/>
      <w:divBdr>
        <w:top w:val="none" w:sz="0" w:space="0" w:color="auto"/>
        <w:left w:val="none" w:sz="0" w:space="0" w:color="auto"/>
        <w:bottom w:val="none" w:sz="0" w:space="0" w:color="auto"/>
        <w:right w:val="none" w:sz="0" w:space="0" w:color="auto"/>
      </w:divBdr>
    </w:div>
    <w:div w:id="641927745">
      <w:bodyDiv w:val="1"/>
      <w:marLeft w:val="0"/>
      <w:marRight w:val="0"/>
      <w:marTop w:val="0"/>
      <w:marBottom w:val="0"/>
      <w:divBdr>
        <w:top w:val="none" w:sz="0" w:space="0" w:color="auto"/>
        <w:left w:val="none" w:sz="0" w:space="0" w:color="auto"/>
        <w:bottom w:val="none" w:sz="0" w:space="0" w:color="auto"/>
        <w:right w:val="none" w:sz="0" w:space="0" w:color="auto"/>
      </w:divBdr>
    </w:div>
    <w:div w:id="650331766">
      <w:bodyDiv w:val="1"/>
      <w:marLeft w:val="0"/>
      <w:marRight w:val="0"/>
      <w:marTop w:val="0"/>
      <w:marBottom w:val="0"/>
      <w:divBdr>
        <w:top w:val="none" w:sz="0" w:space="0" w:color="auto"/>
        <w:left w:val="none" w:sz="0" w:space="0" w:color="auto"/>
        <w:bottom w:val="none" w:sz="0" w:space="0" w:color="auto"/>
        <w:right w:val="none" w:sz="0" w:space="0" w:color="auto"/>
      </w:divBdr>
    </w:div>
    <w:div w:id="654452333">
      <w:bodyDiv w:val="1"/>
      <w:marLeft w:val="0"/>
      <w:marRight w:val="0"/>
      <w:marTop w:val="0"/>
      <w:marBottom w:val="0"/>
      <w:divBdr>
        <w:top w:val="none" w:sz="0" w:space="0" w:color="auto"/>
        <w:left w:val="none" w:sz="0" w:space="0" w:color="auto"/>
        <w:bottom w:val="none" w:sz="0" w:space="0" w:color="auto"/>
        <w:right w:val="none" w:sz="0" w:space="0" w:color="auto"/>
      </w:divBdr>
    </w:div>
    <w:div w:id="669676330">
      <w:bodyDiv w:val="1"/>
      <w:marLeft w:val="0"/>
      <w:marRight w:val="0"/>
      <w:marTop w:val="0"/>
      <w:marBottom w:val="0"/>
      <w:divBdr>
        <w:top w:val="none" w:sz="0" w:space="0" w:color="auto"/>
        <w:left w:val="none" w:sz="0" w:space="0" w:color="auto"/>
        <w:bottom w:val="none" w:sz="0" w:space="0" w:color="auto"/>
        <w:right w:val="none" w:sz="0" w:space="0" w:color="auto"/>
      </w:divBdr>
    </w:div>
    <w:div w:id="669867512">
      <w:bodyDiv w:val="1"/>
      <w:marLeft w:val="0"/>
      <w:marRight w:val="0"/>
      <w:marTop w:val="0"/>
      <w:marBottom w:val="0"/>
      <w:divBdr>
        <w:top w:val="none" w:sz="0" w:space="0" w:color="auto"/>
        <w:left w:val="none" w:sz="0" w:space="0" w:color="auto"/>
        <w:bottom w:val="none" w:sz="0" w:space="0" w:color="auto"/>
        <w:right w:val="none" w:sz="0" w:space="0" w:color="auto"/>
      </w:divBdr>
    </w:div>
    <w:div w:id="671295374">
      <w:bodyDiv w:val="1"/>
      <w:marLeft w:val="0"/>
      <w:marRight w:val="0"/>
      <w:marTop w:val="0"/>
      <w:marBottom w:val="0"/>
      <w:divBdr>
        <w:top w:val="none" w:sz="0" w:space="0" w:color="auto"/>
        <w:left w:val="none" w:sz="0" w:space="0" w:color="auto"/>
        <w:bottom w:val="none" w:sz="0" w:space="0" w:color="auto"/>
        <w:right w:val="none" w:sz="0" w:space="0" w:color="auto"/>
      </w:divBdr>
      <w:divsChild>
        <w:div w:id="842820196">
          <w:marLeft w:val="0"/>
          <w:marRight w:val="0"/>
          <w:marTop w:val="0"/>
          <w:marBottom w:val="0"/>
          <w:divBdr>
            <w:top w:val="none" w:sz="0" w:space="0" w:color="auto"/>
            <w:left w:val="none" w:sz="0" w:space="0" w:color="auto"/>
            <w:bottom w:val="none" w:sz="0" w:space="0" w:color="auto"/>
            <w:right w:val="none" w:sz="0" w:space="0" w:color="auto"/>
          </w:divBdr>
        </w:div>
      </w:divsChild>
    </w:div>
    <w:div w:id="683481185">
      <w:bodyDiv w:val="1"/>
      <w:marLeft w:val="0"/>
      <w:marRight w:val="0"/>
      <w:marTop w:val="0"/>
      <w:marBottom w:val="0"/>
      <w:divBdr>
        <w:top w:val="none" w:sz="0" w:space="0" w:color="auto"/>
        <w:left w:val="none" w:sz="0" w:space="0" w:color="auto"/>
        <w:bottom w:val="none" w:sz="0" w:space="0" w:color="auto"/>
        <w:right w:val="none" w:sz="0" w:space="0" w:color="auto"/>
      </w:divBdr>
    </w:div>
    <w:div w:id="687289374">
      <w:bodyDiv w:val="1"/>
      <w:marLeft w:val="0"/>
      <w:marRight w:val="0"/>
      <w:marTop w:val="0"/>
      <w:marBottom w:val="0"/>
      <w:divBdr>
        <w:top w:val="none" w:sz="0" w:space="0" w:color="auto"/>
        <w:left w:val="none" w:sz="0" w:space="0" w:color="auto"/>
        <w:bottom w:val="none" w:sz="0" w:space="0" w:color="auto"/>
        <w:right w:val="none" w:sz="0" w:space="0" w:color="auto"/>
      </w:divBdr>
    </w:div>
    <w:div w:id="699664134">
      <w:bodyDiv w:val="1"/>
      <w:marLeft w:val="0"/>
      <w:marRight w:val="0"/>
      <w:marTop w:val="0"/>
      <w:marBottom w:val="0"/>
      <w:divBdr>
        <w:top w:val="none" w:sz="0" w:space="0" w:color="auto"/>
        <w:left w:val="none" w:sz="0" w:space="0" w:color="auto"/>
        <w:bottom w:val="none" w:sz="0" w:space="0" w:color="auto"/>
        <w:right w:val="none" w:sz="0" w:space="0" w:color="auto"/>
      </w:divBdr>
    </w:div>
    <w:div w:id="705255044">
      <w:bodyDiv w:val="1"/>
      <w:marLeft w:val="0"/>
      <w:marRight w:val="0"/>
      <w:marTop w:val="0"/>
      <w:marBottom w:val="0"/>
      <w:divBdr>
        <w:top w:val="none" w:sz="0" w:space="0" w:color="auto"/>
        <w:left w:val="none" w:sz="0" w:space="0" w:color="auto"/>
        <w:bottom w:val="none" w:sz="0" w:space="0" w:color="auto"/>
        <w:right w:val="none" w:sz="0" w:space="0" w:color="auto"/>
      </w:divBdr>
    </w:div>
    <w:div w:id="708526728">
      <w:bodyDiv w:val="1"/>
      <w:marLeft w:val="0"/>
      <w:marRight w:val="0"/>
      <w:marTop w:val="0"/>
      <w:marBottom w:val="0"/>
      <w:divBdr>
        <w:top w:val="none" w:sz="0" w:space="0" w:color="auto"/>
        <w:left w:val="none" w:sz="0" w:space="0" w:color="auto"/>
        <w:bottom w:val="none" w:sz="0" w:space="0" w:color="auto"/>
        <w:right w:val="none" w:sz="0" w:space="0" w:color="auto"/>
      </w:divBdr>
    </w:div>
    <w:div w:id="725378111">
      <w:bodyDiv w:val="1"/>
      <w:marLeft w:val="0"/>
      <w:marRight w:val="0"/>
      <w:marTop w:val="0"/>
      <w:marBottom w:val="0"/>
      <w:divBdr>
        <w:top w:val="none" w:sz="0" w:space="0" w:color="auto"/>
        <w:left w:val="none" w:sz="0" w:space="0" w:color="auto"/>
        <w:bottom w:val="none" w:sz="0" w:space="0" w:color="auto"/>
        <w:right w:val="none" w:sz="0" w:space="0" w:color="auto"/>
      </w:divBdr>
    </w:div>
    <w:div w:id="729038115">
      <w:bodyDiv w:val="1"/>
      <w:marLeft w:val="0"/>
      <w:marRight w:val="0"/>
      <w:marTop w:val="0"/>
      <w:marBottom w:val="0"/>
      <w:divBdr>
        <w:top w:val="none" w:sz="0" w:space="0" w:color="auto"/>
        <w:left w:val="none" w:sz="0" w:space="0" w:color="auto"/>
        <w:bottom w:val="none" w:sz="0" w:space="0" w:color="auto"/>
        <w:right w:val="none" w:sz="0" w:space="0" w:color="auto"/>
      </w:divBdr>
    </w:div>
    <w:div w:id="737480162">
      <w:bodyDiv w:val="1"/>
      <w:marLeft w:val="0"/>
      <w:marRight w:val="0"/>
      <w:marTop w:val="0"/>
      <w:marBottom w:val="0"/>
      <w:divBdr>
        <w:top w:val="none" w:sz="0" w:space="0" w:color="auto"/>
        <w:left w:val="none" w:sz="0" w:space="0" w:color="auto"/>
        <w:bottom w:val="none" w:sz="0" w:space="0" w:color="auto"/>
        <w:right w:val="none" w:sz="0" w:space="0" w:color="auto"/>
      </w:divBdr>
    </w:div>
    <w:div w:id="739210498">
      <w:bodyDiv w:val="1"/>
      <w:marLeft w:val="0"/>
      <w:marRight w:val="0"/>
      <w:marTop w:val="0"/>
      <w:marBottom w:val="0"/>
      <w:divBdr>
        <w:top w:val="none" w:sz="0" w:space="0" w:color="auto"/>
        <w:left w:val="none" w:sz="0" w:space="0" w:color="auto"/>
        <w:bottom w:val="none" w:sz="0" w:space="0" w:color="auto"/>
        <w:right w:val="none" w:sz="0" w:space="0" w:color="auto"/>
      </w:divBdr>
    </w:div>
    <w:div w:id="742798405">
      <w:bodyDiv w:val="1"/>
      <w:marLeft w:val="0"/>
      <w:marRight w:val="0"/>
      <w:marTop w:val="0"/>
      <w:marBottom w:val="0"/>
      <w:divBdr>
        <w:top w:val="none" w:sz="0" w:space="0" w:color="auto"/>
        <w:left w:val="none" w:sz="0" w:space="0" w:color="auto"/>
        <w:bottom w:val="none" w:sz="0" w:space="0" w:color="auto"/>
        <w:right w:val="none" w:sz="0" w:space="0" w:color="auto"/>
      </w:divBdr>
    </w:div>
    <w:div w:id="742946682">
      <w:bodyDiv w:val="1"/>
      <w:marLeft w:val="0"/>
      <w:marRight w:val="0"/>
      <w:marTop w:val="0"/>
      <w:marBottom w:val="0"/>
      <w:divBdr>
        <w:top w:val="none" w:sz="0" w:space="0" w:color="auto"/>
        <w:left w:val="none" w:sz="0" w:space="0" w:color="auto"/>
        <w:bottom w:val="none" w:sz="0" w:space="0" w:color="auto"/>
        <w:right w:val="none" w:sz="0" w:space="0" w:color="auto"/>
      </w:divBdr>
    </w:div>
    <w:div w:id="744835731">
      <w:bodyDiv w:val="1"/>
      <w:marLeft w:val="0"/>
      <w:marRight w:val="0"/>
      <w:marTop w:val="0"/>
      <w:marBottom w:val="0"/>
      <w:divBdr>
        <w:top w:val="none" w:sz="0" w:space="0" w:color="auto"/>
        <w:left w:val="none" w:sz="0" w:space="0" w:color="auto"/>
        <w:bottom w:val="none" w:sz="0" w:space="0" w:color="auto"/>
        <w:right w:val="none" w:sz="0" w:space="0" w:color="auto"/>
      </w:divBdr>
    </w:div>
    <w:div w:id="757410561">
      <w:bodyDiv w:val="1"/>
      <w:marLeft w:val="0"/>
      <w:marRight w:val="0"/>
      <w:marTop w:val="0"/>
      <w:marBottom w:val="0"/>
      <w:divBdr>
        <w:top w:val="none" w:sz="0" w:space="0" w:color="auto"/>
        <w:left w:val="none" w:sz="0" w:space="0" w:color="auto"/>
        <w:bottom w:val="none" w:sz="0" w:space="0" w:color="auto"/>
        <w:right w:val="none" w:sz="0" w:space="0" w:color="auto"/>
      </w:divBdr>
    </w:div>
    <w:div w:id="776757755">
      <w:bodyDiv w:val="1"/>
      <w:marLeft w:val="0"/>
      <w:marRight w:val="0"/>
      <w:marTop w:val="0"/>
      <w:marBottom w:val="0"/>
      <w:divBdr>
        <w:top w:val="none" w:sz="0" w:space="0" w:color="auto"/>
        <w:left w:val="none" w:sz="0" w:space="0" w:color="auto"/>
        <w:bottom w:val="none" w:sz="0" w:space="0" w:color="auto"/>
        <w:right w:val="none" w:sz="0" w:space="0" w:color="auto"/>
      </w:divBdr>
    </w:div>
    <w:div w:id="786118770">
      <w:bodyDiv w:val="1"/>
      <w:marLeft w:val="0"/>
      <w:marRight w:val="0"/>
      <w:marTop w:val="0"/>
      <w:marBottom w:val="0"/>
      <w:divBdr>
        <w:top w:val="none" w:sz="0" w:space="0" w:color="auto"/>
        <w:left w:val="none" w:sz="0" w:space="0" w:color="auto"/>
        <w:bottom w:val="none" w:sz="0" w:space="0" w:color="auto"/>
        <w:right w:val="none" w:sz="0" w:space="0" w:color="auto"/>
      </w:divBdr>
    </w:div>
    <w:div w:id="792015217">
      <w:bodyDiv w:val="1"/>
      <w:marLeft w:val="0"/>
      <w:marRight w:val="0"/>
      <w:marTop w:val="0"/>
      <w:marBottom w:val="0"/>
      <w:divBdr>
        <w:top w:val="none" w:sz="0" w:space="0" w:color="auto"/>
        <w:left w:val="none" w:sz="0" w:space="0" w:color="auto"/>
        <w:bottom w:val="none" w:sz="0" w:space="0" w:color="auto"/>
        <w:right w:val="none" w:sz="0" w:space="0" w:color="auto"/>
      </w:divBdr>
    </w:div>
    <w:div w:id="795677271">
      <w:bodyDiv w:val="1"/>
      <w:marLeft w:val="0"/>
      <w:marRight w:val="0"/>
      <w:marTop w:val="0"/>
      <w:marBottom w:val="0"/>
      <w:divBdr>
        <w:top w:val="none" w:sz="0" w:space="0" w:color="auto"/>
        <w:left w:val="none" w:sz="0" w:space="0" w:color="auto"/>
        <w:bottom w:val="none" w:sz="0" w:space="0" w:color="auto"/>
        <w:right w:val="none" w:sz="0" w:space="0" w:color="auto"/>
      </w:divBdr>
    </w:div>
    <w:div w:id="813446873">
      <w:bodyDiv w:val="1"/>
      <w:marLeft w:val="0"/>
      <w:marRight w:val="0"/>
      <w:marTop w:val="0"/>
      <w:marBottom w:val="0"/>
      <w:divBdr>
        <w:top w:val="none" w:sz="0" w:space="0" w:color="auto"/>
        <w:left w:val="none" w:sz="0" w:space="0" w:color="auto"/>
        <w:bottom w:val="none" w:sz="0" w:space="0" w:color="auto"/>
        <w:right w:val="none" w:sz="0" w:space="0" w:color="auto"/>
      </w:divBdr>
    </w:div>
    <w:div w:id="814446807">
      <w:bodyDiv w:val="1"/>
      <w:marLeft w:val="0"/>
      <w:marRight w:val="0"/>
      <w:marTop w:val="0"/>
      <w:marBottom w:val="0"/>
      <w:divBdr>
        <w:top w:val="none" w:sz="0" w:space="0" w:color="auto"/>
        <w:left w:val="none" w:sz="0" w:space="0" w:color="auto"/>
        <w:bottom w:val="none" w:sz="0" w:space="0" w:color="auto"/>
        <w:right w:val="none" w:sz="0" w:space="0" w:color="auto"/>
      </w:divBdr>
    </w:div>
    <w:div w:id="816141492">
      <w:bodyDiv w:val="1"/>
      <w:marLeft w:val="0"/>
      <w:marRight w:val="0"/>
      <w:marTop w:val="0"/>
      <w:marBottom w:val="0"/>
      <w:divBdr>
        <w:top w:val="none" w:sz="0" w:space="0" w:color="auto"/>
        <w:left w:val="none" w:sz="0" w:space="0" w:color="auto"/>
        <w:bottom w:val="none" w:sz="0" w:space="0" w:color="auto"/>
        <w:right w:val="none" w:sz="0" w:space="0" w:color="auto"/>
      </w:divBdr>
    </w:div>
    <w:div w:id="827094192">
      <w:bodyDiv w:val="1"/>
      <w:marLeft w:val="0"/>
      <w:marRight w:val="0"/>
      <w:marTop w:val="0"/>
      <w:marBottom w:val="0"/>
      <w:divBdr>
        <w:top w:val="none" w:sz="0" w:space="0" w:color="auto"/>
        <w:left w:val="none" w:sz="0" w:space="0" w:color="auto"/>
        <w:bottom w:val="none" w:sz="0" w:space="0" w:color="auto"/>
        <w:right w:val="none" w:sz="0" w:space="0" w:color="auto"/>
      </w:divBdr>
    </w:div>
    <w:div w:id="829516536">
      <w:bodyDiv w:val="1"/>
      <w:marLeft w:val="0"/>
      <w:marRight w:val="0"/>
      <w:marTop w:val="0"/>
      <w:marBottom w:val="0"/>
      <w:divBdr>
        <w:top w:val="none" w:sz="0" w:space="0" w:color="auto"/>
        <w:left w:val="none" w:sz="0" w:space="0" w:color="auto"/>
        <w:bottom w:val="none" w:sz="0" w:space="0" w:color="auto"/>
        <w:right w:val="none" w:sz="0" w:space="0" w:color="auto"/>
      </w:divBdr>
    </w:div>
    <w:div w:id="835801096">
      <w:bodyDiv w:val="1"/>
      <w:marLeft w:val="0"/>
      <w:marRight w:val="0"/>
      <w:marTop w:val="0"/>
      <w:marBottom w:val="0"/>
      <w:divBdr>
        <w:top w:val="none" w:sz="0" w:space="0" w:color="auto"/>
        <w:left w:val="none" w:sz="0" w:space="0" w:color="auto"/>
        <w:bottom w:val="none" w:sz="0" w:space="0" w:color="auto"/>
        <w:right w:val="none" w:sz="0" w:space="0" w:color="auto"/>
      </w:divBdr>
    </w:div>
    <w:div w:id="839153905">
      <w:bodyDiv w:val="1"/>
      <w:marLeft w:val="0"/>
      <w:marRight w:val="0"/>
      <w:marTop w:val="0"/>
      <w:marBottom w:val="0"/>
      <w:divBdr>
        <w:top w:val="none" w:sz="0" w:space="0" w:color="auto"/>
        <w:left w:val="none" w:sz="0" w:space="0" w:color="auto"/>
        <w:bottom w:val="none" w:sz="0" w:space="0" w:color="auto"/>
        <w:right w:val="none" w:sz="0" w:space="0" w:color="auto"/>
      </w:divBdr>
    </w:div>
    <w:div w:id="855194877">
      <w:bodyDiv w:val="1"/>
      <w:marLeft w:val="0"/>
      <w:marRight w:val="0"/>
      <w:marTop w:val="0"/>
      <w:marBottom w:val="0"/>
      <w:divBdr>
        <w:top w:val="none" w:sz="0" w:space="0" w:color="auto"/>
        <w:left w:val="none" w:sz="0" w:space="0" w:color="auto"/>
        <w:bottom w:val="none" w:sz="0" w:space="0" w:color="auto"/>
        <w:right w:val="none" w:sz="0" w:space="0" w:color="auto"/>
      </w:divBdr>
    </w:div>
    <w:div w:id="862479872">
      <w:bodyDiv w:val="1"/>
      <w:marLeft w:val="0"/>
      <w:marRight w:val="0"/>
      <w:marTop w:val="0"/>
      <w:marBottom w:val="0"/>
      <w:divBdr>
        <w:top w:val="none" w:sz="0" w:space="0" w:color="auto"/>
        <w:left w:val="none" w:sz="0" w:space="0" w:color="auto"/>
        <w:bottom w:val="none" w:sz="0" w:space="0" w:color="auto"/>
        <w:right w:val="none" w:sz="0" w:space="0" w:color="auto"/>
      </w:divBdr>
    </w:div>
    <w:div w:id="869101934">
      <w:bodyDiv w:val="1"/>
      <w:marLeft w:val="0"/>
      <w:marRight w:val="0"/>
      <w:marTop w:val="0"/>
      <w:marBottom w:val="0"/>
      <w:divBdr>
        <w:top w:val="none" w:sz="0" w:space="0" w:color="auto"/>
        <w:left w:val="none" w:sz="0" w:space="0" w:color="auto"/>
        <w:bottom w:val="none" w:sz="0" w:space="0" w:color="auto"/>
        <w:right w:val="none" w:sz="0" w:space="0" w:color="auto"/>
      </w:divBdr>
    </w:div>
    <w:div w:id="879708383">
      <w:bodyDiv w:val="1"/>
      <w:marLeft w:val="0"/>
      <w:marRight w:val="0"/>
      <w:marTop w:val="0"/>
      <w:marBottom w:val="0"/>
      <w:divBdr>
        <w:top w:val="none" w:sz="0" w:space="0" w:color="auto"/>
        <w:left w:val="none" w:sz="0" w:space="0" w:color="auto"/>
        <w:bottom w:val="none" w:sz="0" w:space="0" w:color="auto"/>
        <w:right w:val="none" w:sz="0" w:space="0" w:color="auto"/>
      </w:divBdr>
    </w:div>
    <w:div w:id="881861753">
      <w:bodyDiv w:val="1"/>
      <w:marLeft w:val="0"/>
      <w:marRight w:val="0"/>
      <w:marTop w:val="0"/>
      <w:marBottom w:val="0"/>
      <w:divBdr>
        <w:top w:val="none" w:sz="0" w:space="0" w:color="auto"/>
        <w:left w:val="none" w:sz="0" w:space="0" w:color="auto"/>
        <w:bottom w:val="none" w:sz="0" w:space="0" w:color="auto"/>
        <w:right w:val="none" w:sz="0" w:space="0" w:color="auto"/>
      </w:divBdr>
    </w:div>
    <w:div w:id="894312439">
      <w:bodyDiv w:val="1"/>
      <w:marLeft w:val="0"/>
      <w:marRight w:val="0"/>
      <w:marTop w:val="0"/>
      <w:marBottom w:val="0"/>
      <w:divBdr>
        <w:top w:val="none" w:sz="0" w:space="0" w:color="auto"/>
        <w:left w:val="none" w:sz="0" w:space="0" w:color="auto"/>
        <w:bottom w:val="none" w:sz="0" w:space="0" w:color="auto"/>
        <w:right w:val="none" w:sz="0" w:space="0" w:color="auto"/>
      </w:divBdr>
    </w:div>
    <w:div w:id="895356068">
      <w:bodyDiv w:val="1"/>
      <w:marLeft w:val="0"/>
      <w:marRight w:val="0"/>
      <w:marTop w:val="0"/>
      <w:marBottom w:val="0"/>
      <w:divBdr>
        <w:top w:val="none" w:sz="0" w:space="0" w:color="auto"/>
        <w:left w:val="none" w:sz="0" w:space="0" w:color="auto"/>
        <w:bottom w:val="none" w:sz="0" w:space="0" w:color="auto"/>
        <w:right w:val="none" w:sz="0" w:space="0" w:color="auto"/>
      </w:divBdr>
    </w:div>
    <w:div w:id="901136803">
      <w:bodyDiv w:val="1"/>
      <w:marLeft w:val="0"/>
      <w:marRight w:val="0"/>
      <w:marTop w:val="0"/>
      <w:marBottom w:val="0"/>
      <w:divBdr>
        <w:top w:val="none" w:sz="0" w:space="0" w:color="auto"/>
        <w:left w:val="none" w:sz="0" w:space="0" w:color="auto"/>
        <w:bottom w:val="none" w:sz="0" w:space="0" w:color="auto"/>
        <w:right w:val="none" w:sz="0" w:space="0" w:color="auto"/>
      </w:divBdr>
    </w:div>
    <w:div w:id="902955384">
      <w:bodyDiv w:val="1"/>
      <w:marLeft w:val="0"/>
      <w:marRight w:val="0"/>
      <w:marTop w:val="0"/>
      <w:marBottom w:val="0"/>
      <w:divBdr>
        <w:top w:val="none" w:sz="0" w:space="0" w:color="auto"/>
        <w:left w:val="none" w:sz="0" w:space="0" w:color="auto"/>
        <w:bottom w:val="none" w:sz="0" w:space="0" w:color="auto"/>
        <w:right w:val="none" w:sz="0" w:space="0" w:color="auto"/>
      </w:divBdr>
    </w:div>
    <w:div w:id="903219244">
      <w:bodyDiv w:val="1"/>
      <w:marLeft w:val="0"/>
      <w:marRight w:val="0"/>
      <w:marTop w:val="0"/>
      <w:marBottom w:val="0"/>
      <w:divBdr>
        <w:top w:val="none" w:sz="0" w:space="0" w:color="auto"/>
        <w:left w:val="none" w:sz="0" w:space="0" w:color="auto"/>
        <w:bottom w:val="none" w:sz="0" w:space="0" w:color="auto"/>
        <w:right w:val="none" w:sz="0" w:space="0" w:color="auto"/>
      </w:divBdr>
    </w:div>
    <w:div w:id="912809843">
      <w:bodyDiv w:val="1"/>
      <w:marLeft w:val="0"/>
      <w:marRight w:val="0"/>
      <w:marTop w:val="0"/>
      <w:marBottom w:val="0"/>
      <w:divBdr>
        <w:top w:val="none" w:sz="0" w:space="0" w:color="auto"/>
        <w:left w:val="none" w:sz="0" w:space="0" w:color="auto"/>
        <w:bottom w:val="none" w:sz="0" w:space="0" w:color="auto"/>
        <w:right w:val="none" w:sz="0" w:space="0" w:color="auto"/>
      </w:divBdr>
    </w:div>
    <w:div w:id="925267794">
      <w:bodyDiv w:val="1"/>
      <w:marLeft w:val="0"/>
      <w:marRight w:val="0"/>
      <w:marTop w:val="0"/>
      <w:marBottom w:val="0"/>
      <w:divBdr>
        <w:top w:val="none" w:sz="0" w:space="0" w:color="auto"/>
        <w:left w:val="none" w:sz="0" w:space="0" w:color="auto"/>
        <w:bottom w:val="none" w:sz="0" w:space="0" w:color="auto"/>
        <w:right w:val="none" w:sz="0" w:space="0" w:color="auto"/>
      </w:divBdr>
    </w:div>
    <w:div w:id="927153258">
      <w:bodyDiv w:val="1"/>
      <w:marLeft w:val="0"/>
      <w:marRight w:val="0"/>
      <w:marTop w:val="0"/>
      <w:marBottom w:val="0"/>
      <w:divBdr>
        <w:top w:val="none" w:sz="0" w:space="0" w:color="auto"/>
        <w:left w:val="none" w:sz="0" w:space="0" w:color="auto"/>
        <w:bottom w:val="none" w:sz="0" w:space="0" w:color="auto"/>
        <w:right w:val="none" w:sz="0" w:space="0" w:color="auto"/>
      </w:divBdr>
    </w:div>
    <w:div w:id="930045673">
      <w:bodyDiv w:val="1"/>
      <w:marLeft w:val="0"/>
      <w:marRight w:val="0"/>
      <w:marTop w:val="0"/>
      <w:marBottom w:val="0"/>
      <w:divBdr>
        <w:top w:val="none" w:sz="0" w:space="0" w:color="auto"/>
        <w:left w:val="none" w:sz="0" w:space="0" w:color="auto"/>
        <w:bottom w:val="none" w:sz="0" w:space="0" w:color="auto"/>
        <w:right w:val="none" w:sz="0" w:space="0" w:color="auto"/>
      </w:divBdr>
    </w:div>
    <w:div w:id="936982481">
      <w:bodyDiv w:val="1"/>
      <w:marLeft w:val="0"/>
      <w:marRight w:val="0"/>
      <w:marTop w:val="0"/>
      <w:marBottom w:val="0"/>
      <w:divBdr>
        <w:top w:val="none" w:sz="0" w:space="0" w:color="auto"/>
        <w:left w:val="none" w:sz="0" w:space="0" w:color="auto"/>
        <w:bottom w:val="none" w:sz="0" w:space="0" w:color="auto"/>
        <w:right w:val="none" w:sz="0" w:space="0" w:color="auto"/>
      </w:divBdr>
    </w:div>
    <w:div w:id="948439792">
      <w:bodyDiv w:val="1"/>
      <w:marLeft w:val="0"/>
      <w:marRight w:val="0"/>
      <w:marTop w:val="0"/>
      <w:marBottom w:val="0"/>
      <w:divBdr>
        <w:top w:val="none" w:sz="0" w:space="0" w:color="auto"/>
        <w:left w:val="none" w:sz="0" w:space="0" w:color="auto"/>
        <w:bottom w:val="none" w:sz="0" w:space="0" w:color="auto"/>
        <w:right w:val="none" w:sz="0" w:space="0" w:color="auto"/>
      </w:divBdr>
    </w:div>
    <w:div w:id="949430160">
      <w:bodyDiv w:val="1"/>
      <w:marLeft w:val="0"/>
      <w:marRight w:val="0"/>
      <w:marTop w:val="0"/>
      <w:marBottom w:val="0"/>
      <w:divBdr>
        <w:top w:val="none" w:sz="0" w:space="0" w:color="auto"/>
        <w:left w:val="none" w:sz="0" w:space="0" w:color="auto"/>
        <w:bottom w:val="none" w:sz="0" w:space="0" w:color="auto"/>
        <w:right w:val="none" w:sz="0" w:space="0" w:color="auto"/>
      </w:divBdr>
    </w:div>
    <w:div w:id="964851153">
      <w:bodyDiv w:val="1"/>
      <w:marLeft w:val="0"/>
      <w:marRight w:val="0"/>
      <w:marTop w:val="0"/>
      <w:marBottom w:val="0"/>
      <w:divBdr>
        <w:top w:val="none" w:sz="0" w:space="0" w:color="auto"/>
        <w:left w:val="none" w:sz="0" w:space="0" w:color="auto"/>
        <w:bottom w:val="none" w:sz="0" w:space="0" w:color="auto"/>
        <w:right w:val="none" w:sz="0" w:space="0" w:color="auto"/>
      </w:divBdr>
    </w:div>
    <w:div w:id="972560162">
      <w:bodyDiv w:val="1"/>
      <w:marLeft w:val="0"/>
      <w:marRight w:val="0"/>
      <w:marTop w:val="0"/>
      <w:marBottom w:val="0"/>
      <w:divBdr>
        <w:top w:val="none" w:sz="0" w:space="0" w:color="auto"/>
        <w:left w:val="none" w:sz="0" w:space="0" w:color="auto"/>
        <w:bottom w:val="none" w:sz="0" w:space="0" w:color="auto"/>
        <w:right w:val="none" w:sz="0" w:space="0" w:color="auto"/>
      </w:divBdr>
    </w:div>
    <w:div w:id="980692655">
      <w:bodyDiv w:val="1"/>
      <w:marLeft w:val="0"/>
      <w:marRight w:val="0"/>
      <w:marTop w:val="0"/>
      <w:marBottom w:val="0"/>
      <w:divBdr>
        <w:top w:val="none" w:sz="0" w:space="0" w:color="auto"/>
        <w:left w:val="none" w:sz="0" w:space="0" w:color="auto"/>
        <w:bottom w:val="none" w:sz="0" w:space="0" w:color="auto"/>
        <w:right w:val="none" w:sz="0" w:space="0" w:color="auto"/>
      </w:divBdr>
    </w:div>
    <w:div w:id="985012366">
      <w:bodyDiv w:val="1"/>
      <w:marLeft w:val="0"/>
      <w:marRight w:val="0"/>
      <w:marTop w:val="0"/>
      <w:marBottom w:val="0"/>
      <w:divBdr>
        <w:top w:val="none" w:sz="0" w:space="0" w:color="auto"/>
        <w:left w:val="none" w:sz="0" w:space="0" w:color="auto"/>
        <w:bottom w:val="none" w:sz="0" w:space="0" w:color="auto"/>
        <w:right w:val="none" w:sz="0" w:space="0" w:color="auto"/>
      </w:divBdr>
    </w:div>
    <w:div w:id="1001422586">
      <w:bodyDiv w:val="1"/>
      <w:marLeft w:val="0"/>
      <w:marRight w:val="0"/>
      <w:marTop w:val="0"/>
      <w:marBottom w:val="0"/>
      <w:divBdr>
        <w:top w:val="none" w:sz="0" w:space="0" w:color="auto"/>
        <w:left w:val="none" w:sz="0" w:space="0" w:color="auto"/>
        <w:bottom w:val="none" w:sz="0" w:space="0" w:color="auto"/>
        <w:right w:val="none" w:sz="0" w:space="0" w:color="auto"/>
      </w:divBdr>
    </w:div>
    <w:div w:id="1006636576">
      <w:bodyDiv w:val="1"/>
      <w:marLeft w:val="0"/>
      <w:marRight w:val="0"/>
      <w:marTop w:val="0"/>
      <w:marBottom w:val="0"/>
      <w:divBdr>
        <w:top w:val="none" w:sz="0" w:space="0" w:color="auto"/>
        <w:left w:val="none" w:sz="0" w:space="0" w:color="auto"/>
        <w:bottom w:val="none" w:sz="0" w:space="0" w:color="auto"/>
        <w:right w:val="none" w:sz="0" w:space="0" w:color="auto"/>
      </w:divBdr>
    </w:div>
    <w:div w:id="1007446611">
      <w:bodyDiv w:val="1"/>
      <w:marLeft w:val="0"/>
      <w:marRight w:val="0"/>
      <w:marTop w:val="0"/>
      <w:marBottom w:val="0"/>
      <w:divBdr>
        <w:top w:val="none" w:sz="0" w:space="0" w:color="auto"/>
        <w:left w:val="none" w:sz="0" w:space="0" w:color="auto"/>
        <w:bottom w:val="none" w:sz="0" w:space="0" w:color="auto"/>
        <w:right w:val="none" w:sz="0" w:space="0" w:color="auto"/>
      </w:divBdr>
    </w:div>
    <w:div w:id="1008019288">
      <w:bodyDiv w:val="1"/>
      <w:marLeft w:val="0"/>
      <w:marRight w:val="0"/>
      <w:marTop w:val="0"/>
      <w:marBottom w:val="0"/>
      <w:divBdr>
        <w:top w:val="none" w:sz="0" w:space="0" w:color="auto"/>
        <w:left w:val="none" w:sz="0" w:space="0" w:color="auto"/>
        <w:bottom w:val="none" w:sz="0" w:space="0" w:color="auto"/>
        <w:right w:val="none" w:sz="0" w:space="0" w:color="auto"/>
      </w:divBdr>
    </w:div>
    <w:div w:id="1013535680">
      <w:bodyDiv w:val="1"/>
      <w:marLeft w:val="0"/>
      <w:marRight w:val="0"/>
      <w:marTop w:val="0"/>
      <w:marBottom w:val="0"/>
      <w:divBdr>
        <w:top w:val="none" w:sz="0" w:space="0" w:color="auto"/>
        <w:left w:val="none" w:sz="0" w:space="0" w:color="auto"/>
        <w:bottom w:val="none" w:sz="0" w:space="0" w:color="auto"/>
        <w:right w:val="none" w:sz="0" w:space="0" w:color="auto"/>
      </w:divBdr>
    </w:div>
    <w:div w:id="1015351568">
      <w:bodyDiv w:val="1"/>
      <w:marLeft w:val="0"/>
      <w:marRight w:val="0"/>
      <w:marTop w:val="0"/>
      <w:marBottom w:val="0"/>
      <w:divBdr>
        <w:top w:val="none" w:sz="0" w:space="0" w:color="auto"/>
        <w:left w:val="none" w:sz="0" w:space="0" w:color="auto"/>
        <w:bottom w:val="none" w:sz="0" w:space="0" w:color="auto"/>
        <w:right w:val="none" w:sz="0" w:space="0" w:color="auto"/>
      </w:divBdr>
    </w:div>
    <w:div w:id="1025444179">
      <w:bodyDiv w:val="1"/>
      <w:marLeft w:val="0"/>
      <w:marRight w:val="0"/>
      <w:marTop w:val="0"/>
      <w:marBottom w:val="0"/>
      <w:divBdr>
        <w:top w:val="none" w:sz="0" w:space="0" w:color="auto"/>
        <w:left w:val="none" w:sz="0" w:space="0" w:color="auto"/>
        <w:bottom w:val="none" w:sz="0" w:space="0" w:color="auto"/>
        <w:right w:val="none" w:sz="0" w:space="0" w:color="auto"/>
      </w:divBdr>
    </w:div>
    <w:div w:id="1029450594">
      <w:bodyDiv w:val="1"/>
      <w:marLeft w:val="0"/>
      <w:marRight w:val="0"/>
      <w:marTop w:val="0"/>
      <w:marBottom w:val="0"/>
      <w:divBdr>
        <w:top w:val="none" w:sz="0" w:space="0" w:color="auto"/>
        <w:left w:val="none" w:sz="0" w:space="0" w:color="auto"/>
        <w:bottom w:val="none" w:sz="0" w:space="0" w:color="auto"/>
        <w:right w:val="none" w:sz="0" w:space="0" w:color="auto"/>
      </w:divBdr>
    </w:div>
    <w:div w:id="1030304808">
      <w:bodyDiv w:val="1"/>
      <w:marLeft w:val="0"/>
      <w:marRight w:val="0"/>
      <w:marTop w:val="0"/>
      <w:marBottom w:val="0"/>
      <w:divBdr>
        <w:top w:val="none" w:sz="0" w:space="0" w:color="auto"/>
        <w:left w:val="none" w:sz="0" w:space="0" w:color="auto"/>
        <w:bottom w:val="none" w:sz="0" w:space="0" w:color="auto"/>
        <w:right w:val="none" w:sz="0" w:space="0" w:color="auto"/>
      </w:divBdr>
    </w:div>
    <w:div w:id="1030641706">
      <w:bodyDiv w:val="1"/>
      <w:marLeft w:val="0"/>
      <w:marRight w:val="0"/>
      <w:marTop w:val="0"/>
      <w:marBottom w:val="0"/>
      <w:divBdr>
        <w:top w:val="none" w:sz="0" w:space="0" w:color="auto"/>
        <w:left w:val="none" w:sz="0" w:space="0" w:color="auto"/>
        <w:bottom w:val="none" w:sz="0" w:space="0" w:color="auto"/>
        <w:right w:val="none" w:sz="0" w:space="0" w:color="auto"/>
      </w:divBdr>
    </w:div>
    <w:div w:id="1048265164">
      <w:bodyDiv w:val="1"/>
      <w:marLeft w:val="0"/>
      <w:marRight w:val="0"/>
      <w:marTop w:val="0"/>
      <w:marBottom w:val="0"/>
      <w:divBdr>
        <w:top w:val="none" w:sz="0" w:space="0" w:color="auto"/>
        <w:left w:val="none" w:sz="0" w:space="0" w:color="auto"/>
        <w:bottom w:val="none" w:sz="0" w:space="0" w:color="auto"/>
        <w:right w:val="none" w:sz="0" w:space="0" w:color="auto"/>
      </w:divBdr>
    </w:div>
    <w:div w:id="1051466790">
      <w:bodyDiv w:val="1"/>
      <w:marLeft w:val="0"/>
      <w:marRight w:val="0"/>
      <w:marTop w:val="0"/>
      <w:marBottom w:val="0"/>
      <w:divBdr>
        <w:top w:val="none" w:sz="0" w:space="0" w:color="auto"/>
        <w:left w:val="none" w:sz="0" w:space="0" w:color="auto"/>
        <w:bottom w:val="none" w:sz="0" w:space="0" w:color="auto"/>
        <w:right w:val="none" w:sz="0" w:space="0" w:color="auto"/>
      </w:divBdr>
    </w:div>
    <w:div w:id="1052660100">
      <w:bodyDiv w:val="1"/>
      <w:marLeft w:val="0"/>
      <w:marRight w:val="0"/>
      <w:marTop w:val="0"/>
      <w:marBottom w:val="0"/>
      <w:divBdr>
        <w:top w:val="none" w:sz="0" w:space="0" w:color="auto"/>
        <w:left w:val="none" w:sz="0" w:space="0" w:color="auto"/>
        <w:bottom w:val="none" w:sz="0" w:space="0" w:color="auto"/>
        <w:right w:val="none" w:sz="0" w:space="0" w:color="auto"/>
      </w:divBdr>
    </w:div>
    <w:div w:id="1055011003">
      <w:bodyDiv w:val="1"/>
      <w:marLeft w:val="0"/>
      <w:marRight w:val="0"/>
      <w:marTop w:val="0"/>
      <w:marBottom w:val="0"/>
      <w:divBdr>
        <w:top w:val="none" w:sz="0" w:space="0" w:color="auto"/>
        <w:left w:val="none" w:sz="0" w:space="0" w:color="auto"/>
        <w:bottom w:val="none" w:sz="0" w:space="0" w:color="auto"/>
        <w:right w:val="none" w:sz="0" w:space="0" w:color="auto"/>
      </w:divBdr>
    </w:div>
    <w:div w:id="1056123840">
      <w:bodyDiv w:val="1"/>
      <w:marLeft w:val="0"/>
      <w:marRight w:val="0"/>
      <w:marTop w:val="0"/>
      <w:marBottom w:val="0"/>
      <w:divBdr>
        <w:top w:val="none" w:sz="0" w:space="0" w:color="auto"/>
        <w:left w:val="none" w:sz="0" w:space="0" w:color="auto"/>
        <w:bottom w:val="none" w:sz="0" w:space="0" w:color="auto"/>
        <w:right w:val="none" w:sz="0" w:space="0" w:color="auto"/>
      </w:divBdr>
    </w:div>
    <w:div w:id="1075738898">
      <w:bodyDiv w:val="1"/>
      <w:marLeft w:val="0"/>
      <w:marRight w:val="0"/>
      <w:marTop w:val="0"/>
      <w:marBottom w:val="0"/>
      <w:divBdr>
        <w:top w:val="none" w:sz="0" w:space="0" w:color="auto"/>
        <w:left w:val="none" w:sz="0" w:space="0" w:color="auto"/>
        <w:bottom w:val="none" w:sz="0" w:space="0" w:color="auto"/>
        <w:right w:val="none" w:sz="0" w:space="0" w:color="auto"/>
      </w:divBdr>
    </w:div>
    <w:div w:id="1076897376">
      <w:bodyDiv w:val="1"/>
      <w:marLeft w:val="0"/>
      <w:marRight w:val="0"/>
      <w:marTop w:val="0"/>
      <w:marBottom w:val="0"/>
      <w:divBdr>
        <w:top w:val="none" w:sz="0" w:space="0" w:color="auto"/>
        <w:left w:val="none" w:sz="0" w:space="0" w:color="auto"/>
        <w:bottom w:val="none" w:sz="0" w:space="0" w:color="auto"/>
        <w:right w:val="none" w:sz="0" w:space="0" w:color="auto"/>
      </w:divBdr>
    </w:div>
    <w:div w:id="1080784708">
      <w:bodyDiv w:val="1"/>
      <w:marLeft w:val="0"/>
      <w:marRight w:val="0"/>
      <w:marTop w:val="0"/>
      <w:marBottom w:val="0"/>
      <w:divBdr>
        <w:top w:val="none" w:sz="0" w:space="0" w:color="auto"/>
        <w:left w:val="none" w:sz="0" w:space="0" w:color="auto"/>
        <w:bottom w:val="none" w:sz="0" w:space="0" w:color="auto"/>
        <w:right w:val="none" w:sz="0" w:space="0" w:color="auto"/>
      </w:divBdr>
    </w:div>
    <w:div w:id="1081561269">
      <w:bodyDiv w:val="1"/>
      <w:marLeft w:val="0"/>
      <w:marRight w:val="0"/>
      <w:marTop w:val="0"/>
      <w:marBottom w:val="0"/>
      <w:divBdr>
        <w:top w:val="none" w:sz="0" w:space="0" w:color="auto"/>
        <w:left w:val="none" w:sz="0" w:space="0" w:color="auto"/>
        <w:bottom w:val="none" w:sz="0" w:space="0" w:color="auto"/>
        <w:right w:val="none" w:sz="0" w:space="0" w:color="auto"/>
      </w:divBdr>
    </w:div>
    <w:div w:id="1086194347">
      <w:bodyDiv w:val="1"/>
      <w:marLeft w:val="0"/>
      <w:marRight w:val="0"/>
      <w:marTop w:val="0"/>
      <w:marBottom w:val="0"/>
      <w:divBdr>
        <w:top w:val="none" w:sz="0" w:space="0" w:color="auto"/>
        <w:left w:val="none" w:sz="0" w:space="0" w:color="auto"/>
        <w:bottom w:val="none" w:sz="0" w:space="0" w:color="auto"/>
        <w:right w:val="none" w:sz="0" w:space="0" w:color="auto"/>
      </w:divBdr>
    </w:div>
    <w:div w:id="1092049484">
      <w:bodyDiv w:val="1"/>
      <w:marLeft w:val="0"/>
      <w:marRight w:val="0"/>
      <w:marTop w:val="0"/>
      <w:marBottom w:val="0"/>
      <w:divBdr>
        <w:top w:val="none" w:sz="0" w:space="0" w:color="auto"/>
        <w:left w:val="none" w:sz="0" w:space="0" w:color="auto"/>
        <w:bottom w:val="none" w:sz="0" w:space="0" w:color="auto"/>
        <w:right w:val="none" w:sz="0" w:space="0" w:color="auto"/>
      </w:divBdr>
    </w:div>
    <w:div w:id="1094207118">
      <w:bodyDiv w:val="1"/>
      <w:marLeft w:val="0"/>
      <w:marRight w:val="0"/>
      <w:marTop w:val="0"/>
      <w:marBottom w:val="0"/>
      <w:divBdr>
        <w:top w:val="none" w:sz="0" w:space="0" w:color="auto"/>
        <w:left w:val="none" w:sz="0" w:space="0" w:color="auto"/>
        <w:bottom w:val="none" w:sz="0" w:space="0" w:color="auto"/>
        <w:right w:val="none" w:sz="0" w:space="0" w:color="auto"/>
      </w:divBdr>
    </w:div>
    <w:div w:id="1097750540">
      <w:bodyDiv w:val="1"/>
      <w:marLeft w:val="0"/>
      <w:marRight w:val="0"/>
      <w:marTop w:val="0"/>
      <w:marBottom w:val="0"/>
      <w:divBdr>
        <w:top w:val="none" w:sz="0" w:space="0" w:color="auto"/>
        <w:left w:val="none" w:sz="0" w:space="0" w:color="auto"/>
        <w:bottom w:val="none" w:sz="0" w:space="0" w:color="auto"/>
        <w:right w:val="none" w:sz="0" w:space="0" w:color="auto"/>
      </w:divBdr>
    </w:div>
    <w:div w:id="1100100697">
      <w:bodyDiv w:val="1"/>
      <w:marLeft w:val="0"/>
      <w:marRight w:val="0"/>
      <w:marTop w:val="0"/>
      <w:marBottom w:val="0"/>
      <w:divBdr>
        <w:top w:val="none" w:sz="0" w:space="0" w:color="auto"/>
        <w:left w:val="none" w:sz="0" w:space="0" w:color="auto"/>
        <w:bottom w:val="none" w:sz="0" w:space="0" w:color="auto"/>
        <w:right w:val="none" w:sz="0" w:space="0" w:color="auto"/>
      </w:divBdr>
    </w:div>
    <w:div w:id="1101222725">
      <w:bodyDiv w:val="1"/>
      <w:marLeft w:val="0"/>
      <w:marRight w:val="0"/>
      <w:marTop w:val="0"/>
      <w:marBottom w:val="0"/>
      <w:divBdr>
        <w:top w:val="none" w:sz="0" w:space="0" w:color="auto"/>
        <w:left w:val="none" w:sz="0" w:space="0" w:color="auto"/>
        <w:bottom w:val="none" w:sz="0" w:space="0" w:color="auto"/>
        <w:right w:val="none" w:sz="0" w:space="0" w:color="auto"/>
      </w:divBdr>
    </w:div>
    <w:div w:id="1112281219">
      <w:bodyDiv w:val="1"/>
      <w:marLeft w:val="0"/>
      <w:marRight w:val="0"/>
      <w:marTop w:val="0"/>
      <w:marBottom w:val="0"/>
      <w:divBdr>
        <w:top w:val="none" w:sz="0" w:space="0" w:color="auto"/>
        <w:left w:val="none" w:sz="0" w:space="0" w:color="auto"/>
        <w:bottom w:val="none" w:sz="0" w:space="0" w:color="auto"/>
        <w:right w:val="none" w:sz="0" w:space="0" w:color="auto"/>
      </w:divBdr>
    </w:div>
    <w:div w:id="1117798371">
      <w:bodyDiv w:val="1"/>
      <w:marLeft w:val="0"/>
      <w:marRight w:val="0"/>
      <w:marTop w:val="0"/>
      <w:marBottom w:val="0"/>
      <w:divBdr>
        <w:top w:val="none" w:sz="0" w:space="0" w:color="auto"/>
        <w:left w:val="none" w:sz="0" w:space="0" w:color="auto"/>
        <w:bottom w:val="none" w:sz="0" w:space="0" w:color="auto"/>
        <w:right w:val="none" w:sz="0" w:space="0" w:color="auto"/>
      </w:divBdr>
    </w:div>
    <w:div w:id="1127311894">
      <w:bodyDiv w:val="1"/>
      <w:marLeft w:val="0"/>
      <w:marRight w:val="0"/>
      <w:marTop w:val="0"/>
      <w:marBottom w:val="0"/>
      <w:divBdr>
        <w:top w:val="none" w:sz="0" w:space="0" w:color="auto"/>
        <w:left w:val="none" w:sz="0" w:space="0" w:color="auto"/>
        <w:bottom w:val="none" w:sz="0" w:space="0" w:color="auto"/>
        <w:right w:val="none" w:sz="0" w:space="0" w:color="auto"/>
      </w:divBdr>
    </w:div>
    <w:div w:id="1128010667">
      <w:bodyDiv w:val="1"/>
      <w:marLeft w:val="0"/>
      <w:marRight w:val="0"/>
      <w:marTop w:val="0"/>
      <w:marBottom w:val="0"/>
      <w:divBdr>
        <w:top w:val="none" w:sz="0" w:space="0" w:color="auto"/>
        <w:left w:val="none" w:sz="0" w:space="0" w:color="auto"/>
        <w:bottom w:val="none" w:sz="0" w:space="0" w:color="auto"/>
        <w:right w:val="none" w:sz="0" w:space="0" w:color="auto"/>
      </w:divBdr>
    </w:div>
    <w:div w:id="1137868516">
      <w:bodyDiv w:val="1"/>
      <w:marLeft w:val="0"/>
      <w:marRight w:val="0"/>
      <w:marTop w:val="0"/>
      <w:marBottom w:val="0"/>
      <w:divBdr>
        <w:top w:val="none" w:sz="0" w:space="0" w:color="auto"/>
        <w:left w:val="none" w:sz="0" w:space="0" w:color="auto"/>
        <w:bottom w:val="none" w:sz="0" w:space="0" w:color="auto"/>
        <w:right w:val="none" w:sz="0" w:space="0" w:color="auto"/>
      </w:divBdr>
    </w:div>
    <w:div w:id="1140071035">
      <w:bodyDiv w:val="1"/>
      <w:marLeft w:val="0"/>
      <w:marRight w:val="0"/>
      <w:marTop w:val="0"/>
      <w:marBottom w:val="0"/>
      <w:divBdr>
        <w:top w:val="none" w:sz="0" w:space="0" w:color="auto"/>
        <w:left w:val="none" w:sz="0" w:space="0" w:color="auto"/>
        <w:bottom w:val="none" w:sz="0" w:space="0" w:color="auto"/>
        <w:right w:val="none" w:sz="0" w:space="0" w:color="auto"/>
      </w:divBdr>
    </w:div>
    <w:div w:id="1142623399">
      <w:bodyDiv w:val="1"/>
      <w:marLeft w:val="0"/>
      <w:marRight w:val="0"/>
      <w:marTop w:val="0"/>
      <w:marBottom w:val="0"/>
      <w:divBdr>
        <w:top w:val="none" w:sz="0" w:space="0" w:color="auto"/>
        <w:left w:val="none" w:sz="0" w:space="0" w:color="auto"/>
        <w:bottom w:val="none" w:sz="0" w:space="0" w:color="auto"/>
        <w:right w:val="none" w:sz="0" w:space="0" w:color="auto"/>
      </w:divBdr>
    </w:div>
    <w:div w:id="1147281426">
      <w:bodyDiv w:val="1"/>
      <w:marLeft w:val="0"/>
      <w:marRight w:val="0"/>
      <w:marTop w:val="0"/>
      <w:marBottom w:val="0"/>
      <w:divBdr>
        <w:top w:val="none" w:sz="0" w:space="0" w:color="auto"/>
        <w:left w:val="none" w:sz="0" w:space="0" w:color="auto"/>
        <w:bottom w:val="none" w:sz="0" w:space="0" w:color="auto"/>
        <w:right w:val="none" w:sz="0" w:space="0" w:color="auto"/>
      </w:divBdr>
    </w:div>
    <w:div w:id="1159887604">
      <w:bodyDiv w:val="1"/>
      <w:marLeft w:val="0"/>
      <w:marRight w:val="0"/>
      <w:marTop w:val="0"/>
      <w:marBottom w:val="0"/>
      <w:divBdr>
        <w:top w:val="none" w:sz="0" w:space="0" w:color="auto"/>
        <w:left w:val="none" w:sz="0" w:space="0" w:color="auto"/>
        <w:bottom w:val="none" w:sz="0" w:space="0" w:color="auto"/>
        <w:right w:val="none" w:sz="0" w:space="0" w:color="auto"/>
      </w:divBdr>
    </w:div>
    <w:div w:id="1175076565">
      <w:bodyDiv w:val="1"/>
      <w:marLeft w:val="0"/>
      <w:marRight w:val="0"/>
      <w:marTop w:val="0"/>
      <w:marBottom w:val="0"/>
      <w:divBdr>
        <w:top w:val="none" w:sz="0" w:space="0" w:color="auto"/>
        <w:left w:val="none" w:sz="0" w:space="0" w:color="auto"/>
        <w:bottom w:val="none" w:sz="0" w:space="0" w:color="auto"/>
        <w:right w:val="none" w:sz="0" w:space="0" w:color="auto"/>
      </w:divBdr>
    </w:div>
    <w:div w:id="1181237841">
      <w:bodyDiv w:val="1"/>
      <w:marLeft w:val="0"/>
      <w:marRight w:val="0"/>
      <w:marTop w:val="0"/>
      <w:marBottom w:val="0"/>
      <w:divBdr>
        <w:top w:val="none" w:sz="0" w:space="0" w:color="auto"/>
        <w:left w:val="none" w:sz="0" w:space="0" w:color="auto"/>
        <w:bottom w:val="none" w:sz="0" w:space="0" w:color="auto"/>
        <w:right w:val="none" w:sz="0" w:space="0" w:color="auto"/>
      </w:divBdr>
    </w:div>
    <w:div w:id="1189486824">
      <w:bodyDiv w:val="1"/>
      <w:marLeft w:val="0"/>
      <w:marRight w:val="0"/>
      <w:marTop w:val="0"/>
      <w:marBottom w:val="0"/>
      <w:divBdr>
        <w:top w:val="none" w:sz="0" w:space="0" w:color="auto"/>
        <w:left w:val="none" w:sz="0" w:space="0" w:color="auto"/>
        <w:bottom w:val="none" w:sz="0" w:space="0" w:color="auto"/>
        <w:right w:val="none" w:sz="0" w:space="0" w:color="auto"/>
      </w:divBdr>
    </w:div>
    <w:div w:id="1190996435">
      <w:bodyDiv w:val="1"/>
      <w:marLeft w:val="0"/>
      <w:marRight w:val="0"/>
      <w:marTop w:val="0"/>
      <w:marBottom w:val="0"/>
      <w:divBdr>
        <w:top w:val="none" w:sz="0" w:space="0" w:color="auto"/>
        <w:left w:val="none" w:sz="0" w:space="0" w:color="auto"/>
        <w:bottom w:val="none" w:sz="0" w:space="0" w:color="auto"/>
        <w:right w:val="none" w:sz="0" w:space="0" w:color="auto"/>
      </w:divBdr>
    </w:div>
    <w:div w:id="1191066271">
      <w:bodyDiv w:val="1"/>
      <w:marLeft w:val="0"/>
      <w:marRight w:val="0"/>
      <w:marTop w:val="0"/>
      <w:marBottom w:val="0"/>
      <w:divBdr>
        <w:top w:val="none" w:sz="0" w:space="0" w:color="auto"/>
        <w:left w:val="none" w:sz="0" w:space="0" w:color="auto"/>
        <w:bottom w:val="none" w:sz="0" w:space="0" w:color="auto"/>
        <w:right w:val="none" w:sz="0" w:space="0" w:color="auto"/>
      </w:divBdr>
    </w:div>
    <w:div w:id="1192232348">
      <w:bodyDiv w:val="1"/>
      <w:marLeft w:val="0"/>
      <w:marRight w:val="0"/>
      <w:marTop w:val="0"/>
      <w:marBottom w:val="0"/>
      <w:divBdr>
        <w:top w:val="none" w:sz="0" w:space="0" w:color="auto"/>
        <w:left w:val="none" w:sz="0" w:space="0" w:color="auto"/>
        <w:bottom w:val="none" w:sz="0" w:space="0" w:color="auto"/>
        <w:right w:val="none" w:sz="0" w:space="0" w:color="auto"/>
      </w:divBdr>
    </w:div>
    <w:div w:id="1196888902">
      <w:bodyDiv w:val="1"/>
      <w:marLeft w:val="0"/>
      <w:marRight w:val="0"/>
      <w:marTop w:val="0"/>
      <w:marBottom w:val="0"/>
      <w:divBdr>
        <w:top w:val="none" w:sz="0" w:space="0" w:color="auto"/>
        <w:left w:val="none" w:sz="0" w:space="0" w:color="auto"/>
        <w:bottom w:val="none" w:sz="0" w:space="0" w:color="auto"/>
        <w:right w:val="none" w:sz="0" w:space="0" w:color="auto"/>
      </w:divBdr>
    </w:div>
    <w:div w:id="1197309521">
      <w:bodyDiv w:val="1"/>
      <w:marLeft w:val="0"/>
      <w:marRight w:val="0"/>
      <w:marTop w:val="0"/>
      <w:marBottom w:val="0"/>
      <w:divBdr>
        <w:top w:val="none" w:sz="0" w:space="0" w:color="auto"/>
        <w:left w:val="none" w:sz="0" w:space="0" w:color="auto"/>
        <w:bottom w:val="none" w:sz="0" w:space="0" w:color="auto"/>
        <w:right w:val="none" w:sz="0" w:space="0" w:color="auto"/>
      </w:divBdr>
    </w:div>
    <w:div w:id="1199513797">
      <w:bodyDiv w:val="1"/>
      <w:marLeft w:val="0"/>
      <w:marRight w:val="0"/>
      <w:marTop w:val="0"/>
      <w:marBottom w:val="0"/>
      <w:divBdr>
        <w:top w:val="none" w:sz="0" w:space="0" w:color="auto"/>
        <w:left w:val="none" w:sz="0" w:space="0" w:color="auto"/>
        <w:bottom w:val="none" w:sz="0" w:space="0" w:color="auto"/>
        <w:right w:val="none" w:sz="0" w:space="0" w:color="auto"/>
      </w:divBdr>
    </w:div>
    <w:div w:id="1202061536">
      <w:bodyDiv w:val="1"/>
      <w:marLeft w:val="0"/>
      <w:marRight w:val="0"/>
      <w:marTop w:val="0"/>
      <w:marBottom w:val="0"/>
      <w:divBdr>
        <w:top w:val="none" w:sz="0" w:space="0" w:color="auto"/>
        <w:left w:val="none" w:sz="0" w:space="0" w:color="auto"/>
        <w:bottom w:val="none" w:sz="0" w:space="0" w:color="auto"/>
        <w:right w:val="none" w:sz="0" w:space="0" w:color="auto"/>
      </w:divBdr>
    </w:div>
    <w:div w:id="1202597298">
      <w:bodyDiv w:val="1"/>
      <w:marLeft w:val="0"/>
      <w:marRight w:val="0"/>
      <w:marTop w:val="0"/>
      <w:marBottom w:val="0"/>
      <w:divBdr>
        <w:top w:val="none" w:sz="0" w:space="0" w:color="auto"/>
        <w:left w:val="none" w:sz="0" w:space="0" w:color="auto"/>
        <w:bottom w:val="none" w:sz="0" w:space="0" w:color="auto"/>
        <w:right w:val="none" w:sz="0" w:space="0" w:color="auto"/>
      </w:divBdr>
    </w:div>
    <w:div w:id="1220702889">
      <w:bodyDiv w:val="1"/>
      <w:marLeft w:val="0"/>
      <w:marRight w:val="0"/>
      <w:marTop w:val="0"/>
      <w:marBottom w:val="0"/>
      <w:divBdr>
        <w:top w:val="none" w:sz="0" w:space="0" w:color="auto"/>
        <w:left w:val="none" w:sz="0" w:space="0" w:color="auto"/>
        <w:bottom w:val="none" w:sz="0" w:space="0" w:color="auto"/>
        <w:right w:val="none" w:sz="0" w:space="0" w:color="auto"/>
      </w:divBdr>
    </w:div>
    <w:div w:id="1223835963">
      <w:bodyDiv w:val="1"/>
      <w:marLeft w:val="0"/>
      <w:marRight w:val="0"/>
      <w:marTop w:val="0"/>
      <w:marBottom w:val="0"/>
      <w:divBdr>
        <w:top w:val="none" w:sz="0" w:space="0" w:color="auto"/>
        <w:left w:val="none" w:sz="0" w:space="0" w:color="auto"/>
        <w:bottom w:val="none" w:sz="0" w:space="0" w:color="auto"/>
        <w:right w:val="none" w:sz="0" w:space="0" w:color="auto"/>
      </w:divBdr>
    </w:div>
    <w:div w:id="1224022534">
      <w:bodyDiv w:val="1"/>
      <w:marLeft w:val="0"/>
      <w:marRight w:val="0"/>
      <w:marTop w:val="0"/>
      <w:marBottom w:val="0"/>
      <w:divBdr>
        <w:top w:val="none" w:sz="0" w:space="0" w:color="auto"/>
        <w:left w:val="none" w:sz="0" w:space="0" w:color="auto"/>
        <w:bottom w:val="none" w:sz="0" w:space="0" w:color="auto"/>
        <w:right w:val="none" w:sz="0" w:space="0" w:color="auto"/>
      </w:divBdr>
    </w:div>
    <w:div w:id="1231311996">
      <w:bodyDiv w:val="1"/>
      <w:marLeft w:val="0"/>
      <w:marRight w:val="0"/>
      <w:marTop w:val="0"/>
      <w:marBottom w:val="0"/>
      <w:divBdr>
        <w:top w:val="none" w:sz="0" w:space="0" w:color="auto"/>
        <w:left w:val="none" w:sz="0" w:space="0" w:color="auto"/>
        <w:bottom w:val="none" w:sz="0" w:space="0" w:color="auto"/>
        <w:right w:val="none" w:sz="0" w:space="0" w:color="auto"/>
      </w:divBdr>
    </w:div>
    <w:div w:id="1242523639">
      <w:bodyDiv w:val="1"/>
      <w:marLeft w:val="0"/>
      <w:marRight w:val="0"/>
      <w:marTop w:val="0"/>
      <w:marBottom w:val="0"/>
      <w:divBdr>
        <w:top w:val="none" w:sz="0" w:space="0" w:color="auto"/>
        <w:left w:val="none" w:sz="0" w:space="0" w:color="auto"/>
        <w:bottom w:val="none" w:sz="0" w:space="0" w:color="auto"/>
        <w:right w:val="none" w:sz="0" w:space="0" w:color="auto"/>
      </w:divBdr>
    </w:div>
    <w:div w:id="1246962623">
      <w:bodyDiv w:val="1"/>
      <w:marLeft w:val="0"/>
      <w:marRight w:val="0"/>
      <w:marTop w:val="0"/>
      <w:marBottom w:val="0"/>
      <w:divBdr>
        <w:top w:val="none" w:sz="0" w:space="0" w:color="auto"/>
        <w:left w:val="none" w:sz="0" w:space="0" w:color="auto"/>
        <w:bottom w:val="none" w:sz="0" w:space="0" w:color="auto"/>
        <w:right w:val="none" w:sz="0" w:space="0" w:color="auto"/>
      </w:divBdr>
    </w:div>
    <w:div w:id="1254166310">
      <w:bodyDiv w:val="1"/>
      <w:marLeft w:val="0"/>
      <w:marRight w:val="0"/>
      <w:marTop w:val="0"/>
      <w:marBottom w:val="0"/>
      <w:divBdr>
        <w:top w:val="none" w:sz="0" w:space="0" w:color="auto"/>
        <w:left w:val="none" w:sz="0" w:space="0" w:color="auto"/>
        <w:bottom w:val="none" w:sz="0" w:space="0" w:color="auto"/>
        <w:right w:val="none" w:sz="0" w:space="0" w:color="auto"/>
      </w:divBdr>
    </w:div>
    <w:div w:id="1271472932">
      <w:bodyDiv w:val="1"/>
      <w:marLeft w:val="0"/>
      <w:marRight w:val="0"/>
      <w:marTop w:val="0"/>
      <w:marBottom w:val="0"/>
      <w:divBdr>
        <w:top w:val="none" w:sz="0" w:space="0" w:color="auto"/>
        <w:left w:val="none" w:sz="0" w:space="0" w:color="auto"/>
        <w:bottom w:val="none" w:sz="0" w:space="0" w:color="auto"/>
        <w:right w:val="none" w:sz="0" w:space="0" w:color="auto"/>
      </w:divBdr>
    </w:div>
    <w:div w:id="1302270474">
      <w:bodyDiv w:val="1"/>
      <w:marLeft w:val="0"/>
      <w:marRight w:val="0"/>
      <w:marTop w:val="0"/>
      <w:marBottom w:val="0"/>
      <w:divBdr>
        <w:top w:val="none" w:sz="0" w:space="0" w:color="auto"/>
        <w:left w:val="none" w:sz="0" w:space="0" w:color="auto"/>
        <w:bottom w:val="none" w:sz="0" w:space="0" w:color="auto"/>
        <w:right w:val="none" w:sz="0" w:space="0" w:color="auto"/>
      </w:divBdr>
    </w:div>
    <w:div w:id="1306011316">
      <w:bodyDiv w:val="1"/>
      <w:marLeft w:val="0"/>
      <w:marRight w:val="0"/>
      <w:marTop w:val="0"/>
      <w:marBottom w:val="0"/>
      <w:divBdr>
        <w:top w:val="none" w:sz="0" w:space="0" w:color="auto"/>
        <w:left w:val="none" w:sz="0" w:space="0" w:color="auto"/>
        <w:bottom w:val="none" w:sz="0" w:space="0" w:color="auto"/>
        <w:right w:val="none" w:sz="0" w:space="0" w:color="auto"/>
      </w:divBdr>
    </w:div>
    <w:div w:id="1306282267">
      <w:bodyDiv w:val="1"/>
      <w:marLeft w:val="0"/>
      <w:marRight w:val="0"/>
      <w:marTop w:val="0"/>
      <w:marBottom w:val="0"/>
      <w:divBdr>
        <w:top w:val="none" w:sz="0" w:space="0" w:color="auto"/>
        <w:left w:val="none" w:sz="0" w:space="0" w:color="auto"/>
        <w:bottom w:val="none" w:sz="0" w:space="0" w:color="auto"/>
        <w:right w:val="none" w:sz="0" w:space="0" w:color="auto"/>
      </w:divBdr>
    </w:div>
    <w:div w:id="1312251179">
      <w:bodyDiv w:val="1"/>
      <w:marLeft w:val="0"/>
      <w:marRight w:val="0"/>
      <w:marTop w:val="0"/>
      <w:marBottom w:val="0"/>
      <w:divBdr>
        <w:top w:val="none" w:sz="0" w:space="0" w:color="auto"/>
        <w:left w:val="none" w:sz="0" w:space="0" w:color="auto"/>
        <w:bottom w:val="none" w:sz="0" w:space="0" w:color="auto"/>
        <w:right w:val="none" w:sz="0" w:space="0" w:color="auto"/>
      </w:divBdr>
    </w:div>
    <w:div w:id="1316035542">
      <w:bodyDiv w:val="1"/>
      <w:marLeft w:val="0"/>
      <w:marRight w:val="0"/>
      <w:marTop w:val="0"/>
      <w:marBottom w:val="0"/>
      <w:divBdr>
        <w:top w:val="none" w:sz="0" w:space="0" w:color="auto"/>
        <w:left w:val="none" w:sz="0" w:space="0" w:color="auto"/>
        <w:bottom w:val="none" w:sz="0" w:space="0" w:color="auto"/>
        <w:right w:val="none" w:sz="0" w:space="0" w:color="auto"/>
      </w:divBdr>
    </w:div>
    <w:div w:id="1323509777">
      <w:bodyDiv w:val="1"/>
      <w:marLeft w:val="0"/>
      <w:marRight w:val="0"/>
      <w:marTop w:val="0"/>
      <w:marBottom w:val="0"/>
      <w:divBdr>
        <w:top w:val="none" w:sz="0" w:space="0" w:color="auto"/>
        <w:left w:val="none" w:sz="0" w:space="0" w:color="auto"/>
        <w:bottom w:val="none" w:sz="0" w:space="0" w:color="auto"/>
        <w:right w:val="none" w:sz="0" w:space="0" w:color="auto"/>
      </w:divBdr>
    </w:div>
    <w:div w:id="1325082739">
      <w:bodyDiv w:val="1"/>
      <w:marLeft w:val="0"/>
      <w:marRight w:val="0"/>
      <w:marTop w:val="0"/>
      <w:marBottom w:val="0"/>
      <w:divBdr>
        <w:top w:val="none" w:sz="0" w:space="0" w:color="auto"/>
        <w:left w:val="none" w:sz="0" w:space="0" w:color="auto"/>
        <w:bottom w:val="none" w:sz="0" w:space="0" w:color="auto"/>
        <w:right w:val="none" w:sz="0" w:space="0" w:color="auto"/>
      </w:divBdr>
    </w:div>
    <w:div w:id="1326854816">
      <w:bodyDiv w:val="1"/>
      <w:marLeft w:val="0"/>
      <w:marRight w:val="0"/>
      <w:marTop w:val="0"/>
      <w:marBottom w:val="0"/>
      <w:divBdr>
        <w:top w:val="none" w:sz="0" w:space="0" w:color="auto"/>
        <w:left w:val="none" w:sz="0" w:space="0" w:color="auto"/>
        <w:bottom w:val="none" w:sz="0" w:space="0" w:color="auto"/>
        <w:right w:val="none" w:sz="0" w:space="0" w:color="auto"/>
      </w:divBdr>
    </w:div>
    <w:div w:id="1331712160">
      <w:bodyDiv w:val="1"/>
      <w:marLeft w:val="0"/>
      <w:marRight w:val="0"/>
      <w:marTop w:val="0"/>
      <w:marBottom w:val="0"/>
      <w:divBdr>
        <w:top w:val="none" w:sz="0" w:space="0" w:color="auto"/>
        <w:left w:val="none" w:sz="0" w:space="0" w:color="auto"/>
        <w:bottom w:val="none" w:sz="0" w:space="0" w:color="auto"/>
        <w:right w:val="none" w:sz="0" w:space="0" w:color="auto"/>
      </w:divBdr>
    </w:div>
    <w:div w:id="1339848469">
      <w:bodyDiv w:val="1"/>
      <w:marLeft w:val="0"/>
      <w:marRight w:val="0"/>
      <w:marTop w:val="0"/>
      <w:marBottom w:val="0"/>
      <w:divBdr>
        <w:top w:val="none" w:sz="0" w:space="0" w:color="auto"/>
        <w:left w:val="none" w:sz="0" w:space="0" w:color="auto"/>
        <w:bottom w:val="none" w:sz="0" w:space="0" w:color="auto"/>
        <w:right w:val="none" w:sz="0" w:space="0" w:color="auto"/>
      </w:divBdr>
    </w:div>
    <w:div w:id="1349060691">
      <w:bodyDiv w:val="1"/>
      <w:marLeft w:val="0"/>
      <w:marRight w:val="0"/>
      <w:marTop w:val="0"/>
      <w:marBottom w:val="0"/>
      <w:divBdr>
        <w:top w:val="none" w:sz="0" w:space="0" w:color="auto"/>
        <w:left w:val="none" w:sz="0" w:space="0" w:color="auto"/>
        <w:bottom w:val="none" w:sz="0" w:space="0" w:color="auto"/>
        <w:right w:val="none" w:sz="0" w:space="0" w:color="auto"/>
      </w:divBdr>
    </w:div>
    <w:div w:id="1352298827">
      <w:bodyDiv w:val="1"/>
      <w:marLeft w:val="0"/>
      <w:marRight w:val="0"/>
      <w:marTop w:val="0"/>
      <w:marBottom w:val="0"/>
      <w:divBdr>
        <w:top w:val="none" w:sz="0" w:space="0" w:color="auto"/>
        <w:left w:val="none" w:sz="0" w:space="0" w:color="auto"/>
        <w:bottom w:val="none" w:sz="0" w:space="0" w:color="auto"/>
        <w:right w:val="none" w:sz="0" w:space="0" w:color="auto"/>
      </w:divBdr>
    </w:div>
    <w:div w:id="1354262050">
      <w:bodyDiv w:val="1"/>
      <w:marLeft w:val="0"/>
      <w:marRight w:val="0"/>
      <w:marTop w:val="0"/>
      <w:marBottom w:val="0"/>
      <w:divBdr>
        <w:top w:val="none" w:sz="0" w:space="0" w:color="auto"/>
        <w:left w:val="none" w:sz="0" w:space="0" w:color="auto"/>
        <w:bottom w:val="none" w:sz="0" w:space="0" w:color="auto"/>
        <w:right w:val="none" w:sz="0" w:space="0" w:color="auto"/>
      </w:divBdr>
    </w:div>
    <w:div w:id="1356227067">
      <w:bodyDiv w:val="1"/>
      <w:marLeft w:val="0"/>
      <w:marRight w:val="0"/>
      <w:marTop w:val="0"/>
      <w:marBottom w:val="0"/>
      <w:divBdr>
        <w:top w:val="none" w:sz="0" w:space="0" w:color="auto"/>
        <w:left w:val="none" w:sz="0" w:space="0" w:color="auto"/>
        <w:bottom w:val="none" w:sz="0" w:space="0" w:color="auto"/>
        <w:right w:val="none" w:sz="0" w:space="0" w:color="auto"/>
      </w:divBdr>
    </w:div>
    <w:div w:id="1357922310">
      <w:bodyDiv w:val="1"/>
      <w:marLeft w:val="0"/>
      <w:marRight w:val="0"/>
      <w:marTop w:val="0"/>
      <w:marBottom w:val="0"/>
      <w:divBdr>
        <w:top w:val="none" w:sz="0" w:space="0" w:color="auto"/>
        <w:left w:val="none" w:sz="0" w:space="0" w:color="auto"/>
        <w:bottom w:val="none" w:sz="0" w:space="0" w:color="auto"/>
        <w:right w:val="none" w:sz="0" w:space="0" w:color="auto"/>
      </w:divBdr>
    </w:div>
    <w:div w:id="1364601195">
      <w:bodyDiv w:val="1"/>
      <w:marLeft w:val="0"/>
      <w:marRight w:val="0"/>
      <w:marTop w:val="0"/>
      <w:marBottom w:val="0"/>
      <w:divBdr>
        <w:top w:val="none" w:sz="0" w:space="0" w:color="auto"/>
        <w:left w:val="none" w:sz="0" w:space="0" w:color="auto"/>
        <w:bottom w:val="none" w:sz="0" w:space="0" w:color="auto"/>
        <w:right w:val="none" w:sz="0" w:space="0" w:color="auto"/>
      </w:divBdr>
    </w:div>
    <w:div w:id="1368871515">
      <w:bodyDiv w:val="1"/>
      <w:marLeft w:val="0"/>
      <w:marRight w:val="0"/>
      <w:marTop w:val="0"/>
      <w:marBottom w:val="0"/>
      <w:divBdr>
        <w:top w:val="none" w:sz="0" w:space="0" w:color="auto"/>
        <w:left w:val="none" w:sz="0" w:space="0" w:color="auto"/>
        <w:bottom w:val="none" w:sz="0" w:space="0" w:color="auto"/>
        <w:right w:val="none" w:sz="0" w:space="0" w:color="auto"/>
      </w:divBdr>
    </w:div>
    <w:div w:id="1381320935">
      <w:bodyDiv w:val="1"/>
      <w:marLeft w:val="0"/>
      <w:marRight w:val="0"/>
      <w:marTop w:val="0"/>
      <w:marBottom w:val="0"/>
      <w:divBdr>
        <w:top w:val="none" w:sz="0" w:space="0" w:color="auto"/>
        <w:left w:val="none" w:sz="0" w:space="0" w:color="auto"/>
        <w:bottom w:val="none" w:sz="0" w:space="0" w:color="auto"/>
        <w:right w:val="none" w:sz="0" w:space="0" w:color="auto"/>
      </w:divBdr>
    </w:div>
    <w:div w:id="1386761897">
      <w:bodyDiv w:val="1"/>
      <w:marLeft w:val="0"/>
      <w:marRight w:val="0"/>
      <w:marTop w:val="0"/>
      <w:marBottom w:val="0"/>
      <w:divBdr>
        <w:top w:val="none" w:sz="0" w:space="0" w:color="auto"/>
        <w:left w:val="none" w:sz="0" w:space="0" w:color="auto"/>
        <w:bottom w:val="none" w:sz="0" w:space="0" w:color="auto"/>
        <w:right w:val="none" w:sz="0" w:space="0" w:color="auto"/>
      </w:divBdr>
    </w:div>
    <w:div w:id="1388609355">
      <w:bodyDiv w:val="1"/>
      <w:marLeft w:val="0"/>
      <w:marRight w:val="0"/>
      <w:marTop w:val="0"/>
      <w:marBottom w:val="0"/>
      <w:divBdr>
        <w:top w:val="none" w:sz="0" w:space="0" w:color="auto"/>
        <w:left w:val="none" w:sz="0" w:space="0" w:color="auto"/>
        <w:bottom w:val="none" w:sz="0" w:space="0" w:color="auto"/>
        <w:right w:val="none" w:sz="0" w:space="0" w:color="auto"/>
      </w:divBdr>
    </w:div>
    <w:div w:id="1394544271">
      <w:bodyDiv w:val="1"/>
      <w:marLeft w:val="0"/>
      <w:marRight w:val="0"/>
      <w:marTop w:val="0"/>
      <w:marBottom w:val="0"/>
      <w:divBdr>
        <w:top w:val="none" w:sz="0" w:space="0" w:color="auto"/>
        <w:left w:val="none" w:sz="0" w:space="0" w:color="auto"/>
        <w:bottom w:val="none" w:sz="0" w:space="0" w:color="auto"/>
        <w:right w:val="none" w:sz="0" w:space="0" w:color="auto"/>
      </w:divBdr>
    </w:div>
    <w:div w:id="1397582742">
      <w:bodyDiv w:val="1"/>
      <w:marLeft w:val="0"/>
      <w:marRight w:val="0"/>
      <w:marTop w:val="0"/>
      <w:marBottom w:val="0"/>
      <w:divBdr>
        <w:top w:val="none" w:sz="0" w:space="0" w:color="auto"/>
        <w:left w:val="none" w:sz="0" w:space="0" w:color="auto"/>
        <w:bottom w:val="none" w:sz="0" w:space="0" w:color="auto"/>
        <w:right w:val="none" w:sz="0" w:space="0" w:color="auto"/>
      </w:divBdr>
    </w:div>
    <w:div w:id="1411735555">
      <w:bodyDiv w:val="1"/>
      <w:marLeft w:val="0"/>
      <w:marRight w:val="0"/>
      <w:marTop w:val="0"/>
      <w:marBottom w:val="0"/>
      <w:divBdr>
        <w:top w:val="none" w:sz="0" w:space="0" w:color="auto"/>
        <w:left w:val="none" w:sz="0" w:space="0" w:color="auto"/>
        <w:bottom w:val="none" w:sz="0" w:space="0" w:color="auto"/>
        <w:right w:val="none" w:sz="0" w:space="0" w:color="auto"/>
      </w:divBdr>
    </w:div>
    <w:div w:id="1412122912">
      <w:bodyDiv w:val="1"/>
      <w:marLeft w:val="0"/>
      <w:marRight w:val="0"/>
      <w:marTop w:val="0"/>
      <w:marBottom w:val="0"/>
      <w:divBdr>
        <w:top w:val="none" w:sz="0" w:space="0" w:color="auto"/>
        <w:left w:val="none" w:sz="0" w:space="0" w:color="auto"/>
        <w:bottom w:val="none" w:sz="0" w:space="0" w:color="auto"/>
        <w:right w:val="none" w:sz="0" w:space="0" w:color="auto"/>
      </w:divBdr>
    </w:div>
    <w:div w:id="1412384431">
      <w:bodyDiv w:val="1"/>
      <w:marLeft w:val="0"/>
      <w:marRight w:val="0"/>
      <w:marTop w:val="0"/>
      <w:marBottom w:val="0"/>
      <w:divBdr>
        <w:top w:val="none" w:sz="0" w:space="0" w:color="auto"/>
        <w:left w:val="none" w:sz="0" w:space="0" w:color="auto"/>
        <w:bottom w:val="none" w:sz="0" w:space="0" w:color="auto"/>
        <w:right w:val="none" w:sz="0" w:space="0" w:color="auto"/>
      </w:divBdr>
    </w:div>
    <w:div w:id="1439908627">
      <w:bodyDiv w:val="1"/>
      <w:marLeft w:val="0"/>
      <w:marRight w:val="0"/>
      <w:marTop w:val="0"/>
      <w:marBottom w:val="0"/>
      <w:divBdr>
        <w:top w:val="none" w:sz="0" w:space="0" w:color="auto"/>
        <w:left w:val="none" w:sz="0" w:space="0" w:color="auto"/>
        <w:bottom w:val="none" w:sz="0" w:space="0" w:color="auto"/>
        <w:right w:val="none" w:sz="0" w:space="0" w:color="auto"/>
      </w:divBdr>
    </w:div>
    <w:div w:id="1449275824">
      <w:bodyDiv w:val="1"/>
      <w:marLeft w:val="0"/>
      <w:marRight w:val="0"/>
      <w:marTop w:val="0"/>
      <w:marBottom w:val="0"/>
      <w:divBdr>
        <w:top w:val="none" w:sz="0" w:space="0" w:color="auto"/>
        <w:left w:val="none" w:sz="0" w:space="0" w:color="auto"/>
        <w:bottom w:val="none" w:sz="0" w:space="0" w:color="auto"/>
        <w:right w:val="none" w:sz="0" w:space="0" w:color="auto"/>
      </w:divBdr>
    </w:div>
    <w:div w:id="1455296174">
      <w:bodyDiv w:val="1"/>
      <w:marLeft w:val="0"/>
      <w:marRight w:val="0"/>
      <w:marTop w:val="0"/>
      <w:marBottom w:val="0"/>
      <w:divBdr>
        <w:top w:val="none" w:sz="0" w:space="0" w:color="auto"/>
        <w:left w:val="none" w:sz="0" w:space="0" w:color="auto"/>
        <w:bottom w:val="none" w:sz="0" w:space="0" w:color="auto"/>
        <w:right w:val="none" w:sz="0" w:space="0" w:color="auto"/>
      </w:divBdr>
    </w:div>
    <w:div w:id="1460876426">
      <w:bodyDiv w:val="1"/>
      <w:marLeft w:val="0"/>
      <w:marRight w:val="0"/>
      <w:marTop w:val="0"/>
      <w:marBottom w:val="0"/>
      <w:divBdr>
        <w:top w:val="none" w:sz="0" w:space="0" w:color="auto"/>
        <w:left w:val="none" w:sz="0" w:space="0" w:color="auto"/>
        <w:bottom w:val="none" w:sz="0" w:space="0" w:color="auto"/>
        <w:right w:val="none" w:sz="0" w:space="0" w:color="auto"/>
      </w:divBdr>
    </w:div>
    <w:div w:id="1467700313">
      <w:bodyDiv w:val="1"/>
      <w:marLeft w:val="0"/>
      <w:marRight w:val="0"/>
      <w:marTop w:val="0"/>
      <w:marBottom w:val="0"/>
      <w:divBdr>
        <w:top w:val="none" w:sz="0" w:space="0" w:color="auto"/>
        <w:left w:val="none" w:sz="0" w:space="0" w:color="auto"/>
        <w:bottom w:val="none" w:sz="0" w:space="0" w:color="auto"/>
        <w:right w:val="none" w:sz="0" w:space="0" w:color="auto"/>
      </w:divBdr>
    </w:div>
    <w:div w:id="1482693349">
      <w:bodyDiv w:val="1"/>
      <w:marLeft w:val="0"/>
      <w:marRight w:val="0"/>
      <w:marTop w:val="0"/>
      <w:marBottom w:val="0"/>
      <w:divBdr>
        <w:top w:val="none" w:sz="0" w:space="0" w:color="auto"/>
        <w:left w:val="none" w:sz="0" w:space="0" w:color="auto"/>
        <w:bottom w:val="none" w:sz="0" w:space="0" w:color="auto"/>
        <w:right w:val="none" w:sz="0" w:space="0" w:color="auto"/>
      </w:divBdr>
    </w:div>
    <w:div w:id="1484203182">
      <w:bodyDiv w:val="1"/>
      <w:marLeft w:val="0"/>
      <w:marRight w:val="0"/>
      <w:marTop w:val="0"/>
      <w:marBottom w:val="0"/>
      <w:divBdr>
        <w:top w:val="none" w:sz="0" w:space="0" w:color="auto"/>
        <w:left w:val="none" w:sz="0" w:space="0" w:color="auto"/>
        <w:bottom w:val="none" w:sz="0" w:space="0" w:color="auto"/>
        <w:right w:val="none" w:sz="0" w:space="0" w:color="auto"/>
      </w:divBdr>
    </w:div>
    <w:div w:id="1485270282">
      <w:bodyDiv w:val="1"/>
      <w:marLeft w:val="0"/>
      <w:marRight w:val="0"/>
      <w:marTop w:val="0"/>
      <w:marBottom w:val="0"/>
      <w:divBdr>
        <w:top w:val="none" w:sz="0" w:space="0" w:color="auto"/>
        <w:left w:val="none" w:sz="0" w:space="0" w:color="auto"/>
        <w:bottom w:val="none" w:sz="0" w:space="0" w:color="auto"/>
        <w:right w:val="none" w:sz="0" w:space="0" w:color="auto"/>
      </w:divBdr>
    </w:div>
    <w:div w:id="1495216556">
      <w:bodyDiv w:val="1"/>
      <w:marLeft w:val="0"/>
      <w:marRight w:val="0"/>
      <w:marTop w:val="0"/>
      <w:marBottom w:val="0"/>
      <w:divBdr>
        <w:top w:val="none" w:sz="0" w:space="0" w:color="auto"/>
        <w:left w:val="none" w:sz="0" w:space="0" w:color="auto"/>
        <w:bottom w:val="none" w:sz="0" w:space="0" w:color="auto"/>
        <w:right w:val="none" w:sz="0" w:space="0" w:color="auto"/>
      </w:divBdr>
    </w:div>
    <w:div w:id="1499224882">
      <w:bodyDiv w:val="1"/>
      <w:marLeft w:val="0"/>
      <w:marRight w:val="0"/>
      <w:marTop w:val="0"/>
      <w:marBottom w:val="0"/>
      <w:divBdr>
        <w:top w:val="none" w:sz="0" w:space="0" w:color="auto"/>
        <w:left w:val="none" w:sz="0" w:space="0" w:color="auto"/>
        <w:bottom w:val="none" w:sz="0" w:space="0" w:color="auto"/>
        <w:right w:val="none" w:sz="0" w:space="0" w:color="auto"/>
      </w:divBdr>
    </w:div>
    <w:div w:id="1516766022">
      <w:bodyDiv w:val="1"/>
      <w:marLeft w:val="0"/>
      <w:marRight w:val="0"/>
      <w:marTop w:val="0"/>
      <w:marBottom w:val="0"/>
      <w:divBdr>
        <w:top w:val="none" w:sz="0" w:space="0" w:color="auto"/>
        <w:left w:val="none" w:sz="0" w:space="0" w:color="auto"/>
        <w:bottom w:val="none" w:sz="0" w:space="0" w:color="auto"/>
        <w:right w:val="none" w:sz="0" w:space="0" w:color="auto"/>
      </w:divBdr>
    </w:div>
    <w:div w:id="1519544627">
      <w:bodyDiv w:val="1"/>
      <w:marLeft w:val="0"/>
      <w:marRight w:val="0"/>
      <w:marTop w:val="0"/>
      <w:marBottom w:val="0"/>
      <w:divBdr>
        <w:top w:val="none" w:sz="0" w:space="0" w:color="auto"/>
        <w:left w:val="none" w:sz="0" w:space="0" w:color="auto"/>
        <w:bottom w:val="none" w:sz="0" w:space="0" w:color="auto"/>
        <w:right w:val="none" w:sz="0" w:space="0" w:color="auto"/>
      </w:divBdr>
    </w:div>
    <w:div w:id="1532914894">
      <w:bodyDiv w:val="1"/>
      <w:marLeft w:val="0"/>
      <w:marRight w:val="0"/>
      <w:marTop w:val="0"/>
      <w:marBottom w:val="0"/>
      <w:divBdr>
        <w:top w:val="none" w:sz="0" w:space="0" w:color="auto"/>
        <w:left w:val="none" w:sz="0" w:space="0" w:color="auto"/>
        <w:bottom w:val="none" w:sz="0" w:space="0" w:color="auto"/>
        <w:right w:val="none" w:sz="0" w:space="0" w:color="auto"/>
      </w:divBdr>
    </w:div>
    <w:div w:id="1532962395">
      <w:bodyDiv w:val="1"/>
      <w:marLeft w:val="0"/>
      <w:marRight w:val="0"/>
      <w:marTop w:val="0"/>
      <w:marBottom w:val="0"/>
      <w:divBdr>
        <w:top w:val="none" w:sz="0" w:space="0" w:color="auto"/>
        <w:left w:val="none" w:sz="0" w:space="0" w:color="auto"/>
        <w:bottom w:val="none" w:sz="0" w:space="0" w:color="auto"/>
        <w:right w:val="none" w:sz="0" w:space="0" w:color="auto"/>
      </w:divBdr>
    </w:div>
    <w:div w:id="1535847217">
      <w:bodyDiv w:val="1"/>
      <w:marLeft w:val="0"/>
      <w:marRight w:val="0"/>
      <w:marTop w:val="0"/>
      <w:marBottom w:val="0"/>
      <w:divBdr>
        <w:top w:val="none" w:sz="0" w:space="0" w:color="auto"/>
        <w:left w:val="none" w:sz="0" w:space="0" w:color="auto"/>
        <w:bottom w:val="none" w:sz="0" w:space="0" w:color="auto"/>
        <w:right w:val="none" w:sz="0" w:space="0" w:color="auto"/>
      </w:divBdr>
    </w:div>
    <w:div w:id="1536235583">
      <w:bodyDiv w:val="1"/>
      <w:marLeft w:val="0"/>
      <w:marRight w:val="0"/>
      <w:marTop w:val="0"/>
      <w:marBottom w:val="0"/>
      <w:divBdr>
        <w:top w:val="none" w:sz="0" w:space="0" w:color="auto"/>
        <w:left w:val="none" w:sz="0" w:space="0" w:color="auto"/>
        <w:bottom w:val="none" w:sz="0" w:space="0" w:color="auto"/>
        <w:right w:val="none" w:sz="0" w:space="0" w:color="auto"/>
      </w:divBdr>
    </w:div>
    <w:div w:id="1551651302">
      <w:bodyDiv w:val="1"/>
      <w:marLeft w:val="0"/>
      <w:marRight w:val="0"/>
      <w:marTop w:val="0"/>
      <w:marBottom w:val="0"/>
      <w:divBdr>
        <w:top w:val="none" w:sz="0" w:space="0" w:color="auto"/>
        <w:left w:val="none" w:sz="0" w:space="0" w:color="auto"/>
        <w:bottom w:val="none" w:sz="0" w:space="0" w:color="auto"/>
        <w:right w:val="none" w:sz="0" w:space="0" w:color="auto"/>
      </w:divBdr>
    </w:div>
    <w:div w:id="1552108570">
      <w:bodyDiv w:val="1"/>
      <w:marLeft w:val="0"/>
      <w:marRight w:val="0"/>
      <w:marTop w:val="0"/>
      <w:marBottom w:val="0"/>
      <w:divBdr>
        <w:top w:val="none" w:sz="0" w:space="0" w:color="auto"/>
        <w:left w:val="none" w:sz="0" w:space="0" w:color="auto"/>
        <w:bottom w:val="none" w:sz="0" w:space="0" w:color="auto"/>
        <w:right w:val="none" w:sz="0" w:space="0" w:color="auto"/>
      </w:divBdr>
    </w:div>
    <w:div w:id="1552307049">
      <w:bodyDiv w:val="1"/>
      <w:marLeft w:val="0"/>
      <w:marRight w:val="0"/>
      <w:marTop w:val="0"/>
      <w:marBottom w:val="0"/>
      <w:divBdr>
        <w:top w:val="none" w:sz="0" w:space="0" w:color="auto"/>
        <w:left w:val="none" w:sz="0" w:space="0" w:color="auto"/>
        <w:bottom w:val="none" w:sz="0" w:space="0" w:color="auto"/>
        <w:right w:val="none" w:sz="0" w:space="0" w:color="auto"/>
      </w:divBdr>
    </w:div>
    <w:div w:id="1559047751">
      <w:bodyDiv w:val="1"/>
      <w:marLeft w:val="0"/>
      <w:marRight w:val="0"/>
      <w:marTop w:val="0"/>
      <w:marBottom w:val="0"/>
      <w:divBdr>
        <w:top w:val="none" w:sz="0" w:space="0" w:color="auto"/>
        <w:left w:val="none" w:sz="0" w:space="0" w:color="auto"/>
        <w:bottom w:val="none" w:sz="0" w:space="0" w:color="auto"/>
        <w:right w:val="none" w:sz="0" w:space="0" w:color="auto"/>
      </w:divBdr>
    </w:div>
    <w:div w:id="1565602210">
      <w:bodyDiv w:val="1"/>
      <w:marLeft w:val="0"/>
      <w:marRight w:val="0"/>
      <w:marTop w:val="0"/>
      <w:marBottom w:val="0"/>
      <w:divBdr>
        <w:top w:val="none" w:sz="0" w:space="0" w:color="auto"/>
        <w:left w:val="none" w:sz="0" w:space="0" w:color="auto"/>
        <w:bottom w:val="none" w:sz="0" w:space="0" w:color="auto"/>
        <w:right w:val="none" w:sz="0" w:space="0" w:color="auto"/>
      </w:divBdr>
    </w:div>
    <w:div w:id="1572347777">
      <w:bodyDiv w:val="1"/>
      <w:marLeft w:val="0"/>
      <w:marRight w:val="0"/>
      <w:marTop w:val="0"/>
      <w:marBottom w:val="0"/>
      <w:divBdr>
        <w:top w:val="none" w:sz="0" w:space="0" w:color="auto"/>
        <w:left w:val="none" w:sz="0" w:space="0" w:color="auto"/>
        <w:bottom w:val="none" w:sz="0" w:space="0" w:color="auto"/>
        <w:right w:val="none" w:sz="0" w:space="0" w:color="auto"/>
      </w:divBdr>
    </w:div>
    <w:div w:id="1573468945">
      <w:bodyDiv w:val="1"/>
      <w:marLeft w:val="0"/>
      <w:marRight w:val="0"/>
      <w:marTop w:val="0"/>
      <w:marBottom w:val="0"/>
      <w:divBdr>
        <w:top w:val="none" w:sz="0" w:space="0" w:color="auto"/>
        <w:left w:val="none" w:sz="0" w:space="0" w:color="auto"/>
        <w:bottom w:val="none" w:sz="0" w:space="0" w:color="auto"/>
        <w:right w:val="none" w:sz="0" w:space="0" w:color="auto"/>
      </w:divBdr>
    </w:div>
    <w:div w:id="1587306158">
      <w:bodyDiv w:val="1"/>
      <w:marLeft w:val="0"/>
      <w:marRight w:val="0"/>
      <w:marTop w:val="0"/>
      <w:marBottom w:val="0"/>
      <w:divBdr>
        <w:top w:val="none" w:sz="0" w:space="0" w:color="auto"/>
        <w:left w:val="none" w:sz="0" w:space="0" w:color="auto"/>
        <w:bottom w:val="none" w:sz="0" w:space="0" w:color="auto"/>
        <w:right w:val="none" w:sz="0" w:space="0" w:color="auto"/>
      </w:divBdr>
    </w:div>
    <w:div w:id="1590315076">
      <w:bodyDiv w:val="1"/>
      <w:marLeft w:val="0"/>
      <w:marRight w:val="0"/>
      <w:marTop w:val="0"/>
      <w:marBottom w:val="0"/>
      <w:divBdr>
        <w:top w:val="none" w:sz="0" w:space="0" w:color="auto"/>
        <w:left w:val="none" w:sz="0" w:space="0" w:color="auto"/>
        <w:bottom w:val="none" w:sz="0" w:space="0" w:color="auto"/>
        <w:right w:val="none" w:sz="0" w:space="0" w:color="auto"/>
      </w:divBdr>
    </w:div>
    <w:div w:id="1595892381">
      <w:bodyDiv w:val="1"/>
      <w:marLeft w:val="0"/>
      <w:marRight w:val="0"/>
      <w:marTop w:val="0"/>
      <w:marBottom w:val="0"/>
      <w:divBdr>
        <w:top w:val="none" w:sz="0" w:space="0" w:color="auto"/>
        <w:left w:val="none" w:sz="0" w:space="0" w:color="auto"/>
        <w:bottom w:val="none" w:sz="0" w:space="0" w:color="auto"/>
        <w:right w:val="none" w:sz="0" w:space="0" w:color="auto"/>
      </w:divBdr>
    </w:div>
    <w:div w:id="1597252498">
      <w:bodyDiv w:val="1"/>
      <w:marLeft w:val="0"/>
      <w:marRight w:val="0"/>
      <w:marTop w:val="0"/>
      <w:marBottom w:val="0"/>
      <w:divBdr>
        <w:top w:val="none" w:sz="0" w:space="0" w:color="auto"/>
        <w:left w:val="none" w:sz="0" w:space="0" w:color="auto"/>
        <w:bottom w:val="none" w:sz="0" w:space="0" w:color="auto"/>
        <w:right w:val="none" w:sz="0" w:space="0" w:color="auto"/>
      </w:divBdr>
    </w:div>
    <w:div w:id="1615362233">
      <w:bodyDiv w:val="1"/>
      <w:marLeft w:val="0"/>
      <w:marRight w:val="0"/>
      <w:marTop w:val="0"/>
      <w:marBottom w:val="0"/>
      <w:divBdr>
        <w:top w:val="none" w:sz="0" w:space="0" w:color="auto"/>
        <w:left w:val="none" w:sz="0" w:space="0" w:color="auto"/>
        <w:bottom w:val="none" w:sz="0" w:space="0" w:color="auto"/>
        <w:right w:val="none" w:sz="0" w:space="0" w:color="auto"/>
      </w:divBdr>
    </w:div>
    <w:div w:id="1629973144">
      <w:bodyDiv w:val="1"/>
      <w:marLeft w:val="0"/>
      <w:marRight w:val="0"/>
      <w:marTop w:val="0"/>
      <w:marBottom w:val="0"/>
      <w:divBdr>
        <w:top w:val="none" w:sz="0" w:space="0" w:color="auto"/>
        <w:left w:val="none" w:sz="0" w:space="0" w:color="auto"/>
        <w:bottom w:val="none" w:sz="0" w:space="0" w:color="auto"/>
        <w:right w:val="none" w:sz="0" w:space="0" w:color="auto"/>
      </w:divBdr>
    </w:div>
    <w:div w:id="1632401908">
      <w:bodyDiv w:val="1"/>
      <w:marLeft w:val="0"/>
      <w:marRight w:val="0"/>
      <w:marTop w:val="0"/>
      <w:marBottom w:val="0"/>
      <w:divBdr>
        <w:top w:val="none" w:sz="0" w:space="0" w:color="auto"/>
        <w:left w:val="none" w:sz="0" w:space="0" w:color="auto"/>
        <w:bottom w:val="none" w:sz="0" w:space="0" w:color="auto"/>
        <w:right w:val="none" w:sz="0" w:space="0" w:color="auto"/>
      </w:divBdr>
    </w:div>
    <w:div w:id="1633095857">
      <w:bodyDiv w:val="1"/>
      <w:marLeft w:val="0"/>
      <w:marRight w:val="0"/>
      <w:marTop w:val="0"/>
      <w:marBottom w:val="0"/>
      <w:divBdr>
        <w:top w:val="none" w:sz="0" w:space="0" w:color="auto"/>
        <w:left w:val="none" w:sz="0" w:space="0" w:color="auto"/>
        <w:bottom w:val="none" w:sz="0" w:space="0" w:color="auto"/>
        <w:right w:val="none" w:sz="0" w:space="0" w:color="auto"/>
      </w:divBdr>
    </w:div>
    <w:div w:id="1644851768">
      <w:bodyDiv w:val="1"/>
      <w:marLeft w:val="0"/>
      <w:marRight w:val="0"/>
      <w:marTop w:val="0"/>
      <w:marBottom w:val="0"/>
      <w:divBdr>
        <w:top w:val="none" w:sz="0" w:space="0" w:color="auto"/>
        <w:left w:val="none" w:sz="0" w:space="0" w:color="auto"/>
        <w:bottom w:val="none" w:sz="0" w:space="0" w:color="auto"/>
        <w:right w:val="none" w:sz="0" w:space="0" w:color="auto"/>
      </w:divBdr>
    </w:div>
    <w:div w:id="1646817371">
      <w:bodyDiv w:val="1"/>
      <w:marLeft w:val="0"/>
      <w:marRight w:val="0"/>
      <w:marTop w:val="0"/>
      <w:marBottom w:val="0"/>
      <w:divBdr>
        <w:top w:val="none" w:sz="0" w:space="0" w:color="auto"/>
        <w:left w:val="none" w:sz="0" w:space="0" w:color="auto"/>
        <w:bottom w:val="none" w:sz="0" w:space="0" w:color="auto"/>
        <w:right w:val="none" w:sz="0" w:space="0" w:color="auto"/>
      </w:divBdr>
    </w:div>
    <w:div w:id="1649942701">
      <w:bodyDiv w:val="1"/>
      <w:marLeft w:val="0"/>
      <w:marRight w:val="0"/>
      <w:marTop w:val="0"/>
      <w:marBottom w:val="0"/>
      <w:divBdr>
        <w:top w:val="none" w:sz="0" w:space="0" w:color="auto"/>
        <w:left w:val="none" w:sz="0" w:space="0" w:color="auto"/>
        <w:bottom w:val="none" w:sz="0" w:space="0" w:color="auto"/>
        <w:right w:val="none" w:sz="0" w:space="0" w:color="auto"/>
      </w:divBdr>
    </w:div>
    <w:div w:id="1651522156">
      <w:bodyDiv w:val="1"/>
      <w:marLeft w:val="0"/>
      <w:marRight w:val="0"/>
      <w:marTop w:val="0"/>
      <w:marBottom w:val="0"/>
      <w:divBdr>
        <w:top w:val="none" w:sz="0" w:space="0" w:color="auto"/>
        <w:left w:val="none" w:sz="0" w:space="0" w:color="auto"/>
        <w:bottom w:val="none" w:sz="0" w:space="0" w:color="auto"/>
        <w:right w:val="none" w:sz="0" w:space="0" w:color="auto"/>
      </w:divBdr>
    </w:div>
    <w:div w:id="1653632237">
      <w:bodyDiv w:val="1"/>
      <w:marLeft w:val="0"/>
      <w:marRight w:val="0"/>
      <w:marTop w:val="0"/>
      <w:marBottom w:val="0"/>
      <w:divBdr>
        <w:top w:val="none" w:sz="0" w:space="0" w:color="auto"/>
        <w:left w:val="none" w:sz="0" w:space="0" w:color="auto"/>
        <w:bottom w:val="none" w:sz="0" w:space="0" w:color="auto"/>
        <w:right w:val="none" w:sz="0" w:space="0" w:color="auto"/>
      </w:divBdr>
    </w:div>
    <w:div w:id="1657143467">
      <w:bodyDiv w:val="1"/>
      <w:marLeft w:val="0"/>
      <w:marRight w:val="0"/>
      <w:marTop w:val="0"/>
      <w:marBottom w:val="0"/>
      <w:divBdr>
        <w:top w:val="none" w:sz="0" w:space="0" w:color="auto"/>
        <w:left w:val="none" w:sz="0" w:space="0" w:color="auto"/>
        <w:bottom w:val="none" w:sz="0" w:space="0" w:color="auto"/>
        <w:right w:val="none" w:sz="0" w:space="0" w:color="auto"/>
      </w:divBdr>
    </w:div>
    <w:div w:id="1661956911">
      <w:bodyDiv w:val="1"/>
      <w:marLeft w:val="0"/>
      <w:marRight w:val="0"/>
      <w:marTop w:val="0"/>
      <w:marBottom w:val="0"/>
      <w:divBdr>
        <w:top w:val="none" w:sz="0" w:space="0" w:color="auto"/>
        <w:left w:val="none" w:sz="0" w:space="0" w:color="auto"/>
        <w:bottom w:val="none" w:sz="0" w:space="0" w:color="auto"/>
        <w:right w:val="none" w:sz="0" w:space="0" w:color="auto"/>
      </w:divBdr>
    </w:div>
    <w:div w:id="1662079452">
      <w:bodyDiv w:val="1"/>
      <w:marLeft w:val="0"/>
      <w:marRight w:val="0"/>
      <w:marTop w:val="0"/>
      <w:marBottom w:val="0"/>
      <w:divBdr>
        <w:top w:val="none" w:sz="0" w:space="0" w:color="auto"/>
        <w:left w:val="none" w:sz="0" w:space="0" w:color="auto"/>
        <w:bottom w:val="none" w:sz="0" w:space="0" w:color="auto"/>
        <w:right w:val="none" w:sz="0" w:space="0" w:color="auto"/>
      </w:divBdr>
    </w:div>
    <w:div w:id="1664973332">
      <w:bodyDiv w:val="1"/>
      <w:marLeft w:val="0"/>
      <w:marRight w:val="0"/>
      <w:marTop w:val="0"/>
      <w:marBottom w:val="0"/>
      <w:divBdr>
        <w:top w:val="none" w:sz="0" w:space="0" w:color="auto"/>
        <w:left w:val="none" w:sz="0" w:space="0" w:color="auto"/>
        <w:bottom w:val="none" w:sz="0" w:space="0" w:color="auto"/>
        <w:right w:val="none" w:sz="0" w:space="0" w:color="auto"/>
      </w:divBdr>
    </w:div>
    <w:div w:id="1672487711">
      <w:bodyDiv w:val="1"/>
      <w:marLeft w:val="0"/>
      <w:marRight w:val="0"/>
      <w:marTop w:val="0"/>
      <w:marBottom w:val="0"/>
      <w:divBdr>
        <w:top w:val="none" w:sz="0" w:space="0" w:color="auto"/>
        <w:left w:val="none" w:sz="0" w:space="0" w:color="auto"/>
        <w:bottom w:val="none" w:sz="0" w:space="0" w:color="auto"/>
        <w:right w:val="none" w:sz="0" w:space="0" w:color="auto"/>
      </w:divBdr>
    </w:div>
    <w:div w:id="1676105832">
      <w:bodyDiv w:val="1"/>
      <w:marLeft w:val="0"/>
      <w:marRight w:val="0"/>
      <w:marTop w:val="0"/>
      <w:marBottom w:val="0"/>
      <w:divBdr>
        <w:top w:val="none" w:sz="0" w:space="0" w:color="auto"/>
        <w:left w:val="none" w:sz="0" w:space="0" w:color="auto"/>
        <w:bottom w:val="none" w:sz="0" w:space="0" w:color="auto"/>
        <w:right w:val="none" w:sz="0" w:space="0" w:color="auto"/>
      </w:divBdr>
    </w:div>
    <w:div w:id="1680889061">
      <w:bodyDiv w:val="1"/>
      <w:marLeft w:val="0"/>
      <w:marRight w:val="0"/>
      <w:marTop w:val="0"/>
      <w:marBottom w:val="0"/>
      <w:divBdr>
        <w:top w:val="none" w:sz="0" w:space="0" w:color="auto"/>
        <w:left w:val="none" w:sz="0" w:space="0" w:color="auto"/>
        <w:bottom w:val="none" w:sz="0" w:space="0" w:color="auto"/>
        <w:right w:val="none" w:sz="0" w:space="0" w:color="auto"/>
      </w:divBdr>
    </w:div>
    <w:div w:id="1687242881">
      <w:bodyDiv w:val="1"/>
      <w:marLeft w:val="0"/>
      <w:marRight w:val="0"/>
      <w:marTop w:val="0"/>
      <w:marBottom w:val="0"/>
      <w:divBdr>
        <w:top w:val="none" w:sz="0" w:space="0" w:color="auto"/>
        <w:left w:val="none" w:sz="0" w:space="0" w:color="auto"/>
        <w:bottom w:val="none" w:sz="0" w:space="0" w:color="auto"/>
        <w:right w:val="none" w:sz="0" w:space="0" w:color="auto"/>
      </w:divBdr>
    </w:div>
    <w:div w:id="1689790566">
      <w:bodyDiv w:val="1"/>
      <w:marLeft w:val="0"/>
      <w:marRight w:val="0"/>
      <w:marTop w:val="0"/>
      <w:marBottom w:val="0"/>
      <w:divBdr>
        <w:top w:val="none" w:sz="0" w:space="0" w:color="auto"/>
        <w:left w:val="none" w:sz="0" w:space="0" w:color="auto"/>
        <w:bottom w:val="none" w:sz="0" w:space="0" w:color="auto"/>
        <w:right w:val="none" w:sz="0" w:space="0" w:color="auto"/>
      </w:divBdr>
    </w:div>
    <w:div w:id="1703091064">
      <w:bodyDiv w:val="1"/>
      <w:marLeft w:val="0"/>
      <w:marRight w:val="0"/>
      <w:marTop w:val="0"/>
      <w:marBottom w:val="0"/>
      <w:divBdr>
        <w:top w:val="none" w:sz="0" w:space="0" w:color="auto"/>
        <w:left w:val="none" w:sz="0" w:space="0" w:color="auto"/>
        <w:bottom w:val="none" w:sz="0" w:space="0" w:color="auto"/>
        <w:right w:val="none" w:sz="0" w:space="0" w:color="auto"/>
      </w:divBdr>
    </w:div>
    <w:div w:id="1711497245">
      <w:bodyDiv w:val="1"/>
      <w:marLeft w:val="0"/>
      <w:marRight w:val="0"/>
      <w:marTop w:val="0"/>
      <w:marBottom w:val="0"/>
      <w:divBdr>
        <w:top w:val="none" w:sz="0" w:space="0" w:color="auto"/>
        <w:left w:val="none" w:sz="0" w:space="0" w:color="auto"/>
        <w:bottom w:val="none" w:sz="0" w:space="0" w:color="auto"/>
        <w:right w:val="none" w:sz="0" w:space="0" w:color="auto"/>
      </w:divBdr>
    </w:div>
    <w:div w:id="1716736162">
      <w:bodyDiv w:val="1"/>
      <w:marLeft w:val="0"/>
      <w:marRight w:val="0"/>
      <w:marTop w:val="0"/>
      <w:marBottom w:val="0"/>
      <w:divBdr>
        <w:top w:val="none" w:sz="0" w:space="0" w:color="auto"/>
        <w:left w:val="none" w:sz="0" w:space="0" w:color="auto"/>
        <w:bottom w:val="none" w:sz="0" w:space="0" w:color="auto"/>
        <w:right w:val="none" w:sz="0" w:space="0" w:color="auto"/>
      </w:divBdr>
    </w:div>
    <w:div w:id="1716924294">
      <w:bodyDiv w:val="1"/>
      <w:marLeft w:val="0"/>
      <w:marRight w:val="0"/>
      <w:marTop w:val="0"/>
      <w:marBottom w:val="0"/>
      <w:divBdr>
        <w:top w:val="none" w:sz="0" w:space="0" w:color="auto"/>
        <w:left w:val="none" w:sz="0" w:space="0" w:color="auto"/>
        <w:bottom w:val="none" w:sz="0" w:space="0" w:color="auto"/>
        <w:right w:val="none" w:sz="0" w:space="0" w:color="auto"/>
      </w:divBdr>
    </w:div>
    <w:div w:id="1724325434">
      <w:bodyDiv w:val="1"/>
      <w:marLeft w:val="0"/>
      <w:marRight w:val="0"/>
      <w:marTop w:val="0"/>
      <w:marBottom w:val="0"/>
      <w:divBdr>
        <w:top w:val="none" w:sz="0" w:space="0" w:color="auto"/>
        <w:left w:val="none" w:sz="0" w:space="0" w:color="auto"/>
        <w:bottom w:val="none" w:sz="0" w:space="0" w:color="auto"/>
        <w:right w:val="none" w:sz="0" w:space="0" w:color="auto"/>
      </w:divBdr>
    </w:div>
    <w:div w:id="1727294980">
      <w:bodyDiv w:val="1"/>
      <w:marLeft w:val="0"/>
      <w:marRight w:val="0"/>
      <w:marTop w:val="0"/>
      <w:marBottom w:val="0"/>
      <w:divBdr>
        <w:top w:val="none" w:sz="0" w:space="0" w:color="auto"/>
        <w:left w:val="none" w:sz="0" w:space="0" w:color="auto"/>
        <w:bottom w:val="none" w:sz="0" w:space="0" w:color="auto"/>
        <w:right w:val="none" w:sz="0" w:space="0" w:color="auto"/>
      </w:divBdr>
    </w:div>
    <w:div w:id="1729651174">
      <w:bodyDiv w:val="1"/>
      <w:marLeft w:val="0"/>
      <w:marRight w:val="0"/>
      <w:marTop w:val="0"/>
      <w:marBottom w:val="0"/>
      <w:divBdr>
        <w:top w:val="none" w:sz="0" w:space="0" w:color="auto"/>
        <w:left w:val="none" w:sz="0" w:space="0" w:color="auto"/>
        <w:bottom w:val="none" w:sz="0" w:space="0" w:color="auto"/>
        <w:right w:val="none" w:sz="0" w:space="0" w:color="auto"/>
      </w:divBdr>
    </w:div>
    <w:div w:id="1745569737">
      <w:bodyDiv w:val="1"/>
      <w:marLeft w:val="0"/>
      <w:marRight w:val="0"/>
      <w:marTop w:val="0"/>
      <w:marBottom w:val="0"/>
      <w:divBdr>
        <w:top w:val="none" w:sz="0" w:space="0" w:color="auto"/>
        <w:left w:val="none" w:sz="0" w:space="0" w:color="auto"/>
        <w:bottom w:val="none" w:sz="0" w:space="0" w:color="auto"/>
        <w:right w:val="none" w:sz="0" w:space="0" w:color="auto"/>
      </w:divBdr>
    </w:div>
    <w:div w:id="1747918062">
      <w:bodyDiv w:val="1"/>
      <w:marLeft w:val="0"/>
      <w:marRight w:val="0"/>
      <w:marTop w:val="0"/>
      <w:marBottom w:val="0"/>
      <w:divBdr>
        <w:top w:val="none" w:sz="0" w:space="0" w:color="auto"/>
        <w:left w:val="none" w:sz="0" w:space="0" w:color="auto"/>
        <w:bottom w:val="none" w:sz="0" w:space="0" w:color="auto"/>
        <w:right w:val="none" w:sz="0" w:space="0" w:color="auto"/>
      </w:divBdr>
    </w:div>
    <w:div w:id="1753311639">
      <w:bodyDiv w:val="1"/>
      <w:marLeft w:val="0"/>
      <w:marRight w:val="0"/>
      <w:marTop w:val="0"/>
      <w:marBottom w:val="0"/>
      <w:divBdr>
        <w:top w:val="none" w:sz="0" w:space="0" w:color="auto"/>
        <w:left w:val="none" w:sz="0" w:space="0" w:color="auto"/>
        <w:bottom w:val="none" w:sz="0" w:space="0" w:color="auto"/>
        <w:right w:val="none" w:sz="0" w:space="0" w:color="auto"/>
      </w:divBdr>
    </w:div>
    <w:div w:id="1754743923">
      <w:bodyDiv w:val="1"/>
      <w:marLeft w:val="0"/>
      <w:marRight w:val="0"/>
      <w:marTop w:val="0"/>
      <w:marBottom w:val="0"/>
      <w:divBdr>
        <w:top w:val="none" w:sz="0" w:space="0" w:color="auto"/>
        <w:left w:val="none" w:sz="0" w:space="0" w:color="auto"/>
        <w:bottom w:val="none" w:sz="0" w:space="0" w:color="auto"/>
        <w:right w:val="none" w:sz="0" w:space="0" w:color="auto"/>
      </w:divBdr>
    </w:div>
    <w:div w:id="1759323482">
      <w:bodyDiv w:val="1"/>
      <w:marLeft w:val="0"/>
      <w:marRight w:val="0"/>
      <w:marTop w:val="0"/>
      <w:marBottom w:val="0"/>
      <w:divBdr>
        <w:top w:val="none" w:sz="0" w:space="0" w:color="auto"/>
        <w:left w:val="none" w:sz="0" w:space="0" w:color="auto"/>
        <w:bottom w:val="none" w:sz="0" w:space="0" w:color="auto"/>
        <w:right w:val="none" w:sz="0" w:space="0" w:color="auto"/>
      </w:divBdr>
    </w:div>
    <w:div w:id="1762992754">
      <w:bodyDiv w:val="1"/>
      <w:marLeft w:val="0"/>
      <w:marRight w:val="0"/>
      <w:marTop w:val="0"/>
      <w:marBottom w:val="0"/>
      <w:divBdr>
        <w:top w:val="none" w:sz="0" w:space="0" w:color="auto"/>
        <w:left w:val="none" w:sz="0" w:space="0" w:color="auto"/>
        <w:bottom w:val="none" w:sz="0" w:space="0" w:color="auto"/>
        <w:right w:val="none" w:sz="0" w:space="0" w:color="auto"/>
      </w:divBdr>
    </w:div>
    <w:div w:id="1771074973">
      <w:bodyDiv w:val="1"/>
      <w:marLeft w:val="0"/>
      <w:marRight w:val="0"/>
      <w:marTop w:val="0"/>
      <w:marBottom w:val="0"/>
      <w:divBdr>
        <w:top w:val="none" w:sz="0" w:space="0" w:color="auto"/>
        <w:left w:val="none" w:sz="0" w:space="0" w:color="auto"/>
        <w:bottom w:val="none" w:sz="0" w:space="0" w:color="auto"/>
        <w:right w:val="none" w:sz="0" w:space="0" w:color="auto"/>
      </w:divBdr>
    </w:div>
    <w:div w:id="1775058226">
      <w:bodyDiv w:val="1"/>
      <w:marLeft w:val="0"/>
      <w:marRight w:val="0"/>
      <w:marTop w:val="0"/>
      <w:marBottom w:val="0"/>
      <w:divBdr>
        <w:top w:val="none" w:sz="0" w:space="0" w:color="auto"/>
        <w:left w:val="none" w:sz="0" w:space="0" w:color="auto"/>
        <w:bottom w:val="none" w:sz="0" w:space="0" w:color="auto"/>
        <w:right w:val="none" w:sz="0" w:space="0" w:color="auto"/>
      </w:divBdr>
    </w:div>
    <w:div w:id="1781218291">
      <w:bodyDiv w:val="1"/>
      <w:marLeft w:val="0"/>
      <w:marRight w:val="0"/>
      <w:marTop w:val="0"/>
      <w:marBottom w:val="0"/>
      <w:divBdr>
        <w:top w:val="none" w:sz="0" w:space="0" w:color="auto"/>
        <w:left w:val="none" w:sz="0" w:space="0" w:color="auto"/>
        <w:bottom w:val="none" w:sz="0" w:space="0" w:color="auto"/>
        <w:right w:val="none" w:sz="0" w:space="0" w:color="auto"/>
      </w:divBdr>
    </w:div>
    <w:div w:id="1782798377">
      <w:bodyDiv w:val="1"/>
      <w:marLeft w:val="0"/>
      <w:marRight w:val="0"/>
      <w:marTop w:val="0"/>
      <w:marBottom w:val="0"/>
      <w:divBdr>
        <w:top w:val="none" w:sz="0" w:space="0" w:color="auto"/>
        <w:left w:val="none" w:sz="0" w:space="0" w:color="auto"/>
        <w:bottom w:val="none" w:sz="0" w:space="0" w:color="auto"/>
        <w:right w:val="none" w:sz="0" w:space="0" w:color="auto"/>
      </w:divBdr>
    </w:div>
    <w:div w:id="1782916780">
      <w:bodyDiv w:val="1"/>
      <w:marLeft w:val="0"/>
      <w:marRight w:val="0"/>
      <w:marTop w:val="0"/>
      <w:marBottom w:val="0"/>
      <w:divBdr>
        <w:top w:val="none" w:sz="0" w:space="0" w:color="auto"/>
        <w:left w:val="none" w:sz="0" w:space="0" w:color="auto"/>
        <w:bottom w:val="none" w:sz="0" w:space="0" w:color="auto"/>
        <w:right w:val="none" w:sz="0" w:space="0" w:color="auto"/>
      </w:divBdr>
    </w:div>
    <w:div w:id="1787309207">
      <w:bodyDiv w:val="1"/>
      <w:marLeft w:val="0"/>
      <w:marRight w:val="0"/>
      <w:marTop w:val="0"/>
      <w:marBottom w:val="0"/>
      <w:divBdr>
        <w:top w:val="none" w:sz="0" w:space="0" w:color="auto"/>
        <w:left w:val="none" w:sz="0" w:space="0" w:color="auto"/>
        <w:bottom w:val="none" w:sz="0" w:space="0" w:color="auto"/>
        <w:right w:val="none" w:sz="0" w:space="0" w:color="auto"/>
      </w:divBdr>
    </w:div>
    <w:div w:id="1795513006">
      <w:bodyDiv w:val="1"/>
      <w:marLeft w:val="0"/>
      <w:marRight w:val="0"/>
      <w:marTop w:val="0"/>
      <w:marBottom w:val="0"/>
      <w:divBdr>
        <w:top w:val="none" w:sz="0" w:space="0" w:color="auto"/>
        <w:left w:val="none" w:sz="0" w:space="0" w:color="auto"/>
        <w:bottom w:val="none" w:sz="0" w:space="0" w:color="auto"/>
        <w:right w:val="none" w:sz="0" w:space="0" w:color="auto"/>
      </w:divBdr>
    </w:div>
    <w:div w:id="1810315954">
      <w:bodyDiv w:val="1"/>
      <w:marLeft w:val="0"/>
      <w:marRight w:val="0"/>
      <w:marTop w:val="0"/>
      <w:marBottom w:val="0"/>
      <w:divBdr>
        <w:top w:val="none" w:sz="0" w:space="0" w:color="auto"/>
        <w:left w:val="none" w:sz="0" w:space="0" w:color="auto"/>
        <w:bottom w:val="none" w:sz="0" w:space="0" w:color="auto"/>
        <w:right w:val="none" w:sz="0" w:space="0" w:color="auto"/>
      </w:divBdr>
    </w:div>
    <w:div w:id="1816482931">
      <w:bodyDiv w:val="1"/>
      <w:marLeft w:val="0"/>
      <w:marRight w:val="0"/>
      <w:marTop w:val="0"/>
      <w:marBottom w:val="0"/>
      <w:divBdr>
        <w:top w:val="none" w:sz="0" w:space="0" w:color="auto"/>
        <w:left w:val="none" w:sz="0" w:space="0" w:color="auto"/>
        <w:bottom w:val="none" w:sz="0" w:space="0" w:color="auto"/>
        <w:right w:val="none" w:sz="0" w:space="0" w:color="auto"/>
      </w:divBdr>
    </w:div>
    <w:div w:id="1821845425">
      <w:bodyDiv w:val="1"/>
      <w:marLeft w:val="0"/>
      <w:marRight w:val="0"/>
      <w:marTop w:val="0"/>
      <w:marBottom w:val="0"/>
      <w:divBdr>
        <w:top w:val="none" w:sz="0" w:space="0" w:color="auto"/>
        <w:left w:val="none" w:sz="0" w:space="0" w:color="auto"/>
        <w:bottom w:val="none" w:sz="0" w:space="0" w:color="auto"/>
        <w:right w:val="none" w:sz="0" w:space="0" w:color="auto"/>
      </w:divBdr>
    </w:div>
    <w:div w:id="1828663330">
      <w:bodyDiv w:val="1"/>
      <w:marLeft w:val="0"/>
      <w:marRight w:val="0"/>
      <w:marTop w:val="0"/>
      <w:marBottom w:val="0"/>
      <w:divBdr>
        <w:top w:val="none" w:sz="0" w:space="0" w:color="auto"/>
        <w:left w:val="none" w:sz="0" w:space="0" w:color="auto"/>
        <w:bottom w:val="none" w:sz="0" w:space="0" w:color="auto"/>
        <w:right w:val="none" w:sz="0" w:space="0" w:color="auto"/>
      </w:divBdr>
    </w:div>
    <w:div w:id="1832215319">
      <w:bodyDiv w:val="1"/>
      <w:marLeft w:val="0"/>
      <w:marRight w:val="0"/>
      <w:marTop w:val="0"/>
      <w:marBottom w:val="0"/>
      <w:divBdr>
        <w:top w:val="none" w:sz="0" w:space="0" w:color="auto"/>
        <w:left w:val="none" w:sz="0" w:space="0" w:color="auto"/>
        <w:bottom w:val="none" w:sz="0" w:space="0" w:color="auto"/>
        <w:right w:val="none" w:sz="0" w:space="0" w:color="auto"/>
      </w:divBdr>
    </w:div>
    <w:div w:id="1839686596">
      <w:bodyDiv w:val="1"/>
      <w:marLeft w:val="0"/>
      <w:marRight w:val="0"/>
      <w:marTop w:val="0"/>
      <w:marBottom w:val="0"/>
      <w:divBdr>
        <w:top w:val="none" w:sz="0" w:space="0" w:color="auto"/>
        <w:left w:val="none" w:sz="0" w:space="0" w:color="auto"/>
        <w:bottom w:val="none" w:sz="0" w:space="0" w:color="auto"/>
        <w:right w:val="none" w:sz="0" w:space="0" w:color="auto"/>
      </w:divBdr>
    </w:div>
    <w:div w:id="1847401561">
      <w:bodyDiv w:val="1"/>
      <w:marLeft w:val="0"/>
      <w:marRight w:val="0"/>
      <w:marTop w:val="0"/>
      <w:marBottom w:val="0"/>
      <w:divBdr>
        <w:top w:val="none" w:sz="0" w:space="0" w:color="auto"/>
        <w:left w:val="none" w:sz="0" w:space="0" w:color="auto"/>
        <w:bottom w:val="none" w:sz="0" w:space="0" w:color="auto"/>
        <w:right w:val="none" w:sz="0" w:space="0" w:color="auto"/>
      </w:divBdr>
      <w:divsChild>
        <w:div w:id="328754543">
          <w:marLeft w:val="0"/>
          <w:marRight w:val="0"/>
          <w:marTop w:val="0"/>
          <w:marBottom w:val="0"/>
          <w:divBdr>
            <w:top w:val="none" w:sz="0" w:space="0" w:color="auto"/>
            <w:left w:val="none" w:sz="0" w:space="0" w:color="auto"/>
            <w:bottom w:val="none" w:sz="0" w:space="0" w:color="auto"/>
            <w:right w:val="none" w:sz="0" w:space="0" w:color="auto"/>
          </w:divBdr>
        </w:div>
      </w:divsChild>
    </w:div>
    <w:div w:id="1848397218">
      <w:bodyDiv w:val="1"/>
      <w:marLeft w:val="0"/>
      <w:marRight w:val="0"/>
      <w:marTop w:val="0"/>
      <w:marBottom w:val="0"/>
      <w:divBdr>
        <w:top w:val="none" w:sz="0" w:space="0" w:color="auto"/>
        <w:left w:val="none" w:sz="0" w:space="0" w:color="auto"/>
        <w:bottom w:val="none" w:sz="0" w:space="0" w:color="auto"/>
        <w:right w:val="none" w:sz="0" w:space="0" w:color="auto"/>
      </w:divBdr>
    </w:div>
    <w:div w:id="1849829246">
      <w:bodyDiv w:val="1"/>
      <w:marLeft w:val="0"/>
      <w:marRight w:val="0"/>
      <w:marTop w:val="0"/>
      <w:marBottom w:val="0"/>
      <w:divBdr>
        <w:top w:val="none" w:sz="0" w:space="0" w:color="auto"/>
        <w:left w:val="none" w:sz="0" w:space="0" w:color="auto"/>
        <w:bottom w:val="none" w:sz="0" w:space="0" w:color="auto"/>
        <w:right w:val="none" w:sz="0" w:space="0" w:color="auto"/>
      </w:divBdr>
    </w:div>
    <w:div w:id="1850102117">
      <w:bodyDiv w:val="1"/>
      <w:marLeft w:val="0"/>
      <w:marRight w:val="0"/>
      <w:marTop w:val="0"/>
      <w:marBottom w:val="0"/>
      <w:divBdr>
        <w:top w:val="none" w:sz="0" w:space="0" w:color="auto"/>
        <w:left w:val="none" w:sz="0" w:space="0" w:color="auto"/>
        <w:bottom w:val="none" w:sz="0" w:space="0" w:color="auto"/>
        <w:right w:val="none" w:sz="0" w:space="0" w:color="auto"/>
      </w:divBdr>
    </w:div>
    <w:div w:id="1861892496">
      <w:bodyDiv w:val="1"/>
      <w:marLeft w:val="0"/>
      <w:marRight w:val="0"/>
      <w:marTop w:val="0"/>
      <w:marBottom w:val="0"/>
      <w:divBdr>
        <w:top w:val="none" w:sz="0" w:space="0" w:color="auto"/>
        <w:left w:val="none" w:sz="0" w:space="0" w:color="auto"/>
        <w:bottom w:val="none" w:sz="0" w:space="0" w:color="auto"/>
        <w:right w:val="none" w:sz="0" w:space="0" w:color="auto"/>
      </w:divBdr>
    </w:div>
    <w:div w:id="1862468623">
      <w:bodyDiv w:val="1"/>
      <w:marLeft w:val="0"/>
      <w:marRight w:val="0"/>
      <w:marTop w:val="0"/>
      <w:marBottom w:val="0"/>
      <w:divBdr>
        <w:top w:val="none" w:sz="0" w:space="0" w:color="auto"/>
        <w:left w:val="none" w:sz="0" w:space="0" w:color="auto"/>
        <w:bottom w:val="none" w:sz="0" w:space="0" w:color="auto"/>
        <w:right w:val="none" w:sz="0" w:space="0" w:color="auto"/>
      </w:divBdr>
    </w:div>
    <w:div w:id="1880899792">
      <w:bodyDiv w:val="1"/>
      <w:marLeft w:val="0"/>
      <w:marRight w:val="0"/>
      <w:marTop w:val="0"/>
      <w:marBottom w:val="0"/>
      <w:divBdr>
        <w:top w:val="none" w:sz="0" w:space="0" w:color="auto"/>
        <w:left w:val="none" w:sz="0" w:space="0" w:color="auto"/>
        <w:bottom w:val="none" w:sz="0" w:space="0" w:color="auto"/>
        <w:right w:val="none" w:sz="0" w:space="0" w:color="auto"/>
      </w:divBdr>
    </w:div>
    <w:div w:id="1903636192">
      <w:bodyDiv w:val="1"/>
      <w:marLeft w:val="0"/>
      <w:marRight w:val="0"/>
      <w:marTop w:val="0"/>
      <w:marBottom w:val="0"/>
      <w:divBdr>
        <w:top w:val="none" w:sz="0" w:space="0" w:color="auto"/>
        <w:left w:val="none" w:sz="0" w:space="0" w:color="auto"/>
        <w:bottom w:val="none" w:sz="0" w:space="0" w:color="auto"/>
        <w:right w:val="none" w:sz="0" w:space="0" w:color="auto"/>
      </w:divBdr>
    </w:div>
    <w:div w:id="1921211739">
      <w:bodyDiv w:val="1"/>
      <w:marLeft w:val="0"/>
      <w:marRight w:val="0"/>
      <w:marTop w:val="0"/>
      <w:marBottom w:val="0"/>
      <w:divBdr>
        <w:top w:val="none" w:sz="0" w:space="0" w:color="auto"/>
        <w:left w:val="none" w:sz="0" w:space="0" w:color="auto"/>
        <w:bottom w:val="none" w:sz="0" w:space="0" w:color="auto"/>
        <w:right w:val="none" w:sz="0" w:space="0" w:color="auto"/>
      </w:divBdr>
    </w:div>
    <w:div w:id="1930191786">
      <w:bodyDiv w:val="1"/>
      <w:marLeft w:val="0"/>
      <w:marRight w:val="0"/>
      <w:marTop w:val="0"/>
      <w:marBottom w:val="0"/>
      <w:divBdr>
        <w:top w:val="none" w:sz="0" w:space="0" w:color="auto"/>
        <w:left w:val="none" w:sz="0" w:space="0" w:color="auto"/>
        <w:bottom w:val="none" w:sz="0" w:space="0" w:color="auto"/>
        <w:right w:val="none" w:sz="0" w:space="0" w:color="auto"/>
      </w:divBdr>
    </w:div>
    <w:div w:id="1933656897">
      <w:bodyDiv w:val="1"/>
      <w:marLeft w:val="0"/>
      <w:marRight w:val="0"/>
      <w:marTop w:val="0"/>
      <w:marBottom w:val="0"/>
      <w:divBdr>
        <w:top w:val="none" w:sz="0" w:space="0" w:color="auto"/>
        <w:left w:val="none" w:sz="0" w:space="0" w:color="auto"/>
        <w:bottom w:val="none" w:sz="0" w:space="0" w:color="auto"/>
        <w:right w:val="none" w:sz="0" w:space="0" w:color="auto"/>
      </w:divBdr>
    </w:div>
    <w:div w:id="1944147778">
      <w:bodyDiv w:val="1"/>
      <w:marLeft w:val="0"/>
      <w:marRight w:val="0"/>
      <w:marTop w:val="0"/>
      <w:marBottom w:val="0"/>
      <w:divBdr>
        <w:top w:val="none" w:sz="0" w:space="0" w:color="auto"/>
        <w:left w:val="none" w:sz="0" w:space="0" w:color="auto"/>
        <w:bottom w:val="none" w:sz="0" w:space="0" w:color="auto"/>
        <w:right w:val="none" w:sz="0" w:space="0" w:color="auto"/>
      </w:divBdr>
    </w:div>
    <w:div w:id="1951937837">
      <w:bodyDiv w:val="1"/>
      <w:marLeft w:val="0"/>
      <w:marRight w:val="0"/>
      <w:marTop w:val="0"/>
      <w:marBottom w:val="0"/>
      <w:divBdr>
        <w:top w:val="none" w:sz="0" w:space="0" w:color="auto"/>
        <w:left w:val="none" w:sz="0" w:space="0" w:color="auto"/>
        <w:bottom w:val="none" w:sz="0" w:space="0" w:color="auto"/>
        <w:right w:val="none" w:sz="0" w:space="0" w:color="auto"/>
      </w:divBdr>
    </w:div>
    <w:div w:id="1962298877">
      <w:bodyDiv w:val="1"/>
      <w:marLeft w:val="0"/>
      <w:marRight w:val="0"/>
      <w:marTop w:val="0"/>
      <w:marBottom w:val="0"/>
      <w:divBdr>
        <w:top w:val="none" w:sz="0" w:space="0" w:color="auto"/>
        <w:left w:val="none" w:sz="0" w:space="0" w:color="auto"/>
        <w:bottom w:val="none" w:sz="0" w:space="0" w:color="auto"/>
        <w:right w:val="none" w:sz="0" w:space="0" w:color="auto"/>
      </w:divBdr>
    </w:div>
    <w:div w:id="1968849553">
      <w:bodyDiv w:val="1"/>
      <w:marLeft w:val="0"/>
      <w:marRight w:val="0"/>
      <w:marTop w:val="0"/>
      <w:marBottom w:val="0"/>
      <w:divBdr>
        <w:top w:val="none" w:sz="0" w:space="0" w:color="auto"/>
        <w:left w:val="none" w:sz="0" w:space="0" w:color="auto"/>
        <w:bottom w:val="none" w:sz="0" w:space="0" w:color="auto"/>
        <w:right w:val="none" w:sz="0" w:space="0" w:color="auto"/>
      </w:divBdr>
    </w:div>
    <w:div w:id="1974477680">
      <w:bodyDiv w:val="1"/>
      <w:marLeft w:val="0"/>
      <w:marRight w:val="0"/>
      <w:marTop w:val="0"/>
      <w:marBottom w:val="0"/>
      <w:divBdr>
        <w:top w:val="none" w:sz="0" w:space="0" w:color="auto"/>
        <w:left w:val="none" w:sz="0" w:space="0" w:color="auto"/>
        <w:bottom w:val="none" w:sz="0" w:space="0" w:color="auto"/>
        <w:right w:val="none" w:sz="0" w:space="0" w:color="auto"/>
      </w:divBdr>
    </w:div>
    <w:div w:id="1977293046">
      <w:bodyDiv w:val="1"/>
      <w:marLeft w:val="0"/>
      <w:marRight w:val="0"/>
      <w:marTop w:val="0"/>
      <w:marBottom w:val="0"/>
      <w:divBdr>
        <w:top w:val="none" w:sz="0" w:space="0" w:color="auto"/>
        <w:left w:val="none" w:sz="0" w:space="0" w:color="auto"/>
        <w:bottom w:val="none" w:sz="0" w:space="0" w:color="auto"/>
        <w:right w:val="none" w:sz="0" w:space="0" w:color="auto"/>
      </w:divBdr>
    </w:div>
    <w:div w:id="1987322467">
      <w:bodyDiv w:val="1"/>
      <w:marLeft w:val="0"/>
      <w:marRight w:val="0"/>
      <w:marTop w:val="0"/>
      <w:marBottom w:val="0"/>
      <w:divBdr>
        <w:top w:val="none" w:sz="0" w:space="0" w:color="auto"/>
        <w:left w:val="none" w:sz="0" w:space="0" w:color="auto"/>
        <w:bottom w:val="none" w:sz="0" w:space="0" w:color="auto"/>
        <w:right w:val="none" w:sz="0" w:space="0" w:color="auto"/>
      </w:divBdr>
    </w:div>
    <w:div w:id="1988195329">
      <w:bodyDiv w:val="1"/>
      <w:marLeft w:val="0"/>
      <w:marRight w:val="0"/>
      <w:marTop w:val="0"/>
      <w:marBottom w:val="0"/>
      <w:divBdr>
        <w:top w:val="none" w:sz="0" w:space="0" w:color="auto"/>
        <w:left w:val="none" w:sz="0" w:space="0" w:color="auto"/>
        <w:bottom w:val="none" w:sz="0" w:space="0" w:color="auto"/>
        <w:right w:val="none" w:sz="0" w:space="0" w:color="auto"/>
      </w:divBdr>
    </w:div>
    <w:div w:id="1997801613">
      <w:bodyDiv w:val="1"/>
      <w:marLeft w:val="0"/>
      <w:marRight w:val="0"/>
      <w:marTop w:val="0"/>
      <w:marBottom w:val="0"/>
      <w:divBdr>
        <w:top w:val="none" w:sz="0" w:space="0" w:color="auto"/>
        <w:left w:val="none" w:sz="0" w:space="0" w:color="auto"/>
        <w:bottom w:val="none" w:sz="0" w:space="0" w:color="auto"/>
        <w:right w:val="none" w:sz="0" w:space="0" w:color="auto"/>
      </w:divBdr>
    </w:div>
    <w:div w:id="1997948984">
      <w:bodyDiv w:val="1"/>
      <w:marLeft w:val="0"/>
      <w:marRight w:val="0"/>
      <w:marTop w:val="0"/>
      <w:marBottom w:val="0"/>
      <w:divBdr>
        <w:top w:val="none" w:sz="0" w:space="0" w:color="auto"/>
        <w:left w:val="none" w:sz="0" w:space="0" w:color="auto"/>
        <w:bottom w:val="none" w:sz="0" w:space="0" w:color="auto"/>
        <w:right w:val="none" w:sz="0" w:space="0" w:color="auto"/>
      </w:divBdr>
    </w:div>
    <w:div w:id="2007199865">
      <w:bodyDiv w:val="1"/>
      <w:marLeft w:val="0"/>
      <w:marRight w:val="0"/>
      <w:marTop w:val="0"/>
      <w:marBottom w:val="0"/>
      <w:divBdr>
        <w:top w:val="none" w:sz="0" w:space="0" w:color="auto"/>
        <w:left w:val="none" w:sz="0" w:space="0" w:color="auto"/>
        <w:bottom w:val="none" w:sz="0" w:space="0" w:color="auto"/>
        <w:right w:val="none" w:sz="0" w:space="0" w:color="auto"/>
      </w:divBdr>
    </w:div>
    <w:div w:id="2019576011">
      <w:bodyDiv w:val="1"/>
      <w:marLeft w:val="0"/>
      <w:marRight w:val="0"/>
      <w:marTop w:val="0"/>
      <w:marBottom w:val="0"/>
      <w:divBdr>
        <w:top w:val="none" w:sz="0" w:space="0" w:color="auto"/>
        <w:left w:val="none" w:sz="0" w:space="0" w:color="auto"/>
        <w:bottom w:val="none" w:sz="0" w:space="0" w:color="auto"/>
        <w:right w:val="none" w:sz="0" w:space="0" w:color="auto"/>
      </w:divBdr>
    </w:div>
    <w:div w:id="2021615316">
      <w:bodyDiv w:val="1"/>
      <w:marLeft w:val="0"/>
      <w:marRight w:val="0"/>
      <w:marTop w:val="0"/>
      <w:marBottom w:val="0"/>
      <w:divBdr>
        <w:top w:val="none" w:sz="0" w:space="0" w:color="auto"/>
        <w:left w:val="none" w:sz="0" w:space="0" w:color="auto"/>
        <w:bottom w:val="none" w:sz="0" w:space="0" w:color="auto"/>
        <w:right w:val="none" w:sz="0" w:space="0" w:color="auto"/>
      </w:divBdr>
    </w:div>
    <w:div w:id="2024625391">
      <w:bodyDiv w:val="1"/>
      <w:marLeft w:val="0"/>
      <w:marRight w:val="0"/>
      <w:marTop w:val="0"/>
      <w:marBottom w:val="0"/>
      <w:divBdr>
        <w:top w:val="none" w:sz="0" w:space="0" w:color="auto"/>
        <w:left w:val="none" w:sz="0" w:space="0" w:color="auto"/>
        <w:bottom w:val="none" w:sz="0" w:space="0" w:color="auto"/>
        <w:right w:val="none" w:sz="0" w:space="0" w:color="auto"/>
      </w:divBdr>
    </w:div>
    <w:div w:id="2028944184">
      <w:bodyDiv w:val="1"/>
      <w:marLeft w:val="0"/>
      <w:marRight w:val="0"/>
      <w:marTop w:val="0"/>
      <w:marBottom w:val="0"/>
      <w:divBdr>
        <w:top w:val="none" w:sz="0" w:space="0" w:color="auto"/>
        <w:left w:val="none" w:sz="0" w:space="0" w:color="auto"/>
        <w:bottom w:val="none" w:sz="0" w:space="0" w:color="auto"/>
        <w:right w:val="none" w:sz="0" w:space="0" w:color="auto"/>
      </w:divBdr>
    </w:div>
    <w:div w:id="2032297201">
      <w:bodyDiv w:val="1"/>
      <w:marLeft w:val="0"/>
      <w:marRight w:val="0"/>
      <w:marTop w:val="0"/>
      <w:marBottom w:val="0"/>
      <w:divBdr>
        <w:top w:val="none" w:sz="0" w:space="0" w:color="auto"/>
        <w:left w:val="none" w:sz="0" w:space="0" w:color="auto"/>
        <w:bottom w:val="none" w:sz="0" w:space="0" w:color="auto"/>
        <w:right w:val="none" w:sz="0" w:space="0" w:color="auto"/>
      </w:divBdr>
    </w:div>
    <w:div w:id="2036692367">
      <w:bodyDiv w:val="1"/>
      <w:marLeft w:val="0"/>
      <w:marRight w:val="0"/>
      <w:marTop w:val="0"/>
      <w:marBottom w:val="0"/>
      <w:divBdr>
        <w:top w:val="none" w:sz="0" w:space="0" w:color="auto"/>
        <w:left w:val="none" w:sz="0" w:space="0" w:color="auto"/>
        <w:bottom w:val="none" w:sz="0" w:space="0" w:color="auto"/>
        <w:right w:val="none" w:sz="0" w:space="0" w:color="auto"/>
      </w:divBdr>
    </w:div>
    <w:div w:id="2036811703">
      <w:bodyDiv w:val="1"/>
      <w:marLeft w:val="0"/>
      <w:marRight w:val="0"/>
      <w:marTop w:val="0"/>
      <w:marBottom w:val="0"/>
      <w:divBdr>
        <w:top w:val="none" w:sz="0" w:space="0" w:color="auto"/>
        <w:left w:val="none" w:sz="0" w:space="0" w:color="auto"/>
        <w:bottom w:val="none" w:sz="0" w:space="0" w:color="auto"/>
        <w:right w:val="none" w:sz="0" w:space="0" w:color="auto"/>
      </w:divBdr>
    </w:div>
    <w:div w:id="2048334711">
      <w:bodyDiv w:val="1"/>
      <w:marLeft w:val="0"/>
      <w:marRight w:val="0"/>
      <w:marTop w:val="0"/>
      <w:marBottom w:val="0"/>
      <w:divBdr>
        <w:top w:val="none" w:sz="0" w:space="0" w:color="auto"/>
        <w:left w:val="none" w:sz="0" w:space="0" w:color="auto"/>
        <w:bottom w:val="none" w:sz="0" w:space="0" w:color="auto"/>
        <w:right w:val="none" w:sz="0" w:space="0" w:color="auto"/>
      </w:divBdr>
    </w:div>
    <w:div w:id="2051029386">
      <w:bodyDiv w:val="1"/>
      <w:marLeft w:val="0"/>
      <w:marRight w:val="0"/>
      <w:marTop w:val="0"/>
      <w:marBottom w:val="0"/>
      <w:divBdr>
        <w:top w:val="none" w:sz="0" w:space="0" w:color="auto"/>
        <w:left w:val="none" w:sz="0" w:space="0" w:color="auto"/>
        <w:bottom w:val="none" w:sz="0" w:space="0" w:color="auto"/>
        <w:right w:val="none" w:sz="0" w:space="0" w:color="auto"/>
      </w:divBdr>
      <w:divsChild>
        <w:div w:id="1321230880">
          <w:marLeft w:val="0"/>
          <w:marRight w:val="0"/>
          <w:marTop w:val="0"/>
          <w:marBottom w:val="0"/>
          <w:divBdr>
            <w:top w:val="none" w:sz="0" w:space="0" w:color="auto"/>
            <w:left w:val="none" w:sz="0" w:space="0" w:color="auto"/>
            <w:bottom w:val="none" w:sz="0" w:space="0" w:color="auto"/>
            <w:right w:val="none" w:sz="0" w:space="0" w:color="auto"/>
          </w:divBdr>
        </w:div>
      </w:divsChild>
    </w:div>
    <w:div w:id="2051226612">
      <w:bodyDiv w:val="1"/>
      <w:marLeft w:val="0"/>
      <w:marRight w:val="0"/>
      <w:marTop w:val="0"/>
      <w:marBottom w:val="0"/>
      <w:divBdr>
        <w:top w:val="none" w:sz="0" w:space="0" w:color="auto"/>
        <w:left w:val="none" w:sz="0" w:space="0" w:color="auto"/>
        <w:bottom w:val="none" w:sz="0" w:space="0" w:color="auto"/>
        <w:right w:val="none" w:sz="0" w:space="0" w:color="auto"/>
      </w:divBdr>
    </w:div>
    <w:div w:id="2054885733">
      <w:bodyDiv w:val="1"/>
      <w:marLeft w:val="0"/>
      <w:marRight w:val="0"/>
      <w:marTop w:val="0"/>
      <w:marBottom w:val="0"/>
      <w:divBdr>
        <w:top w:val="none" w:sz="0" w:space="0" w:color="auto"/>
        <w:left w:val="none" w:sz="0" w:space="0" w:color="auto"/>
        <w:bottom w:val="none" w:sz="0" w:space="0" w:color="auto"/>
        <w:right w:val="none" w:sz="0" w:space="0" w:color="auto"/>
      </w:divBdr>
    </w:div>
    <w:div w:id="2066373397">
      <w:bodyDiv w:val="1"/>
      <w:marLeft w:val="0"/>
      <w:marRight w:val="0"/>
      <w:marTop w:val="0"/>
      <w:marBottom w:val="0"/>
      <w:divBdr>
        <w:top w:val="none" w:sz="0" w:space="0" w:color="auto"/>
        <w:left w:val="none" w:sz="0" w:space="0" w:color="auto"/>
        <w:bottom w:val="none" w:sz="0" w:space="0" w:color="auto"/>
        <w:right w:val="none" w:sz="0" w:space="0" w:color="auto"/>
      </w:divBdr>
    </w:div>
    <w:div w:id="2071884894">
      <w:bodyDiv w:val="1"/>
      <w:marLeft w:val="0"/>
      <w:marRight w:val="0"/>
      <w:marTop w:val="0"/>
      <w:marBottom w:val="0"/>
      <w:divBdr>
        <w:top w:val="none" w:sz="0" w:space="0" w:color="auto"/>
        <w:left w:val="none" w:sz="0" w:space="0" w:color="auto"/>
        <w:bottom w:val="none" w:sz="0" w:space="0" w:color="auto"/>
        <w:right w:val="none" w:sz="0" w:space="0" w:color="auto"/>
      </w:divBdr>
    </w:div>
    <w:div w:id="2090273350">
      <w:bodyDiv w:val="1"/>
      <w:marLeft w:val="0"/>
      <w:marRight w:val="0"/>
      <w:marTop w:val="0"/>
      <w:marBottom w:val="0"/>
      <w:divBdr>
        <w:top w:val="none" w:sz="0" w:space="0" w:color="auto"/>
        <w:left w:val="none" w:sz="0" w:space="0" w:color="auto"/>
        <w:bottom w:val="none" w:sz="0" w:space="0" w:color="auto"/>
        <w:right w:val="none" w:sz="0" w:space="0" w:color="auto"/>
      </w:divBdr>
    </w:div>
    <w:div w:id="2096512048">
      <w:bodyDiv w:val="1"/>
      <w:marLeft w:val="0"/>
      <w:marRight w:val="0"/>
      <w:marTop w:val="0"/>
      <w:marBottom w:val="0"/>
      <w:divBdr>
        <w:top w:val="none" w:sz="0" w:space="0" w:color="auto"/>
        <w:left w:val="none" w:sz="0" w:space="0" w:color="auto"/>
        <w:bottom w:val="none" w:sz="0" w:space="0" w:color="auto"/>
        <w:right w:val="none" w:sz="0" w:space="0" w:color="auto"/>
      </w:divBdr>
    </w:div>
    <w:div w:id="2107191650">
      <w:bodyDiv w:val="1"/>
      <w:marLeft w:val="0"/>
      <w:marRight w:val="0"/>
      <w:marTop w:val="0"/>
      <w:marBottom w:val="0"/>
      <w:divBdr>
        <w:top w:val="none" w:sz="0" w:space="0" w:color="auto"/>
        <w:left w:val="none" w:sz="0" w:space="0" w:color="auto"/>
        <w:bottom w:val="none" w:sz="0" w:space="0" w:color="auto"/>
        <w:right w:val="none" w:sz="0" w:space="0" w:color="auto"/>
      </w:divBdr>
    </w:div>
    <w:div w:id="2115978612">
      <w:bodyDiv w:val="1"/>
      <w:marLeft w:val="0"/>
      <w:marRight w:val="0"/>
      <w:marTop w:val="0"/>
      <w:marBottom w:val="0"/>
      <w:divBdr>
        <w:top w:val="none" w:sz="0" w:space="0" w:color="auto"/>
        <w:left w:val="none" w:sz="0" w:space="0" w:color="auto"/>
        <w:bottom w:val="none" w:sz="0" w:space="0" w:color="auto"/>
        <w:right w:val="none" w:sz="0" w:space="0" w:color="auto"/>
      </w:divBdr>
    </w:div>
    <w:div w:id="2130852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127.0.0.1/get/1001" TargetMode="Externa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hyperlink" Target="https://www.runoob.com/regexp/regexp-tutorial.html" TargetMode="External"/><Relationship Id="rId47" Type="http://schemas.openxmlformats.org/officeDocument/2006/relationships/header" Target="header1.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127.0.0.1:8080/hello?name=zs&amp;age=22" TargetMode="External"/><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hyperlink" Target="https://github.com/alibaba/druid/wiki/DruidDataSource%E9%85%8D%E7%BD%AE%E5%B1%9E%E6%80%A7%E5%88%97%E8%A1%A8"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127.0.0.1:8080/hello/lisi/33"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c\Desktop\&#39033;&#30446;\&#21160;&#24577;&#33829;&#38144;&#35268;&#21017;\&#27169;&#26495;-&#23578;&#30789;&#35895;&#22823;&#25968;&#25454;&#25216;&#26415;&#20043;XXX-2023-02-06-v1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6CA31-2099-4E99-9559-D0B368955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模板-尚硅谷大数据技术之XXX-2023-02-06-v11.dotx</Template>
  <TotalTime>80008</TotalTime>
  <Pages>112</Pages>
  <Words>25487</Words>
  <Characters>145280</Characters>
  <Application>Microsoft Office Word</Application>
  <DocSecurity>0</DocSecurity>
  <Lines>1210</Lines>
  <Paragraphs>340</Paragraphs>
  <ScaleCrop>false</ScaleCrop>
  <Company/>
  <LinksUpToDate>false</LinksUpToDate>
  <CharactersWithSpaces>170427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zc</dc:creator>
  <cp:keywords/>
  <dc:description/>
  <cp:lastModifiedBy>运慧 魏</cp:lastModifiedBy>
  <cp:revision>1</cp:revision>
  <dcterms:created xsi:type="dcterms:W3CDTF">2023-02-20T10:19:00Z</dcterms:created>
  <dcterms:modified xsi:type="dcterms:W3CDTF">2024-06-29T05:45:00Z</dcterms:modified>
</cp:coreProperties>
</file>